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DB18B" w14:textId="77777777" w:rsidR="006049FB" w:rsidRPr="00F55726" w:rsidRDefault="00C86189" w:rsidP="00F55726">
      <w:pPr>
        <w:rPr>
          <w:rFonts w:ascii="Times New Roman" w:eastAsia="Times New Roman" w:hAnsi="Times New Roman" w:cs="Times New Roman"/>
          <w:b/>
          <w:bCs/>
        </w:rPr>
      </w:pPr>
      <w:bookmarkStart w:id="0" w:name="_Hlk115275502"/>
      <w:r w:rsidRPr="00F55726">
        <w:rPr>
          <w:rFonts w:ascii="Times New Roman" w:eastAsia="Times New Roman" w:hAnsi="Times New Roman" w:cs="Times New Roman"/>
          <w:b/>
          <w:bCs/>
        </w:rPr>
        <w:t xml:space="preserve">Request for </w:t>
      </w:r>
      <w:r w:rsidR="006049FB" w:rsidRPr="00F55726">
        <w:rPr>
          <w:rFonts w:ascii="Times New Roman" w:eastAsia="Times New Roman" w:hAnsi="Times New Roman" w:cs="Times New Roman"/>
          <w:b/>
          <w:bCs/>
        </w:rPr>
        <w:t>Information/Sources Sought Notice</w:t>
      </w:r>
    </w:p>
    <w:p w14:paraId="021DDADD" w14:textId="63B08D07" w:rsidR="006049FB" w:rsidRPr="00F55726" w:rsidRDefault="006049FB" w:rsidP="00F55726">
      <w:pPr>
        <w:pBdr>
          <w:bottom w:val="single" w:sz="6" w:space="1" w:color="auto"/>
        </w:pBdr>
        <w:rPr>
          <w:rFonts w:ascii="Times New Roman" w:hAnsi="Times New Roman" w:cs="Times New Roman"/>
        </w:rPr>
      </w:pPr>
      <w:r w:rsidRPr="00F55726">
        <w:rPr>
          <w:rFonts w:ascii="Times New Roman" w:hAnsi="Times New Roman" w:cs="Times New Roman"/>
        </w:rPr>
        <w:t>Commercial Supply</w:t>
      </w:r>
    </w:p>
    <w:p w14:paraId="79C0A981" w14:textId="0DB98C22" w:rsidR="00F231F2" w:rsidRPr="00F55726" w:rsidRDefault="00F231F2" w:rsidP="00F55726">
      <w:pPr>
        <w:pBdr>
          <w:bottom w:val="single" w:sz="6" w:space="1" w:color="auto"/>
        </w:pBdr>
        <w:rPr>
          <w:rFonts w:ascii="Times New Roman" w:hAnsi="Times New Roman" w:cs="Times New Roman"/>
        </w:rPr>
      </w:pPr>
      <w:r w:rsidRPr="00F55726">
        <w:rPr>
          <w:rFonts w:ascii="Times New Roman" w:hAnsi="Times New Roman" w:cs="Times New Roman"/>
        </w:rPr>
        <w:t>Contract Type: Firm Fixed Price</w:t>
      </w:r>
      <w:r w:rsidR="00E47050" w:rsidRPr="00F55726">
        <w:rPr>
          <w:rFonts w:ascii="Times New Roman" w:hAnsi="Times New Roman" w:cs="Times New Roman"/>
        </w:rPr>
        <w:t xml:space="preserve"> Purchase Order</w:t>
      </w:r>
    </w:p>
    <w:p w14:paraId="2B126BCA" w14:textId="6599DD99" w:rsidR="006049FB" w:rsidRPr="00F55726" w:rsidRDefault="006049FB" w:rsidP="00F55726">
      <w:pPr>
        <w:pBdr>
          <w:bottom w:val="single" w:sz="6" w:space="1" w:color="auto"/>
        </w:pBdr>
        <w:rPr>
          <w:rFonts w:ascii="Times New Roman" w:hAnsi="Times New Roman" w:cs="Times New Roman"/>
        </w:rPr>
      </w:pPr>
      <w:r w:rsidRPr="00F55726">
        <w:rPr>
          <w:rFonts w:ascii="Times New Roman" w:hAnsi="Times New Roman" w:cs="Times New Roman"/>
        </w:rPr>
        <w:t xml:space="preserve">Title: Sources Sought Notice </w:t>
      </w:r>
      <w:r w:rsidR="00585E60" w:rsidRPr="00F55726">
        <w:rPr>
          <w:rFonts w:ascii="Times New Roman" w:hAnsi="Times New Roman" w:cs="Times New Roman"/>
        </w:rPr>
        <w:t>for a</w:t>
      </w:r>
      <w:r w:rsidR="00E310C7" w:rsidRPr="00F55726">
        <w:rPr>
          <w:rFonts w:ascii="Times New Roman" w:hAnsi="Times New Roman" w:cs="Times New Roman"/>
        </w:rPr>
        <w:t xml:space="preserve"> </w:t>
      </w:r>
      <w:r w:rsidR="0058054B">
        <w:rPr>
          <w:rFonts w:ascii="Times New Roman" w:hAnsi="Times New Roman" w:cs="Times New Roman"/>
        </w:rPr>
        <w:t>CW UV Laser</w:t>
      </w:r>
    </w:p>
    <w:p w14:paraId="48C26BE4" w14:textId="7D9B4D3D" w:rsidR="00F314C3" w:rsidRPr="00F55726" w:rsidRDefault="00372699" w:rsidP="00F55726">
      <w:pPr>
        <w:pBdr>
          <w:bottom w:val="single" w:sz="6" w:space="1" w:color="auto"/>
        </w:pBdr>
        <w:rPr>
          <w:rFonts w:ascii="Times New Roman" w:hAnsi="Times New Roman" w:cs="Times New Roman"/>
        </w:rPr>
      </w:pPr>
      <w:r w:rsidRPr="00F55726">
        <w:rPr>
          <w:rFonts w:ascii="Times New Roman" w:hAnsi="Times New Roman" w:cs="Times New Roman"/>
        </w:rPr>
        <w:t>Notice ID Number: NB</w:t>
      </w:r>
      <w:r w:rsidR="001B3951" w:rsidRPr="00F55726">
        <w:rPr>
          <w:rFonts w:ascii="Times New Roman" w:hAnsi="Times New Roman" w:cs="Times New Roman"/>
        </w:rPr>
        <w:t>305000-26-</w:t>
      </w:r>
      <w:r w:rsidR="00153F44" w:rsidRPr="00F55726">
        <w:rPr>
          <w:rFonts w:ascii="Times New Roman" w:hAnsi="Times New Roman" w:cs="Times New Roman"/>
        </w:rPr>
        <w:t>00</w:t>
      </w:r>
      <w:r w:rsidR="000739EF">
        <w:rPr>
          <w:rFonts w:ascii="Times New Roman" w:hAnsi="Times New Roman" w:cs="Times New Roman"/>
        </w:rPr>
        <w:t>682</w:t>
      </w:r>
    </w:p>
    <w:p w14:paraId="51A34BDA" w14:textId="77777777" w:rsidR="005D55C0" w:rsidRPr="00F55726" w:rsidRDefault="005D55C0" w:rsidP="00F55726">
      <w:pPr>
        <w:rPr>
          <w:rFonts w:ascii="Times New Roman" w:hAnsi="Times New Roman" w:cs="Times New Roman"/>
        </w:rPr>
      </w:pPr>
    </w:p>
    <w:p w14:paraId="4C75A6D6" w14:textId="594D2500" w:rsidR="005E1DC8" w:rsidRPr="00F55726" w:rsidRDefault="00690446" w:rsidP="00F55726">
      <w:pPr>
        <w:rPr>
          <w:rFonts w:ascii="Times New Roman" w:hAnsi="Times New Roman" w:cs="Times New Roman"/>
          <w:b/>
          <w:bCs/>
          <w:u w:val="single"/>
        </w:rPr>
      </w:pPr>
      <w:r w:rsidRPr="00F55726">
        <w:rPr>
          <w:rFonts w:ascii="Times New Roman" w:hAnsi="Times New Roman" w:cs="Times New Roman"/>
          <w:b/>
          <w:bCs/>
          <w:u w:val="single"/>
        </w:rPr>
        <w:t>PURPOSE</w:t>
      </w:r>
    </w:p>
    <w:p w14:paraId="775455AF" w14:textId="4CE4D90A" w:rsidR="005F36C4" w:rsidRPr="00F55726" w:rsidRDefault="005F36C4" w:rsidP="00F55726">
      <w:pPr>
        <w:rPr>
          <w:rStyle w:val="normaltextrun"/>
          <w:rFonts w:ascii="Times New Roman" w:hAnsi="Times New Roman" w:cs="Times New Roman"/>
          <w:shd w:val="clear" w:color="auto" w:fill="FFFFFF"/>
        </w:rPr>
      </w:pPr>
      <w:r w:rsidRPr="00F55726">
        <w:rPr>
          <w:rStyle w:val="normaltextrun"/>
          <w:rFonts w:ascii="Times New Roman" w:hAnsi="Times New Roman" w:cs="Times New Roman"/>
          <w:shd w:val="clear" w:color="auto" w:fill="FFFFFF"/>
        </w:rPr>
        <w:t xml:space="preserve">The purpose of </w:t>
      </w:r>
      <w:proofErr w:type="gramStart"/>
      <w:r w:rsidRPr="00F55726">
        <w:rPr>
          <w:rStyle w:val="normaltextrun"/>
          <w:rFonts w:ascii="Times New Roman" w:hAnsi="Times New Roman" w:cs="Times New Roman"/>
          <w:shd w:val="clear" w:color="auto" w:fill="FFFFFF"/>
        </w:rPr>
        <w:t>this sources</w:t>
      </w:r>
      <w:proofErr w:type="gramEnd"/>
      <w:r w:rsidRPr="00F55726">
        <w:rPr>
          <w:rStyle w:val="normaltextrun"/>
          <w:rFonts w:ascii="Times New Roman" w:hAnsi="Times New Roman" w:cs="Times New Roman"/>
          <w:shd w:val="clear" w:color="auto" w:fill="FFFFFF"/>
        </w:rPr>
        <w:t xml:space="preserve"> sought notice is to conduct market research and identify potential sources of commercial products/services that satisfy the Government’s anticipated needs.</w:t>
      </w:r>
      <w:r w:rsidR="00267A95" w:rsidRPr="00F55726">
        <w:rPr>
          <w:rStyle w:val="normaltextrun"/>
          <w:rFonts w:ascii="Times New Roman" w:hAnsi="Times New Roman" w:cs="Times New Roman"/>
          <w:shd w:val="clear" w:color="auto" w:fill="FFFFFF"/>
        </w:rPr>
        <w:t xml:space="preserve">  This notice shall not be construed as a Request for Quote.</w:t>
      </w:r>
      <w:r w:rsidR="001008F1" w:rsidRPr="00F55726">
        <w:rPr>
          <w:rStyle w:val="normaltextrun"/>
          <w:rFonts w:ascii="Times New Roman" w:hAnsi="Times New Roman" w:cs="Times New Roman"/>
          <w:shd w:val="clear" w:color="auto" w:fill="FFFFFF"/>
        </w:rPr>
        <w:t xml:space="preserve"> Respondents are advised that the U.S. Government will not pay for information</w:t>
      </w:r>
      <w:r w:rsidR="00B56EEC" w:rsidRPr="00F55726">
        <w:rPr>
          <w:rStyle w:val="normaltextrun"/>
          <w:rFonts w:ascii="Times New Roman" w:hAnsi="Times New Roman" w:cs="Times New Roman"/>
          <w:shd w:val="clear" w:color="auto" w:fill="FFFFFF"/>
        </w:rPr>
        <w:t xml:space="preserve"> </w:t>
      </w:r>
      <w:r w:rsidR="001008F1" w:rsidRPr="00F55726">
        <w:rPr>
          <w:rStyle w:val="normaltextrun"/>
          <w:rFonts w:ascii="Times New Roman" w:hAnsi="Times New Roman" w:cs="Times New Roman"/>
          <w:shd w:val="clear" w:color="auto" w:fill="FFFFFF"/>
        </w:rPr>
        <w:t xml:space="preserve">or administrative costs incurred in the response to this notice.  All costs associated with responding to the notice will be solely at the interested party’s expense.  Not responding to this notice does not preclude participation in any future RFQ or other solicitation (if any are issued).  This is a market survey, not a pre-solicitation notice.  There is no formal solicitation available </w:t>
      </w:r>
      <w:proofErr w:type="gramStart"/>
      <w:r w:rsidR="001008F1" w:rsidRPr="00F55726">
        <w:rPr>
          <w:rStyle w:val="normaltextrun"/>
          <w:rFonts w:ascii="Times New Roman" w:hAnsi="Times New Roman" w:cs="Times New Roman"/>
          <w:shd w:val="clear" w:color="auto" w:fill="FFFFFF"/>
        </w:rPr>
        <w:t>at this time</w:t>
      </w:r>
      <w:proofErr w:type="gramEnd"/>
      <w:r w:rsidR="001008F1" w:rsidRPr="00F55726">
        <w:rPr>
          <w:rStyle w:val="normaltextrun"/>
          <w:rFonts w:ascii="Times New Roman" w:hAnsi="Times New Roman" w:cs="Times New Roman"/>
          <w:shd w:val="clear" w:color="auto" w:fill="FFFFFF"/>
        </w:rPr>
        <w:t xml:space="preserve">. No award will be </w:t>
      </w:r>
      <w:proofErr w:type="gramStart"/>
      <w:r w:rsidR="001008F1" w:rsidRPr="00F55726">
        <w:rPr>
          <w:rStyle w:val="normaltextrun"/>
          <w:rFonts w:ascii="Times New Roman" w:hAnsi="Times New Roman" w:cs="Times New Roman"/>
          <w:shd w:val="clear" w:color="auto" w:fill="FFFFFF"/>
        </w:rPr>
        <w:t>made</w:t>
      </w:r>
      <w:proofErr w:type="gramEnd"/>
      <w:r w:rsidR="001008F1" w:rsidRPr="00F55726">
        <w:rPr>
          <w:rStyle w:val="normaltextrun"/>
          <w:rFonts w:ascii="Times New Roman" w:hAnsi="Times New Roman" w:cs="Times New Roman"/>
          <w:shd w:val="clear" w:color="auto" w:fill="FFFFFF"/>
        </w:rPr>
        <w:t xml:space="preserve"> </w:t>
      </w:r>
      <w:proofErr w:type="gramStart"/>
      <w:r w:rsidR="001008F1" w:rsidRPr="00F55726">
        <w:rPr>
          <w:rStyle w:val="normaltextrun"/>
          <w:rFonts w:ascii="Times New Roman" w:hAnsi="Times New Roman" w:cs="Times New Roman"/>
          <w:shd w:val="clear" w:color="auto" w:fill="FFFFFF"/>
        </w:rPr>
        <w:t>as a result of</w:t>
      </w:r>
      <w:proofErr w:type="gramEnd"/>
      <w:r w:rsidR="001008F1" w:rsidRPr="00F55726">
        <w:rPr>
          <w:rStyle w:val="normaltextrun"/>
          <w:rFonts w:ascii="Times New Roman" w:hAnsi="Times New Roman" w:cs="Times New Roman"/>
          <w:shd w:val="clear" w:color="auto" w:fill="FFFFFF"/>
        </w:rPr>
        <w:t xml:space="preserve"> this market survey.  If a formal solicitation is generated </w:t>
      </w:r>
      <w:proofErr w:type="gramStart"/>
      <w:r w:rsidR="001008F1" w:rsidRPr="00F55726">
        <w:rPr>
          <w:rStyle w:val="normaltextrun"/>
          <w:rFonts w:ascii="Times New Roman" w:hAnsi="Times New Roman" w:cs="Times New Roman"/>
          <w:shd w:val="clear" w:color="auto" w:fill="FFFFFF"/>
        </w:rPr>
        <w:t>at a later date</w:t>
      </w:r>
      <w:proofErr w:type="gramEnd"/>
      <w:r w:rsidR="001008F1" w:rsidRPr="00F55726">
        <w:rPr>
          <w:rStyle w:val="normaltextrun"/>
          <w:rFonts w:ascii="Times New Roman" w:hAnsi="Times New Roman" w:cs="Times New Roman"/>
          <w:shd w:val="clear" w:color="auto" w:fill="FFFFFF"/>
        </w:rPr>
        <w:t xml:space="preserve">, a pre-solicitation notice will be published.  Respondents will not be notified of the results of this </w:t>
      </w:r>
      <w:r w:rsidR="00B56EEC" w:rsidRPr="00F55726">
        <w:rPr>
          <w:rStyle w:val="normaltextrun"/>
          <w:rFonts w:ascii="Times New Roman" w:hAnsi="Times New Roman" w:cs="Times New Roman"/>
          <w:shd w:val="clear" w:color="auto" w:fill="FFFFFF"/>
        </w:rPr>
        <w:t>survey,</w:t>
      </w:r>
      <w:r w:rsidR="001008F1" w:rsidRPr="00F55726">
        <w:rPr>
          <w:rStyle w:val="normaltextrun"/>
          <w:rFonts w:ascii="Times New Roman" w:hAnsi="Times New Roman" w:cs="Times New Roman"/>
          <w:shd w:val="clear" w:color="auto" w:fill="FFFFFF"/>
        </w:rPr>
        <w:t xml:space="preserve"> or results of information submitted. </w:t>
      </w:r>
      <w:r w:rsidR="00E870B8" w:rsidRPr="00F55726">
        <w:rPr>
          <w:rStyle w:val="normaltextrun"/>
          <w:rFonts w:ascii="Times New Roman" w:hAnsi="Times New Roman" w:cs="Times New Roman"/>
          <w:shd w:val="clear" w:color="auto" w:fill="FFFFFF"/>
        </w:rPr>
        <w:t>The government is seeking a domestic product, if commercially available, that meets all the technical speci</w:t>
      </w:r>
      <w:r w:rsidR="00F774C5" w:rsidRPr="00F55726">
        <w:rPr>
          <w:rStyle w:val="normaltextrun"/>
          <w:rFonts w:ascii="Times New Roman" w:hAnsi="Times New Roman" w:cs="Times New Roman"/>
          <w:shd w:val="clear" w:color="auto" w:fill="FFFFFF"/>
        </w:rPr>
        <w:t>fications</w:t>
      </w:r>
      <w:r w:rsidR="007777A6" w:rsidRPr="00F55726">
        <w:rPr>
          <w:rStyle w:val="normaltextrun"/>
          <w:rFonts w:ascii="Times New Roman" w:hAnsi="Times New Roman" w:cs="Times New Roman"/>
          <w:shd w:val="clear" w:color="auto" w:fill="FFFFFF"/>
        </w:rPr>
        <w:t xml:space="preserve"> </w:t>
      </w:r>
      <w:r w:rsidR="002775A0" w:rsidRPr="00F55726">
        <w:rPr>
          <w:rStyle w:val="normaltextrun"/>
          <w:rFonts w:ascii="Times New Roman" w:hAnsi="Times New Roman" w:cs="Times New Roman"/>
          <w:shd w:val="clear" w:color="auto" w:fill="FFFFFF"/>
        </w:rPr>
        <w:t>provided in this document below.</w:t>
      </w:r>
    </w:p>
    <w:p w14:paraId="0CE9DA3F" w14:textId="3322A2E0" w:rsidR="005F36C4" w:rsidRPr="00F55726" w:rsidRDefault="005F36C4" w:rsidP="00F55726">
      <w:pPr>
        <w:rPr>
          <w:rFonts w:ascii="Times New Roman" w:hAnsi="Times New Roman" w:cs="Times New Roman"/>
        </w:rPr>
      </w:pPr>
    </w:p>
    <w:p w14:paraId="00A1C277" w14:textId="3DE6B349" w:rsidR="0000264E" w:rsidRPr="00F55726" w:rsidRDefault="00085E52" w:rsidP="00F55726">
      <w:pPr>
        <w:rPr>
          <w:rFonts w:ascii="Times New Roman" w:hAnsi="Times New Roman" w:cs="Times New Roman"/>
          <w:b/>
          <w:bCs/>
          <w:u w:val="single"/>
        </w:rPr>
      </w:pPr>
      <w:r w:rsidRPr="00F55726">
        <w:rPr>
          <w:rFonts w:ascii="Times New Roman" w:hAnsi="Times New Roman" w:cs="Times New Roman"/>
          <w:b/>
          <w:bCs/>
          <w:u w:val="single"/>
        </w:rPr>
        <w:t>BACKGROUND</w:t>
      </w:r>
    </w:p>
    <w:p w14:paraId="34030A30" w14:textId="181EF81B" w:rsidR="00DC2425" w:rsidRPr="00FC363C" w:rsidRDefault="00DC2425" w:rsidP="00FC363C">
      <w:pPr>
        <w:widowControl w:val="0"/>
        <w:autoSpaceDE w:val="0"/>
        <w:autoSpaceDN w:val="0"/>
        <w:adjustRightInd w:val="0"/>
        <w:rPr>
          <w:rFonts w:ascii="Times New Roman" w:hAnsi="Times New Roman"/>
          <w:sz w:val="24"/>
          <w:szCs w:val="24"/>
        </w:rPr>
      </w:pPr>
      <w:r w:rsidRPr="00387805">
        <w:rPr>
          <w:rFonts w:ascii="Times New Roman" w:eastAsia="Times New Roman" w:hAnsi="Times New Roman"/>
          <w:sz w:val="24"/>
          <w:szCs w:val="24"/>
        </w:rPr>
        <w:t>NIST requires a laser system that is continuous wave (CW) and emits in the ultraviolet (UV) to enable efficient photoemission-based measurements. This acquisition will allow the project to expand its photoemission electron spectroscopy and microscopy metrology capabilities.</w:t>
      </w:r>
      <w:r w:rsidR="00FC363C">
        <w:rPr>
          <w:rFonts w:ascii="Times New Roman" w:eastAsia="Times New Roman" w:hAnsi="Times New Roman"/>
          <w:sz w:val="24"/>
          <w:szCs w:val="24"/>
        </w:rPr>
        <w:t xml:space="preserve"> </w:t>
      </w:r>
      <w:r w:rsidR="00FC363C" w:rsidRPr="00387805">
        <w:rPr>
          <w:rFonts w:ascii="Times New Roman" w:eastAsia="Times New Roman" w:hAnsi="Times New Roman"/>
          <w:sz w:val="24"/>
          <w:szCs w:val="24"/>
        </w:rPr>
        <w:t xml:space="preserve">The CW UV laser will be used as a photon source required for electron microscopy and spectroscopy to measure changes in chemical and spatial structure as a result to pre-bonding processes. Because of this, the light has a maximum wavelength for this process to occur and therefore the requirement of light must be in the ultraviolet regime. The laser system consists of a laser unit, electronics to control the laser, and a cooling system. A continuous wave with high power is necessary for the measurements to not be distorted spatially or energetically. </w:t>
      </w:r>
    </w:p>
    <w:p w14:paraId="753694EE" w14:textId="77777777" w:rsidR="00DC2425" w:rsidRDefault="00DC2425" w:rsidP="00F55726">
      <w:pPr>
        <w:rPr>
          <w:rFonts w:ascii="Times New Roman" w:hAnsi="Times New Roman" w:cs="Times New Roman"/>
          <w:b/>
          <w:bCs/>
          <w:kern w:val="2"/>
          <w:u w:val="single"/>
          <w14:ligatures w14:val="standardContextual"/>
        </w:rPr>
      </w:pPr>
    </w:p>
    <w:p w14:paraId="6320E743" w14:textId="73AAA987" w:rsidR="00F65DE1" w:rsidRPr="00F55726" w:rsidRDefault="00F65DE1" w:rsidP="00F55726">
      <w:pPr>
        <w:rPr>
          <w:rFonts w:ascii="Times New Roman" w:hAnsi="Times New Roman" w:cs="Times New Roman"/>
          <w:b/>
          <w:bCs/>
          <w:kern w:val="2"/>
          <w:u w:val="single"/>
          <w14:ligatures w14:val="standardContextual"/>
        </w:rPr>
      </w:pPr>
      <w:r w:rsidRPr="00F55726">
        <w:rPr>
          <w:rFonts w:ascii="Times New Roman" w:hAnsi="Times New Roman" w:cs="Times New Roman"/>
          <w:b/>
          <w:bCs/>
          <w:kern w:val="2"/>
          <w:u w:val="single"/>
          <w14:ligatures w14:val="standardContextual"/>
        </w:rPr>
        <w:t>SCOPE</w:t>
      </w:r>
    </w:p>
    <w:p w14:paraId="672E551C" w14:textId="15687D7D" w:rsidR="00470816" w:rsidRPr="00387805" w:rsidRDefault="00470816" w:rsidP="004708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sz w:val="24"/>
          <w:szCs w:val="24"/>
        </w:rPr>
      </w:pPr>
      <w:r w:rsidRPr="00387805">
        <w:rPr>
          <w:rFonts w:ascii="Times New Roman" w:hAnsi="Times New Roman"/>
          <w:sz w:val="24"/>
          <w:szCs w:val="24"/>
        </w:rPr>
        <w:t xml:space="preserve">The Contractor shall deliver a quantity of (1) CW UV laser, inclusive of FOB Destination delivery terms (or equivalent INCOTERM) and one year warranty.   </w:t>
      </w:r>
    </w:p>
    <w:p w14:paraId="541972D2" w14:textId="77777777" w:rsidR="00F231F2" w:rsidRPr="00F55726" w:rsidRDefault="00F231F2" w:rsidP="00F55726">
      <w:pPr>
        <w:rPr>
          <w:rFonts w:ascii="Times New Roman" w:hAnsi="Times New Roman" w:cs="Times New Roman"/>
          <w:b/>
          <w:bCs/>
          <w:u w:val="single"/>
        </w:rPr>
      </w:pPr>
    </w:p>
    <w:p w14:paraId="263CFEA8" w14:textId="031BA548" w:rsidR="00324AE9" w:rsidRPr="00F55726" w:rsidRDefault="000B4CBF" w:rsidP="00F55726">
      <w:pPr>
        <w:rPr>
          <w:rFonts w:ascii="Times New Roman" w:hAnsi="Times New Roman" w:cs="Times New Roman"/>
          <w:b/>
          <w:bCs/>
          <w:u w:val="single"/>
        </w:rPr>
      </w:pPr>
      <w:r w:rsidRPr="00F55726">
        <w:rPr>
          <w:rFonts w:ascii="Times New Roman" w:hAnsi="Times New Roman" w:cs="Times New Roman"/>
          <w:b/>
          <w:bCs/>
          <w:u w:val="single"/>
        </w:rPr>
        <w:t>MI</w:t>
      </w:r>
      <w:r w:rsidR="00765FD7" w:rsidRPr="00F55726">
        <w:rPr>
          <w:rFonts w:ascii="Times New Roman" w:hAnsi="Times New Roman" w:cs="Times New Roman"/>
          <w:b/>
          <w:bCs/>
          <w:u w:val="single"/>
        </w:rPr>
        <w:t>N</w:t>
      </w:r>
      <w:r w:rsidRPr="00F55726">
        <w:rPr>
          <w:rFonts w:ascii="Times New Roman" w:hAnsi="Times New Roman" w:cs="Times New Roman"/>
          <w:b/>
          <w:bCs/>
          <w:u w:val="single"/>
        </w:rPr>
        <w:t>IMUM REQUIREMENTS</w:t>
      </w:r>
    </w:p>
    <w:p w14:paraId="3D83FEC0" w14:textId="0C6FEAC5" w:rsidR="002D5F48" w:rsidRPr="00F55726" w:rsidRDefault="002D5F48" w:rsidP="00F55726">
      <w:pPr>
        <w:rPr>
          <w:rFonts w:ascii="Times New Roman" w:hAnsi="Times New Roman" w:cs="Times New Roman"/>
          <w:b/>
          <w:bCs/>
          <w:i/>
          <w:iCs/>
        </w:rPr>
      </w:pPr>
      <w:r w:rsidRPr="00F55726">
        <w:rPr>
          <w:rFonts w:ascii="Times New Roman" w:hAnsi="Times New Roman" w:cs="Times New Roman"/>
          <w:b/>
          <w:bCs/>
          <w:i/>
          <w:iCs/>
        </w:rPr>
        <w:t xml:space="preserve">Description: </w:t>
      </w:r>
      <w:r w:rsidR="00CB004F">
        <w:rPr>
          <w:rFonts w:ascii="Times New Roman" w:hAnsi="Times New Roman" w:cs="Times New Roman"/>
          <w:b/>
          <w:bCs/>
          <w:i/>
          <w:iCs/>
        </w:rPr>
        <w:t>CW UV Laser</w:t>
      </w:r>
    </w:p>
    <w:p w14:paraId="64B1C9CE" w14:textId="298B46C2" w:rsidR="002D5F48" w:rsidRPr="00F55726" w:rsidRDefault="002D5F48" w:rsidP="00F55726">
      <w:pPr>
        <w:rPr>
          <w:rFonts w:ascii="Times New Roman" w:hAnsi="Times New Roman" w:cs="Times New Roman"/>
          <w:b/>
          <w:bCs/>
          <w:i/>
          <w:iCs/>
        </w:rPr>
      </w:pPr>
      <w:r w:rsidRPr="00F55726">
        <w:rPr>
          <w:rFonts w:ascii="Times New Roman" w:hAnsi="Times New Roman" w:cs="Times New Roman"/>
          <w:b/>
          <w:bCs/>
          <w:i/>
          <w:iCs/>
        </w:rPr>
        <w:t>Quantity: One (1)</w:t>
      </w:r>
    </w:p>
    <w:p w14:paraId="1397DBCD" w14:textId="77777777" w:rsidR="002D5F48" w:rsidRDefault="002D5F48" w:rsidP="00F55726">
      <w:pPr>
        <w:pStyle w:val="ListParagraph"/>
        <w:widowControl w:val="0"/>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i/>
          <w:iCs/>
        </w:rPr>
      </w:pPr>
      <w:r w:rsidRPr="00F55726">
        <w:rPr>
          <w:rFonts w:ascii="Times New Roman" w:hAnsi="Times New Roman" w:cs="Times New Roman"/>
          <w:b/>
          <w:bCs/>
          <w:i/>
          <w:iCs/>
        </w:rPr>
        <w:t>Technical Specifications:</w:t>
      </w:r>
    </w:p>
    <w:p w14:paraId="6E3E1662" w14:textId="77777777" w:rsidR="002D241E" w:rsidRPr="00387805" w:rsidRDefault="002D241E" w:rsidP="002D241E">
      <w:pPr>
        <w:pStyle w:val="ListParagraph"/>
        <w:numPr>
          <w:ilvl w:val="1"/>
          <w:numId w:val="23"/>
        </w:numPr>
        <w:rPr>
          <w:rFonts w:ascii="Times New Roman" w:hAnsi="Times New Roman"/>
          <w:sz w:val="24"/>
          <w:szCs w:val="24"/>
        </w:rPr>
      </w:pPr>
      <w:r w:rsidRPr="00387805">
        <w:rPr>
          <w:rFonts w:ascii="Times New Roman" w:hAnsi="Times New Roman"/>
          <w:sz w:val="24"/>
          <w:szCs w:val="24"/>
        </w:rPr>
        <w:t>The laser system must include in one housing unit not exceeding 80 mm [width] by 120 mm [length] by 40 mm [height]</w:t>
      </w:r>
    </w:p>
    <w:p w14:paraId="5EED9467" w14:textId="77777777" w:rsidR="002D241E" w:rsidRPr="00387805" w:rsidRDefault="002D241E" w:rsidP="002D241E">
      <w:pPr>
        <w:pStyle w:val="ListParagraph"/>
        <w:numPr>
          <w:ilvl w:val="1"/>
          <w:numId w:val="22"/>
        </w:numPr>
        <w:rPr>
          <w:rFonts w:ascii="Times New Roman" w:hAnsi="Times New Roman"/>
          <w:sz w:val="24"/>
          <w:szCs w:val="24"/>
        </w:rPr>
      </w:pPr>
      <w:r w:rsidRPr="00387805">
        <w:rPr>
          <w:rFonts w:ascii="Times New Roman" w:hAnsi="Times New Roman"/>
          <w:sz w:val="24"/>
          <w:szCs w:val="24"/>
        </w:rPr>
        <w:t>The wavelength output from the laser system must be monochromatized at a single wavelength</w:t>
      </w:r>
    </w:p>
    <w:p w14:paraId="5B631559" w14:textId="77777777" w:rsidR="002D241E" w:rsidRPr="00387805" w:rsidRDefault="002D241E" w:rsidP="002D241E">
      <w:pPr>
        <w:pStyle w:val="ListParagraph"/>
        <w:numPr>
          <w:ilvl w:val="1"/>
          <w:numId w:val="22"/>
        </w:numPr>
        <w:rPr>
          <w:rFonts w:ascii="Times New Roman" w:hAnsi="Times New Roman"/>
          <w:sz w:val="24"/>
          <w:szCs w:val="24"/>
        </w:rPr>
      </w:pPr>
      <w:r w:rsidRPr="00387805">
        <w:rPr>
          <w:rFonts w:ascii="Times New Roman" w:hAnsi="Times New Roman"/>
          <w:sz w:val="24"/>
          <w:szCs w:val="24"/>
        </w:rPr>
        <w:t xml:space="preserve">The single wavelength output from the laser system must be between 290 nm and 320 nm </w:t>
      </w:r>
    </w:p>
    <w:p w14:paraId="0336E0AF" w14:textId="77777777" w:rsidR="002D241E" w:rsidRPr="00387805" w:rsidRDefault="002D241E" w:rsidP="002D241E">
      <w:pPr>
        <w:pStyle w:val="ListParagraph"/>
        <w:numPr>
          <w:ilvl w:val="1"/>
          <w:numId w:val="22"/>
        </w:numPr>
        <w:rPr>
          <w:rFonts w:ascii="Times New Roman" w:hAnsi="Times New Roman"/>
          <w:sz w:val="24"/>
          <w:szCs w:val="24"/>
        </w:rPr>
      </w:pPr>
      <w:r w:rsidRPr="00387805">
        <w:rPr>
          <w:rFonts w:ascii="Times New Roman" w:hAnsi="Times New Roman"/>
          <w:sz w:val="24"/>
          <w:szCs w:val="24"/>
        </w:rPr>
        <w:t xml:space="preserve">Laser output must have an output power of at least 40 </w:t>
      </w:r>
      <w:proofErr w:type="spellStart"/>
      <w:r w:rsidRPr="00387805">
        <w:rPr>
          <w:rFonts w:ascii="Times New Roman" w:hAnsi="Times New Roman"/>
          <w:sz w:val="24"/>
          <w:szCs w:val="24"/>
        </w:rPr>
        <w:t>mW</w:t>
      </w:r>
      <w:proofErr w:type="spellEnd"/>
      <w:r w:rsidRPr="00387805">
        <w:rPr>
          <w:rFonts w:ascii="Times New Roman" w:hAnsi="Times New Roman"/>
          <w:sz w:val="24"/>
          <w:szCs w:val="24"/>
        </w:rPr>
        <w:t xml:space="preserve"> at the specified wavelength. </w:t>
      </w:r>
    </w:p>
    <w:p w14:paraId="6B565BE2" w14:textId="77777777" w:rsidR="002D241E" w:rsidRPr="00387805" w:rsidRDefault="002D241E" w:rsidP="002D241E">
      <w:pPr>
        <w:pStyle w:val="ListParagraph"/>
        <w:numPr>
          <w:ilvl w:val="1"/>
          <w:numId w:val="22"/>
        </w:numPr>
        <w:rPr>
          <w:rFonts w:ascii="Times New Roman" w:hAnsi="Times New Roman"/>
          <w:sz w:val="24"/>
          <w:szCs w:val="24"/>
        </w:rPr>
      </w:pPr>
      <w:r w:rsidRPr="00387805">
        <w:rPr>
          <w:rFonts w:ascii="Times New Roman" w:hAnsi="Times New Roman"/>
          <w:sz w:val="24"/>
          <w:szCs w:val="24"/>
        </w:rPr>
        <w:t>Laser output drive mode must be continuous wave (CW)</w:t>
      </w:r>
    </w:p>
    <w:p w14:paraId="6B0FE3CA" w14:textId="77777777" w:rsidR="002D241E" w:rsidRPr="00387805" w:rsidRDefault="002D241E" w:rsidP="002D241E">
      <w:pPr>
        <w:pStyle w:val="ListParagraph"/>
        <w:numPr>
          <w:ilvl w:val="1"/>
          <w:numId w:val="22"/>
        </w:numPr>
        <w:rPr>
          <w:rFonts w:ascii="Times New Roman" w:hAnsi="Times New Roman"/>
          <w:sz w:val="24"/>
          <w:szCs w:val="24"/>
        </w:rPr>
      </w:pPr>
      <w:r w:rsidRPr="00387805">
        <w:rPr>
          <w:rFonts w:ascii="Times New Roman" w:hAnsi="Times New Roman"/>
          <w:sz w:val="24"/>
          <w:szCs w:val="24"/>
        </w:rPr>
        <w:t>Must provide a TEM00 spatial mode at the output of the Laser. The beam quality factor M2 must be less than or equal to 1.1</w:t>
      </w:r>
    </w:p>
    <w:p w14:paraId="5BA2A282" w14:textId="77777777" w:rsidR="002D241E" w:rsidRPr="00387805" w:rsidRDefault="002D241E" w:rsidP="002D241E">
      <w:pPr>
        <w:pStyle w:val="ListParagraph"/>
        <w:numPr>
          <w:ilvl w:val="1"/>
          <w:numId w:val="22"/>
        </w:numPr>
        <w:rPr>
          <w:rFonts w:ascii="Times New Roman" w:hAnsi="Times New Roman"/>
          <w:sz w:val="24"/>
          <w:szCs w:val="24"/>
        </w:rPr>
      </w:pPr>
      <w:r w:rsidRPr="00387805">
        <w:rPr>
          <w:rFonts w:ascii="Times New Roman" w:hAnsi="Times New Roman"/>
          <w:sz w:val="24"/>
          <w:szCs w:val="24"/>
        </w:rPr>
        <w:lastRenderedPageBreak/>
        <w:t>Must have a polarization ratio of at least 100:1</w:t>
      </w:r>
    </w:p>
    <w:p w14:paraId="0941453F" w14:textId="77777777" w:rsidR="002D241E" w:rsidRPr="00387805" w:rsidRDefault="002D241E" w:rsidP="002D241E">
      <w:pPr>
        <w:pStyle w:val="ListParagraph"/>
        <w:numPr>
          <w:ilvl w:val="1"/>
          <w:numId w:val="22"/>
        </w:numPr>
        <w:rPr>
          <w:rFonts w:ascii="Times New Roman" w:hAnsi="Times New Roman"/>
          <w:sz w:val="24"/>
          <w:szCs w:val="24"/>
        </w:rPr>
      </w:pPr>
      <w:r w:rsidRPr="00387805">
        <w:rPr>
          <w:rFonts w:ascii="Times New Roman" w:hAnsi="Times New Roman"/>
          <w:sz w:val="24"/>
          <w:szCs w:val="24"/>
        </w:rPr>
        <w:t xml:space="preserve">Must have a pointing stability of less than 10 </w:t>
      </w:r>
      <w:proofErr w:type="spellStart"/>
      <w:r w:rsidRPr="00387805">
        <w:rPr>
          <w:rFonts w:ascii="Times New Roman" w:hAnsi="Times New Roman"/>
          <w:sz w:val="24"/>
          <w:szCs w:val="24"/>
        </w:rPr>
        <w:t>μradian</w:t>
      </w:r>
      <w:proofErr w:type="spellEnd"/>
      <w:r w:rsidRPr="00387805">
        <w:rPr>
          <w:rFonts w:ascii="Times New Roman" w:hAnsi="Times New Roman"/>
          <w:sz w:val="24"/>
          <w:szCs w:val="24"/>
        </w:rPr>
        <w:t xml:space="preserve"> per °C</w:t>
      </w:r>
    </w:p>
    <w:p w14:paraId="280A4A92" w14:textId="77777777" w:rsidR="002D241E" w:rsidRPr="00387805" w:rsidRDefault="002D241E" w:rsidP="002D241E">
      <w:pPr>
        <w:pStyle w:val="ListParagraph"/>
        <w:numPr>
          <w:ilvl w:val="1"/>
          <w:numId w:val="22"/>
        </w:numPr>
        <w:rPr>
          <w:rFonts w:ascii="Times New Roman" w:hAnsi="Times New Roman"/>
          <w:sz w:val="24"/>
          <w:szCs w:val="24"/>
        </w:rPr>
      </w:pPr>
      <w:r w:rsidRPr="00387805">
        <w:rPr>
          <w:rFonts w:ascii="Times New Roman" w:hAnsi="Times New Roman"/>
          <w:sz w:val="24"/>
          <w:szCs w:val="24"/>
        </w:rPr>
        <w:t>Must have a beam diameter of 0.7 mm ± 15%</w:t>
      </w:r>
    </w:p>
    <w:p w14:paraId="2DDB7DDC" w14:textId="77777777" w:rsidR="002D241E" w:rsidRPr="00387805" w:rsidRDefault="002D241E" w:rsidP="002D241E">
      <w:pPr>
        <w:pStyle w:val="ListParagraph"/>
        <w:numPr>
          <w:ilvl w:val="1"/>
          <w:numId w:val="22"/>
        </w:numPr>
        <w:rPr>
          <w:rFonts w:ascii="Times New Roman" w:hAnsi="Times New Roman"/>
          <w:sz w:val="24"/>
          <w:szCs w:val="24"/>
        </w:rPr>
      </w:pPr>
      <w:r w:rsidRPr="00387805">
        <w:rPr>
          <w:rFonts w:ascii="Times New Roman" w:hAnsi="Times New Roman"/>
          <w:sz w:val="24"/>
          <w:szCs w:val="24"/>
        </w:rPr>
        <w:t>Must provide output power stability of less than 2% rms.</w:t>
      </w:r>
    </w:p>
    <w:p w14:paraId="58782AF3" w14:textId="77777777" w:rsidR="002D241E" w:rsidRPr="00387805" w:rsidRDefault="002D241E" w:rsidP="002D241E">
      <w:pPr>
        <w:pStyle w:val="ListParagraph"/>
        <w:numPr>
          <w:ilvl w:val="1"/>
          <w:numId w:val="22"/>
        </w:numPr>
        <w:rPr>
          <w:rFonts w:ascii="Times New Roman" w:hAnsi="Times New Roman"/>
          <w:sz w:val="24"/>
          <w:szCs w:val="24"/>
        </w:rPr>
      </w:pPr>
      <w:r w:rsidRPr="00387805">
        <w:rPr>
          <w:rFonts w:ascii="Times New Roman" w:hAnsi="Times New Roman"/>
          <w:sz w:val="24"/>
          <w:szCs w:val="24"/>
        </w:rPr>
        <w:t>Must have a power supply that enables hands-free operation of pump laser</w:t>
      </w:r>
    </w:p>
    <w:p w14:paraId="151497CD" w14:textId="77777777" w:rsidR="002D241E" w:rsidRPr="00387805" w:rsidRDefault="002D241E" w:rsidP="002D241E">
      <w:pPr>
        <w:pStyle w:val="ListParagraph"/>
        <w:numPr>
          <w:ilvl w:val="1"/>
          <w:numId w:val="22"/>
        </w:numPr>
        <w:rPr>
          <w:rFonts w:ascii="Times New Roman" w:hAnsi="Times New Roman"/>
          <w:sz w:val="24"/>
          <w:szCs w:val="24"/>
        </w:rPr>
      </w:pPr>
      <w:r w:rsidRPr="00387805">
        <w:rPr>
          <w:rFonts w:ascii="Times New Roman" w:hAnsi="Times New Roman"/>
          <w:sz w:val="24"/>
          <w:szCs w:val="24"/>
        </w:rPr>
        <w:t xml:space="preserve">The system shall include a heat sink to cool any component of the laser system that requires it. </w:t>
      </w:r>
    </w:p>
    <w:p w14:paraId="5210600C" w14:textId="77777777" w:rsidR="002D241E" w:rsidRPr="00387805" w:rsidRDefault="002D241E" w:rsidP="002D241E">
      <w:pPr>
        <w:pStyle w:val="ListParagraph"/>
        <w:numPr>
          <w:ilvl w:val="1"/>
          <w:numId w:val="22"/>
        </w:numPr>
        <w:rPr>
          <w:rFonts w:ascii="Times New Roman" w:hAnsi="Times New Roman"/>
          <w:sz w:val="24"/>
          <w:szCs w:val="24"/>
        </w:rPr>
      </w:pPr>
      <w:r w:rsidRPr="00387805">
        <w:rPr>
          <w:rFonts w:ascii="Times New Roman" w:hAnsi="Times New Roman"/>
          <w:sz w:val="24"/>
          <w:szCs w:val="24"/>
        </w:rPr>
        <w:t xml:space="preserve">The system must be powered by 120 </w:t>
      </w:r>
      <w:proofErr w:type="gramStart"/>
      <w:r w:rsidRPr="00387805">
        <w:rPr>
          <w:rFonts w:ascii="Times New Roman" w:hAnsi="Times New Roman"/>
          <w:sz w:val="24"/>
          <w:szCs w:val="24"/>
        </w:rPr>
        <w:t>VAC</w:t>
      </w:r>
      <w:proofErr w:type="gramEnd"/>
      <w:r w:rsidRPr="00387805">
        <w:rPr>
          <w:rFonts w:ascii="Times New Roman" w:hAnsi="Times New Roman"/>
          <w:sz w:val="24"/>
          <w:szCs w:val="24"/>
        </w:rPr>
        <w:t xml:space="preserve"> at 60 Hz.</w:t>
      </w:r>
    </w:p>
    <w:p w14:paraId="42855FB6" w14:textId="4FE787A8" w:rsidR="002D241E" w:rsidRPr="000E4BA2" w:rsidRDefault="002D241E" w:rsidP="000E4BA2">
      <w:pPr>
        <w:pStyle w:val="ListParagraph"/>
        <w:numPr>
          <w:ilvl w:val="1"/>
          <w:numId w:val="22"/>
        </w:numPr>
        <w:rPr>
          <w:rFonts w:ascii="Times New Roman" w:hAnsi="Times New Roman"/>
          <w:sz w:val="24"/>
          <w:szCs w:val="24"/>
        </w:rPr>
      </w:pPr>
      <w:r w:rsidRPr="00387805">
        <w:rPr>
          <w:rFonts w:ascii="Times New Roman" w:hAnsi="Times New Roman"/>
          <w:sz w:val="24"/>
          <w:szCs w:val="24"/>
        </w:rPr>
        <w:t>The Contractor shall provide one operations and maintenance manual (electronic or hard copy) that includes, at a minimum, proper operation, routine maintenance, troubleshooting the instrument, and any controlling software.</w:t>
      </w:r>
    </w:p>
    <w:p w14:paraId="69B6BDC1" w14:textId="77777777" w:rsidR="002D5F48" w:rsidRPr="00F55726" w:rsidRDefault="002D5F48" w:rsidP="00F55726">
      <w:pPr>
        <w:rPr>
          <w:rFonts w:ascii="Times New Roman" w:eastAsia="Arial" w:hAnsi="Times New Roman" w:cs="Times New Roman"/>
        </w:rPr>
      </w:pPr>
    </w:p>
    <w:p w14:paraId="22A34E17" w14:textId="205EA398" w:rsidR="0000264E" w:rsidRPr="00F55726" w:rsidRDefault="00267A95" w:rsidP="00F55726">
      <w:pPr>
        <w:rPr>
          <w:rFonts w:ascii="Times New Roman" w:hAnsi="Times New Roman" w:cs="Times New Roman"/>
          <w:b/>
          <w:bCs/>
          <w:u w:val="single"/>
        </w:rPr>
      </w:pPr>
      <w:r w:rsidRPr="00F55726">
        <w:rPr>
          <w:rFonts w:ascii="Times New Roman" w:hAnsi="Times New Roman" w:cs="Times New Roman"/>
          <w:b/>
          <w:bCs/>
          <w:u w:val="single"/>
        </w:rPr>
        <w:t>NOTICE RESPONSE</w:t>
      </w:r>
    </w:p>
    <w:p w14:paraId="1FB052A6" w14:textId="77D01449" w:rsidR="00267A95" w:rsidRPr="00F55726" w:rsidRDefault="00267A95" w:rsidP="00F55726">
      <w:pPr>
        <w:rPr>
          <w:rFonts w:ascii="Times New Roman" w:hAnsi="Times New Roman" w:cs="Times New Roman"/>
        </w:rPr>
      </w:pPr>
      <w:r w:rsidRPr="00F55726">
        <w:rPr>
          <w:rFonts w:ascii="Times New Roman" w:hAnsi="Times New Roman" w:cs="Times New Roman"/>
        </w:rPr>
        <w:t xml:space="preserve">Interested firms/companies are encouraged to respond to this notice by submitting documentation that clearly demonstrates how the minimum requirements and technical specifications will be met.  Response which merely repeat the minimum requirements, and technical specifications without providing demonstration of how the minimum requirements and technical specifications will be met, will not be considered or evaluated by the government. Responses can demonstrate their capabilities to meet the requirements and specifications described above by providing brochures, manuals, reports, demonstration videos, other technical data, and identification of current customers.  </w:t>
      </w:r>
    </w:p>
    <w:p w14:paraId="6DF78C8A" w14:textId="5BCCB6DF" w:rsidR="0000264E" w:rsidRPr="00F55726" w:rsidRDefault="0000264E" w:rsidP="00F55726">
      <w:pPr>
        <w:rPr>
          <w:rFonts w:ascii="Times New Roman" w:hAnsi="Times New Roman" w:cs="Times New Roman"/>
        </w:rPr>
      </w:pPr>
    </w:p>
    <w:p w14:paraId="17F5CCDC" w14:textId="77777777" w:rsidR="0077004A" w:rsidRPr="00F55726" w:rsidRDefault="00962D54" w:rsidP="00F55726">
      <w:pPr>
        <w:rPr>
          <w:rFonts w:ascii="Times New Roman" w:hAnsi="Times New Roman" w:cs="Times New Roman"/>
        </w:rPr>
      </w:pPr>
      <w:r w:rsidRPr="00F55726">
        <w:rPr>
          <w:rFonts w:ascii="Times New Roman" w:hAnsi="Times New Roman" w:cs="Times New Roman"/>
        </w:rPr>
        <w:t>In responding to this notice, p</w:t>
      </w:r>
      <w:r w:rsidR="00085E52" w:rsidRPr="00F55726">
        <w:rPr>
          <w:rFonts w:ascii="Times New Roman" w:hAnsi="Times New Roman" w:cs="Times New Roman"/>
        </w:rPr>
        <w:t xml:space="preserve">lease </w:t>
      </w:r>
      <w:r w:rsidR="00377C05" w:rsidRPr="00F55726">
        <w:rPr>
          <w:rFonts w:ascii="Times New Roman" w:hAnsi="Times New Roman" w:cs="Times New Roman"/>
        </w:rPr>
        <w:t xml:space="preserve">DO NOT PROVIDE PROPRIETARY INFORMATION. </w:t>
      </w:r>
      <w:r w:rsidR="00267A95" w:rsidRPr="00F55726">
        <w:rPr>
          <w:rFonts w:ascii="Times New Roman" w:hAnsi="Times New Roman" w:cs="Times New Roman"/>
        </w:rPr>
        <w:t>In addition to the technical documentation, the response must include the following:</w:t>
      </w:r>
    </w:p>
    <w:p w14:paraId="3F932FD4" w14:textId="77777777" w:rsidR="0077004A" w:rsidRPr="00F55726" w:rsidRDefault="00267A95" w:rsidP="00F55726">
      <w:pPr>
        <w:pStyle w:val="ListParagraph"/>
        <w:numPr>
          <w:ilvl w:val="0"/>
          <w:numId w:val="4"/>
        </w:numPr>
        <w:ind w:left="630"/>
        <w:rPr>
          <w:rFonts w:ascii="Times New Roman" w:hAnsi="Times New Roman" w:cs="Times New Roman"/>
        </w:rPr>
      </w:pPr>
      <w:r w:rsidRPr="00F55726">
        <w:rPr>
          <w:rFonts w:ascii="Times New Roman" w:hAnsi="Times New Roman" w:cs="Times New Roman"/>
        </w:rPr>
        <w:t xml:space="preserve">Company </w:t>
      </w:r>
      <w:r w:rsidR="001008F1" w:rsidRPr="00F55726">
        <w:rPr>
          <w:rFonts w:ascii="Times New Roman" w:hAnsi="Times New Roman" w:cs="Times New Roman"/>
        </w:rPr>
        <w:t>n</w:t>
      </w:r>
      <w:r w:rsidRPr="00F55726">
        <w:rPr>
          <w:rFonts w:ascii="Times New Roman" w:hAnsi="Times New Roman" w:cs="Times New Roman"/>
        </w:rPr>
        <w:t xml:space="preserve">ame and </w:t>
      </w:r>
      <w:r w:rsidR="001008F1" w:rsidRPr="00F55726">
        <w:rPr>
          <w:rFonts w:ascii="Times New Roman" w:hAnsi="Times New Roman" w:cs="Times New Roman"/>
        </w:rPr>
        <w:t>a</w:t>
      </w:r>
      <w:r w:rsidRPr="00F55726">
        <w:rPr>
          <w:rFonts w:ascii="Times New Roman" w:hAnsi="Times New Roman" w:cs="Times New Roman"/>
        </w:rPr>
        <w:t>ddress</w:t>
      </w:r>
    </w:p>
    <w:p w14:paraId="5D527761" w14:textId="77777777" w:rsidR="0077004A" w:rsidRPr="00F55726" w:rsidRDefault="001008F1" w:rsidP="00F55726">
      <w:pPr>
        <w:pStyle w:val="ListParagraph"/>
        <w:numPr>
          <w:ilvl w:val="0"/>
          <w:numId w:val="4"/>
        </w:numPr>
        <w:ind w:left="630"/>
        <w:rPr>
          <w:rFonts w:ascii="Times New Roman" w:hAnsi="Times New Roman" w:cs="Times New Roman"/>
        </w:rPr>
      </w:pPr>
      <w:r w:rsidRPr="00F55726">
        <w:rPr>
          <w:rFonts w:ascii="Times New Roman" w:hAnsi="Times New Roman" w:cs="Times New Roman"/>
        </w:rPr>
        <w:t>Point of Contact for questions and/or clarifications, including telephone number and email address</w:t>
      </w:r>
    </w:p>
    <w:p w14:paraId="0EA8C941" w14:textId="77777777" w:rsidR="0077004A" w:rsidRPr="00F55726" w:rsidRDefault="001008F1" w:rsidP="00F55726">
      <w:pPr>
        <w:pStyle w:val="ListParagraph"/>
        <w:numPr>
          <w:ilvl w:val="0"/>
          <w:numId w:val="4"/>
        </w:numPr>
        <w:ind w:left="630"/>
        <w:rPr>
          <w:rFonts w:ascii="Times New Roman" w:hAnsi="Times New Roman" w:cs="Times New Roman"/>
        </w:rPr>
      </w:pPr>
      <w:r w:rsidRPr="00F55726">
        <w:rPr>
          <w:rFonts w:ascii="Times New Roman" w:hAnsi="Times New Roman" w:cs="Times New Roman"/>
        </w:rPr>
        <w:t>Teaming partners (if applicable)</w:t>
      </w:r>
    </w:p>
    <w:p w14:paraId="04FD894D" w14:textId="77777777" w:rsidR="0077004A" w:rsidRPr="00F55726" w:rsidRDefault="001008F1" w:rsidP="00F55726">
      <w:pPr>
        <w:pStyle w:val="ListParagraph"/>
        <w:numPr>
          <w:ilvl w:val="0"/>
          <w:numId w:val="4"/>
        </w:numPr>
        <w:ind w:left="630"/>
        <w:rPr>
          <w:rFonts w:ascii="Times New Roman" w:hAnsi="Times New Roman" w:cs="Times New Roman"/>
        </w:rPr>
      </w:pPr>
      <w:r w:rsidRPr="00F55726">
        <w:rPr>
          <w:rFonts w:ascii="Times New Roman" w:hAnsi="Times New Roman" w:cs="Times New Roman"/>
        </w:rPr>
        <w:t xml:space="preserve">For supplies – If the supply is a commercial off the shelf item, modified commercial off the shelf item, or prototype. </w:t>
      </w:r>
    </w:p>
    <w:p w14:paraId="10872A35" w14:textId="5F316506" w:rsidR="001008F1" w:rsidRPr="00F55726" w:rsidRDefault="001008F1" w:rsidP="00F55726">
      <w:pPr>
        <w:pStyle w:val="ListParagraph"/>
        <w:numPr>
          <w:ilvl w:val="0"/>
          <w:numId w:val="4"/>
        </w:numPr>
        <w:ind w:left="630"/>
        <w:rPr>
          <w:rFonts w:ascii="Times New Roman" w:hAnsi="Times New Roman" w:cs="Times New Roman"/>
        </w:rPr>
      </w:pPr>
      <w:r w:rsidRPr="00F55726">
        <w:rPr>
          <w:rFonts w:ascii="Times New Roman" w:hAnsi="Times New Roman" w:cs="Times New Roman"/>
        </w:rPr>
        <w:t xml:space="preserve">Any additional information as deemed pertinent by the respondent. </w:t>
      </w:r>
    </w:p>
    <w:p w14:paraId="2C061F78" w14:textId="77777777" w:rsidR="00267A95" w:rsidRPr="00F55726" w:rsidRDefault="00267A95" w:rsidP="00F55726">
      <w:pPr>
        <w:rPr>
          <w:rFonts w:ascii="Times New Roman" w:hAnsi="Times New Roman" w:cs="Times New Roman"/>
        </w:rPr>
      </w:pPr>
    </w:p>
    <w:p w14:paraId="2D96F0E3" w14:textId="11D2E52A" w:rsidR="00B56EEC" w:rsidRPr="00F55726" w:rsidRDefault="00B56EEC" w:rsidP="00F55726">
      <w:pPr>
        <w:rPr>
          <w:rFonts w:ascii="Times New Roman" w:hAnsi="Times New Roman" w:cs="Times New Roman"/>
        </w:rPr>
      </w:pPr>
      <w:r w:rsidRPr="00F55726">
        <w:rPr>
          <w:rFonts w:ascii="Times New Roman" w:hAnsi="Times New Roman" w:cs="Times New Roman"/>
        </w:rPr>
        <w:t>The Government will accept written questions by email to Contract Specialist</w:t>
      </w:r>
      <w:r w:rsidR="00565C95" w:rsidRPr="00F55726">
        <w:rPr>
          <w:rFonts w:ascii="Times New Roman" w:hAnsi="Times New Roman" w:cs="Times New Roman"/>
        </w:rPr>
        <w:t xml:space="preserve"> </w:t>
      </w:r>
      <w:bookmarkStart w:id="1" w:name="_Hlk193278160"/>
      <w:r w:rsidR="00565C95" w:rsidRPr="00F55726">
        <w:rPr>
          <w:rFonts w:ascii="Times New Roman" w:hAnsi="Times New Roman" w:cs="Times New Roman"/>
        </w:rPr>
        <w:t xml:space="preserve">Ranae Armstrong at </w:t>
      </w:r>
      <w:hyperlink r:id="rId9" w:history="1">
        <w:r w:rsidR="00565C95" w:rsidRPr="00F55726">
          <w:rPr>
            <w:rStyle w:val="Hyperlink"/>
            <w:rFonts w:ascii="Times New Roman" w:hAnsi="Times New Roman" w:cs="Times New Roman"/>
          </w:rPr>
          <w:t>ranae.armstrong@nist.gov</w:t>
        </w:r>
      </w:hyperlink>
      <w:r w:rsidR="00565C95" w:rsidRPr="00F55726">
        <w:rPr>
          <w:rFonts w:ascii="Times New Roman" w:hAnsi="Times New Roman" w:cs="Times New Roman"/>
        </w:rPr>
        <w:t xml:space="preserve"> and</w:t>
      </w:r>
      <w:r w:rsidRPr="00F55726">
        <w:rPr>
          <w:rFonts w:ascii="Times New Roman" w:hAnsi="Times New Roman" w:cs="Times New Roman"/>
        </w:rPr>
        <w:t xml:space="preserve"> Contracting Officer </w:t>
      </w:r>
      <w:r w:rsidR="00565C95" w:rsidRPr="00F55726">
        <w:rPr>
          <w:rFonts w:ascii="Times New Roman" w:hAnsi="Times New Roman" w:cs="Times New Roman"/>
        </w:rPr>
        <w:t xml:space="preserve">Don Collie at </w:t>
      </w:r>
      <w:hyperlink r:id="rId10" w:history="1">
        <w:r w:rsidR="00565C95" w:rsidRPr="00F55726">
          <w:rPr>
            <w:rStyle w:val="Hyperlink"/>
            <w:rFonts w:ascii="Times New Roman" w:hAnsi="Times New Roman" w:cs="Times New Roman"/>
          </w:rPr>
          <w:t>Donald.collie@nist.gov</w:t>
        </w:r>
      </w:hyperlink>
      <w:r w:rsidR="00565C95" w:rsidRPr="00F55726">
        <w:rPr>
          <w:rFonts w:ascii="Times New Roman" w:hAnsi="Times New Roman" w:cs="Times New Roman"/>
        </w:rPr>
        <w:t xml:space="preserve">. </w:t>
      </w:r>
      <w:r w:rsidRPr="00F55726">
        <w:rPr>
          <w:rFonts w:ascii="Times New Roman" w:hAnsi="Times New Roman" w:cs="Times New Roman"/>
        </w:rPr>
        <w:t xml:space="preserve">Questions must be submitted by </w:t>
      </w:r>
      <w:r w:rsidR="00742496" w:rsidRPr="00F55726">
        <w:rPr>
          <w:rFonts w:ascii="Times New Roman" w:hAnsi="Times New Roman" w:cs="Times New Roman"/>
          <w:highlight w:val="yellow"/>
        </w:rPr>
        <w:t>0</w:t>
      </w:r>
      <w:r w:rsidR="00560476">
        <w:rPr>
          <w:rFonts w:ascii="Times New Roman" w:hAnsi="Times New Roman" w:cs="Times New Roman"/>
          <w:highlight w:val="yellow"/>
        </w:rPr>
        <w:t>3/16</w:t>
      </w:r>
      <w:r w:rsidR="00CE4486" w:rsidRPr="00F55726">
        <w:rPr>
          <w:rFonts w:ascii="Times New Roman" w:hAnsi="Times New Roman" w:cs="Times New Roman"/>
          <w:highlight w:val="yellow"/>
        </w:rPr>
        <w:t>/26</w:t>
      </w:r>
      <w:r w:rsidRPr="00F55726">
        <w:rPr>
          <w:rFonts w:ascii="Times New Roman" w:hAnsi="Times New Roman" w:cs="Times New Roman"/>
          <w:highlight w:val="yellow"/>
        </w:rPr>
        <w:t xml:space="preserve">, </w:t>
      </w:r>
      <w:r w:rsidR="00560476">
        <w:rPr>
          <w:rFonts w:ascii="Times New Roman" w:hAnsi="Times New Roman" w:cs="Times New Roman"/>
          <w:highlight w:val="yellow"/>
        </w:rPr>
        <w:t>4</w:t>
      </w:r>
      <w:r w:rsidR="00565C95" w:rsidRPr="00F55726">
        <w:rPr>
          <w:rFonts w:ascii="Times New Roman" w:hAnsi="Times New Roman" w:cs="Times New Roman"/>
          <w:highlight w:val="yellow"/>
        </w:rPr>
        <w:t>:00</w:t>
      </w:r>
      <w:r w:rsidRPr="00F55726">
        <w:rPr>
          <w:rFonts w:ascii="Times New Roman" w:hAnsi="Times New Roman" w:cs="Times New Roman"/>
          <w:highlight w:val="yellow"/>
        </w:rPr>
        <w:t>pm, ET</w:t>
      </w:r>
      <w:bookmarkEnd w:id="1"/>
      <w:r w:rsidRPr="00F55726">
        <w:rPr>
          <w:rFonts w:ascii="Times New Roman" w:hAnsi="Times New Roman" w:cs="Times New Roman"/>
        </w:rPr>
        <w:t xml:space="preserve"> to receive a </w:t>
      </w:r>
      <w:r w:rsidR="00E5646E" w:rsidRPr="00F55726">
        <w:rPr>
          <w:rFonts w:ascii="Times New Roman" w:hAnsi="Times New Roman" w:cs="Times New Roman"/>
        </w:rPr>
        <w:t>government</w:t>
      </w:r>
      <w:r w:rsidRPr="00F55726">
        <w:rPr>
          <w:rFonts w:ascii="Times New Roman" w:hAnsi="Times New Roman" w:cs="Times New Roman"/>
        </w:rPr>
        <w:t xml:space="preserve"> response.   Telephone and faxed inquiries will not be accepted. </w:t>
      </w:r>
      <w:bookmarkStart w:id="2" w:name="_Hlk193118019"/>
    </w:p>
    <w:bookmarkEnd w:id="2"/>
    <w:p w14:paraId="38C02F4A" w14:textId="77777777" w:rsidR="00B56EEC" w:rsidRPr="00F55726" w:rsidRDefault="00B56EEC" w:rsidP="00F55726">
      <w:pPr>
        <w:rPr>
          <w:rFonts w:ascii="Times New Roman" w:hAnsi="Times New Roman" w:cs="Times New Roman"/>
        </w:rPr>
      </w:pPr>
    </w:p>
    <w:p w14:paraId="423DF6B4" w14:textId="50B1C23A" w:rsidR="002316C7" w:rsidRPr="00F55726" w:rsidRDefault="001008F1" w:rsidP="00F55726">
      <w:pPr>
        <w:rPr>
          <w:rFonts w:ascii="Times New Roman" w:hAnsi="Times New Roman" w:cs="Times New Roman"/>
        </w:rPr>
      </w:pPr>
      <w:r w:rsidRPr="00F55726">
        <w:rPr>
          <w:rFonts w:ascii="Times New Roman" w:hAnsi="Times New Roman" w:cs="Times New Roman"/>
        </w:rPr>
        <w:t xml:space="preserve">Interested responses </w:t>
      </w:r>
      <w:bookmarkStart w:id="3" w:name="_Hlk193117962"/>
      <w:r w:rsidRPr="00F55726">
        <w:rPr>
          <w:rFonts w:ascii="Times New Roman" w:hAnsi="Times New Roman" w:cs="Times New Roman"/>
        </w:rPr>
        <w:t>must be submitted</w:t>
      </w:r>
      <w:r w:rsidR="00B56EEC" w:rsidRPr="00F55726">
        <w:rPr>
          <w:rFonts w:ascii="Times New Roman" w:hAnsi="Times New Roman" w:cs="Times New Roman"/>
        </w:rPr>
        <w:t xml:space="preserve"> to Contract Specialist </w:t>
      </w:r>
      <w:r w:rsidR="00565C95" w:rsidRPr="00F55726">
        <w:rPr>
          <w:rFonts w:ascii="Times New Roman" w:hAnsi="Times New Roman" w:cs="Times New Roman"/>
        </w:rPr>
        <w:t xml:space="preserve">Ranae Armstrong at </w:t>
      </w:r>
      <w:hyperlink r:id="rId11" w:history="1">
        <w:r w:rsidR="00565C95" w:rsidRPr="00F55726">
          <w:rPr>
            <w:rStyle w:val="Hyperlink"/>
            <w:rFonts w:ascii="Times New Roman" w:hAnsi="Times New Roman" w:cs="Times New Roman"/>
          </w:rPr>
          <w:t>ranae.armstrong@nist.gov</w:t>
        </w:r>
      </w:hyperlink>
      <w:r w:rsidR="00565C95" w:rsidRPr="00F55726">
        <w:rPr>
          <w:rFonts w:ascii="Times New Roman" w:hAnsi="Times New Roman" w:cs="Times New Roman"/>
        </w:rPr>
        <w:t xml:space="preserve"> and Contracting Officer Don Collie at </w:t>
      </w:r>
      <w:hyperlink r:id="rId12" w:history="1">
        <w:r w:rsidR="00565C95" w:rsidRPr="00F55726">
          <w:rPr>
            <w:rStyle w:val="Hyperlink"/>
            <w:rFonts w:ascii="Times New Roman" w:hAnsi="Times New Roman" w:cs="Times New Roman"/>
          </w:rPr>
          <w:t>Donald.collie@nist.gov</w:t>
        </w:r>
      </w:hyperlink>
      <w:r w:rsidR="00E5646E" w:rsidRPr="00F55726">
        <w:rPr>
          <w:rFonts w:ascii="Times New Roman" w:hAnsi="Times New Roman" w:cs="Times New Roman"/>
        </w:rPr>
        <w:t xml:space="preserve"> no later than</w:t>
      </w:r>
      <w:r w:rsidR="00565C95" w:rsidRPr="00F55726">
        <w:rPr>
          <w:rFonts w:ascii="Times New Roman" w:hAnsi="Times New Roman" w:cs="Times New Roman"/>
        </w:rPr>
        <w:t xml:space="preserve"> </w:t>
      </w:r>
      <w:r w:rsidR="00565C95" w:rsidRPr="00F55726">
        <w:rPr>
          <w:rFonts w:ascii="Times New Roman" w:hAnsi="Times New Roman" w:cs="Times New Roman"/>
          <w:highlight w:val="yellow"/>
        </w:rPr>
        <w:t>0</w:t>
      </w:r>
      <w:r w:rsidR="00560476">
        <w:rPr>
          <w:rFonts w:ascii="Times New Roman" w:hAnsi="Times New Roman" w:cs="Times New Roman"/>
          <w:highlight w:val="yellow"/>
        </w:rPr>
        <w:t>3/19</w:t>
      </w:r>
      <w:r w:rsidR="00CE4486" w:rsidRPr="00F55726">
        <w:rPr>
          <w:rFonts w:ascii="Times New Roman" w:hAnsi="Times New Roman" w:cs="Times New Roman"/>
          <w:highlight w:val="yellow"/>
        </w:rPr>
        <w:t>/26</w:t>
      </w:r>
      <w:r w:rsidR="00565C95" w:rsidRPr="00F55726">
        <w:rPr>
          <w:rFonts w:ascii="Times New Roman" w:hAnsi="Times New Roman" w:cs="Times New Roman"/>
          <w:highlight w:val="yellow"/>
        </w:rPr>
        <w:t xml:space="preserve">, </w:t>
      </w:r>
      <w:r w:rsidR="00560476">
        <w:rPr>
          <w:rFonts w:ascii="Times New Roman" w:hAnsi="Times New Roman" w:cs="Times New Roman"/>
          <w:highlight w:val="yellow"/>
        </w:rPr>
        <w:t>4</w:t>
      </w:r>
      <w:r w:rsidR="00565C95" w:rsidRPr="00F55726">
        <w:rPr>
          <w:rFonts w:ascii="Times New Roman" w:hAnsi="Times New Roman" w:cs="Times New Roman"/>
          <w:highlight w:val="yellow"/>
        </w:rPr>
        <w:t>:00pm, ET</w:t>
      </w:r>
      <w:r w:rsidR="00E5646E" w:rsidRPr="00F55726">
        <w:rPr>
          <w:rFonts w:ascii="Times New Roman" w:hAnsi="Times New Roman" w:cs="Times New Roman"/>
          <w:highlight w:val="yellow"/>
        </w:rPr>
        <w:t>.</w:t>
      </w:r>
      <w:r w:rsidR="00565C95" w:rsidRPr="00F55726">
        <w:rPr>
          <w:rFonts w:ascii="Times New Roman" w:hAnsi="Times New Roman" w:cs="Times New Roman"/>
        </w:rPr>
        <w:t xml:space="preserve"> </w:t>
      </w:r>
      <w:r w:rsidR="00B56EEC" w:rsidRPr="00F55726">
        <w:rPr>
          <w:rFonts w:ascii="Times New Roman" w:hAnsi="Times New Roman" w:cs="Times New Roman"/>
        </w:rPr>
        <w:t xml:space="preserve">Telephone and faxed responses will not be accepted. </w:t>
      </w:r>
      <w:bookmarkEnd w:id="0"/>
      <w:bookmarkEnd w:id="3"/>
    </w:p>
    <w:sectPr w:rsidR="002316C7" w:rsidRPr="00F557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324"/>
    <w:multiLevelType w:val="hybridMultilevel"/>
    <w:tmpl w:val="83164596"/>
    <w:lvl w:ilvl="0" w:tplc="FFFFFFFF">
      <w:start w:val="1"/>
      <w:numFmt w:val="decimal"/>
      <w:lvlText w:val="(%1)"/>
      <w:lvlJc w:val="left"/>
      <w:pPr>
        <w:tabs>
          <w:tab w:val="num" w:pos="1080"/>
        </w:tabs>
        <w:ind w:left="1080" w:hanging="72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 w15:restartNumberingAfterBreak="0">
    <w:nsid w:val="0BD10C12"/>
    <w:multiLevelType w:val="hybridMultilevel"/>
    <w:tmpl w:val="2F42432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A453B"/>
    <w:multiLevelType w:val="hybridMultilevel"/>
    <w:tmpl w:val="317AA34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54329C"/>
    <w:multiLevelType w:val="hybridMultilevel"/>
    <w:tmpl w:val="B6347A7E"/>
    <w:lvl w:ilvl="0" w:tplc="0409000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1EE1D99"/>
    <w:multiLevelType w:val="hybridMultilevel"/>
    <w:tmpl w:val="1D86F606"/>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8B35D7"/>
    <w:multiLevelType w:val="hybridMultilevel"/>
    <w:tmpl w:val="1D86F606"/>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FD31D8E"/>
    <w:multiLevelType w:val="hybridMultilevel"/>
    <w:tmpl w:val="1D86F60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6E5F2A"/>
    <w:multiLevelType w:val="hybridMultilevel"/>
    <w:tmpl w:val="91329B40"/>
    <w:lvl w:ilvl="0" w:tplc="04090015">
      <w:start w:val="1"/>
      <w:numFmt w:val="upperLetter"/>
      <w:lvlText w:val="%1."/>
      <w:lvlJc w:val="left"/>
      <w:pPr>
        <w:ind w:left="720" w:hanging="360"/>
      </w:pPr>
      <w:rPr>
        <w:rFonts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25502F"/>
    <w:multiLevelType w:val="hybridMultilevel"/>
    <w:tmpl w:val="ADDC56F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A3AEF30A">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755D4D"/>
    <w:multiLevelType w:val="hybridMultilevel"/>
    <w:tmpl w:val="DCC895B6"/>
    <w:lvl w:ilvl="0" w:tplc="24C4C002">
      <w:start w:val="1"/>
      <w:numFmt w:val="upperLetter"/>
      <w:lvlText w:val="%1."/>
      <w:lvlJc w:val="left"/>
      <w:pPr>
        <w:ind w:left="720" w:hanging="360"/>
      </w:pPr>
      <w:rPr>
        <w:rFonts w:ascii="Times New Roman" w:eastAsiaTheme="minorHAnsi" w:hAnsi="Times New Roman" w:cs="Times New Roman"/>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0D00DD"/>
    <w:multiLevelType w:val="hybridMultilevel"/>
    <w:tmpl w:val="7466055E"/>
    <w:lvl w:ilvl="0" w:tplc="505AE752">
      <w:start w:val="1"/>
      <w:numFmt w:val="bullet"/>
      <w:lvlText w:val=""/>
      <w:lvlJc w:val="left"/>
      <w:pPr>
        <w:ind w:left="720" w:hanging="360"/>
      </w:pPr>
      <w:rPr>
        <w:rFonts w:ascii="Symbol" w:hAnsi="Symbol" w:hint="default"/>
      </w:rPr>
    </w:lvl>
    <w:lvl w:ilvl="1" w:tplc="C57A5374">
      <w:start w:val="1"/>
      <w:numFmt w:val="bullet"/>
      <w:lvlText w:val="o"/>
      <w:lvlJc w:val="left"/>
      <w:pPr>
        <w:ind w:left="1440" w:hanging="360"/>
      </w:pPr>
      <w:rPr>
        <w:rFonts w:ascii="Courier New" w:hAnsi="Courier New" w:hint="default"/>
      </w:rPr>
    </w:lvl>
    <w:lvl w:ilvl="2" w:tplc="F268288A">
      <w:start w:val="1"/>
      <w:numFmt w:val="bullet"/>
      <w:lvlText w:val=""/>
      <w:lvlJc w:val="left"/>
      <w:pPr>
        <w:ind w:left="2160" w:hanging="360"/>
      </w:pPr>
      <w:rPr>
        <w:rFonts w:ascii="Wingdings" w:hAnsi="Wingdings" w:hint="default"/>
      </w:rPr>
    </w:lvl>
    <w:lvl w:ilvl="3" w:tplc="C1C8D094">
      <w:start w:val="1"/>
      <w:numFmt w:val="bullet"/>
      <w:lvlText w:val=""/>
      <w:lvlJc w:val="left"/>
      <w:pPr>
        <w:ind w:left="2880" w:hanging="360"/>
      </w:pPr>
      <w:rPr>
        <w:rFonts w:ascii="Symbol" w:hAnsi="Symbol" w:hint="default"/>
      </w:rPr>
    </w:lvl>
    <w:lvl w:ilvl="4" w:tplc="51F0D1EC">
      <w:start w:val="1"/>
      <w:numFmt w:val="bullet"/>
      <w:lvlText w:val="o"/>
      <w:lvlJc w:val="left"/>
      <w:pPr>
        <w:ind w:left="3600" w:hanging="360"/>
      </w:pPr>
      <w:rPr>
        <w:rFonts w:ascii="Courier New" w:hAnsi="Courier New" w:hint="default"/>
      </w:rPr>
    </w:lvl>
    <w:lvl w:ilvl="5" w:tplc="FF8A000E">
      <w:start w:val="1"/>
      <w:numFmt w:val="bullet"/>
      <w:lvlText w:val=""/>
      <w:lvlJc w:val="left"/>
      <w:pPr>
        <w:ind w:left="4320" w:hanging="360"/>
      </w:pPr>
      <w:rPr>
        <w:rFonts w:ascii="Wingdings" w:hAnsi="Wingdings" w:hint="default"/>
      </w:rPr>
    </w:lvl>
    <w:lvl w:ilvl="6" w:tplc="71EE2266">
      <w:start w:val="1"/>
      <w:numFmt w:val="bullet"/>
      <w:lvlText w:val=""/>
      <w:lvlJc w:val="left"/>
      <w:pPr>
        <w:ind w:left="5040" w:hanging="360"/>
      </w:pPr>
      <w:rPr>
        <w:rFonts w:ascii="Symbol" w:hAnsi="Symbol" w:hint="default"/>
      </w:rPr>
    </w:lvl>
    <w:lvl w:ilvl="7" w:tplc="F99C645A">
      <w:start w:val="1"/>
      <w:numFmt w:val="bullet"/>
      <w:lvlText w:val="o"/>
      <w:lvlJc w:val="left"/>
      <w:pPr>
        <w:ind w:left="5760" w:hanging="360"/>
      </w:pPr>
      <w:rPr>
        <w:rFonts w:ascii="Courier New" w:hAnsi="Courier New" w:hint="default"/>
      </w:rPr>
    </w:lvl>
    <w:lvl w:ilvl="8" w:tplc="6D42075C">
      <w:start w:val="1"/>
      <w:numFmt w:val="bullet"/>
      <w:lvlText w:val=""/>
      <w:lvlJc w:val="left"/>
      <w:pPr>
        <w:ind w:left="6480" w:hanging="360"/>
      </w:pPr>
      <w:rPr>
        <w:rFonts w:ascii="Wingdings" w:hAnsi="Wingdings" w:hint="default"/>
      </w:rPr>
    </w:lvl>
  </w:abstractNum>
  <w:abstractNum w:abstractNumId="11" w15:restartNumberingAfterBreak="0">
    <w:nsid w:val="485121CC"/>
    <w:multiLevelType w:val="hybridMultilevel"/>
    <w:tmpl w:val="4300C11A"/>
    <w:lvl w:ilvl="0" w:tplc="11F2C048">
      <w:start w:val="1"/>
      <w:numFmt w:val="upperLetter"/>
      <w:lvlText w:val="%1."/>
      <w:lvlJc w:val="left"/>
      <w:pPr>
        <w:ind w:left="720" w:hanging="360"/>
      </w:pPr>
      <w:rPr>
        <w:rFonts w:eastAsia="Times New Roman" w:hint="default"/>
        <w:color w:val="auto"/>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4D3DB0"/>
    <w:multiLevelType w:val="hybridMultilevel"/>
    <w:tmpl w:val="176A7DB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EDA3432"/>
    <w:multiLevelType w:val="hybridMultilevel"/>
    <w:tmpl w:val="E918F56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15:restartNumberingAfterBreak="0">
    <w:nsid w:val="4F0C4646"/>
    <w:multiLevelType w:val="hybridMultilevel"/>
    <w:tmpl w:val="2F42432E"/>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948551B"/>
    <w:multiLevelType w:val="multilevel"/>
    <w:tmpl w:val="6E7AA79E"/>
    <w:lvl w:ilvl="0">
      <w:start w:val="1"/>
      <w:numFmt w:val="decimal"/>
      <w:lvlText w:val="%1."/>
      <w:lvlJc w:val="left"/>
      <w:pPr>
        <w:ind w:left="360" w:hanging="360"/>
      </w:pPr>
    </w:lvl>
    <w:lvl w:ilvl="1">
      <w:numFmt w:val="none"/>
      <w:lvlText w:val=""/>
      <w:lvlJc w:val="left"/>
      <w:pPr>
        <w:tabs>
          <w:tab w:val="num" w:pos="360"/>
        </w:tabs>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267AAB"/>
    <w:multiLevelType w:val="hybridMultilevel"/>
    <w:tmpl w:val="46049686"/>
    <w:lvl w:ilvl="0" w:tplc="FFFFFFFF">
      <w:start w:val="1"/>
      <w:numFmt w:val="upperLetter"/>
      <w:lvlText w:val="%1."/>
      <w:lvlJc w:val="left"/>
      <w:pPr>
        <w:ind w:left="720" w:hanging="360"/>
      </w:pPr>
      <w:rPr>
        <w:rFonts w:hint="default"/>
      </w:rPr>
    </w:lvl>
    <w:lvl w:ilvl="1" w:tplc="3FC01C5E">
      <w:start w:val="1"/>
      <w:numFmt w:val="decimal"/>
      <w:lvlText w:val="%2."/>
      <w:lvlJc w:val="left"/>
      <w:pPr>
        <w:ind w:left="1440" w:hanging="360"/>
      </w:pPr>
      <w:rPr>
        <w:rFonts w:ascii="Times New Roman" w:eastAsia="Arial" w:hAnsi="Times New Roman" w:cs="Times New Roman"/>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65E705A"/>
    <w:multiLevelType w:val="hybridMultilevel"/>
    <w:tmpl w:val="A4F60540"/>
    <w:lvl w:ilvl="0" w:tplc="C13806FE">
      <w:start w:val="1"/>
      <w:numFmt w:val="upperLetter"/>
      <w:lvlText w:val="%1."/>
      <w:lvlJc w:val="left"/>
      <w:pPr>
        <w:ind w:left="720" w:hanging="360"/>
      </w:pPr>
      <w:rPr>
        <w:rFonts w:hint="default"/>
        <w:b/>
      </w:rPr>
    </w:lvl>
    <w:lvl w:ilvl="1" w:tplc="D2D6F79E">
      <w:start w:val="1"/>
      <w:numFmt w:val="decimal"/>
      <w:lvlText w:val="%2."/>
      <w:lvlJc w:val="left"/>
      <w:pPr>
        <w:ind w:left="1440" w:hanging="360"/>
      </w:pPr>
      <w:rPr>
        <w:rFonts w:ascii="Arial" w:eastAsiaTheme="minorHAnsi" w:hAnsi="Arial" w:cs="Arial"/>
      </w:rPr>
    </w:lvl>
    <w:lvl w:ilvl="2" w:tplc="04090019">
      <w:start w:val="1"/>
      <w:numFmt w:val="lowerLetter"/>
      <w:lvlText w:val="%3."/>
      <w:lvlJc w:val="left"/>
      <w:pPr>
        <w:ind w:left="2340" w:hanging="360"/>
      </w:pPr>
    </w:lvl>
    <w:lvl w:ilvl="3" w:tplc="4E1CE8A2">
      <w:start w:val="1"/>
      <w:numFmt w:val="decimal"/>
      <w:lvlText w:val="%4."/>
      <w:lvlJc w:val="left"/>
      <w:pPr>
        <w:ind w:left="2880" w:hanging="360"/>
      </w:pPr>
      <w:rPr>
        <w:rFonts w:ascii="Times New Roman" w:eastAsia="Times New Roman" w:hAnsi="Times New Roman" w:cs="Times New Roman"/>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C5363A"/>
    <w:multiLevelType w:val="hybridMultilevel"/>
    <w:tmpl w:val="1D86F606"/>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CAE2AC1"/>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0" w15:restartNumberingAfterBreak="0">
    <w:nsid w:val="6CFA014B"/>
    <w:multiLevelType w:val="hybridMultilevel"/>
    <w:tmpl w:val="CBB6B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A93B69"/>
    <w:multiLevelType w:val="hybridMultilevel"/>
    <w:tmpl w:val="CE229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1348A7"/>
    <w:multiLevelType w:val="hybridMultilevel"/>
    <w:tmpl w:val="C13812FE"/>
    <w:lvl w:ilvl="0" w:tplc="04090015">
      <w:start w:val="1"/>
      <w:numFmt w:val="upperLetter"/>
      <w:lvlText w:val="%1."/>
      <w:lvlJc w:val="left"/>
      <w:pPr>
        <w:ind w:left="720" w:hanging="360"/>
      </w:pPr>
      <w:rPr>
        <w:rFonts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5914686">
    <w:abstractNumId w:val="10"/>
  </w:num>
  <w:num w:numId="2" w16cid:durableId="1460612380">
    <w:abstractNumId w:val="21"/>
  </w:num>
  <w:num w:numId="3" w16cid:durableId="953756779">
    <w:abstractNumId w:val="15"/>
  </w:num>
  <w:num w:numId="4" w16cid:durableId="1872497609">
    <w:abstractNumId w:val="13"/>
  </w:num>
  <w:num w:numId="5" w16cid:durableId="1097362148">
    <w:abstractNumId w:val="12"/>
  </w:num>
  <w:num w:numId="6" w16cid:durableId="539588361">
    <w:abstractNumId w:val="17"/>
  </w:num>
  <w:num w:numId="7" w16cid:durableId="1111050074">
    <w:abstractNumId w:val="11"/>
  </w:num>
  <w:num w:numId="8" w16cid:durableId="1051541662">
    <w:abstractNumId w:val="7"/>
  </w:num>
  <w:num w:numId="9" w16cid:durableId="1939751699">
    <w:abstractNumId w:val="20"/>
  </w:num>
  <w:num w:numId="10" w16cid:durableId="1014959251">
    <w:abstractNumId w:val="6"/>
  </w:num>
  <w:num w:numId="11" w16cid:durableId="942615476">
    <w:abstractNumId w:val="1"/>
  </w:num>
  <w:num w:numId="12" w16cid:durableId="975065070">
    <w:abstractNumId w:val="4"/>
  </w:num>
  <w:num w:numId="13" w16cid:durableId="1046219061">
    <w:abstractNumId w:val="3"/>
  </w:num>
  <w:num w:numId="14" w16cid:durableId="1148010621">
    <w:abstractNumId w:val="16"/>
  </w:num>
  <w:num w:numId="15" w16cid:durableId="158691027">
    <w:abstractNumId w:val="18"/>
  </w:num>
  <w:num w:numId="16" w16cid:durableId="1247618377">
    <w:abstractNumId w:val="5"/>
  </w:num>
  <w:num w:numId="17" w16cid:durableId="869419559">
    <w:abstractNumId w:val="14"/>
  </w:num>
  <w:num w:numId="18" w16cid:durableId="353459168">
    <w:abstractNumId w:val="9"/>
  </w:num>
  <w:num w:numId="19" w16cid:durableId="2130663749">
    <w:abstractNumId w:val="19"/>
  </w:num>
  <w:num w:numId="20" w16cid:durableId="394083360">
    <w:abstractNumId w:val="22"/>
  </w:num>
  <w:num w:numId="21" w16cid:durableId="1508596508">
    <w:abstractNumId w:val="2"/>
  </w:num>
  <w:num w:numId="22" w16cid:durableId="925117962">
    <w:abstractNumId w:val="0"/>
  </w:num>
  <w:num w:numId="23" w16cid:durableId="13786298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200"/>
    <w:rsid w:val="0000264E"/>
    <w:rsid w:val="000033CD"/>
    <w:rsid w:val="0000621C"/>
    <w:rsid w:val="00011DF6"/>
    <w:rsid w:val="000325AF"/>
    <w:rsid w:val="00050B61"/>
    <w:rsid w:val="00053142"/>
    <w:rsid w:val="00053636"/>
    <w:rsid w:val="00054E85"/>
    <w:rsid w:val="0007233F"/>
    <w:rsid w:val="000739EF"/>
    <w:rsid w:val="00085E52"/>
    <w:rsid w:val="00095FA8"/>
    <w:rsid w:val="000A6956"/>
    <w:rsid w:val="000B2441"/>
    <w:rsid w:val="000B4CBF"/>
    <w:rsid w:val="000B72A6"/>
    <w:rsid w:val="000D030E"/>
    <w:rsid w:val="000D4F3E"/>
    <w:rsid w:val="000D6333"/>
    <w:rsid w:val="000D635B"/>
    <w:rsid w:val="000E0D68"/>
    <w:rsid w:val="000E0FFE"/>
    <w:rsid w:val="000E4BA2"/>
    <w:rsid w:val="000E557E"/>
    <w:rsid w:val="000F2984"/>
    <w:rsid w:val="000F2F83"/>
    <w:rsid w:val="000F39DD"/>
    <w:rsid w:val="000F74CC"/>
    <w:rsid w:val="001008F1"/>
    <w:rsid w:val="00105A94"/>
    <w:rsid w:val="001070FD"/>
    <w:rsid w:val="00113B4D"/>
    <w:rsid w:val="001152AD"/>
    <w:rsid w:val="00143AE4"/>
    <w:rsid w:val="00151AC2"/>
    <w:rsid w:val="00153F44"/>
    <w:rsid w:val="001623C1"/>
    <w:rsid w:val="00165D07"/>
    <w:rsid w:val="001675AB"/>
    <w:rsid w:val="00174478"/>
    <w:rsid w:val="001747D7"/>
    <w:rsid w:val="001A03D4"/>
    <w:rsid w:val="001A1D3C"/>
    <w:rsid w:val="001B3951"/>
    <w:rsid w:val="001C2F06"/>
    <w:rsid w:val="001D284C"/>
    <w:rsid w:val="001D4B8A"/>
    <w:rsid w:val="001D7876"/>
    <w:rsid w:val="001E1E01"/>
    <w:rsid w:val="001F5102"/>
    <w:rsid w:val="00201E96"/>
    <w:rsid w:val="00203EA0"/>
    <w:rsid w:val="00224AC8"/>
    <w:rsid w:val="00230AA9"/>
    <w:rsid w:val="002316C7"/>
    <w:rsid w:val="00236343"/>
    <w:rsid w:val="00253495"/>
    <w:rsid w:val="00254A96"/>
    <w:rsid w:val="00261FDF"/>
    <w:rsid w:val="00262D47"/>
    <w:rsid w:val="0026725A"/>
    <w:rsid w:val="00267A95"/>
    <w:rsid w:val="002714A8"/>
    <w:rsid w:val="002775A0"/>
    <w:rsid w:val="00297866"/>
    <w:rsid w:val="002A0248"/>
    <w:rsid w:val="002A180D"/>
    <w:rsid w:val="002B5BE7"/>
    <w:rsid w:val="002C662F"/>
    <w:rsid w:val="002C6EC0"/>
    <w:rsid w:val="002D241E"/>
    <w:rsid w:val="002D4C94"/>
    <w:rsid w:val="002D5F48"/>
    <w:rsid w:val="002E165D"/>
    <w:rsid w:val="002E62D4"/>
    <w:rsid w:val="002E7826"/>
    <w:rsid w:val="002F4B42"/>
    <w:rsid w:val="003002AB"/>
    <w:rsid w:val="00302BB5"/>
    <w:rsid w:val="0030478F"/>
    <w:rsid w:val="003065AE"/>
    <w:rsid w:val="00321E4C"/>
    <w:rsid w:val="00324AE9"/>
    <w:rsid w:val="00330D7C"/>
    <w:rsid w:val="00333203"/>
    <w:rsid w:val="003515FB"/>
    <w:rsid w:val="00351ED3"/>
    <w:rsid w:val="003562A2"/>
    <w:rsid w:val="00364C6C"/>
    <w:rsid w:val="00372699"/>
    <w:rsid w:val="00377C05"/>
    <w:rsid w:val="00382953"/>
    <w:rsid w:val="00385CDF"/>
    <w:rsid w:val="00392444"/>
    <w:rsid w:val="00392C6F"/>
    <w:rsid w:val="003B195F"/>
    <w:rsid w:val="003C0B27"/>
    <w:rsid w:val="003C54FC"/>
    <w:rsid w:val="003D502C"/>
    <w:rsid w:val="003D51C6"/>
    <w:rsid w:val="003D7688"/>
    <w:rsid w:val="003E0E07"/>
    <w:rsid w:val="003E7068"/>
    <w:rsid w:val="004049BF"/>
    <w:rsid w:val="00405D88"/>
    <w:rsid w:val="00406BB0"/>
    <w:rsid w:val="00417C2E"/>
    <w:rsid w:val="0042291A"/>
    <w:rsid w:val="004331D3"/>
    <w:rsid w:val="004444D8"/>
    <w:rsid w:val="0045076F"/>
    <w:rsid w:val="00470727"/>
    <w:rsid w:val="00470816"/>
    <w:rsid w:val="004A051E"/>
    <w:rsid w:val="004C7E84"/>
    <w:rsid w:val="004D5A8F"/>
    <w:rsid w:val="004F48F9"/>
    <w:rsid w:val="00523A11"/>
    <w:rsid w:val="00546694"/>
    <w:rsid w:val="005528F3"/>
    <w:rsid w:val="00560476"/>
    <w:rsid w:val="005608EB"/>
    <w:rsid w:val="00561ADF"/>
    <w:rsid w:val="00563D05"/>
    <w:rsid w:val="00565C95"/>
    <w:rsid w:val="0058054B"/>
    <w:rsid w:val="00581BF8"/>
    <w:rsid w:val="005851B9"/>
    <w:rsid w:val="00585E60"/>
    <w:rsid w:val="0059040F"/>
    <w:rsid w:val="00597259"/>
    <w:rsid w:val="005A6E9C"/>
    <w:rsid w:val="005C7922"/>
    <w:rsid w:val="005D145C"/>
    <w:rsid w:val="005D38BC"/>
    <w:rsid w:val="005D55C0"/>
    <w:rsid w:val="005D5FEE"/>
    <w:rsid w:val="005E1DC8"/>
    <w:rsid w:val="005E7166"/>
    <w:rsid w:val="005F36C4"/>
    <w:rsid w:val="005F795B"/>
    <w:rsid w:val="006026A7"/>
    <w:rsid w:val="006049FB"/>
    <w:rsid w:val="006059D7"/>
    <w:rsid w:val="00613E6A"/>
    <w:rsid w:val="0062625E"/>
    <w:rsid w:val="00634FF5"/>
    <w:rsid w:val="006614A3"/>
    <w:rsid w:val="0066478E"/>
    <w:rsid w:val="006659AD"/>
    <w:rsid w:val="0067503B"/>
    <w:rsid w:val="00690446"/>
    <w:rsid w:val="0069611B"/>
    <w:rsid w:val="0069635C"/>
    <w:rsid w:val="00697838"/>
    <w:rsid w:val="006A0B11"/>
    <w:rsid w:val="006A2F72"/>
    <w:rsid w:val="006A51B0"/>
    <w:rsid w:val="006B386F"/>
    <w:rsid w:val="006C000A"/>
    <w:rsid w:val="006C5404"/>
    <w:rsid w:val="006D565C"/>
    <w:rsid w:val="006E2D89"/>
    <w:rsid w:val="006E4D98"/>
    <w:rsid w:val="006E7350"/>
    <w:rsid w:val="006F6066"/>
    <w:rsid w:val="00701266"/>
    <w:rsid w:val="007058D6"/>
    <w:rsid w:val="00715D99"/>
    <w:rsid w:val="00717372"/>
    <w:rsid w:val="00722CB1"/>
    <w:rsid w:val="007334CE"/>
    <w:rsid w:val="00742496"/>
    <w:rsid w:val="007441BE"/>
    <w:rsid w:val="007454F1"/>
    <w:rsid w:val="0076288D"/>
    <w:rsid w:val="00765DF0"/>
    <w:rsid w:val="00765FD7"/>
    <w:rsid w:val="0077004A"/>
    <w:rsid w:val="007725C9"/>
    <w:rsid w:val="007777A6"/>
    <w:rsid w:val="007815C2"/>
    <w:rsid w:val="007837A1"/>
    <w:rsid w:val="00787FAF"/>
    <w:rsid w:val="00790B39"/>
    <w:rsid w:val="007920D5"/>
    <w:rsid w:val="00793EB9"/>
    <w:rsid w:val="007A335B"/>
    <w:rsid w:val="007A5DED"/>
    <w:rsid w:val="007B130E"/>
    <w:rsid w:val="007C4484"/>
    <w:rsid w:val="007C6DA5"/>
    <w:rsid w:val="007D2FFB"/>
    <w:rsid w:val="007E173C"/>
    <w:rsid w:val="007E3DA7"/>
    <w:rsid w:val="007F0AE7"/>
    <w:rsid w:val="008016FB"/>
    <w:rsid w:val="0080373A"/>
    <w:rsid w:val="0081297B"/>
    <w:rsid w:val="0081440F"/>
    <w:rsid w:val="00815873"/>
    <w:rsid w:val="00822284"/>
    <w:rsid w:val="00840407"/>
    <w:rsid w:val="0086083C"/>
    <w:rsid w:val="008902EE"/>
    <w:rsid w:val="008A269B"/>
    <w:rsid w:val="008A3AA5"/>
    <w:rsid w:val="008A4259"/>
    <w:rsid w:val="008A7C38"/>
    <w:rsid w:val="008D6A25"/>
    <w:rsid w:val="008E2D16"/>
    <w:rsid w:val="008E386C"/>
    <w:rsid w:val="008E38DC"/>
    <w:rsid w:val="008F12F8"/>
    <w:rsid w:val="008F3F46"/>
    <w:rsid w:val="00901612"/>
    <w:rsid w:val="00905382"/>
    <w:rsid w:val="00930B3E"/>
    <w:rsid w:val="0093164C"/>
    <w:rsid w:val="0093409D"/>
    <w:rsid w:val="009408CA"/>
    <w:rsid w:val="009450AA"/>
    <w:rsid w:val="00951A3C"/>
    <w:rsid w:val="00962D54"/>
    <w:rsid w:val="00963AC7"/>
    <w:rsid w:val="009733A3"/>
    <w:rsid w:val="00984D55"/>
    <w:rsid w:val="009856CC"/>
    <w:rsid w:val="009906B5"/>
    <w:rsid w:val="009A4D10"/>
    <w:rsid w:val="009B44BE"/>
    <w:rsid w:val="009B493E"/>
    <w:rsid w:val="009B6058"/>
    <w:rsid w:val="009C260D"/>
    <w:rsid w:val="009E35DF"/>
    <w:rsid w:val="009E6784"/>
    <w:rsid w:val="00A0166B"/>
    <w:rsid w:val="00A026E4"/>
    <w:rsid w:val="00A12AEC"/>
    <w:rsid w:val="00A13BDA"/>
    <w:rsid w:val="00A151AA"/>
    <w:rsid w:val="00A23684"/>
    <w:rsid w:val="00A245AC"/>
    <w:rsid w:val="00A40FBF"/>
    <w:rsid w:val="00A41047"/>
    <w:rsid w:val="00A457AB"/>
    <w:rsid w:val="00A4674A"/>
    <w:rsid w:val="00A94A72"/>
    <w:rsid w:val="00AA6720"/>
    <w:rsid w:val="00AB4D6C"/>
    <w:rsid w:val="00AE0828"/>
    <w:rsid w:val="00AE6639"/>
    <w:rsid w:val="00B15A3E"/>
    <w:rsid w:val="00B160A9"/>
    <w:rsid w:val="00B400F0"/>
    <w:rsid w:val="00B43229"/>
    <w:rsid w:val="00B45F25"/>
    <w:rsid w:val="00B47FA1"/>
    <w:rsid w:val="00B56272"/>
    <w:rsid w:val="00B56B5A"/>
    <w:rsid w:val="00B56EEC"/>
    <w:rsid w:val="00B66E9B"/>
    <w:rsid w:val="00B73541"/>
    <w:rsid w:val="00BA6282"/>
    <w:rsid w:val="00BC18F9"/>
    <w:rsid w:val="00BD61AF"/>
    <w:rsid w:val="00BD69D6"/>
    <w:rsid w:val="00BD7830"/>
    <w:rsid w:val="00BD7ED2"/>
    <w:rsid w:val="00BF2067"/>
    <w:rsid w:val="00C05E4E"/>
    <w:rsid w:val="00C26E86"/>
    <w:rsid w:val="00C27126"/>
    <w:rsid w:val="00C320EB"/>
    <w:rsid w:val="00C52EE0"/>
    <w:rsid w:val="00C72786"/>
    <w:rsid w:val="00C74AE9"/>
    <w:rsid w:val="00C76445"/>
    <w:rsid w:val="00C81E12"/>
    <w:rsid w:val="00C84DB8"/>
    <w:rsid w:val="00C86189"/>
    <w:rsid w:val="00CA3544"/>
    <w:rsid w:val="00CB004F"/>
    <w:rsid w:val="00CB42F7"/>
    <w:rsid w:val="00CB4D1D"/>
    <w:rsid w:val="00CB7C7D"/>
    <w:rsid w:val="00CC3ED3"/>
    <w:rsid w:val="00CC6EE4"/>
    <w:rsid w:val="00CD4DC2"/>
    <w:rsid w:val="00CE0FA7"/>
    <w:rsid w:val="00CE4486"/>
    <w:rsid w:val="00CE497E"/>
    <w:rsid w:val="00CF41DB"/>
    <w:rsid w:val="00CF796A"/>
    <w:rsid w:val="00D04DF5"/>
    <w:rsid w:val="00D10589"/>
    <w:rsid w:val="00D551D4"/>
    <w:rsid w:val="00D60F05"/>
    <w:rsid w:val="00D62ED4"/>
    <w:rsid w:val="00D7548F"/>
    <w:rsid w:val="00D760A1"/>
    <w:rsid w:val="00D84F2D"/>
    <w:rsid w:val="00D8620C"/>
    <w:rsid w:val="00D92FC4"/>
    <w:rsid w:val="00D9353B"/>
    <w:rsid w:val="00DB142F"/>
    <w:rsid w:val="00DC2425"/>
    <w:rsid w:val="00DC447D"/>
    <w:rsid w:val="00DC69E7"/>
    <w:rsid w:val="00DD0708"/>
    <w:rsid w:val="00DD2817"/>
    <w:rsid w:val="00DE28B7"/>
    <w:rsid w:val="00DE67FA"/>
    <w:rsid w:val="00DF2A35"/>
    <w:rsid w:val="00DF2B3E"/>
    <w:rsid w:val="00DF3D36"/>
    <w:rsid w:val="00E011E4"/>
    <w:rsid w:val="00E076DB"/>
    <w:rsid w:val="00E16DE2"/>
    <w:rsid w:val="00E21DAC"/>
    <w:rsid w:val="00E23A90"/>
    <w:rsid w:val="00E27FCC"/>
    <w:rsid w:val="00E310C7"/>
    <w:rsid w:val="00E47050"/>
    <w:rsid w:val="00E53E95"/>
    <w:rsid w:val="00E5646E"/>
    <w:rsid w:val="00E870B8"/>
    <w:rsid w:val="00E87473"/>
    <w:rsid w:val="00E87D41"/>
    <w:rsid w:val="00E965B2"/>
    <w:rsid w:val="00EA27A1"/>
    <w:rsid w:val="00EB60D7"/>
    <w:rsid w:val="00EC7400"/>
    <w:rsid w:val="00ED2203"/>
    <w:rsid w:val="00EE12DD"/>
    <w:rsid w:val="00EE33E3"/>
    <w:rsid w:val="00EF3DAB"/>
    <w:rsid w:val="00EF3FA8"/>
    <w:rsid w:val="00F121F4"/>
    <w:rsid w:val="00F138B9"/>
    <w:rsid w:val="00F17200"/>
    <w:rsid w:val="00F231F2"/>
    <w:rsid w:val="00F31458"/>
    <w:rsid w:val="00F314C3"/>
    <w:rsid w:val="00F42D75"/>
    <w:rsid w:val="00F436DA"/>
    <w:rsid w:val="00F50F98"/>
    <w:rsid w:val="00F51DA1"/>
    <w:rsid w:val="00F55726"/>
    <w:rsid w:val="00F55E33"/>
    <w:rsid w:val="00F57E89"/>
    <w:rsid w:val="00F60C9F"/>
    <w:rsid w:val="00F6582F"/>
    <w:rsid w:val="00F65DE1"/>
    <w:rsid w:val="00F66A92"/>
    <w:rsid w:val="00F774C5"/>
    <w:rsid w:val="00F86366"/>
    <w:rsid w:val="00F9199A"/>
    <w:rsid w:val="00F944C1"/>
    <w:rsid w:val="00F96245"/>
    <w:rsid w:val="00FA752C"/>
    <w:rsid w:val="00FB471F"/>
    <w:rsid w:val="00FB67A4"/>
    <w:rsid w:val="00FB6857"/>
    <w:rsid w:val="00FC227D"/>
    <w:rsid w:val="00FC363C"/>
    <w:rsid w:val="00FC3DDE"/>
    <w:rsid w:val="00FD0BC2"/>
    <w:rsid w:val="00FD69FB"/>
    <w:rsid w:val="00FD7680"/>
    <w:rsid w:val="00FF164F"/>
    <w:rsid w:val="00FF1E5C"/>
    <w:rsid w:val="00FF3DDC"/>
    <w:rsid w:val="00FF642C"/>
    <w:rsid w:val="0133881F"/>
    <w:rsid w:val="01646A7A"/>
    <w:rsid w:val="0233F848"/>
    <w:rsid w:val="03605FB4"/>
    <w:rsid w:val="04C53295"/>
    <w:rsid w:val="05432705"/>
    <w:rsid w:val="0562EAC4"/>
    <w:rsid w:val="05C5101A"/>
    <w:rsid w:val="0760E07B"/>
    <w:rsid w:val="0959CF07"/>
    <w:rsid w:val="09BCEA88"/>
    <w:rsid w:val="0A1AFAA7"/>
    <w:rsid w:val="0AA0D9B1"/>
    <w:rsid w:val="0B888D68"/>
    <w:rsid w:val="0D6A25EA"/>
    <w:rsid w:val="0E227A95"/>
    <w:rsid w:val="0F7A28A1"/>
    <w:rsid w:val="0FD8FC36"/>
    <w:rsid w:val="106A2C77"/>
    <w:rsid w:val="114DE93F"/>
    <w:rsid w:val="11E6F50F"/>
    <w:rsid w:val="123F4A21"/>
    <w:rsid w:val="124AF33E"/>
    <w:rsid w:val="12D8040F"/>
    <w:rsid w:val="12E789EB"/>
    <w:rsid w:val="136BB0D3"/>
    <w:rsid w:val="1497E961"/>
    <w:rsid w:val="1586F655"/>
    <w:rsid w:val="15E3216A"/>
    <w:rsid w:val="16699453"/>
    <w:rsid w:val="16736AEC"/>
    <w:rsid w:val="16A51FF8"/>
    <w:rsid w:val="1722C6B6"/>
    <w:rsid w:val="184B3791"/>
    <w:rsid w:val="18BE9717"/>
    <w:rsid w:val="1934122C"/>
    <w:rsid w:val="1A29787F"/>
    <w:rsid w:val="1A29AB50"/>
    <w:rsid w:val="1ACBA66C"/>
    <w:rsid w:val="1B053A85"/>
    <w:rsid w:val="1B5C1622"/>
    <w:rsid w:val="1BF637D9"/>
    <w:rsid w:val="1C8F40BB"/>
    <w:rsid w:val="1CD4F048"/>
    <w:rsid w:val="1D5E11DC"/>
    <w:rsid w:val="1D82787C"/>
    <w:rsid w:val="1F307848"/>
    <w:rsid w:val="1FFB696A"/>
    <w:rsid w:val="20E1BE76"/>
    <w:rsid w:val="20F33838"/>
    <w:rsid w:val="21B31632"/>
    <w:rsid w:val="2236F5CF"/>
    <w:rsid w:val="225E4311"/>
    <w:rsid w:val="23081C6E"/>
    <w:rsid w:val="2367E721"/>
    <w:rsid w:val="24859F79"/>
    <w:rsid w:val="253139D0"/>
    <w:rsid w:val="266E5145"/>
    <w:rsid w:val="27701C43"/>
    <w:rsid w:val="29415EFF"/>
    <w:rsid w:val="2A38B496"/>
    <w:rsid w:val="2AC728F7"/>
    <w:rsid w:val="2BD306FA"/>
    <w:rsid w:val="2D24DC85"/>
    <w:rsid w:val="2DFD5A7C"/>
    <w:rsid w:val="2E0BEC79"/>
    <w:rsid w:val="2F650838"/>
    <w:rsid w:val="30578F81"/>
    <w:rsid w:val="30C96596"/>
    <w:rsid w:val="30F0A43B"/>
    <w:rsid w:val="311D1F2F"/>
    <w:rsid w:val="317BA021"/>
    <w:rsid w:val="31AFB4DE"/>
    <w:rsid w:val="31B1BF3C"/>
    <w:rsid w:val="32169271"/>
    <w:rsid w:val="322914F0"/>
    <w:rsid w:val="324C03B8"/>
    <w:rsid w:val="32D6CC1D"/>
    <w:rsid w:val="338E7722"/>
    <w:rsid w:val="34248182"/>
    <w:rsid w:val="34F466AF"/>
    <w:rsid w:val="3550F6FB"/>
    <w:rsid w:val="35EFED5D"/>
    <w:rsid w:val="36E6DDA1"/>
    <w:rsid w:val="371C7D45"/>
    <w:rsid w:val="37229C6E"/>
    <w:rsid w:val="37C487B4"/>
    <w:rsid w:val="37F8ECB8"/>
    <w:rsid w:val="38A8B4DB"/>
    <w:rsid w:val="38A8E7AC"/>
    <w:rsid w:val="38B26CD0"/>
    <w:rsid w:val="38D29D56"/>
    <w:rsid w:val="3B7A9715"/>
    <w:rsid w:val="3B7DAB64"/>
    <w:rsid w:val="3D6927F8"/>
    <w:rsid w:val="3D7C25FE"/>
    <w:rsid w:val="3DE763E8"/>
    <w:rsid w:val="3E0CA9DA"/>
    <w:rsid w:val="3E552C14"/>
    <w:rsid w:val="3EA0DB96"/>
    <w:rsid w:val="3EA37EC7"/>
    <w:rsid w:val="3F902799"/>
    <w:rsid w:val="3FA91266"/>
    <w:rsid w:val="4009D782"/>
    <w:rsid w:val="411AA0E7"/>
    <w:rsid w:val="4135896C"/>
    <w:rsid w:val="416B8070"/>
    <w:rsid w:val="420544E5"/>
    <w:rsid w:val="42ED7E6D"/>
    <w:rsid w:val="4332D70C"/>
    <w:rsid w:val="4408612E"/>
    <w:rsid w:val="442728E8"/>
    <w:rsid w:val="444121D6"/>
    <w:rsid w:val="4462315E"/>
    <w:rsid w:val="44BB7A82"/>
    <w:rsid w:val="47107D27"/>
    <w:rsid w:val="4713482F"/>
    <w:rsid w:val="479C1FD0"/>
    <w:rsid w:val="47AA7FC7"/>
    <w:rsid w:val="47E7A927"/>
    <w:rsid w:val="47EB00AC"/>
    <w:rsid w:val="4820832C"/>
    <w:rsid w:val="486AE6BB"/>
    <w:rsid w:val="4B399854"/>
    <w:rsid w:val="4B663295"/>
    <w:rsid w:val="4B7F5AF2"/>
    <w:rsid w:val="4CAEF85E"/>
    <w:rsid w:val="4D042BB6"/>
    <w:rsid w:val="4D7DB23A"/>
    <w:rsid w:val="4D8BC539"/>
    <w:rsid w:val="4E35784C"/>
    <w:rsid w:val="4E5D50E6"/>
    <w:rsid w:val="502D16CC"/>
    <w:rsid w:val="50CB0DCB"/>
    <w:rsid w:val="521D026E"/>
    <w:rsid w:val="5241DDE6"/>
    <w:rsid w:val="527BD9A6"/>
    <w:rsid w:val="52A8EC6D"/>
    <w:rsid w:val="53426B41"/>
    <w:rsid w:val="53AEB447"/>
    <w:rsid w:val="556989C6"/>
    <w:rsid w:val="570F98EC"/>
    <w:rsid w:val="5B02C2E0"/>
    <w:rsid w:val="5B0B630F"/>
    <w:rsid w:val="5B329425"/>
    <w:rsid w:val="5CA73370"/>
    <w:rsid w:val="5CE85A05"/>
    <w:rsid w:val="5E63FF93"/>
    <w:rsid w:val="5E6814C8"/>
    <w:rsid w:val="610F9160"/>
    <w:rsid w:val="61438A75"/>
    <w:rsid w:val="6157742A"/>
    <w:rsid w:val="6250A2D5"/>
    <w:rsid w:val="627FAC07"/>
    <w:rsid w:val="62C3A2C3"/>
    <w:rsid w:val="63FEA9C2"/>
    <w:rsid w:val="653561AB"/>
    <w:rsid w:val="65FDD33B"/>
    <w:rsid w:val="6609F52E"/>
    <w:rsid w:val="666A3D08"/>
    <w:rsid w:val="68E8B5C0"/>
    <w:rsid w:val="69CDA855"/>
    <w:rsid w:val="6A612535"/>
    <w:rsid w:val="6A74402B"/>
    <w:rsid w:val="6A919817"/>
    <w:rsid w:val="6ABF3F38"/>
    <w:rsid w:val="6B69AB87"/>
    <w:rsid w:val="6CC13146"/>
    <w:rsid w:val="6D2A75C8"/>
    <w:rsid w:val="6DD828F8"/>
    <w:rsid w:val="6EC22E60"/>
    <w:rsid w:val="6F7486A4"/>
    <w:rsid w:val="6FD93277"/>
    <w:rsid w:val="70B77418"/>
    <w:rsid w:val="70CF687D"/>
    <w:rsid w:val="70FDA045"/>
    <w:rsid w:val="7292F09F"/>
    <w:rsid w:val="730FA796"/>
    <w:rsid w:val="738411B7"/>
    <w:rsid w:val="7385F583"/>
    <w:rsid w:val="73D221CB"/>
    <w:rsid w:val="763A33B3"/>
    <w:rsid w:val="7704A426"/>
    <w:rsid w:val="770FAB85"/>
    <w:rsid w:val="774CB5E9"/>
    <w:rsid w:val="77F14990"/>
    <w:rsid w:val="783E38F2"/>
    <w:rsid w:val="78E68D11"/>
    <w:rsid w:val="7AD5DFF6"/>
    <w:rsid w:val="7AFB2E9F"/>
    <w:rsid w:val="7C1E2DD3"/>
    <w:rsid w:val="7C2A0DD6"/>
    <w:rsid w:val="7D45A177"/>
    <w:rsid w:val="7DB9FE34"/>
    <w:rsid w:val="7E50337B"/>
    <w:rsid w:val="7F55CE95"/>
    <w:rsid w:val="7F73090F"/>
    <w:rsid w:val="7FF864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BDCE24"/>
  <w15:chartTrackingRefBased/>
  <w15:docId w15:val="{ED9D48E2-54EF-4403-AC63-DEFBC624C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0373A"/>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6333"/>
    <w:rPr>
      <w:color w:val="0563C1" w:themeColor="hyperlink"/>
      <w:u w:val="single"/>
    </w:rPr>
  </w:style>
  <w:style w:type="character" w:styleId="UnresolvedMention">
    <w:name w:val="Unresolved Mention"/>
    <w:basedOn w:val="DefaultParagraphFont"/>
    <w:uiPriority w:val="99"/>
    <w:semiHidden/>
    <w:unhideWhenUsed/>
    <w:rsid w:val="000D6333"/>
    <w:rPr>
      <w:color w:val="605E5C"/>
      <w:shd w:val="clear" w:color="auto" w:fill="E1DFDD"/>
    </w:rPr>
  </w:style>
  <w:style w:type="paragraph" w:styleId="ListParagraph">
    <w:name w:val="List Paragraph"/>
    <w:basedOn w:val="Normal"/>
    <w:uiPriority w:val="34"/>
    <w:qFormat/>
    <w:rsid w:val="00A457AB"/>
    <w:pPr>
      <w:ind w:left="720"/>
      <w:contextualSpacing/>
    </w:pPr>
  </w:style>
  <w:style w:type="paragraph" w:styleId="Revision">
    <w:name w:val="Revision"/>
    <w:hidden/>
    <w:uiPriority w:val="99"/>
    <w:semiHidden/>
    <w:rsid w:val="008E2D16"/>
  </w:style>
  <w:style w:type="character" w:styleId="CommentReference">
    <w:name w:val="annotation reference"/>
    <w:basedOn w:val="DefaultParagraphFont"/>
    <w:uiPriority w:val="99"/>
    <w:semiHidden/>
    <w:unhideWhenUsed/>
    <w:rsid w:val="00951A3C"/>
    <w:rPr>
      <w:sz w:val="16"/>
      <w:szCs w:val="16"/>
    </w:rPr>
  </w:style>
  <w:style w:type="paragraph" w:styleId="CommentText">
    <w:name w:val="annotation text"/>
    <w:basedOn w:val="Normal"/>
    <w:link w:val="CommentTextChar"/>
    <w:uiPriority w:val="99"/>
    <w:unhideWhenUsed/>
    <w:rsid w:val="00951A3C"/>
    <w:rPr>
      <w:sz w:val="20"/>
      <w:szCs w:val="20"/>
    </w:rPr>
  </w:style>
  <w:style w:type="character" w:customStyle="1" w:styleId="CommentTextChar">
    <w:name w:val="Comment Text Char"/>
    <w:basedOn w:val="DefaultParagraphFont"/>
    <w:link w:val="CommentText"/>
    <w:uiPriority w:val="99"/>
    <w:rsid w:val="00951A3C"/>
    <w:rPr>
      <w:sz w:val="20"/>
      <w:szCs w:val="20"/>
    </w:rPr>
  </w:style>
  <w:style w:type="paragraph" w:styleId="CommentSubject">
    <w:name w:val="annotation subject"/>
    <w:basedOn w:val="CommentText"/>
    <w:next w:val="CommentText"/>
    <w:link w:val="CommentSubjectChar"/>
    <w:uiPriority w:val="99"/>
    <w:semiHidden/>
    <w:unhideWhenUsed/>
    <w:rsid w:val="00951A3C"/>
    <w:rPr>
      <w:b/>
      <w:bCs/>
    </w:rPr>
  </w:style>
  <w:style w:type="character" w:customStyle="1" w:styleId="CommentSubjectChar">
    <w:name w:val="Comment Subject Char"/>
    <w:basedOn w:val="CommentTextChar"/>
    <w:link w:val="CommentSubject"/>
    <w:uiPriority w:val="99"/>
    <w:semiHidden/>
    <w:rsid w:val="00951A3C"/>
    <w:rPr>
      <w:b/>
      <w:bCs/>
      <w:sz w:val="20"/>
      <w:szCs w:val="20"/>
    </w:rPr>
  </w:style>
  <w:style w:type="character" w:customStyle="1" w:styleId="Heading3Char">
    <w:name w:val="Heading 3 Char"/>
    <w:basedOn w:val="DefaultParagraphFont"/>
    <w:link w:val="Heading3"/>
    <w:uiPriority w:val="9"/>
    <w:rsid w:val="0080373A"/>
    <w:rPr>
      <w:rFonts w:ascii="Times New Roman" w:eastAsia="Times New Roman" w:hAnsi="Times New Roman" w:cs="Times New Roman"/>
      <w:b/>
      <w:bCs/>
      <w:sz w:val="27"/>
      <w:szCs w:val="27"/>
    </w:rPr>
  </w:style>
  <w:style w:type="character" w:styleId="Strong">
    <w:name w:val="Strong"/>
    <w:basedOn w:val="DefaultParagraphFont"/>
    <w:uiPriority w:val="22"/>
    <w:qFormat/>
    <w:rsid w:val="0080373A"/>
    <w:rPr>
      <w:b/>
      <w:bCs/>
    </w:rPr>
  </w:style>
  <w:style w:type="character" w:customStyle="1" w:styleId="normaltextrun">
    <w:name w:val="normaltextrun"/>
    <w:basedOn w:val="DefaultParagraphFont"/>
    <w:rsid w:val="005F36C4"/>
  </w:style>
  <w:style w:type="character" w:customStyle="1" w:styleId="eop">
    <w:name w:val="eop"/>
    <w:basedOn w:val="DefaultParagraphFont"/>
    <w:rsid w:val="00C84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343210">
      <w:bodyDiv w:val="1"/>
      <w:marLeft w:val="0"/>
      <w:marRight w:val="0"/>
      <w:marTop w:val="0"/>
      <w:marBottom w:val="0"/>
      <w:divBdr>
        <w:top w:val="none" w:sz="0" w:space="0" w:color="auto"/>
        <w:left w:val="none" w:sz="0" w:space="0" w:color="auto"/>
        <w:bottom w:val="none" w:sz="0" w:space="0" w:color="auto"/>
        <w:right w:val="none" w:sz="0" w:space="0" w:color="auto"/>
      </w:divBdr>
    </w:div>
    <w:div w:id="889610723">
      <w:bodyDiv w:val="1"/>
      <w:marLeft w:val="0"/>
      <w:marRight w:val="0"/>
      <w:marTop w:val="0"/>
      <w:marBottom w:val="0"/>
      <w:divBdr>
        <w:top w:val="none" w:sz="0" w:space="0" w:color="auto"/>
        <w:left w:val="none" w:sz="0" w:space="0" w:color="auto"/>
        <w:bottom w:val="none" w:sz="0" w:space="0" w:color="auto"/>
        <w:right w:val="none" w:sz="0" w:space="0" w:color="auto"/>
      </w:divBdr>
    </w:div>
    <w:div w:id="1300110114">
      <w:bodyDiv w:val="1"/>
      <w:marLeft w:val="0"/>
      <w:marRight w:val="0"/>
      <w:marTop w:val="0"/>
      <w:marBottom w:val="0"/>
      <w:divBdr>
        <w:top w:val="none" w:sz="0" w:space="0" w:color="auto"/>
        <w:left w:val="none" w:sz="0" w:space="0" w:color="auto"/>
        <w:bottom w:val="none" w:sz="0" w:space="0" w:color="auto"/>
        <w:right w:val="none" w:sz="0" w:space="0" w:color="auto"/>
      </w:divBdr>
    </w:div>
    <w:div w:id="1639645326">
      <w:bodyDiv w:val="1"/>
      <w:marLeft w:val="0"/>
      <w:marRight w:val="0"/>
      <w:marTop w:val="0"/>
      <w:marBottom w:val="0"/>
      <w:divBdr>
        <w:top w:val="none" w:sz="0" w:space="0" w:color="auto"/>
        <w:left w:val="none" w:sz="0" w:space="0" w:color="auto"/>
        <w:bottom w:val="none" w:sz="0" w:space="0" w:color="auto"/>
        <w:right w:val="none" w:sz="0" w:space="0" w:color="auto"/>
      </w:divBdr>
    </w:div>
    <w:div w:id="2054499330">
      <w:bodyDiv w:val="1"/>
      <w:marLeft w:val="0"/>
      <w:marRight w:val="0"/>
      <w:marTop w:val="0"/>
      <w:marBottom w:val="0"/>
      <w:divBdr>
        <w:top w:val="none" w:sz="0" w:space="0" w:color="auto"/>
        <w:left w:val="none" w:sz="0" w:space="0" w:color="auto"/>
        <w:bottom w:val="none" w:sz="0" w:space="0" w:color="auto"/>
        <w:right w:val="none" w:sz="0" w:space="0" w:color="auto"/>
      </w:divBdr>
      <w:divsChild>
        <w:div w:id="1141779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onald.collie@nist.gov"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anae.armstrong@nist.gov" TargetMode="External"/><Relationship Id="rId5" Type="http://schemas.openxmlformats.org/officeDocument/2006/relationships/numbering" Target="numbering.xml"/><Relationship Id="rId10" Type="http://schemas.openxmlformats.org/officeDocument/2006/relationships/hyperlink" Target="mailto:Donald.collie@nist.gov" TargetMode="External"/><Relationship Id="rId4" Type="http://schemas.openxmlformats.org/officeDocument/2006/relationships/customXml" Target="../customXml/item4.xml"/><Relationship Id="rId9" Type="http://schemas.openxmlformats.org/officeDocument/2006/relationships/hyperlink" Target="mailto:ranae.armstrong@nist.gov"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w12\OneDrive%20-%20NIST\Desktop\Sources%20Sought%20Template%20for%20Laboratory%20Equip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FB96011A-5180-4207-A024-68396AB2515E}">
  <ds:schemaRefs>
    <ds:schemaRef ds:uri="http://schemas.microsoft.com/sharepoint/v3/contenttype/forms"/>
  </ds:schemaRefs>
</ds:datastoreItem>
</file>

<file path=customXml/itemProps2.xml><?xml version="1.0" encoding="utf-8"?>
<ds:datastoreItem xmlns:ds="http://schemas.openxmlformats.org/officeDocument/2006/customXml" ds:itemID="{E375E2C9-AF5C-43A3-84E5-2478617923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8a8fa0a-7175-4f53-b676-0cb1f50aeb5e"/>
    <ds:schemaRef ds:uri="cb42e6df-be37-43c6-b099-b13a44fb7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B7585C-A478-4B92-A98A-DDACE9AEE242}">
  <ds:schemaRefs>
    <ds:schemaRef ds:uri="http://schemas.openxmlformats.org/officeDocument/2006/bibliography"/>
  </ds:schemaRefs>
</ds:datastoreItem>
</file>

<file path=customXml/itemProps4.xml><?xml version="1.0" encoding="utf-8"?>
<ds:datastoreItem xmlns:ds="http://schemas.openxmlformats.org/officeDocument/2006/customXml" ds:itemID="{20756505-B7CB-44B8-8C1E-29745A4E810E}">
  <ds:schemaRefs>
    <ds:schemaRef ds:uri="http://schemas.microsoft.com/office/2006/metadata/properties"/>
    <ds:schemaRef ds:uri="http://schemas.microsoft.com/office/infopath/2007/PartnerControls"/>
    <ds:schemaRef ds:uri="http://schemas.microsoft.com/sharepoint/v3"/>
    <ds:schemaRef ds:uri="38a8fa0a-7175-4f53-b676-0cb1f50aeb5e"/>
    <ds:schemaRef ds:uri="cb42e6df-be37-43c6-b099-b13a44fb71bb"/>
  </ds:schemaRefs>
</ds:datastoreItem>
</file>

<file path=docProps/app.xml><?xml version="1.0" encoding="utf-8"?>
<Properties xmlns="http://schemas.openxmlformats.org/officeDocument/2006/extended-properties" xmlns:vt="http://schemas.openxmlformats.org/officeDocument/2006/docPropsVTypes">
  <Template>Sources Sought Template for Laboratory Equipment.dotx</Template>
  <TotalTime>119</TotalTime>
  <Pages>2</Pages>
  <Words>836</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Widdup, Joseph L. (Fed)</dc:creator>
  <cp:keywords/>
  <dc:description/>
  <cp:lastModifiedBy>Armstrong, Ranae M. (Fed)</cp:lastModifiedBy>
  <cp:revision>141</cp:revision>
  <dcterms:created xsi:type="dcterms:W3CDTF">2025-03-19T16:05:00Z</dcterms:created>
  <dcterms:modified xsi:type="dcterms:W3CDTF">2026-03-13T11:57:00Z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y fmtid="{D5CDD505-2E9C-101B-9397-08002B2CF9AE}" pid="3" name="MediaServiceImageTags">
    <vt:lpwstr/>
  </property>
  <property fmtid="{D5CDD505-2E9C-101B-9397-08002B2CF9AE}" pid="4" name="GrammarlyDocumentId">
    <vt:lpwstr>9df2e63fac5a00f290dd01cba89b84dff9248c2b32c5e0da1f452cec22d1494b</vt:lpwstr>
  </property>
</Properties>
</file>