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2BEF5BBA"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014821">
        <w:rPr>
          <w:rFonts w:ascii="Times New Roman" w:hAnsi="Times New Roman"/>
          <w:b/>
          <w:color w:val="auto"/>
          <w:sz w:val="24"/>
        </w:rPr>
        <w:t>Tyese Swain</w:t>
      </w:r>
    </w:p>
    <w:p w14:paraId="376D1A74" w14:textId="04EA40F0"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t xml:space="preserve"> Phone: </w:t>
      </w:r>
      <w:r w:rsidR="00014821">
        <w:rPr>
          <w:rFonts w:ascii="Times New Roman" w:hAnsi="Times New Roman"/>
          <w:b/>
          <w:color w:val="auto"/>
          <w:sz w:val="24"/>
        </w:rPr>
        <w:t>385-591-3468</w:t>
      </w:r>
    </w:p>
    <w:p w14:paraId="6F9CA43D" w14:textId="686796B2"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   </w:t>
      </w: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014821">
        <w:rPr>
          <w:rFonts w:ascii="Times New Roman" w:hAnsi="Times New Roman"/>
          <w:b/>
          <w:color w:val="auto"/>
          <w:sz w:val="24"/>
        </w:rPr>
        <w:t>Tyese.Swain@dla.mil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027ABE75" w:rsidR="009E3310" w:rsidRPr="00A607C1"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DATE</w:t>
      </w:r>
      <w:proofErr w:type="gramStart"/>
      <w:r w:rsidRPr="008A794E">
        <w:rPr>
          <w:rFonts w:ascii="Times New Roman" w:hAnsi="Times New Roman"/>
          <w:b/>
          <w:color w:val="auto"/>
          <w:sz w:val="24"/>
        </w:rPr>
        <w:t xml:space="preserve">: </w:t>
      </w:r>
      <w:r w:rsidRPr="008A794E">
        <w:rPr>
          <w:rFonts w:ascii="Times New Roman" w:hAnsi="Times New Roman"/>
          <w:b/>
          <w:color w:val="auto"/>
          <w:sz w:val="24"/>
        </w:rPr>
        <w:tab/>
      </w:r>
      <w:r w:rsidR="008F0FC3">
        <w:rPr>
          <w:rFonts w:ascii="Times New Roman" w:hAnsi="Times New Roman"/>
          <w:b/>
          <w:color w:val="auto"/>
          <w:sz w:val="24"/>
        </w:rPr>
        <w:t>0</w:t>
      </w:r>
      <w:r w:rsidR="00EB4B21">
        <w:rPr>
          <w:rFonts w:ascii="Times New Roman" w:hAnsi="Times New Roman"/>
          <w:b/>
          <w:color w:val="auto"/>
          <w:sz w:val="24"/>
        </w:rPr>
        <w:t>9</w:t>
      </w:r>
      <w:proofErr w:type="gramEnd"/>
      <w:r w:rsidR="00014821">
        <w:rPr>
          <w:rFonts w:ascii="Times New Roman" w:hAnsi="Times New Roman"/>
          <w:b/>
          <w:color w:val="auto"/>
          <w:sz w:val="24"/>
        </w:rPr>
        <w:t xml:space="preserve"> </w:t>
      </w:r>
      <w:r w:rsidR="008F0FC3">
        <w:rPr>
          <w:rFonts w:ascii="Times New Roman" w:hAnsi="Times New Roman"/>
          <w:b/>
          <w:color w:val="auto"/>
          <w:sz w:val="24"/>
        </w:rPr>
        <w:t>MAR</w:t>
      </w:r>
      <w:r w:rsidR="008A794E">
        <w:rPr>
          <w:rFonts w:ascii="Times New Roman" w:hAnsi="Times New Roman"/>
          <w:b/>
          <w:color w:val="auto"/>
          <w:sz w:val="24"/>
        </w:rPr>
        <w:t xml:space="preserve"> 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0291E790" w:rsidR="009E3310" w:rsidRDefault="008912FC" w:rsidP="008912FC">
      <w:pPr>
        <w:spacing w:line="252" w:lineRule="auto"/>
        <w:ind w:left="2880"/>
        <w:jc w:val="both"/>
        <w:rPr>
          <w:rFonts w:ascii="Times New Roman" w:hAnsi="Times New Roman"/>
          <w:b/>
          <w:color w:val="auto"/>
          <w:sz w:val="28"/>
          <w:szCs w:val="28"/>
          <w:u w:val="single"/>
        </w:rPr>
      </w:pPr>
      <w:r w:rsidRPr="008912FC">
        <w:rPr>
          <w:rFonts w:ascii="Times New Roman" w:hAnsi="Times New Roman"/>
          <w:b/>
          <w:color w:val="auto"/>
          <w:sz w:val="28"/>
          <w:szCs w:val="28"/>
        </w:rPr>
        <w:t xml:space="preserve">        </w:t>
      </w:r>
      <w:r w:rsidRPr="008912FC">
        <w:rPr>
          <w:rFonts w:ascii="Times New Roman" w:hAnsi="Times New Roman"/>
          <w:b/>
          <w:color w:val="auto"/>
          <w:sz w:val="28"/>
          <w:szCs w:val="28"/>
          <w:u w:val="single"/>
        </w:rPr>
        <w:t>SPRMM126QMD</w:t>
      </w:r>
      <w:r w:rsidR="0043206B">
        <w:rPr>
          <w:rFonts w:ascii="Times New Roman" w:hAnsi="Times New Roman"/>
          <w:b/>
          <w:color w:val="auto"/>
          <w:sz w:val="28"/>
          <w:szCs w:val="28"/>
          <w:u w:val="single"/>
        </w:rPr>
        <w:t>53</w:t>
      </w: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8912FC">
        <w:rPr>
          <w:rFonts w:ascii="Times New Roman" w:hAnsi="Times New Roman"/>
          <w:b/>
          <w:color w:val="auto"/>
          <w:sz w:val="24"/>
          <w:szCs w:val="24"/>
          <w:u w:val="single"/>
        </w:rPr>
        <w:t>NOT</w:t>
      </w:r>
      <w:r w:rsidRPr="002B6C72">
        <w:rPr>
          <w:rFonts w:ascii="Times New Roman" w:hAnsi="Times New Roman"/>
          <w:b/>
          <w:color w:val="auto"/>
          <w:sz w:val="24"/>
          <w:szCs w:val="24"/>
        </w:rPr>
        <w:t xml:space="preserve">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00306160" w14:textId="77777777" w:rsidR="006757FB"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r>
      <w:r w:rsidR="006757FB" w:rsidRPr="006757FB">
        <w:rPr>
          <w:rFonts w:ascii="Times New Roman" w:hAnsi="Times New Roman"/>
          <w:b/>
          <w:color w:val="auto"/>
          <w:szCs w:val="22"/>
        </w:rPr>
        <w:t>7HH 2825 013883336</w:t>
      </w:r>
    </w:p>
    <w:p w14:paraId="69303E93" w14:textId="77777777" w:rsidR="00C505C9"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r w:rsidR="00C505C9" w:rsidRPr="00C505C9">
        <w:rPr>
          <w:rFonts w:ascii="Times New Roman" w:hAnsi="Times New Roman"/>
          <w:b/>
          <w:color w:val="auto"/>
          <w:szCs w:val="22"/>
        </w:rPr>
        <w:t xml:space="preserve">Steam Turbine </w:t>
      </w:r>
    </w:p>
    <w:p w14:paraId="05AA00D1" w14:textId="275F018C" w:rsidR="00400F2B" w:rsidRPr="002B6C72"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BE5D90" w:rsidRPr="00BE5D90">
        <w:rPr>
          <w:rFonts w:ascii="Times New Roman" w:hAnsi="Times New Roman"/>
          <w:b/>
          <w:color w:val="auto"/>
          <w:szCs w:val="22"/>
        </w:rPr>
        <w:t>S2RN/198615</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162DDC2C"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For contracts estimated over $</w:t>
      </w:r>
      <w:r w:rsidR="00407542">
        <w:rPr>
          <w:rFonts w:ascii="Times New Roman" w:hAnsi="Times New Roman"/>
          <w:color w:val="auto"/>
          <w:szCs w:val="22"/>
          <w:u w:val="single"/>
        </w:rPr>
        <w:t>2,500,000</w:t>
      </w:r>
      <w:r w:rsidRPr="002B6C72">
        <w:rPr>
          <w:rFonts w:ascii="Times New Roman" w:hAnsi="Times New Roman"/>
          <w:color w:val="auto"/>
          <w:szCs w:val="22"/>
          <w:u w:val="single"/>
        </w:rPr>
        <w:t xml:space="preserve">.00,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276932C5"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r w:rsidRPr="002B6C72">
        <w:rPr>
          <w:rFonts w:ascii="Times New Roman" w:hAnsi="Times New Roman"/>
          <w:color w:val="auto"/>
          <w:szCs w:val="22"/>
        </w:rPr>
        <w:t>:  If cost or pricing data were required for the contract, the manufacturer is the subcontractor and would also be required to submit cost or price data if your purchase price from the manufacturer exceeds the $</w:t>
      </w:r>
      <w:r w:rsidR="00407542">
        <w:rPr>
          <w:rFonts w:ascii="Times New Roman" w:hAnsi="Times New Roman"/>
          <w:color w:val="auto"/>
          <w:szCs w:val="22"/>
        </w:rPr>
        <w:t>2.5M</w:t>
      </w:r>
      <w:r w:rsidRPr="002B6C72">
        <w:rPr>
          <w:rFonts w:ascii="Times New Roman" w:hAnsi="Times New Roman"/>
          <w:color w:val="auto"/>
          <w:szCs w:val="22"/>
        </w:rPr>
        <w:t xml:space="preserve">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p w14:paraId="0ECACF6A" w14:textId="77777777" w:rsidR="0013725F" w:rsidRDefault="0013725F" w:rsidP="0013725F">
      <w:pPr>
        <w:spacing w:line="252" w:lineRule="auto"/>
        <w:ind w:left="720"/>
        <w:contextualSpacing/>
        <w:rPr>
          <w:rFonts w:ascii="Times New Roman" w:hAnsi="Times New Roman"/>
          <w:color w:val="auto"/>
          <w:szCs w:val="22"/>
        </w:rPr>
      </w:pPr>
    </w:p>
    <w:p w14:paraId="2DEC57A8" w14:textId="0BE9D687" w:rsidR="0013725F" w:rsidRPr="002B6C72" w:rsidRDefault="0013725F" w:rsidP="00BF1F89">
      <w:pPr>
        <w:numPr>
          <w:ilvl w:val="0"/>
          <w:numId w:val="7"/>
        </w:numPr>
        <w:spacing w:line="252" w:lineRule="auto"/>
        <w:contextualSpacing/>
        <w:rPr>
          <w:rFonts w:ascii="Times New Roman" w:hAnsi="Times New Roman"/>
          <w:color w:val="auto"/>
          <w:szCs w:val="22"/>
        </w:rPr>
      </w:pPr>
      <w:r>
        <w:rPr>
          <w:rFonts w:ascii="Times New Roman" w:hAnsi="Times New Roman"/>
          <w:color w:val="auto"/>
          <w:szCs w:val="22"/>
        </w:rPr>
        <w:t>Is contract financing required to meet the requirement?</w:t>
      </w:r>
    </w:p>
    <w:sectPr w:rsidR="0013725F"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A30F" w14:textId="77777777" w:rsidR="00494ED9" w:rsidRDefault="00494ED9">
      <w:r>
        <w:separator/>
      </w:r>
    </w:p>
  </w:endnote>
  <w:endnote w:type="continuationSeparator" w:id="0">
    <w:p w14:paraId="244518A1" w14:textId="77777777" w:rsidR="00494ED9" w:rsidRDefault="0049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91F" w14:textId="77777777" w:rsidR="00494ED9" w:rsidRDefault="00494ED9">
      <w:r>
        <w:separator/>
      </w:r>
    </w:p>
  </w:footnote>
  <w:footnote w:type="continuationSeparator" w:id="0">
    <w:p w14:paraId="1E426C43" w14:textId="77777777" w:rsidR="00494ED9" w:rsidRDefault="00494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58E4"/>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3725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7F92"/>
    <w:rsid w:val="003E1A6D"/>
    <w:rsid w:val="00400F2B"/>
    <w:rsid w:val="00402D42"/>
    <w:rsid w:val="00404DD4"/>
    <w:rsid w:val="00407542"/>
    <w:rsid w:val="0043206B"/>
    <w:rsid w:val="004410A8"/>
    <w:rsid w:val="00444870"/>
    <w:rsid w:val="00446375"/>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30F7"/>
    <w:rsid w:val="005939FF"/>
    <w:rsid w:val="00597825"/>
    <w:rsid w:val="005A5EAD"/>
    <w:rsid w:val="005B1942"/>
    <w:rsid w:val="005C6201"/>
    <w:rsid w:val="005D46AE"/>
    <w:rsid w:val="005D7A21"/>
    <w:rsid w:val="005E04D0"/>
    <w:rsid w:val="005F2EBB"/>
    <w:rsid w:val="00600F20"/>
    <w:rsid w:val="00601D35"/>
    <w:rsid w:val="00623D89"/>
    <w:rsid w:val="00632F92"/>
    <w:rsid w:val="00643BFC"/>
    <w:rsid w:val="00646BCA"/>
    <w:rsid w:val="00652DA5"/>
    <w:rsid w:val="00663685"/>
    <w:rsid w:val="006636E0"/>
    <w:rsid w:val="006744AE"/>
    <w:rsid w:val="006757FB"/>
    <w:rsid w:val="006B3301"/>
    <w:rsid w:val="006C2EC0"/>
    <w:rsid w:val="006C5965"/>
    <w:rsid w:val="006D1A41"/>
    <w:rsid w:val="006E1424"/>
    <w:rsid w:val="006E6C9D"/>
    <w:rsid w:val="00711375"/>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3723C"/>
    <w:rsid w:val="00846B02"/>
    <w:rsid w:val="00860A75"/>
    <w:rsid w:val="00875D96"/>
    <w:rsid w:val="00884841"/>
    <w:rsid w:val="0088493E"/>
    <w:rsid w:val="00885924"/>
    <w:rsid w:val="008912FC"/>
    <w:rsid w:val="008A74D7"/>
    <w:rsid w:val="008A794E"/>
    <w:rsid w:val="008C5D7E"/>
    <w:rsid w:val="008C6392"/>
    <w:rsid w:val="008E20D5"/>
    <w:rsid w:val="008E5946"/>
    <w:rsid w:val="008E5A0B"/>
    <w:rsid w:val="008F0FC3"/>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5FD1"/>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E5D90"/>
    <w:rsid w:val="00BF1F89"/>
    <w:rsid w:val="00C104A4"/>
    <w:rsid w:val="00C12B81"/>
    <w:rsid w:val="00C31D7B"/>
    <w:rsid w:val="00C42361"/>
    <w:rsid w:val="00C505C9"/>
    <w:rsid w:val="00C531C5"/>
    <w:rsid w:val="00C71655"/>
    <w:rsid w:val="00C726E8"/>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70755"/>
    <w:rsid w:val="00D81864"/>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B4B21"/>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3</TotalTime>
  <Pages>3</Pages>
  <Words>962</Words>
  <Characters>4880</Characters>
  <Application>Microsoft Office Word</Application>
  <DocSecurity>0</DocSecurity>
  <Lines>143</Lines>
  <Paragraphs>68</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Swain, Tyese L CIV (USA)</cp:lastModifiedBy>
  <cp:revision>6</cp:revision>
  <cp:lastPrinted>2015-01-21T14:17:00Z</cp:lastPrinted>
  <dcterms:created xsi:type="dcterms:W3CDTF">2026-03-05T19:21:00Z</dcterms:created>
  <dcterms:modified xsi:type="dcterms:W3CDTF">2026-03-09T15:05:00Z</dcterms:modified>
</cp:coreProperties>
</file>