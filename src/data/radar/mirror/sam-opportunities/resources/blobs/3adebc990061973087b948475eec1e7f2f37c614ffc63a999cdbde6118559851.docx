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4FAD5" w14:textId="77777777" w:rsidR="009461F9" w:rsidRPr="00730523" w:rsidRDefault="00F92031" w:rsidP="00150A78">
      <w:pPr>
        <w:pStyle w:val="Title"/>
        <w:rPr>
          <w:rFonts w:ascii="Times New Roman" w:hAnsi="Times New Roman" w:cs="Times New Roman"/>
          <w:sz w:val="56"/>
        </w:rPr>
      </w:pPr>
      <w:bookmarkStart w:id="0" w:name="_Toc121321047"/>
      <w:bookmarkStart w:id="1" w:name="_Toc82616828"/>
      <w:bookmarkStart w:id="2" w:name="_Toc80659559"/>
      <w:bookmarkStart w:id="3" w:name="_Toc80660325"/>
      <w:bookmarkStart w:id="4" w:name="_Toc80660359"/>
      <w:bookmarkStart w:id="5" w:name="_Toc80660436"/>
      <w:bookmarkStart w:id="6" w:name="_Toc80660919"/>
      <w:bookmarkEnd w:id="0"/>
      <w:r w:rsidRPr="00730523">
        <w:rPr>
          <w:rFonts w:ascii="Times New Roman" w:hAnsi="Times New Roman" w:cs="Times New Roman"/>
          <w:sz w:val="56"/>
        </w:rPr>
        <w:t>U.S. Department of Education</w:t>
      </w:r>
    </w:p>
    <w:p w14:paraId="09C72D81" w14:textId="08374C35" w:rsidR="00F92031" w:rsidRPr="00730523" w:rsidRDefault="0067169C" w:rsidP="00150A78">
      <w:pPr>
        <w:pStyle w:val="Title"/>
        <w:rPr>
          <w:rFonts w:ascii="Times New Roman" w:hAnsi="Times New Roman" w:cs="Times New Roman"/>
          <w:sz w:val="56"/>
        </w:rPr>
      </w:pPr>
      <w:r w:rsidRPr="00730523">
        <w:rPr>
          <w:rFonts w:ascii="Times New Roman" w:hAnsi="Times New Roman" w:cs="Times New Roman"/>
          <w:sz w:val="56"/>
        </w:rPr>
        <w:t>Institute</w:t>
      </w:r>
      <w:r w:rsidR="00F92031" w:rsidRPr="00730523">
        <w:rPr>
          <w:rFonts w:ascii="Times New Roman" w:hAnsi="Times New Roman" w:cs="Times New Roman"/>
          <w:sz w:val="56"/>
        </w:rPr>
        <w:t xml:space="preserve"> of Education Sciences</w:t>
      </w:r>
      <w:bookmarkEnd w:id="1"/>
      <w:r w:rsidR="00F92031" w:rsidRPr="00730523">
        <w:rPr>
          <w:rFonts w:ascii="Times New Roman" w:hAnsi="Times New Roman" w:cs="Times New Roman"/>
          <w:sz w:val="56"/>
        </w:rPr>
        <w:t xml:space="preserve"> </w:t>
      </w:r>
    </w:p>
    <w:p w14:paraId="4E315138" w14:textId="77777777" w:rsidR="009461F9" w:rsidRPr="00730523" w:rsidRDefault="009461F9" w:rsidP="00150A78">
      <w:pPr>
        <w:rPr>
          <w:rFonts w:ascii="Times New Roman" w:eastAsiaTheme="majorEastAsia" w:hAnsi="Times New Roman" w:cs="Times New Roman"/>
          <w:bdr w:val="nil"/>
        </w:rPr>
      </w:pPr>
    </w:p>
    <w:bookmarkEnd w:id="2"/>
    <w:bookmarkEnd w:id="3"/>
    <w:bookmarkEnd w:id="4"/>
    <w:bookmarkEnd w:id="5"/>
    <w:bookmarkEnd w:id="6"/>
    <w:p w14:paraId="5ED5E841" w14:textId="42C26905" w:rsidR="003071A1" w:rsidRPr="00730523" w:rsidRDefault="00A26801" w:rsidP="003E4056">
      <w:pPr>
        <w:rPr>
          <w:rFonts w:ascii="Times New Roman" w:eastAsiaTheme="majorEastAsia" w:hAnsi="Times New Roman" w:cs="Times New Roman"/>
          <w:b/>
          <w:color w:val="auto"/>
          <w:spacing w:val="5"/>
          <w:kern w:val="28"/>
          <w:sz w:val="44"/>
          <w:szCs w:val="52"/>
          <w:bdr w:val="nil"/>
        </w:rPr>
      </w:pPr>
      <w:r w:rsidRPr="00730523">
        <w:rPr>
          <w:rFonts w:ascii="Times New Roman" w:eastAsiaTheme="majorEastAsia" w:hAnsi="Times New Roman" w:cs="Times New Roman"/>
          <w:b/>
          <w:color w:val="auto"/>
          <w:spacing w:val="5"/>
          <w:kern w:val="28"/>
          <w:sz w:val="44"/>
          <w:szCs w:val="52"/>
          <w:bdr w:val="nil"/>
        </w:rPr>
        <w:t>Request for Information</w:t>
      </w:r>
      <w:r w:rsidR="006B1452" w:rsidRPr="00730523">
        <w:rPr>
          <w:rFonts w:ascii="Times New Roman" w:eastAsiaTheme="majorEastAsia" w:hAnsi="Times New Roman" w:cs="Times New Roman"/>
          <w:b/>
          <w:color w:val="auto"/>
          <w:spacing w:val="5"/>
          <w:kern w:val="28"/>
          <w:sz w:val="44"/>
          <w:szCs w:val="52"/>
          <w:bdr w:val="nil"/>
        </w:rPr>
        <w:t xml:space="preserve"> </w:t>
      </w:r>
      <w:r w:rsidR="000507D5" w:rsidRPr="00730523">
        <w:rPr>
          <w:rFonts w:ascii="Times New Roman" w:eastAsiaTheme="majorEastAsia" w:hAnsi="Times New Roman" w:cs="Times New Roman"/>
          <w:b/>
          <w:color w:val="auto"/>
          <w:spacing w:val="5"/>
          <w:kern w:val="28"/>
          <w:sz w:val="44"/>
          <w:szCs w:val="52"/>
          <w:bdr w:val="nil"/>
        </w:rPr>
        <w:t>(RFI)</w:t>
      </w:r>
    </w:p>
    <w:p w14:paraId="096F430E" w14:textId="0D7AC799" w:rsidR="00BE2AD6" w:rsidRPr="00730523" w:rsidRDefault="00BE2AD6" w:rsidP="004745C7">
      <w:pPr>
        <w:pStyle w:val="BodyText"/>
        <w:rPr>
          <w:rFonts w:ascii="Times New Roman" w:eastAsiaTheme="majorEastAsia" w:hAnsi="Times New Roman" w:cs="Times New Roman"/>
          <w:bCs/>
          <w:color w:val="auto"/>
          <w:spacing w:val="5"/>
          <w:kern w:val="28"/>
          <w:sz w:val="32"/>
          <w:szCs w:val="32"/>
          <w:bdr w:val="nil"/>
        </w:rPr>
      </w:pPr>
      <w:r w:rsidRPr="00730523">
        <w:rPr>
          <w:rFonts w:ascii="Times New Roman" w:eastAsiaTheme="majorEastAsia" w:hAnsi="Times New Roman" w:cs="Times New Roman"/>
          <w:bCs/>
          <w:color w:val="auto"/>
          <w:spacing w:val="5"/>
          <w:kern w:val="28"/>
          <w:sz w:val="32"/>
          <w:szCs w:val="32"/>
          <w:bdr w:val="nil"/>
        </w:rPr>
        <w:t>Regional Educational Laboratory Program, 202</w:t>
      </w:r>
      <w:r w:rsidR="00525F44" w:rsidRPr="00730523">
        <w:rPr>
          <w:rFonts w:ascii="Times New Roman" w:eastAsiaTheme="majorEastAsia" w:hAnsi="Times New Roman" w:cs="Times New Roman"/>
          <w:bCs/>
          <w:color w:val="auto"/>
          <w:spacing w:val="5"/>
          <w:kern w:val="28"/>
          <w:sz w:val="32"/>
          <w:szCs w:val="32"/>
          <w:bdr w:val="nil"/>
        </w:rPr>
        <w:t>7</w:t>
      </w:r>
      <w:r w:rsidRPr="00730523">
        <w:rPr>
          <w:rFonts w:ascii="Times New Roman" w:eastAsiaTheme="majorEastAsia" w:hAnsi="Times New Roman" w:cs="Times New Roman"/>
          <w:bCs/>
          <w:color w:val="auto"/>
          <w:spacing w:val="5"/>
          <w:kern w:val="28"/>
          <w:sz w:val="32"/>
          <w:szCs w:val="32"/>
          <w:bdr w:val="nil"/>
        </w:rPr>
        <w:t>-2031 Cycle</w:t>
      </w:r>
    </w:p>
    <w:p w14:paraId="19A80CF3" w14:textId="21348D8E" w:rsidR="004745C7" w:rsidRPr="00730523" w:rsidRDefault="008E6E56" w:rsidP="004745C7">
      <w:pPr>
        <w:pStyle w:val="BodyText"/>
        <w:rPr>
          <w:rFonts w:ascii="Times New Roman" w:eastAsiaTheme="majorEastAsia" w:hAnsi="Times New Roman" w:cs="Times New Roman"/>
          <w:bCs/>
          <w:color w:val="auto"/>
          <w:spacing w:val="5"/>
          <w:kern w:val="28"/>
          <w:sz w:val="32"/>
          <w:szCs w:val="32"/>
          <w:bdr w:val="nil"/>
        </w:rPr>
      </w:pPr>
      <w:r>
        <w:rPr>
          <w:rFonts w:ascii="Times New Roman" w:hAnsi="Times New Roman" w:cs="Times New Roman"/>
          <w:sz w:val="32"/>
          <w:szCs w:val="32"/>
        </w:rPr>
        <w:t>December 1</w:t>
      </w:r>
      <w:r w:rsidR="00727351">
        <w:rPr>
          <w:rFonts w:ascii="Times New Roman" w:hAnsi="Times New Roman" w:cs="Times New Roman"/>
          <w:sz w:val="32"/>
          <w:szCs w:val="32"/>
        </w:rPr>
        <w:t>9</w:t>
      </w:r>
      <w:r>
        <w:rPr>
          <w:rFonts w:ascii="Times New Roman" w:hAnsi="Times New Roman" w:cs="Times New Roman"/>
          <w:sz w:val="32"/>
          <w:szCs w:val="32"/>
        </w:rPr>
        <w:t>, 2025</w:t>
      </w:r>
    </w:p>
    <w:p w14:paraId="46221C6A" w14:textId="5283C9BB" w:rsidR="00E1767D" w:rsidRPr="00730523" w:rsidRDefault="00E1767D" w:rsidP="00150A78">
      <w:pPr>
        <w:pStyle w:val="BodyText"/>
        <w:rPr>
          <w:rFonts w:ascii="Times New Roman" w:hAnsi="Times New Roman" w:cs="Times New Roman"/>
        </w:rPr>
      </w:pPr>
    </w:p>
    <w:p w14:paraId="08D30CCB" w14:textId="6AC9C4DC" w:rsidR="0067169C" w:rsidRPr="00730523" w:rsidRDefault="000C79BC" w:rsidP="005D1317">
      <w:pPr>
        <w:spacing w:after="160" w:line="259" w:lineRule="auto"/>
        <w:textAlignment w:val="auto"/>
        <w:rPr>
          <w:rFonts w:ascii="Times New Roman" w:hAnsi="Times New Roman" w:cs="Times New Roman"/>
        </w:rPr>
      </w:pPr>
      <w:r w:rsidRPr="00730523">
        <w:rPr>
          <w:rFonts w:ascii="Times New Roman" w:hAnsi="Times New Roman" w:cs="Times New Roman"/>
        </w:rPr>
        <w:br w:type="page"/>
      </w:r>
      <w:bookmarkStart w:id="7" w:name="_Toc80660326"/>
      <w:bookmarkStart w:id="8" w:name="_Toc80660360"/>
    </w:p>
    <w:p w14:paraId="10241372" w14:textId="75D89A5E" w:rsidR="00E8249B" w:rsidRPr="00730523" w:rsidRDefault="00E8249B" w:rsidP="00E8249B">
      <w:pPr>
        <w:spacing w:before="100" w:beforeAutospacing="1" w:after="100" w:afterAutospacing="1"/>
        <w:rPr>
          <w:rFonts w:ascii="Times New Roman" w:hAnsi="Times New Roman" w:cs="Times New Roman"/>
          <w:shd w:val="clear" w:color="auto" w:fill="FFFFFF"/>
        </w:rPr>
      </w:pPr>
      <w:r w:rsidRPr="00730523">
        <w:rPr>
          <w:rFonts w:ascii="Times New Roman" w:hAnsi="Times New Roman" w:cs="Times New Roman"/>
          <w:shd w:val="clear" w:color="auto" w:fill="FFFFFF"/>
        </w:rPr>
        <w:lastRenderedPageBreak/>
        <w:t xml:space="preserve">The U.S. Department of Education (the Department) is conducting market research to determine if sufficient interest and capability exist in the marketplace for the </w:t>
      </w:r>
      <w:r w:rsidR="000F4724" w:rsidRPr="00730523">
        <w:rPr>
          <w:rFonts w:ascii="Times New Roman" w:hAnsi="Times New Roman" w:cs="Times New Roman"/>
          <w:shd w:val="clear" w:color="auto" w:fill="FFFFFF"/>
        </w:rPr>
        <w:t>Regional Educational Laboratory Program, 202</w:t>
      </w:r>
      <w:r w:rsidR="00525F44" w:rsidRPr="00730523">
        <w:rPr>
          <w:rFonts w:ascii="Times New Roman" w:hAnsi="Times New Roman" w:cs="Times New Roman"/>
          <w:shd w:val="clear" w:color="auto" w:fill="FFFFFF"/>
        </w:rPr>
        <w:t>7</w:t>
      </w:r>
      <w:r w:rsidR="000F4724" w:rsidRPr="00730523">
        <w:rPr>
          <w:rFonts w:ascii="Times New Roman" w:hAnsi="Times New Roman" w:cs="Times New Roman"/>
          <w:shd w:val="clear" w:color="auto" w:fill="FFFFFF"/>
        </w:rPr>
        <w:t>-2031 Cycle</w:t>
      </w:r>
      <w:r w:rsidRPr="00730523">
        <w:rPr>
          <w:rFonts w:ascii="Times New Roman" w:hAnsi="Times New Roman" w:cs="Times New Roman"/>
          <w:shd w:val="clear" w:color="auto" w:fill="FFFFFF"/>
        </w:rPr>
        <w:t>. This notice is NOT a request for proposals but is an invitation for potential offerors to express interest and provide information regarding their relevant knowledge, skills, and capabilities. Information submitted in response to this Sources Sought Notice may be used to assist the Department in finalizing its acquisition strategy.</w:t>
      </w:r>
    </w:p>
    <w:p w14:paraId="530ABD3A" w14:textId="2694FF14" w:rsidR="00E8249B" w:rsidRPr="00730523" w:rsidRDefault="00E8249B" w:rsidP="00E8249B">
      <w:pPr>
        <w:spacing w:before="100" w:beforeAutospacing="1" w:after="100" w:afterAutospacing="1"/>
        <w:rPr>
          <w:rFonts w:ascii="Times New Roman" w:hAnsi="Times New Roman" w:cs="Times New Roman"/>
          <w:shd w:val="clear" w:color="auto" w:fill="FFFFFF"/>
        </w:rPr>
      </w:pPr>
      <w:r w:rsidRPr="00730523">
        <w:rPr>
          <w:rFonts w:ascii="Times New Roman" w:hAnsi="Times New Roman" w:cs="Times New Roman"/>
          <w:shd w:val="clear" w:color="auto" w:fill="FFFFFF"/>
        </w:rPr>
        <w:t>Disclaimer: The Department will not pay for the provision of any information, nor will it compensate any respondents for providing this information. This notice in no way obligates the Government to award any contract to any interested party. Feedback will not be provided to any interested party who submits information to the Department in response to this notice.</w:t>
      </w:r>
    </w:p>
    <w:p w14:paraId="53B1679D" w14:textId="5FB4267A" w:rsidR="005D1317" w:rsidRPr="00730523" w:rsidRDefault="005D1317" w:rsidP="005D1317">
      <w:pPr>
        <w:spacing w:after="160" w:line="259" w:lineRule="auto"/>
        <w:textAlignment w:val="auto"/>
        <w:rPr>
          <w:rFonts w:ascii="Times New Roman" w:hAnsi="Times New Roman" w:cs="Times New Roman"/>
        </w:rPr>
      </w:pPr>
      <w:r w:rsidRPr="00730523">
        <w:rPr>
          <w:rFonts w:ascii="Times New Roman" w:hAnsi="Times New Roman" w:cs="Times New Roman"/>
          <w:b/>
          <w:bCs/>
          <w:shd w:val="clear" w:color="auto" w:fill="FFFFFF"/>
        </w:rPr>
        <w:t>PLEASE NOTE:</w:t>
      </w:r>
      <w:r w:rsidRPr="00730523">
        <w:rPr>
          <w:rFonts w:ascii="Times New Roman" w:hAnsi="Times New Roman" w:cs="Times New Roman"/>
          <w:shd w:val="clear" w:color="auto" w:fill="FFFFFF"/>
        </w:rPr>
        <w:t xml:space="preserve"> All information contained in this notice is preliminary in nature and subject to change. This notice is issued solely for information and planning purposes and does not constitute a Request for Proposals (RFP), Request for Quotations (RFQ), Invitation for Bids (IFB), or a commitment on the part of the Government to conduct a solicitation in the future. All information provided is strictly voluntary and no reimbursement will be made by the Government for any costs associated with providing a response to this notice or otherwise participating in market research activities. Further, the U.S. Department of Education offers no assurance that a solicitation will result from this notice.</w:t>
      </w:r>
    </w:p>
    <w:p w14:paraId="0CEF687F" w14:textId="02EFD06D" w:rsidR="007D3021" w:rsidRPr="00730523" w:rsidRDefault="005D56E9" w:rsidP="008253F7">
      <w:pPr>
        <w:pStyle w:val="Heading1"/>
        <w:rPr>
          <w:rFonts w:ascii="Times New Roman" w:hAnsi="Times New Roman" w:cs="Times New Roman"/>
        </w:rPr>
      </w:pPr>
      <w:r w:rsidRPr="00730523">
        <w:rPr>
          <w:rFonts w:ascii="Times New Roman" w:hAnsi="Times New Roman" w:cs="Times New Roman"/>
        </w:rPr>
        <w:t>Overview</w:t>
      </w:r>
    </w:p>
    <w:p w14:paraId="5C1FC35C" w14:textId="2DFB967E" w:rsidR="00035F0F" w:rsidRPr="00730523" w:rsidRDefault="00035F0F" w:rsidP="00035F0F">
      <w:pPr>
        <w:rPr>
          <w:rFonts w:ascii="Times New Roman" w:hAnsi="Times New Roman" w:cs="Times New Roman"/>
        </w:rPr>
      </w:pPr>
      <w:r w:rsidRPr="00730523">
        <w:rPr>
          <w:rFonts w:ascii="Times New Roman" w:hAnsi="Times New Roman" w:cs="Times New Roman"/>
        </w:rPr>
        <w:t xml:space="preserve">The U.S. Department of Education (the Department) intends to award 60-month contracts to qualified entities to serve as the Regional Educational Laboratory (REL) for </w:t>
      </w:r>
      <w:r w:rsidR="00B34BF9">
        <w:rPr>
          <w:rFonts w:ascii="Times New Roman" w:hAnsi="Times New Roman" w:cs="Times New Roman"/>
        </w:rPr>
        <w:t>up to</w:t>
      </w:r>
      <w:r w:rsidRPr="00730523">
        <w:rPr>
          <w:rFonts w:ascii="Times New Roman" w:hAnsi="Times New Roman" w:cs="Times New Roman"/>
        </w:rPr>
        <w:t xml:space="preserve"> 10 REL regions.</w:t>
      </w:r>
      <w:r w:rsidR="00273A00" w:rsidRPr="00730523">
        <w:rPr>
          <w:rFonts w:ascii="Times New Roman" w:hAnsi="Times New Roman" w:cs="Times New Roman"/>
        </w:rPr>
        <w:t xml:space="preserve"> </w:t>
      </w:r>
      <w:r w:rsidR="00273A00" w:rsidRPr="00CF14EB">
        <w:rPr>
          <w:rFonts w:ascii="Times New Roman" w:hAnsi="Times New Roman" w:cs="Times New Roman"/>
        </w:rPr>
        <w:t>These contracts are planned to be firm fixed price with cost-reimbursable travel restricted to a percentage of the overall contract value</w:t>
      </w:r>
      <w:r w:rsidR="00273A00" w:rsidRPr="00730523">
        <w:rPr>
          <w:rFonts w:ascii="Times New Roman" w:hAnsi="Times New Roman" w:cs="Times New Roman"/>
        </w:rPr>
        <w:t xml:space="preserve">. </w:t>
      </w:r>
      <w:r w:rsidRPr="00730523">
        <w:rPr>
          <w:rFonts w:ascii="Times New Roman" w:hAnsi="Times New Roman" w:cs="Times New Roman"/>
        </w:rPr>
        <w:t xml:space="preserve"> See Appendix A for the names of the regions and their constituent states or jurisdictions. Each </w:t>
      </w:r>
      <w:r w:rsidR="00B34BF9">
        <w:rPr>
          <w:rFonts w:ascii="Times New Roman" w:hAnsi="Times New Roman" w:cs="Times New Roman"/>
        </w:rPr>
        <w:t xml:space="preserve">individual </w:t>
      </w:r>
      <w:r w:rsidRPr="00730523">
        <w:rPr>
          <w:rFonts w:ascii="Times New Roman" w:hAnsi="Times New Roman" w:cs="Times New Roman"/>
        </w:rPr>
        <w:t>REL will be part of a program of 10 RELs authorized under the Education Sciences Reform Act (ESRA) of 2002, Part D, Section 174 (20 U.S.C. 9564). The REL Program is administered by the National Center for Education Evaluation and Regional Assistance (NCEE) at the Institute of Education Sciences (IES)</w:t>
      </w:r>
      <w:r w:rsidRPr="00730523">
        <w:rPr>
          <w:rStyle w:val="FootnoteReference"/>
          <w:rFonts w:ascii="Times New Roman" w:hAnsi="Times New Roman" w:cs="Times New Roman"/>
        </w:rPr>
        <w:footnoteReference w:id="2"/>
      </w:r>
      <w:r w:rsidRPr="00730523">
        <w:rPr>
          <w:rFonts w:ascii="Times New Roman" w:hAnsi="Times New Roman" w:cs="Times New Roman"/>
        </w:rPr>
        <w:t xml:space="preserve"> in the US Department of Education (the Department).</w:t>
      </w:r>
    </w:p>
    <w:p w14:paraId="3B86B3E0" w14:textId="77777777" w:rsidR="006F7806" w:rsidRPr="00730523" w:rsidRDefault="006F7806" w:rsidP="009803D8">
      <w:pPr>
        <w:pStyle w:val="BodyText"/>
        <w:rPr>
          <w:rFonts w:ascii="Times New Roman" w:hAnsi="Times New Roman" w:cs="Times New Roman"/>
          <w:color w:val="auto"/>
        </w:rPr>
      </w:pPr>
      <w:r w:rsidRPr="00730523">
        <w:rPr>
          <w:rFonts w:ascii="Times New Roman" w:hAnsi="Times New Roman" w:cs="Times New Roman"/>
          <w:color w:val="auto"/>
        </w:rPr>
        <w:t>REL personnel shall include researchers with significant and demonstrated scholarly expertise in content areas and methodologies relevant to the work the REL undertakes as well as practitioners who have significant experience teaching and leading professional development in those content areas. RELs shall develop a team that includes experts of several types, listed below:</w:t>
      </w:r>
    </w:p>
    <w:p w14:paraId="39AF73A3" w14:textId="5B1D77EC" w:rsidR="006F7806" w:rsidRPr="00730523" w:rsidRDefault="006F7806" w:rsidP="006F7806">
      <w:pPr>
        <w:pStyle w:val="BodyText"/>
        <w:numPr>
          <w:ilvl w:val="1"/>
          <w:numId w:val="17"/>
        </w:numPr>
        <w:rPr>
          <w:rFonts w:ascii="Times New Roman" w:hAnsi="Times New Roman" w:cs="Times New Roman"/>
          <w:color w:val="auto"/>
        </w:rPr>
      </w:pPr>
      <w:r w:rsidRPr="00730523">
        <w:rPr>
          <w:rFonts w:ascii="Times New Roman" w:hAnsi="Times New Roman" w:cs="Times New Roman"/>
          <w:color w:val="auto"/>
        </w:rPr>
        <w:t xml:space="preserve">Content experts who possess a broad and deep perspective on what is known and what still is not settled in a research field. They enable the REL to frame important research questions and </w:t>
      </w:r>
      <w:r w:rsidRPr="00CF14EB">
        <w:rPr>
          <w:rFonts w:ascii="Times New Roman" w:hAnsi="Times New Roman" w:cs="Times New Roman"/>
          <w:color w:val="auto"/>
        </w:rPr>
        <w:t>T</w:t>
      </w:r>
      <w:r w:rsidR="00981033" w:rsidRPr="00CF14EB">
        <w:rPr>
          <w:rFonts w:ascii="Times New Roman" w:hAnsi="Times New Roman" w:cs="Times New Roman"/>
          <w:color w:val="auto"/>
        </w:rPr>
        <w:t xml:space="preserve">raining, </w:t>
      </w:r>
      <w:r w:rsidRPr="00CF14EB">
        <w:rPr>
          <w:rFonts w:ascii="Times New Roman" w:hAnsi="Times New Roman" w:cs="Times New Roman"/>
          <w:color w:val="auto"/>
        </w:rPr>
        <w:t>C</w:t>
      </w:r>
      <w:r w:rsidR="00981033" w:rsidRPr="00CF14EB">
        <w:rPr>
          <w:rFonts w:ascii="Times New Roman" w:hAnsi="Times New Roman" w:cs="Times New Roman"/>
          <w:color w:val="auto"/>
        </w:rPr>
        <w:t xml:space="preserve">oaching, and </w:t>
      </w:r>
      <w:r w:rsidRPr="00CF14EB">
        <w:rPr>
          <w:rFonts w:ascii="Times New Roman" w:hAnsi="Times New Roman" w:cs="Times New Roman"/>
          <w:color w:val="auto"/>
        </w:rPr>
        <w:t>T</w:t>
      </w:r>
      <w:r w:rsidR="00981033" w:rsidRPr="00CF14EB">
        <w:rPr>
          <w:rFonts w:ascii="Times New Roman" w:hAnsi="Times New Roman" w:cs="Times New Roman"/>
          <w:color w:val="auto"/>
        </w:rPr>
        <w:t xml:space="preserve">echnical </w:t>
      </w:r>
      <w:r w:rsidRPr="00CF14EB">
        <w:rPr>
          <w:rFonts w:ascii="Times New Roman" w:hAnsi="Times New Roman" w:cs="Times New Roman"/>
          <w:color w:val="auto"/>
        </w:rPr>
        <w:t>S</w:t>
      </w:r>
      <w:r w:rsidR="00981033">
        <w:rPr>
          <w:rFonts w:ascii="Times New Roman" w:hAnsi="Times New Roman" w:cs="Times New Roman"/>
          <w:color w:val="auto"/>
        </w:rPr>
        <w:t>upport (TCTS)</w:t>
      </w:r>
      <w:r w:rsidRPr="00730523">
        <w:rPr>
          <w:rFonts w:ascii="Times New Roman" w:hAnsi="Times New Roman" w:cs="Times New Roman"/>
          <w:color w:val="auto"/>
        </w:rPr>
        <w:t xml:space="preserve"> activities so that they both address immediate needs for evidence, as well as advance knowledge more broadly through applied research.</w:t>
      </w:r>
    </w:p>
    <w:p w14:paraId="1AF41733" w14:textId="49547077" w:rsidR="006F7806" w:rsidRPr="00730523" w:rsidRDefault="008E7145" w:rsidP="006F7806">
      <w:pPr>
        <w:pStyle w:val="BodyText"/>
        <w:numPr>
          <w:ilvl w:val="1"/>
          <w:numId w:val="17"/>
        </w:numPr>
        <w:rPr>
          <w:rFonts w:ascii="Times New Roman" w:hAnsi="Times New Roman" w:cs="Times New Roman"/>
          <w:color w:val="auto"/>
        </w:rPr>
      </w:pPr>
      <w:r>
        <w:rPr>
          <w:rFonts w:ascii="Times New Roman" w:hAnsi="Times New Roman" w:cs="Times New Roman"/>
          <w:color w:val="auto"/>
        </w:rPr>
        <w:lastRenderedPageBreak/>
        <w:t>Potential l</w:t>
      </w:r>
      <w:r w:rsidR="006F7806" w:rsidRPr="00730523">
        <w:rPr>
          <w:rFonts w:ascii="Times New Roman" w:hAnsi="Times New Roman" w:cs="Times New Roman"/>
          <w:color w:val="auto"/>
        </w:rPr>
        <w:t xml:space="preserve">ead authors of REL reports who shall have demonstrated expertise in the content area being addressed by the report, shown through a substantial portfolio of peer-reviewed, published work in that area. </w:t>
      </w:r>
    </w:p>
    <w:p w14:paraId="212AB0FB" w14:textId="43DFE4E1" w:rsidR="006F7806" w:rsidRPr="00730523" w:rsidRDefault="006F7806" w:rsidP="006F7806">
      <w:pPr>
        <w:pStyle w:val="BodyText"/>
        <w:numPr>
          <w:ilvl w:val="1"/>
          <w:numId w:val="17"/>
        </w:numPr>
        <w:rPr>
          <w:rFonts w:ascii="Times New Roman" w:hAnsi="Times New Roman" w:cs="Times New Roman"/>
          <w:color w:val="auto"/>
        </w:rPr>
      </w:pPr>
      <w:r w:rsidRPr="00730523">
        <w:rPr>
          <w:rFonts w:ascii="Times New Roman" w:hAnsi="Times New Roman" w:cs="Times New Roman"/>
          <w:color w:val="auto"/>
        </w:rPr>
        <w:t>Methodological experts who ensure research questions are answered using appropriate methods and support the intended outcomes of the project.</w:t>
      </w:r>
    </w:p>
    <w:p w14:paraId="7DD46286" w14:textId="77777777" w:rsidR="006F7806" w:rsidRPr="00730523" w:rsidRDefault="006F7806" w:rsidP="006F7806">
      <w:pPr>
        <w:pStyle w:val="BodyText"/>
        <w:numPr>
          <w:ilvl w:val="1"/>
          <w:numId w:val="17"/>
        </w:numPr>
        <w:rPr>
          <w:rFonts w:ascii="Times New Roman" w:hAnsi="Times New Roman" w:cs="Times New Roman"/>
          <w:color w:val="auto"/>
        </w:rPr>
      </w:pPr>
      <w:r w:rsidRPr="00730523">
        <w:rPr>
          <w:rFonts w:ascii="Times New Roman" w:hAnsi="Times New Roman" w:cs="Times New Roman"/>
          <w:color w:val="auto"/>
        </w:rPr>
        <w:t>Current or recent practitioners who provide project staff additional context on problems of practice educators are facing.</w:t>
      </w:r>
    </w:p>
    <w:p w14:paraId="57D4AA9C" w14:textId="77777777" w:rsidR="006F7806" w:rsidRDefault="006F7806" w:rsidP="006F7806">
      <w:pPr>
        <w:pStyle w:val="BodyText"/>
        <w:numPr>
          <w:ilvl w:val="1"/>
          <w:numId w:val="17"/>
        </w:numPr>
        <w:rPr>
          <w:rFonts w:ascii="Times New Roman" w:hAnsi="Times New Roman" w:cs="Times New Roman"/>
          <w:color w:val="auto"/>
        </w:rPr>
      </w:pPr>
      <w:r w:rsidRPr="00730523">
        <w:rPr>
          <w:rFonts w:ascii="Times New Roman" w:hAnsi="Times New Roman" w:cs="Times New Roman"/>
          <w:color w:val="auto"/>
        </w:rPr>
        <w:t xml:space="preserve">Experts in adult learning or professional development who can lead and inform the design and conduct of </w:t>
      </w:r>
      <w:r w:rsidRPr="00CF14EB">
        <w:rPr>
          <w:rFonts w:ascii="Times New Roman" w:hAnsi="Times New Roman" w:cs="Times New Roman"/>
          <w:color w:val="auto"/>
        </w:rPr>
        <w:t>TCTS</w:t>
      </w:r>
      <w:r w:rsidRPr="00730523">
        <w:rPr>
          <w:rFonts w:ascii="Times New Roman" w:hAnsi="Times New Roman" w:cs="Times New Roman"/>
          <w:color w:val="auto"/>
        </w:rPr>
        <w:t xml:space="preserve"> activities.</w:t>
      </w:r>
    </w:p>
    <w:p w14:paraId="6CD44C49" w14:textId="77777777" w:rsidR="00794D29" w:rsidRDefault="00794D29" w:rsidP="008E7145">
      <w:pPr>
        <w:pStyle w:val="BodyText"/>
        <w:rPr>
          <w:rFonts w:ascii="Times New Roman" w:hAnsi="Times New Roman" w:cs="Times New Roman"/>
          <w:b/>
          <w:bCs/>
          <w:color w:val="auto"/>
        </w:rPr>
      </w:pPr>
    </w:p>
    <w:p w14:paraId="1F1193AA" w14:textId="77777777" w:rsidR="0082719E" w:rsidRPr="00F907E4" w:rsidRDefault="00B25A29" w:rsidP="008E7145">
      <w:pPr>
        <w:pStyle w:val="BodyText"/>
        <w:rPr>
          <w:rFonts w:ascii="Times New Roman" w:hAnsi="Times New Roman" w:cs="Times New Roman"/>
          <w:b/>
          <w:color w:val="auto"/>
        </w:rPr>
      </w:pPr>
      <w:r w:rsidRPr="00F907E4">
        <w:rPr>
          <w:rFonts w:ascii="Times New Roman" w:hAnsi="Times New Roman" w:cs="Times New Roman"/>
          <w:b/>
          <w:color w:val="auto"/>
        </w:rPr>
        <w:t xml:space="preserve">The REL Program’s authorizing statute </w:t>
      </w:r>
      <w:r w:rsidR="0082719E" w:rsidRPr="00F907E4">
        <w:rPr>
          <w:rFonts w:ascii="Times New Roman" w:hAnsi="Times New Roman" w:cs="Times New Roman"/>
          <w:b/>
          <w:color w:val="auto"/>
        </w:rPr>
        <w:t xml:space="preserve">identifies eligible offerors in Section 174(c). Specifically: </w:t>
      </w:r>
    </w:p>
    <w:p w14:paraId="13003700" w14:textId="642AA732" w:rsidR="00B25A29" w:rsidRPr="00F907E4" w:rsidRDefault="0082719E" w:rsidP="008E7145">
      <w:pPr>
        <w:pStyle w:val="BodyText"/>
        <w:rPr>
          <w:rFonts w:ascii="Times New Roman" w:hAnsi="Times New Roman" w:cs="Times New Roman"/>
          <w:b/>
          <w:color w:val="auto"/>
        </w:rPr>
      </w:pPr>
      <w:r w:rsidRPr="00F907E4">
        <w:rPr>
          <w:rFonts w:ascii="Times New Roman" w:hAnsi="Times New Roman" w:cs="Times New Roman"/>
          <w:b/>
          <w:color w:val="auto"/>
        </w:rPr>
        <w:t>“The Director may enter into contracts under this section with research organizations, institutions, agencies, institutions of higher education, or partnerships among such entities, or individuals, with the demonstrated ability o</w:t>
      </w:r>
      <w:r w:rsidR="005C33C1" w:rsidRPr="00F907E4">
        <w:rPr>
          <w:rFonts w:ascii="Times New Roman" w:hAnsi="Times New Roman" w:cs="Times New Roman"/>
          <w:b/>
          <w:color w:val="auto"/>
        </w:rPr>
        <w:t>r</w:t>
      </w:r>
      <w:r w:rsidRPr="00F907E4">
        <w:rPr>
          <w:rFonts w:ascii="Times New Roman" w:hAnsi="Times New Roman" w:cs="Times New Roman"/>
          <w:b/>
          <w:color w:val="auto"/>
        </w:rPr>
        <w:t xml:space="preserve"> capacity to carry out the activities described in this section</w:t>
      </w:r>
      <w:r w:rsidR="005C33C1" w:rsidRPr="00F907E4">
        <w:rPr>
          <w:rFonts w:ascii="Times New Roman" w:hAnsi="Times New Roman" w:cs="Times New Roman"/>
          <w:b/>
          <w:color w:val="auto"/>
        </w:rPr>
        <w:t xml:space="preserve"> …</w:t>
      </w:r>
      <w:r w:rsidRPr="00F907E4">
        <w:rPr>
          <w:rFonts w:ascii="Times New Roman" w:hAnsi="Times New Roman" w:cs="Times New Roman"/>
          <w:b/>
          <w:color w:val="auto"/>
        </w:rPr>
        <w:t xml:space="preserve">” </w:t>
      </w:r>
    </w:p>
    <w:p w14:paraId="501081F2" w14:textId="3B8D91CE" w:rsidR="0082719E" w:rsidRPr="00F907E4" w:rsidRDefault="0082719E" w:rsidP="008E7145">
      <w:pPr>
        <w:pStyle w:val="BodyText"/>
        <w:rPr>
          <w:rFonts w:ascii="Times New Roman" w:hAnsi="Times New Roman" w:cs="Times New Roman"/>
          <w:b/>
          <w:bCs/>
          <w:color w:val="auto"/>
        </w:rPr>
      </w:pPr>
      <w:r w:rsidRPr="00F907E4">
        <w:rPr>
          <w:rFonts w:ascii="Times New Roman" w:hAnsi="Times New Roman" w:cs="Times New Roman"/>
          <w:b/>
          <w:bCs/>
          <w:color w:val="auto"/>
        </w:rPr>
        <w:t xml:space="preserve">All </w:t>
      </w:r>
      <w:r w:rsidR="000141AE" w:rsidRPr="00F907E4">
        <w:rPr>
          <w:rFonts w:ascii="Times New Roman" w:hAnsi="Times New Roman" w:cs="Times New Roman"/>
          <w:b/>
          <w:bCs/>
          <w:color w:val="auto"/>
        </w:rPr>
        <w:t xml:space="preserve">potential offerors </w:t>
      </w:r>
      <w:r w:rsidR="005C33C1" w:rsidRPr="00F907E4">
        <w:rPr>
          <w:rFonts w:ascii="Times New Roman" w:hAnsi="Times New Roman" w:cs="Times New Roman"/>
          <w:b/>
          <w:bCs/>
          <w:color w:val="auto"/>
        </w:rPr>
        <w:t>meeting the</w:t>
      </w:r>
      <w:r w:rsidR="00794D29">
        <w:rPr>
          <w:rFonts w:ascii="Times New Roman" w:hAnsi="Times New Roman" w:cs="Times New Roman"/>
          <w:b/>
          <w:bCs/>
          <w:color w:val="auto"/>
        </w:rPr>
        <w:t>se</w:t>
      </w:r>
      <w:r w:rsidR="005C33C1" w:rsidRPr="00F907E4">
        <w:rPr>
          <w:rFonts w:ascii="Times New Roman" w:hAnsi="Times New Roman" w:cs="Times New Roman"/>
          <w:b/>
          <w:bCs/>
          <w:color w:val="auto"/>
        </w:rPr>
        <w:t xml:space="preserve"> criteria are encourage</w:t>
      </w:r>
      <w:r w:rsidR="00B1058A" w:rsidRPr="00F907E4">
        <w:rPr>
          <w:rFonts w:ascii="Times New Roman" w:hAnsi="Times New Roman" w:cs="Times New Roman"/>
          <w:b/>
          <w:bCs/>
          <w:color w:val="auto"/>
        </w:rPr>
        <w:t>d to respond to this RFI</w:t>
      </w:r>
      <w:r w:rsidR="00212D07" w:rsidRPr="00F907E4">
        <w:rPr>
          <w:rFonts w:ascii="Times New Roman" w:hAnsi="Times New Roman" w:cs="Times New Roman"/>
          <w:b/>
          <w:bCs/>
          <w:color w:val="auto"/>
        </w:rPr>
        <w:t>.</w:t>
      </w:r>
    </w:p>
    <w:p w14:paraId="57887CF1" w14:textId="41080DE1" w:rsidR="007D3021" w:rsidRPr="00730523" w:rsidRDefault="007D3021" w:rsidP="008253F7">
      <w:pPr>
        <w:pStyle w:val="Heading1"/>
        <w:rPr>
          <w:rFonts w:ascii="Times New Roman" w:hAnsi="Times New Roman" w:cs="Times New Roman"/>
        </w:rPr>
      </w:pPr>
      <w:r w:rsidRPr="00730523">
        <w:rPr>
          <w:rFonts w:ascii="Times New Roman" w:hAnsi="Times New Roman" w:cs="Times New Roman"/>
        </w:rPr>
        <w:t>Description of the Requirement</w:t>
      </w:r>
    </w:p>
    <w:p w14:paraId="64899DFA" w14:textId="77777777" w:rsidR="00B50986" w:rsidRDefault="00B50986" w:rsidP="00A42DD8">
      <w:pPr>
        <w:autoSpaceDE w:val="0"/>
        <w:autoSpaceDN w:val="0"/>
        <w:adjustRightInd w:val="0"/>
        <w:rPr>
          <w:rFonts w:ascii="Times New Roman" w:hAnsi="Times New Roman" w:cs="Times New Roman"/>
        </w:rPr>
      </w:pPr>
      <w:r w:rsidRPr="00730523">
        <w:rPr>
          <w:rFonts w:ascii="Times New Roman" w:hAnsi="Times New Roman" w:cs="Times New Roman"/>
        </w:rPr>
        <w:t>RELs have worked with state departments of education, school districts, and other education stakeholders for more than 50 years</w:t>
      </w:r>
      <w:r>
        <w:rPr>
          <w:rFonts w:ascii="Times New Roman" w:hAnsi="Times New Roman" w:cs="Times New Roman"/>
        </w:rPr>
        <w:t xml:space="preserve">. </w:t>
      </w:r>
      <w:r w:rsidR="00F16B35" w:rsidRPr="00730523">
        <w:rPr>
          <w:rFonts w:ascii="Times New Roman" w:hAnsi="Times New Roman" w:cs="Times New Roman"/>
        </w:rPr>
        <w:t xml:space="preserve">The purpose of each REL is to assist practitioners and policymakers in their work to improve outcomes for learners in </w:t>
      </w:r>
      <w:proofErr w:type="gramStart"/>
      <w:r w:rsidR="00F16B35" w:rsidRPr="00730523">
        <w:rPr>
          <w:rFonts w:ascii="Times New Roman" w:hAnsi="Times New Roman" w:cs="Times New Roman"/>
        </w:rPr>
        <w:t>its</w:t>
      </w:r>
      <w:proofErr w:type="gramEnd"/>
      <w:r w:rsidR="00F16B35" w:rsidRPr="00730523">
        <w:rPr>
          <w:rFonts w:ascii="Times New Roman" w:hAnsi="Times New Roman" w:cs="Times New Roman"/>
        </w:rPr>
        <w:t xml:space="preserve"> region—from early childhood to adulthood—by supporting stakeholders in the generation and use of research, evidence, and evidence-based practices. </w:t>
      </w:r>
    </w:p>
    <w:p w14:paraId="01E90CF2" w14:textId="1DCD357C" w:rsidR="00A42DD8" w:rsidRDefault="00F16B35" w:rsidP="00A42DD8">
      <w:pPr>
        <w:autoSpaceDE w:val="0"/>
        <w:autoSpaceDN w:val="0"/>
        <w:adjustRightInd w:val="0"/>
        <w:rPr>
          <w:rFonts w:ascii="Times New Roman" w:hAnsi="Times New Roman" w:cs="Times New Roman"/>
        </w:rPr>
      </w:pPr>
      <w:r w:rsidRPr="00730523">
        <w:rPr>
          <w:rFonts w:ascii="Times New Roman" w:hAnsi="Times New Roman" w:cs="Times New Roman"/>
        </w:rPr>
        <w:t>To achieve that purpose, RELs: (1) conduct applied research and development; (2) design and implement training, coaching, and technical support activities that emphasize building capacity to use data and information to drive change; and (3) disseminate scientifically valid research, evidence-based practices, and supporting materials that allow stakeholders to apply this knowledge to their own practice.</w:t>
      </w:r>
      <w:r w:rsidR="00A42DD8">
        <w:rPr>
          <w:rFonts w:ascii="Times New Roman" w:hAnsi="Times New Roman" w:cs="Times New Roman"/>
        </w:rPr>
        <w:t xml:space="preserve"> RELs must also </w:t>
      </w:r>
      <w:r w:rsidR="00A42DD8" w:rsidRPr="00730523">
        <w:rPr>
          <w:rFonts w:ascii="Times New Roman" w:hAnsi="Times New Roman" w:cs="Times New Roman"/>
        </w:rPr>
        <w:t xml:space="preserve">coordinate their activities with other technical assistance entities funded through the U.S. Department of Education, such as the Comprehensive Centers. </w:t>
      </w:r>
    </w:p>
    <w:p w14:paraId="02180084" w14:textId="68A7C87B" w:rsidR="00A42DD8" w:rsidRDefault="00A42DD8" w:rsidP="00A42DD8">
      <w:pPr>
        <w:autoSpaceDE w:val="0"/>
        <w:autoSpaceDN w:val="0"/>
        <w:adjustRightInd w:val="0"/>
        <w:rPr>
          <w:rFonts w:ascii="Times New Roman" w:hAnsi="Times New Roman" w:cs="Times New Roman"/>
        </w:rPr>
      </w:pPr>
      <w:r w:rsidRPr="00730523">
        <w:rPr>
          <w:rFonts w:ascii="Times New Roman" w:hAnsi="Times New Roman" w:cs="Times New Roman"/>
        </w:rPr>
        <w:t>REL products and services must be completed to the specifications required by IES.</w:t>
      </w:r>
      <w:r w:rsidR="00D9000C">
        <w:rPr>
          <w:rFonts w:ascii="Times New Roman" w:hAnsi="Times New Roman" w:cs="Times New Roman"/>
        </w:rPr>
        <w:t xml:space="preserve"> Section 111 of ESRA stipulates that </w:t>
      </w:r>
      <w:r w:rsidR="00FA6BF0">
        <w:rPr>
          <w:rFonts w:ascii="Times New Roman" w:hAnsi="Times New Roman" w:cs="Times New Roman"/>
        </w:rPr>
        <w:t xml:space="preserve">all IES activities </w:t>
      </w:r>
      <w:r w:rsidR="00E65E09">
        <w:rPr>
          <w:rFonts w:ascii="Times New Roman" w:hAnsi="Times New Roman" w:cs="Times New Roman"/>
        </w:rPr>
        <w:t>must “(A) conform to high standards of quality, integrity, and accuracy; and (B) are objective, secular, neutral, and nonideological and are free of partisan political influence and racial, cultural, gender, or regional bias.”</w:t>
      </w:r>
    </w:p>
    <w:p w14:paraId="1AAFC714" w14:textId="33501949" w:rsidR="00F16B35" w:rsidRPr="00730523" w:rsidRDefault="00E65E09" w:rsidP="00F16B35">
      <w:pPr>
        <w:autoSpaceDE w:val="0"/>
        <w:autoSpaceDN w:val="0"/>
        <w:adjustRightInd w:val="0"/>
        <w:rPr>
          <w:rFonts w:ascii="Times New Roman" w:hAnsi="Times New Roman" w:cs="Times New Roman"/>
        </w:rPr>
      </w:pPr>
      <w:r>
        <w:rPr>
          <w:rFonts w:ascii="Times New Roman" w:hAnsi="Times New Roman" w:cs="Times New Roman"/>
        </w:rPr>
        <w:t xml:space="preserve">REL work is done in partnership with a wide range of education stakeholders, including </w:t>
      </w:r>
      <w:r w:rsidR="000232DC" w:rsidRPr="000232DC">
        <w:rPr>
          <w:rFonts w:ascii="Times New Roman" w:hAnsi="Times New Roman" w:cs="Times New Roman"/>
        </w:rPr>
        <w:t>State educational agencies, local educational agencies, school boards, State boards of education, schools funded by the Bureau of Indian Education (as appropriate), institutions of higher education, educators (including school officials and librarians), policymakers, business leaders, and parents</w:t>
      </w:r>
      <w:r w:rsidR="000232DC">
        <w:rPr>
          <w:rFonts w:ascii="Times New Roman" w:hAnsi="Times New Roman" w:cs="Times New Roman"/>
        </w:rPr>
        <w:t>. IES believes w</w:t>
      </w:r>
      <w:r w:rsidR="00F16B35" w:rsidRPr="00730523">
        <w:rPr>
          <w:rFonts w:ascii="Times New Roman" w:hAnsi="Times New Roman" w:cs="Times New Roman"/>
        </w:rPr>
        <w:t xml:space="preserve">orking in partnership with key stakeholder groups is central to the </w:t>
      </w:r>
      <w:r w:rsidR="00F16B35" w:rsidRPr="00730523">
        <w:rPr>
          <w:rFonts w:ascii="Times New Roman" w:hAnsi="Times New Roman" w:cs="Times New Roman"/>
        </w:rPr>
        <w:lastRenderedPageBreak/>
        <w:t>success of the REL Program. RELs are expected to engage partners – that is, leaders and decisionmakers representing key stakeholder groups who work directly in partnership with the REL – in the design, execution, and evaluation of their activities.</w:t>
      </w:r>
    </w:p>
    <w:p w14:paraId="1DB73D4A" w14:textId="3335D127" w:rsidR="00F143BD" w:rsidRDefault="00F143BD" w:rsidP="00F143BD">
      <w:pPr>
        <w:pStyle w:val="Heading1"/>
        <w:rPr>
          <w:rFonts w:ascii="Times New Roman" w:hAnsi="Times New Roman" w:cs="Times New Roman"/>
        </w:rPr>
      </w:pPr>
      <w:r>
        <w:rPr>
          <w:rFonts w:ascii="Times New Roman" w:hAnsi="Times New Roman" w:cs="Times New Roman"/>
        </w:rPr>
        <w:t>General</w:t>
      </w:r>
      <w:r w:rsidRPr="00730523">
        <w:rPr>
          <w:rFonts w:ascii="Times New Roman" w:hAnsi="Times New Roman" w:cs="Times New Roman"/>
        </w:rPr>
        <w:t xml:space="preserve"> Questions for RFI Response</w:t>
      </w:r>
    </w:p>
    <w:p w14:paraId="17561B74" w14:textId="3093CE05" w:rsidR="00F143BD" w:rsidRDefault="00F143BD" w:rsidP="00FE5425">
      <w:pPr>
        <w:pStyle w:val="ListParagraph"/>
        <w:numPr>
          <w:ilvl w:val="0"/>
          <w:numId w:val="15"/>
        </w:numPr>
        <w:rPr>
          <w:rFonts w:ascii="Times New Roman" w:hAnsi="Times New Roman" w:cs="Times New Roman"/>
        </w:rPr>
      </w:pPr>
      <w:r w:rsidRPr="00FE5425">
        <w:rPr>
          <w:rFonts w:ascii="Times New Roman" w:hAnsi="Times New Roman" w:cs="Times New Roman"/>
        </w:rPr>
        <w:t>Is the draft PWS clear in communicating the goals of the requirement</w:t>
      </w:r>
      <w:r w:rsidR="00D11079" w:rsidRPr="00FE5425">
        <w:rPr>
          <w:rFonts w:ascii="Times New Roman" w:hAnsi="Times New Roman" w:cs="Times New Roman"/>
        </w:rPr>
        <w:t>?</w:t>
      </w:r>
    </w:p>
    <w:p w14:paraId="1914D2C4" w14:textId="77777777" w:rsidR="00F907E4" w:rsidRPr="00FE5425" w:rsidRDefault="00F907E4" w:rsidP="00F907E4">
      <w:pPr>
        <w:pStyle w:val="ListParagraph"/>
        <w:numPr>
          <w:ilvl w:val="0"/>
          <w:numId w:val="0"/>
        </w:numPr>
        <w:ind w:left="720"/>
        <w:rPr>
          <w:rFonts w:ascii="Times New Roman" w:hAnsi="Times New Roman" w:cs="Times New Roman"/>
        </w:rPr>
      </w:pPr>
    </w:p>
    <w:p w14:paraId="78FCF7BF" w14:textId="451D1213" w:rsidR="00C01393" w:rsidRDefault="00C01393" w:rsidP="00F907E4">
      <w:pPr>
        <w:pStyle w:val="ListParagraph"/>
        <w:numPr>
          <w:ilvl w:val="0"/>
          <w:numId w:val="15"/>
        </w:numPr>
        <w:rPr>
          <w:rFonts w:ascii="Times New Roman" w:hAnsi="Times New Roman" w:cs="Times New Roman"/>
        </w:rPr>
      </w:pPr>
      <w:r>
        <w:rPr>
          <w:rFonts w:ascii="Times New Roman" w:hAnsi="Times New Roman" w:cs="Times New Roman"/>
        </w:rPr>
        <w:t xml:space="preserve">What changes would you suggest to the existing requirement to ensure REL work is responsive to the most pressing needs of State </w:t>
      </w:r>
      <w:r w:rsidR="00E9317A">
        <w:rPr>
          <w:rFonts w:ascii="Times New Roman" w:hAnsi="Times New Roman" w:cs="Times New Roman"/>
        </w:rPr>
        <w:t>e</w:t>
      </w:r>
      <w:r>
        <w:rPr>
          <w:rFonts w:ascii="Times New Roman" w:hAnsi="Times New Roman" w:cs="Times New Roman"/>
        </w:rPr>
        <w:t xml:space="preserve">ducation </w:t>
      </w:r>
      <w:r w:rsidR="00E9317A">
        <w:rPr>
          <w:rFonts w:ascii="Times New Roman" w:hAnsi="Times New Roman" w:cs="Times New Roman"/>
        </w:rPr>
        <w:t>a</w:t>
      </w:r>
      <w:r>
        <w:rPr>
          <w:rFonts w:ascii="Times New Roman" w:hAnsi="Times New Roman" w:cs="Times New Roman"/>
        </w:rPr>
        <w:t>gencies?</w:t>
      </w:r>
    </w:p>
    <w:p w14:paraId="1BB94EC1" w14:textId="77777777" w:rsidR="00C01393" w:rsidRPr="00C01393" w:rsidRDefault="00C01393" w:rsidP="00C01393">
      <w:pPr>
        <w:pStyle w:val="ListParagraph"/>
        <w:numPr>
          <w:ilvl w:val="0"/>
          <w:numId w:val="0"/>
        </w:numPr>
        <w:ind w:left="720"/>
        <w:rPr>
          <w:rFonts w:ascii="Times New Roman" w:hAnsi="Times New Roman" w:cs="Times New Roman"/>
        </w:rPr>
      </w:pPr>
    </w:p>
    <w:p w14:paraId="063D524D" w14:textId="4A60A73F" w:rsidR="000367E3" w:rsidRDefault="001E3125" w:rsidP="00F907E4">
      <w:pPr>
        <w:pStyle w:val="ListParagraph"/>
        <w:numPr>
          <w:ilvl w:val="0"/>
          <w:numId w:val="15"/>
        </w:numPr>
        <w:rPr>
          <w:rFonts w:ascii="Times New Roman" w:hAnsi="Times New Roman" w:cs="Times New Roman"/>
        </w:rPr>
      </w:pPr>
      <w:r>
        <w:rPr>
          <w:rFonts w:ascii="Times New Roman" w:hAnsi="Times New Roman" w:cs="Times New Roman"/>
        </w:rPr>
        <w:t xml:space="preserve">What processes have you seen elsewhere that accelerate the speed of applied research, </w:t>
      </w:r>
      <w:r w:rsidR="00F907E4">
        <w:rPr>
          <w:rFonts w:ascii="Times New Roman" w:hAnsi="Times New Roman" w:cs="Times New Roman"/>
        </w:rPr>
        <w:t xml:space="preserve">from inception to publication, </w:t>
      </w:r>
      <w:r>
        <w:rPr>
          <w:rFonts w:ascii="Times New Roman" w:hAnsi="Times New Roman" w:cs="Times New Roman"/>
        </w:rPr>
        <w:t xml:space="preserve">particularly rigorous research done in partnership with States or Districts that requires </w:t>
      </w:r>
      <w:r w:rsidR="000367E3">
        <w:rPr>
          <w:rFonts w:ascii="Times New Roman" w:hAnsi="Times New Roman" w:cs="Times New Roman"/>
        </w:rPr>
        <w:t>peer review (or equivalent)</w:t>
      </w:r>
      <w:r w:rsidR="00F907E4">
        <w:rPr>
          <w:rFonts w:ascii="Times New Roman" w:hAnsi="Times New Roman" w:cs="Times New Roman"/>
        </w:rPr>
        <w:t>?</w:t>
      </w:r>
    </w:p>
    <w:p w14:paraId="51096339" w14:textId="77777777" w:rsidR="00023E6B" w:rsidRPr="00023E6B" w:rsidRDefault="00023E6B" w:rsidP="00023E6B">
      <w:pPr>
        <w:pStyle w:val="ListParagraph"/>
        <w:numPr>
          <w:ilvl w:val="0"/>
          <w:numId w:val="0"/>
        </w:numPr>
        <w:ind w:left="720"/>
        <w:rPr>
          <w:rFonts w:ascii="Times New Roman" w:hAnsi="Times New Roman" w:cs="Times New Roman"/>
        </w:rPr>
      </w:pPr>
    </w:p>
    <w:p w14:paraId="35386F0F" w14:textId="130394FD" w:rsidR="00023E6B" w:rsidRDefault="00023E6B" w:rsidP="00F907E4">
      <w:pPr>
        <w:pStyle w:val="ListParagraph"/>
        <w:numPr>
          <w:ilvl w:val="0"/>
          <w:numId w:val="15"/>
        </w:numPr>
        <w:rPr>
          <w:rFonts w:ascii="Times New Roman" w:hAnsi="Times New Roman" w:cs="Times New Roman"/>
        </w:rPr>
      </w:pPr>
      <w:r>
        <w:rPr>
          <w:rFonts w:ascii="Times New Roman" w:hAnsi="Times New Roman" w:cs="Times New Roman"/>
        </w:rPr>
        <w:t xml:space="preserve">What changes would you suggest to the existing requirement to ensure that RELs are as effective as possible in disseminating findings from rigorous research, so that educators </w:t>
      </w:r>
      <w:r w:rsidR="000D060A">
        <w:rPr>
          <w:rFonts w:ascii="Times New Roman" w:hAnsi="Times New Roman" w:cs="Times New Roman"/>
        </w:rPr>
        <w:t>can apply them to improve student outcomes?</w:t>
      </w:r>
    </w:p>
    <w:p w14:paraId="3CDA4006" w14:textId="77777777" w:rsidR="00B477F8" w:rsidRPr="00B477F8" w:rsidRDefault="00B477F8" w:rsidP="00BD2B1A">
      <w:pPr>
        <w:pStyle w:val="ListParagraph"/>
        <w:numPr>
          <w:ilvl w:val="0"/>
          <w:numId w:val="0"/>
        </w:numPr>
        <w:ind w:left="720"/>
        <w:rPr>
          <w:rFonts w:ascii="Times New Roman" w:hAnsi="Times New Roman" w:cs="Times New Roman"/>
        </w:rPr>
      </w:pPr>
    </w:p>
    <w:p w14:paraId="2A2C226F" w14:textId="77777777" w:rsidR="00BE573E" w:rsidRDefault="00B477F8" w:rsidP="00BE573E">
      <w:pPr>
        <w:pStyle w:val="ListParagraph"/>
        <w:numPr>
          <w:ilvl w:val="0"/>
          <w:numId w:val="15"/>
        </w:numPr>
        <w:rPr>
          <w:rFonts w:ascii="Times New Roman" w:hAnsi="Times New Roman" w:cs="Times New Roman"/>
        </w:rPr>
      </w:pPr>
      <w:r>
        <w:rPr>
          <w:rFonts w:ascii="Times New Roman" w:hAnsi="Times New Roman" w:cs="Times New Roman"/>
        </w:rPr>
        <w:t xml:space="preserve">What changes would you suggest to the existing requirement that </w:t>
      </w:r>
      <w:r w:rsidR="006A30B7">
        <w:rPr>
          <w:rFonts w:ascii="Times New Roman" w:hAnsi="Times New Roman" w:cs="Times New Roman"/>
        </w:rPr>
        <w:t xml:space="preserve">could achieve </w:t>
      </w:r>
      <w:r w:rsidR="00BD2B1A">
        <w:rPr>
          <w:rFonts w:ascii="Times New Roman" w:hAnsi="Times New Roman" w:cs="Times New Roman"/>
        </w:rPr>
        <w:t>similar (or better) results at a reduced cost, making IES’s REL investment more efficient?</w:t>
      </w:r>
      <w:r w:rsidR="00BE573E" w:rsidRPr="00BE573E">
        <w:rPr>
          <w:rFonts w:ascii="Times New Roman" w:hAnsi="Times New Roman" w:cs="Times New Roman"/>
        </w:rPr>
        <w:t xml:space="preserve"> </w:t>
      </w:r>
    </w:p>
    <w:p w14:paraId="512E23E8" w14:textId="77777777" w:rsidR="00F1234D" w:rsidRPr="00F1234D" w:rsidRDefault="00F1234D" w:rsidP="00F1234D">
      <w:pPr>
        <w:ind w:left="360"/>
        <w:rPr>
          <w:rFonts w:ascii="Times New Roman" w:hAnsi="Times New Roman" w:cs="Times New Roman"/>
        </w:rPr>
      </w:pPr>
    </w:p>
    <w:p w14:paraId="3097F8BC" w14:textId="1B9228DF" w:rsidR="00F1234D" w:rsidRDefault="00F1234D" w:rsidP="00BE573E">
      <w:pPr>
        <w:pStyle w:val="ListParagraph"/>
        <w:numPr>
          <w:ilvl w:val="0"/>
          <w:numId w:val="15"/>
        </w:numPr>
        <w:rPr>
          <w:rFonts w:ascii="Times New Roman" w:hAnsi="Times New Roman" w:cs="Times New Roman"/>
        </w:rPr>
      </w:pPr>
      <w:r>
        <w:rPr>
          <w:rFonts w:ascii="Times New Roman" w:hAnsi="Times New Roman" w:cs="Times New Roman"/>
        </w:rPr>
        <w:t>What changes would you suggest to the proposed performance framework or targets?</w:t>
      </w:r>
    </w:p>
    <w:p w14:paraId="7A31B784" w14:textId="77777777" w:rsidR="00BE573E" w:rsidRPr="00BE573E" w:rsidRDefault="00BE573E" w:rsidP="00BE573E">
      <w:pPr>
        <w:pStyle w:val="ListParagraph"/>
        <w:numPr>
          <w:ilvl w:val="0"/>
          <w:numId w:val="0"/>
        </w:numPr>
        <w:ind w:left="720"/>
        <w:rPr>
          <w:rFonts w:ascii="Times New Roman" w:hAnsi="Times New Roman" w:cs="Times New Roman"/>
        </w:rPr>
      </w:pPr>
    </w:p>
    <w:p w14:paraId="7B1DAF47" w14:textId="14E3CD72" w:rsidR="00B477F8" w:rsidRPr="00BE573E" w:rsidRDefault="00BE573E" w:rsidP="00E9317A">
      <w:pPr>
        <w:pStyle w:val="ListParagraph"/>
        <w:numPr>
          <w:ilvl w:val="0"/>
          <w:numId w:val="15"/>
        </w:numPr>
        <w:rPr>
          <w:rFonts w:ascii="Times New Roman" w:hAnsi="Times New Roman" w:cs="Times New Roman"/>
        </w:rPr>
      </w:pPr>
      <w:r w:rsidRPr="00BE573E">
        <w:rPr>
          <w:rFonts w:ascii="Times New Roman" w:hAnsi="Times New Roman" w:cs="Times New Roman"/>
        </w:rPr>
        <w:t>What other changes would you make to the existing requirement to better achieve the program’s purpose?</w:t>
      </w:r>
    </w:p>
    <w:p w14:paraId="4D8DD6AE" w14:textId="6DFE5DDB" w:rsidR="007D3021" w:rsidRPr="00730523" w:rsidRDefault="007D3021" w:rsidP="008253F7">
      <w:pPr>
        <w:pStyle w:val="Heading1"/>
        <w:rPr>
          <w:rFonts w:ascii="Times New Roman" w:hAnsi="Times New Roman" w:cs="Times New Roman"/>
        </w:rPr>
      </w:pPr>
      <w:r w:rsidRPr="00730523">
        <w:rPr>
          <w:rFonts w:ascii="Times New Roman" w:hAnsi="Times New Roman" w:cs="Times New Roman"/>
        </w:rPr>
        <w:t>Focus Questions</w:t>
      </w:r>
      <w:r w:rsidR="009A6FFB" w:rsidRPr="00730523">
        <w:rPr>
          <w:rFonts w:ascii="Times New Roman" w:hAnsi="Times New Roman" w:cs="Times New Roman"/>
        </w:rPr>
        <w:t xml:space="preserve"> for RFI Response</w:t>
      </w:r>
    </w:p>
    <w:p w14:paraId="0FE63A65" w14:textId="493A2D56" w:rsidR="00C91CF8" w:rsidRDefault="009D3454" w:rsidP="009D3454">
      <w:pPr>
        <w:pStyle w:val="BodyText"/>
        <w:rPr>
          <w:rFonts w:ascii="Times New Roman" w:hAnsi="Times New Roman" w:cs="Times New Roman"/>
        </w:rPr>
      </w:pPr>
      <w:r w:rsidRPr="00730523">
        <w:rPr>
          <w:rFonts w:ascii="Times New Roman" w:hAnsi="Times New Roman" w:cs="Times New Roman"/>
          <w:b/>
          <w:bCs/>
        </w:rPr>
        <w:t>Background:</w:t>
      </w:r>
      <w:r w:rsidRPr="00730523">
        <w:rPr>
          <w:rFonts w:ascii="Times New Roman" w:hAnsi="Times New Roman" w:cs="Times New Roman"/>
        </w:rPr>
        <w:t xml:space="preserve"> </w:t>
      </w:r>
      <w:r w:rsidR="000263FE" w:rsidRPr="00730523">
        <w:rPr>
          <w:rFonts w:ascii="Times New Roman" w:hAnsi="Times New Roman" w:cs="Times New Roman"/>
        </w:rPr>
        <w:t xml:space="preserve">The Base Year </w:t>
      </w:r>
      <w:r w:rsidR="002E4C1C" w:rsidRPr="00730523">
        <w:rPr>
          <w:rFonts w:ascii="Times New Roman" w:hAnsi="Times New Roman" w:cs="Times New Roman"/>
        </w:rPr>
        <w:t>of each REL Contract</w:t>
      </w:r>
      <w:r w:rsidR="00833FB3" w:rsidRPr="00730523">
        <w:rPr>
          <w:rFonts w:ascii="Times New Roman" w:hAnsi="Times New Roman" w:cs="Times New Roman"/>
        </w:rPr>
        <w:t xml:space="preserve"> </w:t>
      </w:r>
      <w:r w:rsidR="000263FE" w:rsidRPr="00730523">
        <w:rPr>
          <w:rFonts w:ascii="Times New Roman" w:hAnsi="Times New Roman" w:cs="Times New Roman"/>
        </w:rPr>
        <w:t>will be funded at the time of award</w:t>
      </w:r>
      <w:r w:rsidR="00833FB3" w:rsidRPr="00730523">
        <w:rPr>
          <w:rFonts w:ascii="Times New Roman" w:hAnsi="Times New Roman" w:cs="Times New Roman"/>
        </w:rPr>
        <w:t xml:space="preserve">. </w:t>
      </w:r>
      <w:proofErr w:type="gramStart"/>
      <w:r w:rsidR="00833FB3" w:rsidRPr="00730523">
        <w:rPr>
          <w:rFonts w:ascii="Times New Roman" w:hAnsi="Times New Roman" w:cs="Times New Roman"/>
        </w:rPr>
        <w:t>O</w:t>
      </w:r>
      <w:r w:rsidR="000263FE" w:rsidRPr="00730523">
        <w:rPr>
          <w:rFonts w:ascii="Times New Roman" w:hAnsi="Times New Roman" w:cs="Times New Roman"/>
        </w:rPr>
        <w:t>ut year</w:t>
      </w:r>
      <w:proofErr w:type="gramEnd"/>
      <w:r w:rsidR="000263FE" w:rsidRPr="00730523">
        <w:rPr>
          <w:rFonts w:ascii="Times New Roman" w:hAnsi="Times New Roman" w:cs="Times New Roman"/>
        </w:rPr>
        <w:t xml:space="preserve"> funding will be added in increments prior to the start of each year, after a</w:t>
      </w:r>
      <w:r w:rsidR="00261AD2">
        <w:rPr>
          <w:rFonts w:ascii="Times New Roman" w:hAnsi="Times New Roman" w:cs="Times New Roman"/>
        </w:rPr>
        <w:t>n annual work</w:t>
      </w:r>
      <w:r w:rsidR="000263FE" w:rsidRPr="00730523">
        <w:rPr>
          <w:rFonts w:ascii="Times New Roman" w:hAnsi="Times New Roman" w:cs="Times New Roman"/>
        </w:rPr>
        <w:t xml:space="preserve"> plan and budget are approved by IES for the work for the next year. </w:t>
      </w:r>
    </w:p>
    <w:p w14:paraId="5A0BBD19" w14:textId="77777777" w:rsidR="00A62090" w:rsidRDefault="009D3454" w:rsidP="009D3454">
      <w:pPr>
        <w:pStyle w:val="BodyText"/>
        <w:rPr>
          <w:rFonts w:ascii="Times New Roman" w:hAnsi="Times New Roman" w:cs="Times New Roman"/>
        </w:rPr>
      </w:pPr>
      <w:r w:rsidRPr="00730523">
        <w:rPr>
          <w:rFonts w:ascii="Times New Roman" w:hAnsi="Times New Roman" w:cs="Times New Roman"/>
        </w:rPr>
        <w:t>Prior REL Cycles have been Cost Plus Fixed Fee contracts. IES plans to award Firm Fixed Price Contracts with Cost Reimbursable Travel for the 202</w:t>
      </w:r>
      <w:r w:rsidR="00525F44" w:rsidRPr="00730523">
        <w:rPr>
          <w:rFonts w:ascii="Times New Roman" w:hAnsi="Times New Roman" w:cs="Times New Roman"/>
        </w:rPr>
        <w:t>7</w:t>
      </w:r>
      <w:r w:rsidRPr="00730523">
        <w:rPr>
          <w:rFonts w:ascii="Times New Roman" w:hAnsi="Times New Roman" w:cs="Times New Roman"/>
        </w:rPr>
        <w:t xml:space="preserve">-2031 Cycle. Vendors will provide a pricing menu for </w:t>
      </w:r>
      <w:r w:rsidR="0017121F" w:rsidRPr="00730523">
        <w:rPr>
          <w:rFonts w:ascii="Times New Roman" w:hAnsi="Times New Roman" w:cs="Times New Roman"/>
        </w:rPr>
        <w:t xml:space="preserve">routine tasks (such as a monthly progress report) </w:t>
      </w:r>
      <w:r w:rsidR="00561053">
        <w:rPr>
          <w:rFonts w:ascii="Times New Roman" w:hAnsi="Times New Roman" w:cs="Times New Roman"/>
        </w:rPr>
        <w:t xml:space="preserve">as well </w:t>
      </w:r>
      <w:proofErr w:type="gramStart"/>
      <w:r w:rsidR="00561053">
        <w:rPr>
          <w:rFonts w:ascii="Times New Roman" w:hAnsi="Times New Roman" w:cs="Times New Roman"/>
        </w:rPr>
        <w:t>as</w:t>
      </w:r>
      <w:r w:rsidR="00DD367C">
        <w:rPr>
          <w:rFonts w:ascii="Times New Roman" w:hAnsi="Times New Roman" w:cs="Times New Roman"/>
        </w:rPr>
        <w:t>-needed</w:t>
      </w:r>
      <w:proofErr w:type="gramEnd"/>
      <w:r w:rsidR="0017121F" w:rsidRPr="00730523">
        <w:rPr>
          <w:rFonts w:ascii="Times New Roman" w:hAnsi="Times New Roman" w:cs="Times New Roman"/>
        </w:rPr>
        <w:t xml:space="preserve"> tasks (such as applied research studies)</w:t>
      </w:r>
      <w:r w:rsidR="00801868" w:rsidRPr="00730523">
        <w:rPr>
          <w:rFonts w:ascii="Times New Roman" w:hAnsi="Times New Roman" w:cs="Times New Roman"/>
        </w:rPr>
        <w:t xml:space="preserve">. </w:t>
      </w:r>
    </w:p>
    <w:p w14:paraId="304EBB1C" w14:textId="77777777" w:rsidR="00A62090" w:rsidRDefault="00801868" w:rsidP="009D3454">
      <w:pPr>
        <w:pStyle w:val="BodyText"/>
        <w:rPr>
          <w:rFonts w:ascii="Times New Roman" w:hAnsi="Times New Roman" w:cs="Times New Roman"/>
        </w:rPr>
      </w:pPr>
      <w:r w:rsidRPr="00730523">
        <w:rPr>
          <w:rFonts w:ascii="Times New Roman" w:hAnsi="Times New Roman" w:cs="Times New Roman"/>
        </w:rPr>
        <w:t>The as</w:t>
      </w:r>
      <w:r w:rsidR="00A62090">
        <w:rPr>
          <w:rFonts w:ascii="Times New Roman" w:hAnsi="Times New Roman" w:cs="Times New Roman"/>
        </w:rPr>
        <w:t>-</w:t>
      </w:r>
      <w:r w:rsidRPr="00730523">
        <w:rPr>
          <w:rFonts w:ascii="Times New Roman" w:hAnsi="Times New Roman" w:cs="Times New Roman"/>
        </w:rPr>
        <w:t xml:space="preserve">needed tasks can vary in </w:t>
      </w:r>
      <w:r w:rsidR="001D7B4F" w:rsidRPr="00730523">
        <w:rPr>
          <w:rFonts w:ascii="Times New Roman" w:hAnsi="Times New Roman" w:cs="Times New Roman"/>
        </w:rPr>
        <w:t xml:space="preserve">size due to the amount of labor and the expertise needed. Therefore, IES is requesting </w:t>
      </w:r>
      <w:r w:rsidR="00DF0567" w:rsidRPr="00730523">
        <w:rPr>
          <w:rFonts w:ascii="Times New Roman" w:hAnsi="Times New Roman" w:cs="Times New Roman"/>
        </w:rPr>
        <w:t>a menu</w:t>
      </w:r>
      <w:r w:rsidR="001D7B4F" w:rsidRPr="00730523">
        <w:rPr>
          <w:rFonts w:ascii="Times New Roman" w:hAnsi="Times New Roman" w:cs="Times New Roman"/>
        </w:rPr>
        <w:t xml:space="preserve"> of </w:t>
      </w:r>
      <w:r w:rsidR="00560F2D" w:rsidRPr="00730523">
        <w:rPr>
          <w:rFonts w:ascii="Times New Roman" w:hAnsi="Times New Roman" w:cs="Times New Roman"/>
        </w:rPr>
        <w:t xml:space="preserve">firm </w:t>
      </w:r>
      <w:r w:rsidR="001D7B4F" w:rsidRPr="00730523">
        <w:rPr>
          <w:rFonts w:ascii="Times New Roman" w:hAnsi="Times New Roman" w:cs="Times New Roman"/>
        </w:rPr>
        <w:t>fixed price as needed tasks</w:t>
      </w:r>
      <w:r w:rsidR="00142035" w:rsidRPr="00730523">
        <w:rPr>
          <w:rFonts w:ascii="Times New Roman" w:hAnsi="Times New Roman" w:cs="Times New Roman"/>
        </w:rPr>
        <w:t xml:space="preserve"> </w:t>
      </w:r>
      <w:r w:rsidR="009D3454" w:rsidRPr="00730523">
        <w:rPr>
          <w:rFonts w:ascii="Times New Roman" w:hAnsi="Times New Roman" w:cs="Times New Roman"/>
        </w:rPr>
        <w:t>of different sizes that can be used to plan budgets for</w:t>
      </w:r>
      <w:r w:rsidR="000263FE" w:rsidRPr="00730523">
        <w:rPr>
          <w:rFonts w:ascii="Times New Roman" w:hAnsi="Times New Roman" w:cs="Times New Roman"/>
        </w:rPr>
        <w:t xml:space="preserve"> the base year and</w:t>
      </w:r>
      <w:r w:rsidR="009D3454" w:rsidRPr="00730523">
        <w:rPr>
          <w:rFonts w:ascii="Times New Roman" w:hAnsi="Times New Roman" w:cs="Times New Roman"/>
        </w:rPr>
        <w:t xml:space="preserve"> out years</w:t>
      </w:r>
      <w:r w:rsidR="00560F2D" w:rsidRPr="00730523">
        <w:rPr>
          <w:rFonts w:ascii="Times New Roman" w:hAnsi="Times New Roman" w:cs="Times New Roman"/>
        </w:rPr>
        <w:t xml:space="preserve"> (Years 2-5)</w:t>
      </w:r>
      <w:r w:rsidR="009D3454" w:rsidRPr="00730523">
        <w:rPr>
          <w:rFonts w:ascii="Times New Roman" w:hAnsi="Times New Roman" w:cs="Times New Roman"/>
        </w:rPr>
        <w:t xml:space="preserve">. </w:t>
      </w:r>
    </w:p>
    <w:p w14:paraId="395BF25D" w14:textId="67DD2013" w:rsidR="009D3454" w:rsidRPr="00730523" w:rsidRDefault="00A62090" w:rsidP="009D3454">
      <w:pPr>
        <w:pStyle w:val="BodyText"/>
        <w:rPr>
          <w:rFonts w:ascii="Times New Roman" w:hAnsi="Times New Roman" w:cs="Times New Roman"/>
        </w:rPr>
      </w:pPr>
      <w:r>
        <w:rPr>
          <w:rFonts w:ascii="Times New Roman" w:hAnsi="Times New Roman" w:cs="Times New Roman"/>
        </w:rPr>
        <w:t xml:space="preserve">Should IES proceed </w:t>
      </w:r>
      <w:r w:rsidR="00390891">
        <w:rPr>
          <w:rFonts w:ascii="Times New Roman" w:hAnsi="Times New Roman" w:cs="Times New Roman"/>
        </w:rPr>
        <w:t xml:space="preserve">with this solicitation, </w:t>
      </w:r>
      <w:r w:rsidR="00030C1D">
        <w:rPr>
          <w:rFonts w:ascii="Times New Roman" w:hAnsi="Times New Roman" w:cs="Times New Roman"/>
        </w:rPr>
        <w:t>v</w:t>
      </w:r>
      <w:r w:rsidR="00142035" w:rsidRPr="00730523">
        <w:rPr>
          <w:rFonts w:ascii="Times New Roman" w:hAnsi="Times New Roman" w:cs="Times New Roman"/>
        </w:rPr>
        <w:t xml:space="preserve">endors will be asked to budget specifically the work for the </w:t>
      </w:r>
      <w:r w:rsidR="00DF0567" w:rsidRPr="00730523">
        <w:rPr>
          <w:rFonts w:ascii="Times New Roman" w:hAnsi="Times New Roman" w:cs="Times New Roman"/>
        </w:rPr>
        <w:t>B</w:t>
      </w:r>
      <w:r w:rsidR="00142035" w:rsidRPr="00730523">
        <w:rPr>
          <w:rFonts w:ascii="Times New Roman" w:hAnsi="Times New Roman" w:cs="Times New Roman"/>
        </w:rPr>
        <w:t xml:space="preserve">ase year. No budget will be </w:t>
      </w:r>
      <w:r w:rsidR="00030C1D">
        <w:rPr>
          <w:rFonts w:ascii="Times New Roman" w:hAnsi="Times New Roman" w:cs="Times New Roman"/>
        </w:rPr>
        <w:t>requeste</w:t>
      </w:r>
      <w:r w:rsidR="00FE5425">
        <w:rPr>
          <w:rFonts w:ascii="Times New Roman" w:hAnsi="Times New Roman" w:cs="Times New Roman"/>
        </w:rPr>
        <w:t>d</w:t>
      </w:r>
      <w:r w:rsidR="00142035" w:rsidRPr="00730523">
        <w:rPr>
          <w:rFonts w:ascii="Times New Roman" w:hAnsi="Times New Roman" w:cs="Times New Roman"/>
        </w:rPr>
        <w:t xml:space="preserve"> for </w:t>
      </w:r>
      <w:proofErr w:type="gramStart"/>
      <w:r w:rsidR="00142035" w:rsidRPr="00730523">
        <w:rPr>
          <w:rFonts w:ascii="Times New Roman" w:hAnsi="Times New Roman" w:cs="Times New Roman"/>
        </w:rPr>
        <w:t>the outyears</w:t>
      </w:r>
      <w:proofErr w:type="gramEnd"/>
      <w:r w:rsidR="00560F2D" w:rsidRPr="00730523">
        <w:rPr>
          <w:rFonts w:ascii="Times New Roman" w:hAnsi="Times New Roman" w:cs="Times New Roman"/>
        </w:rPr>
        <w:t>.</w:t>
      </w:r>
      <w:r w:rsidR="00142035" w:rsidRPr="00730523">
        <w:rPr>
          <w:rFonts w:ascii="Times New Roman" w:hAnsi="Times New Roman" w:cs="Times New Roman"/>
        </w:rPr>
        <w:t xml:space="preserve"> </w:t>
      </w:r>
      <w:r w:rsidR="00FE5425">
        <w:rPr>
          <w:rFonts w:ascii="Times New Roman" w:hAnsi="Times New Roman" w:cs="Times New Roman"/>
        </w:rPr>
        <w:t xml:space="preserve">Prior to each option year, </w:t>
      </w:r>
      <w:r w:rsidR="00142035" w:rsidRPr="00730523">
        <w:rPr>
          <w:rFonts w:ascii="Times New Roman" w:hAnsi="Times New Roman" w:cs="Times New Roman"/>
        </w:rPr>
        <w:t xml:space="preserve">RELs </w:t>
      </w:r>
      <w:r w:rsidR="00142035" w:rsidRPr="00730523">
        <w:rPr>
          <w:rFonts w:ascii="Times New Roman" w:hAnsi="Times New Roman" w:cs="Times New Roman"/>
        </w:rPr>
        <w:lastRenderedPageBreak/>
        <w:t xml:space="preserve">will be asked to submit their plan for the next year with the budget for that work using the pricing menu approved at time of award </w:t>
      </w:r>
      <w:r w:rsidR="00FE5425">
        <w:rPr>
          <w:rFonts w:ascii="Times New Roman" w:hAnsi="Times New Roman" w:cs="Times New Roman"/>
        </w:rPr>
        <w:t>plus</w:t>
      </w:r>
      <w:r w:rsidR="00142035" w:rsidRPr="00730523">
        <w:rPr>
          <w:rFonts w:ascii="Times New Roman" w:hAnsi="Times New Roman" w:cs="Times New Roman"/>
        </w:rPr>
        <w:t xml:space="preserve"> a 3% escalation rate. </w:t>
      </w:r>
    </w:p>
    <w:p w14:paraId="6B31A363" w14:textId="29246C85" w:rsidR="0018298E" w:rsidRDefault="00865C51" w:rsidP="00DC15A1">
      <w:pPr>
        <w:pStyle w:val="ListParagraph"/>
        <w:numPr>
          <w:ilvl w:val="0"/>
          <w:numId w:val="15"/>
        </w:numPr>
        <w:rPr>
          <w:rFonts w:ascii="Times New Roman" w:hAnsi="Times New Roman" w:cs="Times New Roman"/>
        </w:rPr>
      </w:pPr>
      <w:bookmarkStart w:id="9" w:name="_Attachments"/>
      <w:bookmarkEnd w:id="9"/>
      <w:r w:rsidRPr="00730523">
        <w:rPr>
          <w:rFonts w:ascii="Times New Roman" w:hAnsi="Times New Roman" w:cs="Times New Roman"/>
        </w:rPr>
        <w:t>Does</w:t>
      </w:r>
      <w:r w:rsidR="007822DC" w:rsidRPr="00730523">
        <w:rPr>
          <w:rFonts w:ascii="Times New Roman" w:hAnsi="Times New Roman" w:cs="Times New Roman"/>
        </w:rPr>
        <w:t xml:space="preserve"> the </w:t>
      </w:r>
      <w:r w:rsidRPr="00730523">
        <w:rPr>
          <w:rFonts w:ascii="Times New Roman" w:hAnsi="Times New Roman" w:cs="Times New Roman"/>
        </w:rPr>
        <w:t xml:space="preserve">performance work statement </w:t>
      </w:r>
      <w:r w:rsidR="007E6316" w:rsidRPr="00730523">
        <w:rPr>
          <w:rFonts w:ascii="Times New Roman" w:hAnsi="Times New Roman" w:cs="Times New Roman"/>
        </w:rPr>
        <w:t xml:space="preserve">include </w:t>
      </w:r>
      <w:r w:rsidR="004C455E" w:rsidRPr="00730523">
        <w:rPr>
          <w:rFonts w:ascii="Times New Roman" w:hAnsi="Times New Roman" w:cs="Times New Roman"/>
        </w:rPr>
        <w:t>sufficient</w:t>
      </w:r>
      <w:r w:rsidR="007E6316" w:rsidRPr="00730523">
        <w:rPr>
          <w:rFonts w:ascii="Times New Roman" w:hAnsi="Times New Roman" w:cs="Times New Roman"/>
        </w:rPr>
        <w:t xml:space="preserve"> details for pricing</w:t>
      </w:r>
      <w:r w:rsidR="009D3454" w:rsidRPr="00730523">
        <w:rPr>
          <w:rFonts w:ascii="Times New Roman" w:hAnsi="Times New Roman" w:cs="Times New Roman"/>
        </w:rPr>
        <w:t xml:space="preserve"> for the Base Year</w:t>
      </w:r>
      <w:r w:rsidR="007E6316" w:rsidRPr="00730523">
        <w:rPr>
          <w:rFonts w:ascii="Times New Roman" w:hAnsi="Times New Roman" w:cs="Times New Roman"/>
        </w:rPr>
        <w:t xml:space="preserve">? If not, </w:t>
      </w:r>
      <w:r w:rsidR="00E153CF" w:rsidRPr="00730523">
        <w:rPr>
          <w:rFonts w:ascii="Times New Roman" w:hAnsi="Times New Roman" w:cs="Times New Roman"/>
        </w:rPr>
        <w:t xml:space="preserve">what information is missing or unclear? </w:t>
      </w:r>
    </w:p>
    <w:p w14:paraId="6B835B5D" w14:textId="77777777" w:rsidR="00BE573E" w:rsidRPr="00730523" w:rsidRDefault="00BE573E" w:rsidP="00BE573E">
      <w:pPr>
        <w:pStyle w:val="ListParagraph"/>
        <w:numPr>
          <w:ilvl w:val="0"/>
          <w:numId w:val="0"/>
        </w:numPr>
        <w:ind w:left="720"/>
        <w:rPr>
          <w:rFonts w:ascii="Times New Roman" w:hAnsi="Times New Roman" w:cs="Times New Roman"/>
        </w:rPr>
      </w:pPr>
    </w:p>
    <w:p w14:paraId="32131526" w14:textId="7DEE6E49" w:rsidR="008F666E" w:rsidRDefault="00D276AB" w:rsidP="00F16B35">
      <w:pPr>
        <w:pStyle w:val="ListParagraph"/>
        <w:numPr>
          <w:ilvl w:val="0"/>
          <w:numId w:val="15"/>
        </w:numPr>
        <w:rPr>
          <w:rFonts w:ascii="Times New Roman" w:hAnsi="Times New Roman" w:cs="Times New Roman"/>
        </w:rPr>
      </w:pPr>
      <w:r w:rsidRPr="00730523">
        <w:rPr>
          <w:rFonts w:ascii="Times New Roman" w:hAnsi="Times New Roman" w:cs="Times New Roman"/>
        </w:rPr>
        <w:t xml:space="preserve">Does the required budget template include </w:t>
      </w:r>
      <w:r w:rsidR="00E153CF" w:rsidRPr="00730523">
        <w:rPr>
          <w:rFonts w:ascii="Times New Roman" w:hAnsi="Times New Roman" w:cs="Times New Roman"/>
        </w:rPr>
        <w:t xml:space="preserve">sufficient </w:t>
      </w:r>
      <w:r w:rsidRPr="00730523">
        <w:rPr>
          <w:rFonts w:ascii="Times New Roman" w:hAnsi="Times New Roman" w:cs="Times New Roman"/>
        </w:rPr>
        <w:t xml:space="preserve">details for pricing, and is the template clear? If not, </w:t>
      </w:r>
      <w:r w:rsidR="00E153CF" w:rsidRPr="00730523">
        <w:rPr>
          <w:rFonts w:ascii="Times New Roman" w:hAnsi="Times New Roman" w:cs="Times New Roman"/>
        </w:rPr>
        <w:t xml:space="preserve">what information is missing or unclear? </w:t>
      </w:r>
    </w:p>
    <w:p w14:paraId="3C8ABB60" w14:textId="77777777" w:rsidR="00BE573E" w:rsidRPr="00BE573E" w:rsidRDefault="00BE573E" w:rsidP="00BE573E">
      <w:pPr>
        <w:pStyle w:val="ListParagraph"/>
        <w:numPr>
          <w:ilvl w:val="0"/>
          <w:numId w:val="0"/>
        </w:numPr>
        <w:ind w:left="720"/>
        <w:rPr>
          <w:rFonts w:ascii="Times New Roman" w:hAnsi="Times New Roman" w:cs="Times New Roman"/>
        </w:rPr>
      </w:pPr>
    </w:p>
    <w:p w14:paraId="14D01472" w14:textId="601A464E" w:rsidR="00FE5425" w:rsidRPr="00730523" w:rsidRDefault="00FE5425" w:rsidP="00F16B35">
      <w:pPr>
        <w:pStyle w:val="ListParagraph"/>
        <w:numPr>
          <w:ilvl w:val="0"/>
          <w:numId w:val="15"/>
        </w:numPr>
        <w:rPr>
          <w:rFonts w:ascii="Times New Roman" w:hAnsi="Times New Roman" w:cs="Times New Roman"/>
        </w:rPr>
      </w:pPr>
      <w:r>
        <w:rPr>
          <w:rFonts w:ascii="Times New Roman" w:hAnsi="Times New Roman" w:cs="Times New Roman"/>
        </w:rPr>
        <w:t>Is the proposed escalation rate appropriate?</w:t>
      </w:r>
    </w:p>
    <w:p w14:paraId="1C5BE00C" w14:textId="3F8855C0" w:rsidR="0017271D" w:rsidRPr="00730523" w:rsidRDefault="0017271D" w:rsidP="008253F7">
      <w:pPr>
        <w:pStyle w:val="Heading1"/>
        <w:rPr>
          <w:rFonts w:ascii="Times New Roman" w:hAnsi="Times New Roman" w:cs="Times New Roman"/>
        </w:rPr>
      </w:pPr>
      <w:bookmarkStart w:id="10" w:name="_Submission_Instructions"/>
      <w:bookmarkEnd w:id="10"/>
      <w:r w:rsidRPr="00730523">
        <w:rPr>
          <w:rFonts w:ascii="Times New Roman" w:hAnsi="Times New Roman" w:cs="Times New Roman"/>
        </w:rPr>
        <w:t>Submission Instructions</w:t>
      </w:r>
    </w:p>
    <w:p w14:paraId="7D0E5FEC" w14:textId="274BF859" w:rsidR="003B6C1A" w:rsidRPr="00730523" w:rsidRDefault="004B005A" w:rsidP="005E6D15">
      <w:pPr>
        <w:widowControl w:val="0"/>
        <w:autoSpaceDE w:val="0"/>
        <w:autoSpaceDN w:val="0"/>
        <w:rPr>
          <w:rFonts w:ascii="Times New Roman" w:hAnsi="Times New Roman" w:cs="Times New Roman"/>
        </w:rPr>
      </w:pPr>
      <w:r w:rsidRPr="00730523">
        <w:rPr>
          <w:rFonts w:ascii="Times New Roman" w:hAnsi="Times New Roman" w:cs="Times New Roman"/>
        </w:rPr>
        <w:t xml:space="preserve">In response to the attached DRAFT Performance Work Statement (PWS) and DRAFT Budget Template, the Department hereby solicits capability statements from eligible, interested parties. Capability Statements shall be no longer than </w:t>
      </w:r>
      <w:r w:rsidR="00F55A71">
        <w:rPr>
          <w:rFonts w:ascii="Times New Roman" w:hAnsi="Times New Roman" w:cs="Times New Roman"/>
        </w:rPr>
        <w:t>10</w:t>
      </w:r>
      <w:r w:rsidRPr="00730523">
        <w:rPr>
          <w:rFonts w:ascii="Times New Roman" w:hAnsi="Times New Roman" w:cs="Times New Roman"/>
        </w:rPr>
        <w:t xml:space="preserve"> pages (single-spaced, with a minimum of one-inch margins and 12-point font).  Interested Parties shall provide responses for all content areas noted below.</w:t>
      </w:r>
    </w:p>
    <w:p w14:paraId="142A40EC" w14:textId="7FAF243E" w:rsidR="005E6D15" w:rsidRPr="00730523" w:rsidRDefault="004B005A" w:rsidP="005E6D15">
      <w:pPr>
        <w:widowControl w:val="0"/>
        <w:autoSpaceDE w:val="0"/>
        <w:autoSpaceDN w:val="0"/>
        <w:rPr>
          <w:rFonts w:ascii="Times New Roman" w:hAnsi="Times New Roman" w:cs="Times New Roman"/>
        </w:rPr>
      </w:pPr>
      <w:r w:rsidRPr="00730523">
        <w:rPr>
          <w:rFonts w:ascii="Times New Roman" w:hAnsi="Times New Roman" w:cs="Times New Roman"/>
        </w:rPr>
        <w:t xml:space="preserve"> </w:t>
      </w:r>
    </w:p>
    <w:p w14:paraId="2589D20F" w14:textId="67F9F51F" w:rsidR="009A6FFB" w:rsidRPr="00730523" w:rsidRDefault="009A6FFB" w:rsidP="00F16B35">
      <w:pPr>
        <w:pStyle w:val="ListParagraph"/>
        <w:numPr>
          <w:ilvl w:val="0"/>
          <w:numId w:val="18"/>
        </w:numPr>
        <w:rPr>
          <w:rFonts w:ascii="Times New Roman" w:hAnsi="Times New Roman" w:cs="Times New Roman"/>
        </w:rPr>
      </w:pPr>
      <w:r w:rsidRPr="00730523">
        <w:rPr>
          <w:rFonts w:ascii="Times New Roman" w:hAnsi="Times New Roman" w:cs="Times New Roman"/>
        </w:rPr>
        <w:t xml:space="preserve">Please state your </w:t>
      </w:r>
      <w:proofErr w:type="gramStart"/>
      <w:r w:rsidR="00A04430">
        <w:rPr>
          <w:rFonts w:ascii="Times New Roman" w:hAnsi="Times New Roman" w:cs="Times New Roman"/>
        </w:rPr>
        <w:t>entity</w:t>
      </w:r>
      <w:proofErr w:type="gramEnd"/>
      <w:r w:rsidRPr="00730523">
        <w:rPr>
          <w:rFonts w:ascii="Times New Roman" w:hAnsi="Times New Roman" w:cs="Times New Roman"/>
        </w:rPr>
        <w:t xml:space="preserve"> name and address. Include contact information such as </w:t>
      </w:r>
      <w:proofErr w:type="gramStart"/>
      <w:r w:rsidRPr="00730523">
        <w:rPr>
          <w:rFonts w:ascii="Times New Roman" w:hAnsi="Times New Roman" w:cs="Times New Roman"/>
        </w:rPr>
        <w:t>a</w:t>
      </w:r>
      <w:r w:rsidR="00C628D7">
        <w:rPr>
          <w:rFonts w:ascii="Times New Roman" w:hAnsi="Times New Roman" w:cs="Times New Roman"/>
        </w:rPr>
        <w:t>n</w:t>
      </w:r>
      <w:proofErr w:type="gramEnd"/>
      <w:r w:rsidR="008E6E56">
        <w:rPr>
          <w:rFonts w:ascii="Times New Roman" w:hAnsi="Times New Roman" w:cs="Times New Roman"/>
        </w:rPr>
        <w:t xml:space="preserve"> Unique Entity Identifier (UEI),</w:t>
      </w:r>
      <w:r w:rsidRPr="00730523">
        <w:rPr>
          <w:rFonts w:ascii="Times New Roman" w:hAnsi="Times New Roman" w:cs="Times New Roman"/>
        </w:rPr>
        <w:t xml:space="preserve"> </w:t>
      </w:r>
      <w:r w:rsidR="00C628D7">
        <w:rPr>
          <w:rFonts w:ascii="Times New Roman" w:hAnsi="Times New Roman" w:cs="Times New Roman"/>
        </w:rPr>
        <w:t>entity</w:t>
      </w:r>
      <w:r w:rsidR="00C628D7" w:rsidRPr="00730523">
        <w:rPr>
          <w:rFonts w:ascii="Times New Roman" w:hAnsi="Times New Roman" w:cs="Times New Roman"/>
        </w:rPr>
        <w:t xml:space="preserve"> </w:t>
      </w:r>
      <w:r w:rsidRPr="00730523">
        <w:rPr>
          <w:rFonts w:ascii="Times New Roman" w:hAnsi="Times New Roman" w:cs="Times New Roman"/>
        </w:rPr>
        <w:t>email address</w:t>
      </w:r>
      <w:r w:rsidR="008E6E56">
        <w:rPr>
          <w:rFonts w:ascii="Times New Roman" w:hAnsi="Times New Roman" w:cs="Times New Roman"/>
        </w:rPr>
        <w:t>,</w:t>
      </w:r>
      <w:r w:rsidRPr="00730523">
        <w:rPr>
          <w:rFonts w:ascii="Times New Roman" w:hAnsi="Times New Roman" w:cs="Times New Roman"/>
        </w:rPr>
        <w:t xml:space="preserve"> and website URL.</w:t>
      </w:r>
    </w:p>
    <w:p w14:paraId="334C5D12" w14:textId="05C8C678" w:rsidR="009A6FFB" w:rsidRPr="00730523" w:rsidRDefault="009A6FFB" w:rsidP="003B6C1A">
      <w:pPr>
        <w:widowControl w:val="0"/>
        <w:numPr>
          <w:ilvl w:val="0"/>
          <w:numId w:val="18"/>
        </w:numPr>
        <w:autoSpaceDE w:val="0"/>
        <w:autoSpaceDN w:val="0"/>
        <w:spacing w:before="275" w:after="200" w:line="276" w:lineRule="auto"/>
        <w:ind w:right="334"/>
        <w:jc w:val="both"/>
        <w:textAlignment w:val="auto"/>
        <w:rPr>
          <w:rFonts w:ascii="Times New Roman" w:hAnsi="Times New Roman" w:cs="Times New Roman"/>
        </w:rPr>
      </w:pPr>
      <w:r w:rsidRPr="00730523">
        <w:rPr>
          <w:rFonts w:ascii="Times New Roman" w:hAnsi="Times New Roman" w:cs="Times New Roman"/>
        </w:rPr>
        <w:t xml:space="preserve">Please state your </w:t>
      </w:r>
      <w:r w:rsidR="00A04430">
        <w:rPr>
          <w:rFonts w:ascii="Times New Roman" w:hAnsi="Times New Roman" w:cs="Times New Roman"/>
        </w:rPr>
        <w:t>entity</w:t>
      </w:r>
      <w:r w:rsidR="00A04430" w:rsidRPr="00730523">
        <w:rPr>
          <w:rFonts w:ascii="Times New Roman" w:hAnsi="Times New Roman" w:cs="Times New Roman"/>
        </w:rPr>
        <w:t xml:space="preserve"> </w:t>
      </w:r>
      <w:r w:rsidRPr="00730523">
        <w:rPr>
          <w:rFonts w:ascii="Times New Roman" w:hAnsi="Times New Roman" w:cs="Times New Roman"/>
        </w:rPr>
        <w:t xml:space="preserve">size status (i.e., large or small) in the stated NAICS code of 541720. Provide all socioeconomic categories for your company and the corresponding NAICS code, and a statement as to whether NAICS code of </w:t>
      </w:r>
      <w:r w:rsidRPr="0021307F">
        <w:rPr>
          <w:rFonts w:ascii="Times New Roman" w:hAnsi="Times New Roman" w:cs="Times New Roman"/>
        </w:rPr>
        <w:t>541720</w:t>
      </w:r>
      <w:r w:rsidRPr="00730523">
        <w:rPr>
          <w:rFonts w:ascii="Times New Roman" w:hAnsi="Times New Roman" w:cs="Times New Roman"/>
        </w:rPr>
        <w:t xml:space="preserve"> is the most appropriate code.</w:t>
      </w:r>
    </w:p>
    <w:p w14:paraId="477DCF0D" w14:textId="02DB0363" w:rsidR="009A6FFB" w:rsidRPr="00730523" w:rsidRDefault="009A6FFB" w:rsidP="003B6C1A">
      <w:pPr>
        <w:widowControl w:val="0"/>
        <w:numPr>
          <w:ilvl w:val="0"/>
          <w:numId w:val="18"/>
        </w:numPr>
        <w:autoSpaceDE w:val="0"/>
        <w:autoSpaceDN w:val="0"/>
        <w:spacing w:before="275" w:after="200" w:line="276" w:lineRule="auto"/>
        <w:ind w:right="334"/>
        <w:jc w:val="both"/>
        <w:textAlignment w:val="auto"/>
        <w:rPr>
          <w:rFonts w:ascii="Times New Roman" w:hAnsi="Times New Roman" w:cs="Times New Roman"/>
        </w:rPr>
      </w:pPr>
      <w:r w:rsidRPr="00730523">
        <w:rPr>
          <w:rFonts w:ascii="Times New Roman" w:hAnsi="Times New Roman" w:cs="Times New Roman"/>
        </w:rPr>
        <w:t xml:space="preserve">State if your </w:t>
      </w:r>
      <w:r w:rsidR="00A04430">
        <w:rPr>
          <w:rFonts w:ascii="Times New Roman" w:hAnsi="Times New Roman" w:cs="Times New Roman"/>
        </w:rPr>
        <w:t>entity</w:t>
      </w:r>
      <w:r w:rsidR="00A04430" w:rsidRPr="00730523">
        <w:rPr>
          <w:rFonts w:ascii="Times New Roman" w:hAnsi="Times New Roman" w:cs="Times New Roman"/>
        </w:rPr>
        <w:t xml:space="preserve"> </w:t>
      </w:r>
      <w:r w:rsidRPr="00730523">
        <w:rPr>
          <w:rFonts w:ascii="Times New Roman" w:hAnsi="Times New Roman" w:cs="Times New Roman"/>
        </w:rPr>
        <w:t xml:space="preserve">believes that </w:t>
      </w:r>
      <w:proofErr w:type="gramStart"/>
      <w:r w:rsidRPr="00730523">
        <w:rPr>
          <w:rFonts w:ascii="Times New Roman" w:hAnsi="Times New Roman" w:cs="Times New Roman"/>
        </w:rPr>
        <w:t>the DRAFT</w:t>
      </w:r>
      <w:proofErr w:type="gramEnd"/>
      <w:r w:rsidRPr="00730523">
        <w:rPr>
          <w:rFonts w:ascii="Times New Roman" w:hAnsi="Times New Roman" w:cs="Times New Roman"/>
        </w:rPr>
        <w:t xml:space="preserve"> PWS contains any unduly restrictive language or content and, if so, why. Please cite specific examples and provide feedback.</w:t>
      </w:r>
    </w:p>
    <w:p w14:paraId="407CFB37" w14:textId="359E435C" w:rsidR="009A6FFB" w:rsidRPr="00730523" w:rsidRDefault="009A6FFB" w:rsidP="003B6C1A">
      <w:pPr>
        <w:widowControl w:val="0"/>
        <w:numPr>
          <w:ilvl w:val="0"/>
          <w:numId w:val="18"/>
        </w:numPr>
        <w:autoSpaceDE w:val="0"/>
        <w:autoSpaceDN w:val="0"/>
        <w:spacing w:before="275" w:after="200" w:line="276" w:lineRule="auto"/>
        <w:ind w:right="334"/>
        <w:jc w:val="both"/>
        <w:textAlignment w:val="auto"/>
        <w:rPr>
          <w:rFonts w:ascii="Times New Roman" w:hAnsi="Times New Roman" w:cs="Times New Roman"/>
        </w:rPr>
      </w:pPr>
      <w:r w:rsidRPr="00730523">
        <w:rPr>
          <w:rFonts w:ascii="Times New Roman" w:hAnsi="Times New Roman" w:cs="Times New Roman"/>
        </w:rPr>
        <w:t xml:space="preserve">State if your </w:t>
      </w:r>
      <w:r w:rsidR="00A04430">
        <w:rPr>
          <w:rFonts w:ascii="Times New Roman" w:hAnsi="Times New Roman" w:cs="Times New Roman"/>
        </w:rPr>
        <w:t>entity</w:t>
      </w:r>
      <w:r w:rsidR="00A04430" w:rsidRPr="00730523">
        <w:rPr>
          <w:rFonts w:ascii="Times New Roman" w:hAnsi="Times New Roman" w:cs="Times New Roman"/>
        </w:rPr>
        <w:t xml:space="preserve"> </w:t>
      </w:r>
      <w:r w:rsidRPr="00730523">
        <w:rPr>
          <w:rFonts w:ascii="Times New Roman" w:hAnsi="Times New Roman" w:cs="Times New Roman"/>
        </w:rPr>
        <w:t xml:space="preserve">has questions about the contents of </w:t>
      </w:r>
      <w:proofErr w:type="gramStart"/>
      <w:r w:rsidRPr="00730523">
        <w:rPr>
          <w:rFonts w:ascii="Times New Roman" w:hAnsi="Times New Roman" w:cs="Times New Roman"/>
        </w:rPr>
        <w:t>the DRAFT</w:t>
      </w:r>
      <w:proofErr w:type="gramEnd"/>
      <w:r w:rsidRPr="00730523">
        <w:rPr>
          <w:rFonts w:ascii="Times New Roman" w:hAnsi="Times New Roman" w:cs="Times New Roman"/>
        </w:rPr>
        <w:t xml:space="preserve"> PWS and what they are.</w:t>
      </w:r>
    </w:p>
    <w:p w14:paraId="15BE507D" w14:textId="77777777" w:rsidR="009A6FFB" w:rsidRPr="00730523" w:rsidRDefault="009A6FFB" w:rsidP="003B6C1A">
      <w:pPr>
        <w:widowControl w:val="0"/>
        <w:numPr>
          <w:ilvl w:val="0"/>
          <w:numId w:val="18"/>
        </w:numPr>
        <w:autoSpaceDE w:val="0"/>
        <w:autoSpaceDN w:val="0"/>
        <w:spacing w:after="200" w:line="276" w:lineRule="auto"/>
        <w:textAlignment w:val="auto"/>
        <w:rPr>
          <w:rFonts w:ascii="Times New Roman" w:hAnsi="Times New Roman" w:cs="Times New Roman"/>
        </w:rPr>
      </w:pPr>
      <w:r w:rsidRPr="00730523">
        <w:rPr>
          <w:rFonts w:ascii="Times New Roman" w:hAnsi="Times New Roman" w:cs="Times New Roman"/>
        </w:rPr>
        <w:t>State if the DRAFT PWS content provides opportunities for small business subcontracting (or not). Why (or why not)?</w:t>
      </w:r>
    </w:p>
    <w:p w14:paraId="15CEAB51" w14:textId="56F47F66" w:rsidR="00DC15A1" w:rsidRPr="0021307F" w:rsidRDefault="00DC15A1" w:rsidP="00DC15A1">
      <w:pPr>
        <w:widowControl w:val="0"/>
        <w:numPr>
          <w:ilvl w:val="0"/>
          <w:numId w:val="18"/>
        </w:numPr>
        <w:autoSpaceDE w:val="0"/>
        <w:autoSpaceDN w:val="0"/>
        <w:spacing w:before="275" w:after="200" w:line="276" w:lineRule="auto"/>
        <w:ind w:right="334"/>
        <w:jc w:val="both"/>
        <w:textAlignment w:val="auto"/>
        <w:rPr>
          <w:rFonts w:ascii="Times New Roman" w:hAnsi="Times New Roman" w:cs="Times New Roman"/>
        </w:rPr>
      </w:pPr>
      <w:r w:rsidRPr="0021307F">
        <w:rPr>
          <w:rFonts w:ascii="Times New Roman" w:hAnsi="Times New Roman" w:cs="Times New Roman"/>
        </w:rPr>
        <w:t xml:space="preserve">State if your </w:t>
      </w:r>
      <w:r w:rsidR="00A04430">
        <w:rPr>
          <w:rFonts w:ascii="Times New Roman" w:hAnsi="Times New Roman" w:cs="Times New Roman"/>
        </w:rPr>
        <w:t>entity</w:t>
      </w:r>
      <w:r w:rsidR="00A04430" w:rsidRPr="00730523">
        <w:rPr>
          <w:rFonts w:ascii="Times New Roman" w:hAnsi="Times New Roman" w:cs="Times New Roman"/>
        </w:rPr>
        <w:t xml:space="preserve"> </w:t>
      </w:r>
      <w:r w:rsidRPr="0021307F">
        <w:rPr>
          <w:rFonts w:ascii="Times New Roman" w:hAnsi="Times New Roman" w:cs="Times New Roman"/>
        </w:rPr>
        <w:t>has any questions about the Firm Fixed Price nature of this contract and what they are.</w:t>
      </w:r>
    </w:p>
    <w:p w14:paraId="553BBD1C" w14:textId="2B1AAF2F" w:rsidR="003B6C1A" w:rsidRPr="00EC7C4B" w:rsidRDefault="00A001AE" w:rsidP="00F51752">
      <w:pPr>
        <w:widowControl w:val="0"/>
        <w:numPr>
          <w:ilvl w:val="0"/>
          <w:numId w:val="18"/>
        </w:numPr>
        <w:autoSpaceDE w:val="0"/>
        <w:autoSpaceDN w:val="0"/>
        <w:spacing w:after="200" w:line="276" w:lineRule="auto"/>
        <w:textAlignment w:val="auto"/>
        <w:rPr>
          <w:rFonts w:ascii="Times New Roman" w:hAnsi="Times New Roman" w:cs="Times New Roman"/>
        </w:rPr>
      </w:pPr>
      <w:r w:rsidRPr="00730523">
        <w:rPr>
          <w:rFonts w:ascii="Times New Roman" w:hAnsi="Times New Roman" w:cs="Times New Roman"/>
        </w:rPr>
        <w:t xml:space="preserve">Respond to </w:t>
      </w:r>
      <w:r w:rsidR="00F55A71">
        <w:rPr>
          <w:rFonts w:ascii="Times New Roman" w:hAnsi="Times New Roman" w:cs="Times New Roman"/>
        </w:rPr>
        <w:t>some or all of Questions 1 through 10 above</w:t>
      </w:r>
    </w:p>
    <w:p w14:paraId="32A1093D" w14:textId="47EB60DC" w:rsidR="00F51752" w:rsidRPr="00D01F4D" w:rsidRDefault="00F51752" w:rsidP="00F51752">
      <w:pPr>
        <w:pStyle w:val="BodyText"/>
        <w:rPr>
          <w:rFonts w:ascii="Times New Roman" w:hAnsi="Times New Roman" w:cs="Times New Roman"/>
        </w:rPr>
      </w:pPr>
      <w:r w:rsidRPr="00730523">
        <w:rPr>
          <w:rFonts w:ascii="Times New Roman" w:hAnsi="Times New Roman" w:cs="Times New Roman"/>
        </w:rPr>
        <w:t xml:space="preserve">All </w:t>
      </w:r>
      <w:r w:rsidRPr="00D01F4D">
        <w:rPr>
          <w:rFonts w:ascii="Times New Roman" w:hAnsi="Times New Roman" w:cs="Times New Roman"/>
        </w:rPr>
        <w:t xml:space="preserve">interested parties are invited to submit formal responses in a PDF and submit as an attachment via e-mail to </w:t>
      </w:r>
      <w:hyperlink r:id="rId11" w:history="1">
        <w:r w:rsidR="008E6E56" w:rsidRPr="00D01F4D">
          <w:rPr>
            <w:rStyle w:val="Hyperlink"/>
            <w:rFonts w:ascii="Times New Roman" w:hAnsi="Times New Roman" w:cs="Times New Roman"/>
            <w:b/>
            <w:bCs/>
          </w:rPr>
          <w:t>Jana.Knapp@ed.gov</w:t>
        </w:r>
      </w:hyperlink>
      <w:r w:rsidR="008E6E56" w:rsidRPr="00D01F4D">
        <w:rPr>
          <w:rFonts w:ascii="Times New Roman" w:hAnsi="Times New Roman" w:cs="Times New Roman"/>
        </w:rPr>
        <w:t xml:space="preserve">, </w:t>
      </w:r>
      <w:r w:rsidR="00D01F4D" w:rsidRPr="00D01F4D">
        <w:rPr>
          <w:rFonts w:ascii="Times New Roman" w:hAnsi="Times New Roman" w:cs="Times New Roman"/>
          <w:b/>
          <w:bCs/>
        </w:rPr>
        <w:t xml:space="preserve">and cc: </w:t>
      </w:r>
      <w:hyperlink r:id="rId12" w:history="1">
        <w:r w:rsidR="00D01F4D" w:rsidRPr="00D01F4D">
          <w:rPr>
            <w:rStyle w:val="Hyperlink"/>
            <w:rFonts w:ascii="Times New Roman" w:hAnsi="Times New Roman" w:cs="Times New Roman"/>
            <w:b/>
            <w:bCs/>
          </w:rPr>
          <w:t>Katie.Opper@ed.gov</w:t>
        </w:r>
      </w:hyperlink>
      <w:r w:rsidR="00D01F4D" w:rsidRPr="00D01F4D">
        <w:rPr>
          <w:rFonts w:ascii="Times New Roman" w:hAnsi="Times New Roman" w:cs="Times New Roman"/>
          <w:b/>
          <w:bCs/>
        </w:rPr>
        <w:t xml:space="preserve"> and </w:t>
      </w:r>
      <w:hyperlink r:id="rId13" w:history="1">
        <w:r w:rsidR="00D01F4D" w:rsidRPr="00D01F4D">
          <w:rPr>
            <w:rStyle w:val="Hyperlink"/>
            <w:rFonts w:ascii="Times New Roman" w:hAnsi="Times New Roman" w:cs="Times New Roman"/>
            <w:b/>
            <w:bCs/>
          </w:rPr>
          <w:t>Joseph.gibbs@ed.gov</w:t>
        </w:r>
      </w:hyperlink>
      <w:r w:rsidR="00617646" w:rsidRPr="00D01F4D">
        <w:rPr>
          <w:rFonts w:ascii="Times New Roman" w:hAnsi="Times New Roman" w:cs="Times New Roman"/>
          <w:b/>
          <w:bCs/>
        </w:rPr>
        <w:t xml:space="preserve"> </w:t>
      </w:r>
      <w:r w:rsidRPr="00D01F4D">
        <w:rPr>
          <w:rFonts w:ascii="Times New Roman" w:hAnsi="Times New Roman" w:cs="Times New Roman"/>
          <w:b/>
          <w:bCs/>
        </w:rPr>
        <w:t xml:space="preserve">. </w:t>
      </w:r>
      <w:r w:rsidRPr="00D01F4D">
        <w:rPr>
          <w:rFonts w:ascii="Times New Roman" w:hAnsi="Times New Roman" w:cs="Times New Roman"/>
        </w:rPr>
        <w:t xml:space="preserve">Responses are due no later than </w:t>
      </w:r>
      <w:r w:rsidR="008E6E56" w:rsidRPr="00D01F4D">
        <w:rPr>
          <w:rFonts w:ascii="Times New Roman" w:hAnsi="Times New Roman" w:cs="Times New Roman"/>
          <w:b/>
          <w:bCs/>
        </w:rPr>
        <w:t>January 8, 2026,</w:t>
      </w:r>
      <w:r w:rsidR="008E6E56" w:rsidRPr="00D01F4D">
        <w:rPr>
          <w:rFonts w:ascii="Times New Roman" w:hAnsi="Times New Roman" w:cs="Times New Roman"/>
        </w:rPr>
        <w:t xml:space="preserve"> </w:t>
      </w:r>
      <w:r w:rsidR="0018298E" w:rsidRPr="00D01F4D">
        <w:rPr>
          <w:rFonts w:ascii="Times New Roman" w:hAnsi="Times New Roman" w:cs="Times New Roman"/>
          <w:b/>
          <w:bCs/>
        </w:rPr>
        <w:t>10:00AM</w:t>
      </w:r>
      <w:r w:rsidRPr="00D01F4D">
        <w:rPr>
          <w:rFonts w:ascii="Times New Roman" w:hAnsi="Times New Roman" w:cs="Times New Roman"/>
        </w:rPr>
        <w:t xml:space="preserve"> Eastern Time</w:t>
      </w:r>
      <w:r w:rsidR="008E6E56" w:rsidRPr="00D01F4D">
        <w:rPr>
          <w:rFonts w:ascii="Times New Roman" w:hAnsi="Times New Roman" w:cs="Times New Roman"/>
        </w:rPr>
        <w:t>.</w:t>
      </w:r>
    </w:p>
    <w:p w14:paraId="6EF3C387" w14:textId="32DBF286" w:rsidR="00072D6B" w:rsidRPr="00D01F4D" w:rsidRDefault="00D74965" w:rsidP="008253F7">
      <w:pPr>
        <w:pStyle w:val="Heading1"/>
        <w:rPr>
          <w:rFonts w:ascii="Times New Roman" w:hAnsi="Times New Roman" w:cs="Times New Roman"/>
        </w:rPr>
      </w:pPr>
      <w:r w:rsidRPr="00D01F4D">
        <w:rPr>
          <w:rFonts w:ascii="Times New Roman" w:hAnsi="Times New Roman" w:cs="Times New Roman"/>
        </w:rPr>
        <w:t>Contact Information</w:t>
      </w:r>
    </w:p>
    <w:p w14:paraId="07EB69CF" w14:textId="4A027EDD" w:rsidR="00902AF4" w:rsidRPr="00D01F4D" w:rsidRDefault="00902AF4" w:rsidP="00150A78">
      <w:pPr>
        <w:rPr>
          <w:rFonts w:ascii="Times New Roman" w:hAnsi="Times New Roman" w:cs="Times New Roman"/>
          <w:b/>
          <w:bCs/>
        </w:rPr>
      </w:pPr>
      <w:r w:rsidRPr="00D01F4D">
        <w:rPr>
          <w:rFonts w:ascii="Times New Roman" w:hAnsi="Times New Roman" w:cs="Times New Roman"/>
          <w:b/>
          <w:bCs/>
        </w:rPr>
        <w:t>Points of Contact</w:t>
      </w:r>
    </w:p>
    <w:tbl>
      <w:tblPr>
        <w:tblStyle w:val="TableGrid"/>
        <w:tblW w:w="0" w:type="auto"/>
        <w:tblLook w:val="04A0" w:firstRow="1" w:lastRow="0" w:firstColumn="1" w:lastColumn="0" w:noHBand="0" w:noVBand="1"/>
      </w:tblPr>
      <w:tblGrid>
        <w:gridCol w:w="2596"/>
        <w:gridCol w:w="2337"/>
        <w:gridCol w:w="2079"/>
        <w:gridCol w:w="2338"/>
      </w:tblGrid>
      <w:tr w:rsidR="009E7806" w:rsidRPr="00D01F4D" w14:paraId="0B776F24" w14:textId="77777777" w:rsidTr="001705FC">
        <w:tc>
          <w:tcPr>
            <w:tcW w:w="2596" w:type="dxa"/>
            <w:tcBorders>
              <w:right w:val="nil"/>
            </w:tcBorders>
            <w:shd w:val="clear" w:color="auto" w:fill="576F7F" w:themeFill="text2"/>
          </w:tcPr>
          <w:p w14:paraId="1A87EC00" w14:textId="793716D6" w:rsidR="009E7806" w:rsidRPr="00D01F4D" w:rsidRDefault="009E7806" w:rsidP="00150A78">
            <w:pPr>
              <w:rPr>
                <w:rFonts w:ascii="Times New Roman" w:hAnsi="Times New Roman"/>
                <w:b/>
                <w:bCs/>
                <w:color w:val="FFFFFF" w:themeColor="background1"/>
              </w:rPr>
            </w:pPr>
          </w:p>
        </w:tc>
        <w:tc>
          <w:tcPr>
            <w:tcW w:w="2337" w:type="dxa"/>
            <w:tcBorders>
              <w:left w:val="nil"/>
            </w:tcBorders>
            <w:shd w:val="clear" w:color="auto" w:fill="576F7F" w:themeFill="text2"/>
          </w:tcPr>
          <w:p w14:paraId="695337A6" w14:textId="4F80C810" w:rsidR="009E7806" w:rsidRPr="00D01F4D" w:rsidRDefault="009E7806" w:rsidP="00150A78">
            <w:pPr>
              <w:rPr>
                <w:rFonts w:ascii="Times New Roman" w:hAnsi="Times New Roman"/>
                <w:b/>
                <w:bCs/>
                <w:color w:val="FFFFFF" w:themeColor="background1"/>
              </w:rPr>
            </w:pPr>
            <w:r w:rsidRPr="00D01F4D">
              <w:rPr>
                <w:rFonts w:ascii="Times New Roman" w:hAnsi="Times New Roman"/>
                <w:b/>
                <w:bCs/>
                <w:color w:val="FFFFFF" w:themeColor="background1"/>
              </w:rPr>
              <w:t>Name</w:t>
            </w:r>
          </w:p>
        </w:tc>
        <w:tc>
          <w:tcPr>
            <w:tcW w:w="2079" w:type="dxa"/>
            <w:shd w:val="clear" w:color="auto" w:fill="576F7F" w:themeFill="text2"/>
          </w:tcPr>
          <w:p w14:paraId="0C183504" w14:textId="74D45D7A" w:rsidR="009E7806" w:rsidRPr="00D01F4D" w:rsidRDefault="00C64996" w:rsidP="00150A78">
            <w:pPr>
              <w:rPr>
                <w:rFonts w:ascii="Times New Roman" w:hAnsi="Times New Roman"/>
                <w:b/>
                <w:bCs/>
                <w:color w:val="FFFFFF" w:themeColor="background1"/>
              </w:rPr>
            </w:pPr>
            <w:r w:rsidRPr="00D01F4D">
              <w:rPr>
                <w:rFonts w:ascii="Times New Roman" w:hAnsi="Times New Roman"/>
                <w:b/>
                <w:bCs/>
                <w:color w:val="FFFFFF" w:themeColor="background1"/>
              </w:rPr>
              <w:t>Role</w:t>
            </w:r>
            <w:r w:rsidR="007D71CB" w:rsidRPr="00D01F4D">
              <w:rPr>
                <w:rFonts w:ascii="Times New Roman" w:hAnsi="Times New Roman"/>
                <w:b/>
                <w:bCs/>
                <w:color w:val="FFFFFF" w:themeColor="background1"/>
              </w:rPr>
              <w:t xml:space="preserve"> </w:t>
            </w:r>
            <w:r w:rsidRPr="00D01F4D">
              <w:rPr>
                <w:rFonts w:ascii="Times New Roman" w:hAnsi="Times New Roman"/>
                <w:b/>
                <w:bCs/>
                <w:color w:val="FFFFFF" w:themeColor="background1"/>
              </w:rPr>
              <w:t>Title</w:t>
            </w:r>
          </w:p>
        </w:tc>
        <w:tc>
          <w:tcPr>
            <w:tcW w:w="2338" w:type="dxa"/>
            <w:shd w:val="clear" w:color="auto" w:fill="576F7F" w:themeFill="text2"/>
          </w:tcPr>
          <w:p w14:paraId="388AC780" w14:textId="51836733" w:rsidR="009E7806" w:rsidRPr="00D01F4D" w:rsidRDefault="009E7806" w:rsidP="00150A78">
            <w:pPr>
              <w:rPr>
                <w:rFonts w:ascii="Times New Roman" w:hAnsi="Times New Roman"/>
                <w:b/>
                <w:bCs/>
                <w:color w:val="FFFFFF" w:themeColor="background1"/>
              </w:rPr>
            </w:pPr>
            <w:r w:rsidRPr="00D01F4D">
              <w:rPr>
                <w:rFonts w:ascii="Times New Roman" w:hAnsi="Times New Roman"/>
                <w:b/>
                <w:bCs/>
                <w:color w:val="FFFFFF" w:themeColor="background1"/>
              </w:rPr>
              <w:t>E</w:t>
            </w:r>
            <w:r w:rsidR="00211EE6" w:rsidRPr="00D01F4D">
              <w:rPr>
                <w:rFonts w:ascii="Times New Roman" w:hAnsi="Times New Roman"/>
                <w:b/>
                <w:bCs/>
                <w:color w:val="FFFFFF" w:themeColor="background1"/>
              </w:rPr>
              <w:t>-</w:t>
            </w:r>
            <w:r w:rsidRPr="00D01F4D">
              <w:rPr>
                <w:rFonts w:ascii="Times New Roman" w:hAnsi="Times New Roman"/>
                <w:b/>
                <w:bCs/>
                <w:color w:val="FFFFFF" w:themeColor="background1"/>
              </w:rPr>
              <w:t>mail</w:t>
            </w:r>
          </w:p>
        </w:tc>
      </w:tr>
      <w:tr w:rsidR="000D0FB2" w:rsidRPr="00D01F4D" w14:paraId="3C95E484" w14:textId="77777777" w:rsidTr="009E7806">
        <w:tc>
          <w:tcPr>
            <w:tcW w:w="2596" w:type="dxa"/>
            <w:shd w:val="clear" w:color="auto" w:fill="576F7F" w:themeFill="text2"/>
          </w:tcPr>
          <w:p w14:paraId="5879AFA2" w14:textId="4EC685B6" w:rsidR="000D0FB2" w:rsidRPr="00D01F4D" w:rsidRDefault="00D01F4D" w:rsidP="000D0FB2">
            <w:pPr>
              <w:rPr>
                <w:rFonts w:ascii="Times New Roman" w:hAnsi="Times New Roman"/>
                <w:b/>
                <w:bCs/>
                <w:color w:val="FFFFFF" w:themeColor="background1"/>
              </w:rPr>
            </w:pPr>
            <w:r w:rsidRPr="00D01F4D">
              <w:rPr>
                <w:rFonts w:ascii="Times New Roman" w:hAnsi="Times New Roman"/>
                <w:b/>
                <w:bCs/>
                <w:color w:val="FFFFFF" w:themeColor="background1"/>
              </w:rPr>
              <w:t>Primary</w:t>
            </w:r>
            <w:r w:rsidR="000D0FB2" w:rsidRPr="00D01F4D">
              <w:rPr>
                <w:rFonts w:ascii="Times New Roman" w:hAnsi="Times New Roman"/>
                <w:b/>
                <w:bCs/>
                <w:color w:val="FFFFFF" w:themeColor="background1"/>
              </w:rPr>
              <w:t xml:space="preserve"> Point of Contact</w:t>
            </w:r>
          </w:p>
        </w:tc>
        <w:tc>
          <w:tcPr>
            <w:tcW w:w="2337" w:type="dxa"/>
          </w:tcPr>
          <w:p w14:paraId="20B7F29B" w14:textId="640C28AB" w:rsidR="000D0FB2" w:rsidRPr="00D01F4D" w:rsidRDefault="00617646" w:rsidP="000D0FB2">
            <w:pPr>
              <w:rPr>
                <w:rFonts w:ascii="Times New Roman" w:hAnsi="Times New Roman"/>
              </w:rPr>
            </w:pPr>
            <w:r w:rsidRPr="00D01F4D">
              <w:rPr>
                <w:rFonts w:ascii="Times New Roman" w:hAnsi="Times New Roman"/>
              </w:rPr>
              <w:t>Katie Opper</w:t>
            </w:r>
          </w:p>
        </w:tc>
        <w:tc>
          <w:tcPr>
            <w:tcW w:w="2079" w:type="dxa"/>
          </w:tcPr>
          <w:p w14:paraId="231CA385" w14:textId="247A0677" w:rsidR="000D0FB2" w:rsidRPr="00D01F4D" w:rsidRDefault="00617646" w:rsidP="000D0FB2">
            <w:pPr>
              <w:rPr>
                <w:rFonts w:ascii="Times New Roman" w:hAnsi="Times New Roman"/>
              </w:rPr>
            </w:pPr>
            <w:r w:rsidRPr="00D01F4D">
              <w:rPr>
                <w:rFonts w:ascii="Times New Roman" w:hAnsi="Times New Roman"/>
              </w:rPr>
              <w:t>Contract</w:t>
            </w:r>
            <w:r w:rsidR="008E6E56" w:rsidRPr="00D01F4D">
              <w:rPr>
                <w:rFonts w:ascii="Times New Roman" w:hAnsi="Times New Roman"/>
              </w:rPr>
              <w:t>ing Officer</w:t>
            </w:r>
          </w:p>
        </w:tc>
        <w:tc>
          <w:tcPr>
            <w:tcW w:w="2338" w:type="dxa"/>
          </w:tcPr>
          <w:p w14:paraId="4BE2D529" w14:textId="507B0D57" w:rsidR="000D0FB2" w:rsidRPr="00D01F4D" w:rsidRDefault="00617646" w:rsidP="000D0FB2">
            <w:pPr>
              <w:rPr>
                <w:rFonts w:ascii="Times New Roman" w:hAnsi="Times New Roman"/>
              </w:rPr>
            </w:pPr>
            <w:r w:rsidRPr="00D01F4D">
              <w:rPr>
                <w:rFonts w:ascii="Times New Roman" w:hAnsi="Times New Roman"/>
              </w:rPr>
              <w:t>Katie.opper@ed.gov</w:t>
            </w:r>
          </w:p>
        </w:tc>
      </w:tr>
      <w:tr w:rsidR="00D01F4D" w:rsidRPr="00D01F4D" w14:paraId="1DAAD120" w14:textId="77777777" w:rsidTr="009E7806">
        <w:tc>
          <w:tcPr>
            <w:tcW w:w="2596" w:type="dxa"/>
            <w:shd w:val="clear" w:color="auto" w:fill="576F7F" w:themeFill="text2"/>
          </w:tcPr>
          <w:p w14:paraId="3BAEF0A0" w14:textId="6CE93A90" w:rsidR="00D01F4D" w:rsidRPr="00D01F4D" w:rsidRDefault="00D01F4D" w:rsidP="00D01F4D">
            <w:pPr>
              <w:rPr>
                <w:rFonts w:ascii="Times New Roman" w:hAnsi="Times New Roman"/>
                <w:b/>
                <w:bCs/>
                <w:color w:val="FFFFFF" w:themeColor="background1"/>
              </w:rPr>
            </w:pPr>
            <w:r w:rsidRPr="00D01F4D">
              <w:rPr>
                <w:rFonts w:ascii="Times New Roman" w:hAnsi="Times New Roman"/>
                <w:b/>
                <w:bCs/>
                <w:color w:val="FFFFFF" w:themeColor="background1"/>
              </w:rPr>
              <w:t>Primary Point of Contact</w:t>
            </w:r>
          </w:p>
        </w:tc>
        <w:tc>
          <w:tcPr>
            <w:tcW w:w="2337" w:type="dxa"/>
          </w:tcPr>
          <w:p w14:paraId="4151FBB9" w14:textId="4A789847" w:rsidR="00D01F4D" w:rsidRPr="00D01F4D" w:rsidRDefault="00D01F4D" w:rsidP="00D01F4D">
            <w:pPr>
              <w:rPr>
                <w:rFonts w:ascii="Times New Roman" w:hAnsi="Times New Roman"/>
              </w:rPr>
            </w:pPr>
            <w:r w:rsidRPr="00D01F4D">
              <w:rPr>
                <w:rFonts w:ascii="Times New Roman" w:hAnsi="Times New Roman"/>
              </w:rPr>
              <w:t>Joseph Gibbs</w:t>
            </w:r>
          </w:p>
        </w:tc>
        <w:tc>
          <w:tcPr>
            <w:tcW w:w="2079" w:type="dxa"/>
          </w:tcPr>
          <w:p w14:paraId="0132BAA2" w14:textId="0F76C046" w:rsidR="00D01F4D" w:rsidRPr="00D01F4D" w:rsidRDefault="00D01F4D" w:rsidP="00D01F4D">
            <w:pPr>
              <w:rPr>
                <w:rFonts w:ascii="Times New Roman" w:hAnsi="Times New Roman"/>
              </w:rPr>
            </w:pPr>
            <w:r w:rsidRPr="00D01F4D">
              <w:rPr>
                <w:rFonts w:ascii="Times New Roman" w:hAnsi="Times New Roman"/>
              </w:rPr>
              <w:t>Contracting Officer</w:t>
            </w:r>
          </w:p>
        </w:tc>
        <w:tc>
          <w:tcPr>
            <w:tcW w:w="2338" w:type="dxa"/>
          </w:tcPr>
          <w:p w14:paraId="122E84D6" w14:textId="59BB0728" w:rsidR="00D01F4D" w:rsidRPr="00D01F4D" w:rsidRDefault="00D01F4D" w:rsidP="00D01F4D">
            <w:pPr>
              <w:rPr>
                <w:rFonts w:ascii="Times New Roman" w:hAnsi="Times New Roman"/>
              </w:rPr>
            </w:pPr>
            <w:r w:rsidRPr="00D01F4D">
              <w:rPr>
                <w:rFonts w:ascii="Times New Roman" w:hAnsi="Times New Roman"/>
              </w:rPr>
              <w:t>Joseph.gibbs@ed.gov</w:t>
            </w:r>
          </w:p>
        </w:tc>
      </w:tr>
      <w:tr w:rsidR="00D01F4D" w:rsidRPr="00730523" w14:paraId="6C72C36C" w14:textId="77777777" w:rsidTr="009E7806">
        <w:tc>
          <w:tcPr>
            <w:tcW w:w="2596" w:type="dxa"/>
            <w:shd w:val="clear" w:color="auto" w:fill="576F7F" w:themeFill="text2"/>
          </w:tcPr>
          <w:p w14:paraId="3D62A51F" w14:textId="394D1F7E" w:rsidR="00D01F4D" w:rsidRPr="00D01F4D" w:rsidRDefault="00D01F4D" w:rsidP="000D0FB2">
            <w:pPr>
              <w:rPr>
                <w:rFonts w:ascii="Times New Roman" w:hAnsi="Times New Roman"/>
                <w:b/>
                <w:bCs/>
                <w:color w:val="FFFFFF" w:themeColor="background1"/>
              </w:rPr>
            </w:pPr>
            <w:r w:rsidRPr="00D01F4D">
              <w:rPr>
                <w:rFonts w:ascii="Times New Roman" w:hAnsi="Times New Roman"/>
                <w:b/>
                <w:bCs/>
                <w:color w:val="FFFFFF" w:themeColor="background1"/>
              </w:rPr>
              <w:t>Secondary Point of Contact</w:t>
            </w:r>
          </w:p>
        </w:tc>
        <w:tc>
          <w:tcPr>
            <w:tcW w:w="2337" w:type="dxa"/>
          </w:tcPr>
          <w:p w14:paraId="0C6578B9" w14:textId="231EA67A" w:rsidR="00D01F4D" w:rsidRPr="00D01F4D" w:rsidRDefault="00D01F4D" w:rsidP="000D0FB2">
            <w:pPr>
              <w:rPr>
                <w:rFonts w:ascii="Times New Roman" w:hAnsi="Times New Roman"/>
              </w:rPr>
            </w:pPr>
            <w:r w:rsidRPr="00D01F4D">
              <w:rPr>
                <w:rFonts w:ascii="Times New Roman" w:hAnsi="Times New Roman"/>
              </w:rPr>
              <w:t>Jana Knapp</w:t>
            </w:r>
          </w:p>
        </w:tc>
        <w:tc>
          <w:tcPr>
            <w:tcW w:w="2079" w:type="dxa"/>
          </w:tcPr>
          <w:p w14:paraId="2BD4F83F" w14:textId="74C19D2E" w:rsidR="00D01F4D" w:rsidRPr="00D01F4D" w:rsidRDefault="00D01F4D" w:rsidP="000D0FB2">
            <w:pPr>
              <w:rPr>
                <w:rFonts w:ascii="Times New Roman" w:hAnsi="Times New Roman"/>
              </w:rPr>
            </w:pPr>
            <w:r w:rsidRPr="00D01F4D">
              <w:rPr>
                <w:rFonts w:ascii="Times New Roman" w:hAnsi="Times New Roman"/>
              </w:rPr>
              <w:t>Contract Specialist</w:t>
            </w:r>
          </w:p>
        </w:tc>
        <w:tc>
          <w:tcPr>
            <w:tcW w:w="2338" w:type="dxa"/>
          </w:tcPr>
          <w:p w14:paraId="244454B7" w14:textId="242B7F38" w:rsidR="00D01F4D" w:rsidRPr="00D01F4D" w:rsidRDefault="00D01F4D" w:rsidP="000D0FB2">
            <w:pPr>
              <w:rPr>
                <w:rFonts w:ascii="Times New Roman" w:hAnsi="Times New Roman"/>
              </w:rPr>
            </w:pPr>
            <w:r w:rsidRPr="00D01F4D">
              <w:rPr>
                <w:rFonts w:ascii="Times New Roman" w:hAnsi="Times New Roman"/>
              </w:rPr>
              <w:t>Jana.Knapp@ed.gov</w:t>
            </w:r>
          </w:p>
        </w:tc>
      </w:tr>
      <w:bookmarkEnd w:id="7"/>
      <w:bookmarkEnd w:id="8"/>
    </w:tbl>
    <w:p w14:paraId="66B9FCDA" w14:textId="62E2CC6C" w:rsidR="003D5AE3" w:rsidRPr="00730523" w:rsidRDefault="003D5AE3" w:rsidP="00A04430">
      <w:pPr>
        <w:pStyle w:val="BodyText"/>
        <w:rPr>
          <w:rFonts w:ascii="Times New Roman" w:hAnsi="Times New Roman" w:cs="Times New Roman"/>
        </w:rPr>
      </w:pPr>
    </w:p>
    <w:sectPr w:rsidR="003D5AE3" w:rsidRPr="00730523" w:rsidSect="00DC3EC6">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61D57" w14:textId="77777777" w:rsidR="00892128" w:rsidRDefault="00892128" w:rsidP="00150A78">
      <w:r>
        <w:separator/>
      </w:r>
    </w:p>
  </w:endnote>
  <w:endnote w:type="continuationSeparator" w:id="0">
    <w:p w14:paraId="2F2B2D52" w14:textId="77777777" w:rsidR="00892128" w:rsidRDefault="00892128" w:rsidP="00150A78">
      <w:r>
        <w:continuationSeparator/>
      </w:r>
    </w:p>
  </w:endnote>
  <w:endnote w:type="continuationNotice" w:id="1">
    <w:p w14:paraId="28929571" w14:textId="77777777" w:rsidR="00892128" w:rsidRDefault="00892128" w:rsidP="00150A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T Walsheim Regular">
    <w:panose1 w:val="00000000000000000000"/>
    <w:charset w:val="00"/>
    <w:family w:val="modern"/>
    <w:notTrueType/>
    <w:pitch w:val="variable"/>
    <w:sig w:usb0="A00000AF" w:usb1="5000206B"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Neue">
    <w:altName w:val="Sylfae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03925" w14:textId="77777777" w:rsidR="00892128" w:rsidRDefault="00892128" w:rsidP="00150A78">
      <w:r>
        <w:separator/>
      </w:r>
    </w:p>
  </w:footnote>
  <w:footnote w:type="continuationSeparator" w:id="0">
    <w:p w14:paraId="22C16C35" w14:textId="77777777" w:rsidR="00892128" w:rsidRDefault="00892128" w:rsidP="00150A78">
      <w:r>
        <w:continuationSeparator/>
      </w:r>
    </w:p>
  </w:footnote>
  <w:footnote w:type="continuationNotice" w:id="1">
    <w:p w14:paraId="2CF073BA" w14:textId="77777777" w:rsidR="00892128" w:rsidRDefault="00892128" w:rsidP="00150A78"/>
  </w:footnote>
  <w:footnote w:id="2">
    <w:p w14:paraId="220C105E" w14:textId="4D07AED4" w:rsidR="00035F0F" w:rsidRDefault="00035F0F" w:rsidP="00035F0F">
      <w:pPr>
        <w:pStyle w:val="FootnoteText"/>
      </w:pPr>
      <w:r>
        <w:rPr>
          <w:rStyle w:val="FootnoteReference"/>
        </w:rPr>
        <w:footnoteRef/>
      </w:r>
      <w:r>
        <w:t xml:space="preserve"> </w:t>
      </w:r>
      <w:hyperlink r:id="rId1" w:history="1"/>
      <w:r>
        <w:t xml:space="preserve"> </w:t>
      </w:r>
      <w:hyperlink r:id="rId2" w:history="1">
        <w:r w:rsidR="00AB335A" w:rsidRPr="00AB335A">
          <w:rPr>
            <w:rStyle w:val="Hyperlink"/>
          </w:rPr>
          <w:t>https://www.congress.gov/107/plaws/publ279/PLAW-107publ279.pdf</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ED6638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A186255E"/>
    <w:lvl w:ilvl="0">
      <w:start w:val="1"/>
      <w:numFmt w:val="decimal"/>
      <w:pStyle w:val="ListNumber4"/>
      <w:lvlText w:val="%1."/>
      <w:lvlJc w:val="left"/>
      <w:pPr>
        <w:tabs>
          <w:tab w:val="num" w:pos="1209"/>
        </w:tabs>
        <w:ind w:left="1209" w:hanging="360"/>
      </w:pPr>
    </w:lvl>
  </w:abstractNum>
  <w:abstractNum w:abstractNumId="2" w15:restartNumberingAfterBreak="0">
    <w:nsid w:val="FFFFFF82"/>
    <w:multiLevelType w:val="singleLevel"/>
    <w:tmpl w:val="21868E8E"/>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A112D9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187EE12A"/>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1A933704"/>
    <w:multiLevelType w:val="multilevel"/>
    <w:tmpl w:val="8460F8B0"/>
    <w:lvl w:ilvl="0">
      <w:start w:val="1"/>
      <w:numFmt w:val="bullet"/>
      <w:pStyle w:val="TableBullet1"/>
      <w:lvlText w:val=""/>
      <w:lvlJc w:val="left"/>
      <w:pPr>
        <w:tabs>
          <w:tab w:val="num" w:pos="284"/>
        </w:tabs>
        <w:ind w:left="284" w:hanging="284"/>
      </w:pPr>
      <w:rPr>
        <w:rFonts w:ascii="Symbol" w:hAnsi="Symbol" w:hint="default"/>
      </w:rPr>
    </w:lvl>
    <w:lvl w:ilvl="1">
      <w:start w:val="1"/>
      <w:numFmt w:val="bullet"/>
      <w:pStyle w:val="TableBullet2"/>
      <w:lvlText w:val=""/>
      <w:lvlJc w:val="left"/>
      <w:pPr>
        <w:tabs>
          <w:tab w:val="num" w:pos="567"/>
        </w:tabs>
        <w:ind w:left="567" w:hanging="283"/>
      </w:pPr>
      <w:rPr>
        <w:rFonts w:ascii="Symbol" w:hAnsi="Symbol" w:hint="default"/>
        <w:color w:val="808080" w:themeColor="background1" w:themeShade="80"/>
      </w:rPr>
    </w:lvl>
    <w:lvl w:ilvl="2">
      <w:start w:val="1"/>
      <w:numFmt w:val="bullet"/>
      <w:pStyle w:val="TableBullet3"/>
      <w:lvlText w:val=""/>
      <w:lvlJc w:val="left"/>
      <w:pPr>
        <w:tabs>
          <w:tab w:val="num" w:pos="851"/>
        </w:tabs>
        <w:ind w:left="851" w:hanging="284"/>
      </w:pPr>
      <w:rPr>
        <w:rFonts w:ascii="Symbol" w:hAnsi="Symbol" w:hint="default"/>
        <w:color w:val="808080" w:themeColor="background1" w:themeShade="80"/>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0"/>
      </w:pPr>
      <w:rPr>
        <w:rFonts w:hint="default"/>
      </w:rPr>
    </w:lvl>
  </w:abstractNum>
  <w:abstractNum w:abstractNumId="6" w15:restartNumberingAfterBreak="0">
    <w:nsid w:val="1C757904"/>
    <w:multiLevelType w:val="multilevel"/>
    <w:tmpl w:val="AEF68414"/>
    <w:lvl w:ilvl="0">
      <w:start w:val="1"/>
      <w:numFmt w:val="decimal"/>
      <w:pStyle w:val="TableNumber"/>
      <w:lvlText w:val="%1"/>
      <w:lvlJc w:val="left"/>
      <w:pPr>
        <w:tabs>
          <w:tab w:val="num" w:pos="284"/>
        </w:tabs>
        <w:ind w:left="284" w:hanging="284"/>
      </w:pPr>
      <w:rPr>
        <w:rFonts w:hint="default"/>
      </w:rPr>
    </w:lvl>
    <w:lvl w:ilvl="1">
      <w:start w:val="1"/>
      <w:numFmt w:val="lowerLetter"/>
      <w:pStyle w:val="TableNumber2"/>
      <w:lvlText w:val="%2"/>
      <w:lvlJc w:val="left"/>
      <w:pPr>
        <w:tabs>
          <w:tab w:val="num" w:pos="567"/>
        </w:tabs>
        <w:ind w:left="567" w:hanging="283"/>
      </w:pPr>
      <w:rPr>
        <w:rFonts w:hint="default"/>
      </w:rPr>
    </w:lvl>
    <w:lvl w:ilvl="2">
      <w:start w:val="1"/>
      <w:numFmt w:val="lowerRoman"/>
      <w:pStyle w:val="TableNumber3"/>
      <w:lvlText w:val="%3"/>
      <w:lvlJc w:val="left"/>
      <w:pPr>
        <w:tabs>
          <w:tab w:val="num" w:pos="851"/>
        </w:tabs>
        <w:ind w:left="851" w:hanging="284"/>
      </w:pPr>
      <w:rPr>
        <w:rFonts w:hint="default"/>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31918"/>
      </w:pPr>
      <w:rPr>
        <w:rFonts w:hint="default"/>
      </w:rPr>
    </w:lvl>
  </w:abstractNum>
  <w:abstractNum w:abstractNumId="7" w15:restartNumberingAfterBreak="0">
    <w:nsid w:val="1E3C2617"/>
    <w:multiLevelType w:val="hybridMultilevel"/>
    <w:tmpl w:val="155824CA"/>
    <w:styleLink w:val="ImportedStyle1"/>
    <w:lvl w:ilvl="0" w:tplc="FFFFFFFF">
      <w:start w:val="1"/>
      <w:numFmt w:val="bullet"/>
      <w:lvlText w:val="▪"/>
      <w:lvlJc w:val="left"/>
      <w:pPr>
        <w:tabs>
          <w:tab w:val="left" w:pos="5040"/>
        </w:tabs>
        <w:ind w:left="1008" w:hanging="360"/>
      </w:pPr>
      <w:rPr>
        <w:rFonts w:ascii="Arial Unicode MS" w:hAnsi="Arial Unicode MS"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AC0CDF56">
      <w:start w:val="1"/>
      <w:numFmt w:val="bullet"/>
      <w:lvlText w:val="□"/>
      <w:lvlJc w:val="left"/>
      <w:pPr>
        <w:tabs>
          <w:tab w:val="left" w:pos="5040"/>
        </w:tabs>
        <w:ind w:left="172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4F6731A">
      <w:start w:val="1"/>
      <w:numFmt w:val="bullet"/>
      <w:lvlText w:val="▪"/>
      <w:lvlJc w:val="left"/>
      <w:pPr>
        <w:tabs>
          <w:tab w:val="left" w:pos="5040"/>
        </w:tabs>
        <w:ind w:left="244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0680B64">
      <w:start w:val="1"/>
      <w:numFmt w:val="bullet"/>
      <w:lvlText w:val="•"/>
      <w:lvlJc w:val="left"/>
      <w:pPr>
        <w:tabs>
          <w:tab w:val="left" w:pos="5040"/>
        </w:tabs>
        <w:ind w:left="316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4288ED9A">
      <w:start w:val="1"/>
      <w:numFmt w:val="bullet"/>
      <w:lvlText w:val="□"/>
      <w:lvlJc w:val="left"/>
      <w:pPr>
        <w:tabs>
          <w:tab w:val="left" w:pos="5040"/>
        </w:tabs>
        <w:ind w:left="388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668B030">
      <w:start w:val="1"/>
      <w:numFmt w:val="bullet"/>
      <w:lvlText w:val="▪"/>
      <w:lvlJc w:val="left"/>
      <w:pPr>
        <w:tabs>
          <w:tab w:val="left" w:pos="5040"/>
        </w:tabs>
        <w:ind w:left="460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D7AD1CC">
      <w:start w:val="1"/>
      <w:numFmt w:val="bullet"/>
      <w:lvlText w:val="•"/>
      <w:lvlJc w:val="left"/>
      <w:pPr>
        <w:tabs>
          <w:tab w:val="left" w:pos="5040"/>
        </w:tabs>
        <w:ind w:left="532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1B3666F8">
      <w:start w:val="1"/>
      <w:numFmt w:val="bullet"/>
      <w:lvlText w:val="□"/>
      <w:lvlJc w:val="left"/>
      <w:pPr>
        <w:tabs>
          <w:tab w:val="left" w:pos="5040"/>
        </w:tabs>
        <w:ind w:left="604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C0ADC3E">
      <w:start w:val="1"/>
      <w:numFmt w:val="bullet"/>
      <w:lvlText w:val="▪"/>
      <w:lvlJc w:val="left"/>
      <w:pPr>
        <w:tabs>
          <w:tab w:val="left" w:pos="5040"/>
        </w:tabs>
        <w:ind w:left="676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3BA976CF"/>
    <w:multiLevelType w:val="multilevel"/>
    <w:tmpl w:val="98FC98AC"/>
    <w:lvl w:ilvl="0">
      <w:start w:val="1"/>
      <w:numFmt w:val="decimal"/>
      <w:pStyle w:val="ListNumber"/>
      <w:lvlText w:val="%1"/>
      <w:lvlJc w:val="left"/>
      <w:pPr>
        <w:tabs>
          <w:tab w:val="num" w:pos="284"/>
        </w:tabs>
        <w:ind w:left="284" w:hanging="284"/>
      </w:pPr>
      <w:rPr>
        <w:rFonts w:hint="default"/>
      </w:rPr>
    </w:lvl>
    <w:lvl w:ilvl="1">
      <w:start w:val="1"/>
      <w:numFmt w:val="lowerLetter"/>
      <w:pStyle w:val="ListNumber2"/>
      <w:lvlText w:val="%2"/>
      <w:lvlJc w:val="left"/>
      <w:pPr>
        <w:tabs>
          <w:tab w:val="num" w:pos="567"/>
        </w:tabs>
        <w:ind w:left="567" w:hanging="283"/>
      </w:pPr>
      <w:rPr>
        <w:rFonts w:hint="default"/>
      </w:rPr>
    </w:lvl>
    <w:lvl w:ilvl="2">
      <w:start w:val="1"/>
      <w:numFmt w:val="lowerRoman"/>
      <w:pStyle w:val="ListNumber3"/>
      <w:lvlText w:val="%3"/>
      <w:lvlJc w:val="left"/>
      <w:pPr>
        <w:tabs>
          <w:tab w:val="num" w:pos="1134"/>
        </w:tabs>
        <w:ind w:left="1134" w:hanging="567"/>
      </w:pPr>
      <w:rPr>
        <w:rFonts w:hint="default"/>
      </w:rPr>
    </w:lvl>
    <w:lvl w:ilvl="3">
      <w:start w:val="1"/>
      <w:numFmt w:val="none"/>
      <w:lvlRestart w:val="0"/>
      <w:lvlText w:val=""/>
      <w:lvlJc w:val="left"/>
      <w:pPr>
        <w:ind w:left="851" w:firstLine="0"/>
      </w:pPr>
      <w:rPr>
        <w:rFonts w:hint="default"/>
      </w:rPr>
    </w:lvl>
    <w:lvl w:ilvl="4">
      <w:start w:val="1"/>
      <w:numFmt w:val="none"/>
      <w:lvlRestart w:val="0"/>
      <w:lvlText w:val=""/>
      <w:lvlJc w:val="left"/>
      <w:pPr>
        <w:ind w:left="851" w:firstLine="0"/>
      </w:pPr>
      <w:rPr>
        <w:rFonts w:hint="default"/>
      </w:rPr>
    </w:lvl>
    <w:lvl w:ilvl="5">
      <w:start w:val="1"/>
      <w:numFmt w:val="none"/>
      <w:lvlRestart w:val="0"/>
      <w:lvlText w:val=""/>
      <w:lvlJc w:val="left"/>
      <w:pPr>
        <w:ind w:left="851" w:firstLine="0"/>
      </w:pPr>
      <w:rPr>
        <w:rFonts w:hint="default"/>
      </w:rPr>
    </w:lvl>
    <w:lvl w:ilvl="6">
      <w:start w:val="1"/>
      <w:numFmt w:val="none"/>
      <w:lvlRestart w:val="0"/>
      <w:lvlText w:val=""/>
      <w:lvlJc w:val="left"/>
      <w:pPr>
        <w:ind w:left="851" w:firstLine="0"/>
      </w:pPr>
      <w:rPr>
        <w:rFonts w:hint="default"/>
      </w:rPr>
    </w:lvl>
    <w:lvl w:ilvl="7">
      <w:start w:val="1"/>
      <w:numFmt w:val="none"/>
      <w:lvlRestart w:val="0"/>
      <w:lvlText w:val=""/>
      <w:lvlJc w:val="left"/>
      <w:pPr>
        <w:ind w:left="851" w:firstLine="0"/>
      </w:pPr>
      <w:rPr>
        <w:rFonts w:hint="default"/>
      </w:rPr>
    </w:lvl>
    <w:lvl w:ilvl="8">
      <w:start w:val="1"/>
      <w:numFmt w:val="none"/>
      <w:lvlRestart w:val="0"/>
      <w:lvlText w:val=""/>
      <w:lvlJc w:val="left"/>
      <w:pPr>
        <w:ind w:left="851" w:firstLine="0"/>
      </w:pPr>
      <w:rPr>
        <w:rFonts w:hint="default"/>
      </w:rPr>
    </w:lvl>
  </w:abstractNum>
  <w:abstractNum w:abstractNumId="9" w15:restartNumberingAfterBreak="0">
    <w:nsid w:val="411751DA"/>
    <w:multiLevelType w:val="multilevel"/>
    <w:tmpl w:val="37180DA6"/>
    <w:lvl w:ilvl="0">
      <w:start w:val="1"/>
      <w:numFmt w:val="bullet"/>
      <w:pStyle w:val="Bullets"/>
      <w:lvlText w:val=""/>
      <w:lvlJc w:val="left"/>
      <w:pPr>
        <w:tabs>
          <w:tab w:val="num" w:pos="860"/>
        </w:tabs>
        <w:ind w:left="860" w:hanging="284"/>
      </w:pPr>
      <w:rPr>
        <w:rFonts w:ascii="Symbol" w:hAnsi="Symbol" w:hint="default"/>
      </w:rPr>
    </w:lvl>
    <w:lvl w:ilvl="1">
      <w:start w:val="1"/>
      <w:numFmt w:val="lowerLetter"/>
      <w:lvlText w:val="%2"/>
      <w:lvlJc w:val="left"/>
      <w:pPr>
        <w:tabs>
          <w:tab w:val="num" w:pos="1143"/>
        </w:tabs>
        <w:ind w:left="1143" w:hanging="283"/>
      </w:pPr>
      <w:rPr>
        <w:rFonts w:hint="default"/>
      </w:rPr>
    </w:lvl>
    <w:lvl w:ilvl="2">
      <w:start w:val="1"/>
      <w:numFmt w:val="lowerRoman"/>
      <w:lvlText w:val="%3"/>
      <w:lvlJc w:val="left"/>
      <w:pPr>
        <w:tabs>
          <w:tab w:val="num" w:pos="1710"/>
        </w:tabs>
        <w:ind w:left="1710" w:hanging="567"/>
      </w:pPr>
      <w:rPr>
        <w:rFonts w:hint="default"/>
      </w:rPr>
    </w:lvl>
    <w:lvl w:ilvl="3">
      <w:start w:val="1"/>
      <w:numFmt w:val="none"/>
      <w:lvlRestart w:val="0"/>
      <w:lvlText w:val=""/>
      <w:lvlJc w:val="left"/>
      <w:pPr>
        <w:ind w:left="1427" w:firstLine="0"/>
      </w:pPr>
      <w:rPr>
        <w:rFonts w:hint="default"/>
      </w:rPr>
    </w:lvl>
    <w:lvl w:ilvl="4">
      <w:start w:val="1"/>
      <w:numFmt w:val="none"/>
      <w:lvlRestart w:val="0"/>
      <w:lvlText w:val=""/>
      <w:lvlJc w:val="left"/>
      <w:pPr>
        <w:ind w:left="1427" w:firstLine="0"/>
      </w:pPr>
      <w:rPr>
        <w:rFonts w:hint="default"/>
      </w:rPr>
    </w:lvl>
    <w:lvl w:ilvl="5">
      <w:start w:val="1"/>
      <w:numFmt w:val="none"/>
      <w:lvlRestart w:val="0"/>
      <w:lvlText w:val=""/>
      <w:lvlJc w:val="left"/>
      <w:pPr>
        <w:ind w:left="1427" w:firstLine="0"/>
      </w:pPr>
      <w:rPr>
        <w:rFonts w:hint="default"/>
      </w:rPr>
    </w:lvl>
    <w:lvl w:ilvl="6">
      <w:start w:val="1"/>
      <w:numFmt w:val="none"/>
      <w:lvlRestart w:val="0"/>
      <w:lvlText w:val=""/>
      <w:lvlJc w:val="left"/>
      <w:pPr>
        <w:ind w:left="1427" w:firstLine="0"/>
      </w:pPr>
      <w:rPr>
        <w:rFonts w:hint="default"/>
      </w:rPr>
    </w:lvl>
    <w:lvl w:ilvl="7">
      <w:start w:val="1"/>
      <w:numFmt w:val="none"/>
      <w:lvlRestart w:val="0"/>
      <w:lvlText w:val=""/>
      <w:lvlJc w:val="left"/>
      <w:pPr>
        <w:ind w:left="1427" w:firstLine="0"/>
      </w:pPr>
      <w:rPr>
        <w:rFonts w:hint="default"/>
      </w:rPr>
    </w:lvl>
    <w:lvl w:ilvl="8">
      <w:start w:val="1"/>
      <w:numFmt w:val="none"/>
      <w:lvlRestart w:val="0"/>
      <w:lvlText w:val=""/>
      <w:lvlJc w:val="left"/>
      <w:pPr>
        <w:ind w:left="1427" w:firstLine="0"/>
      </w:pPr>
      <w:rPr>
        <w:rFonts w:hint="default"/>
      </w:rPr>
    </w:lvl>
  </w:abstractNum>
  <w:abstractNum w:abstractNumId="10" w15:restartNumberingAfterBreak="0">
    <w:nsid w:val="45756221"/>
    <w:multiLevelType w:val="hybridMultilevel"/>
    <w:tmpl w:val="C0109760"/>
    <w:lvl w:ilvl="0" w:tplc="A522AF32">
      <w:start w:val="1"/>
      <w:numFmt w:val="lowerLetter"/>
      <w:lvlText w:val="(%1)"/>
      <w:lvlJc w:val="left"/>
      <w:pPr>
        <w:ind w:left="720" w:hanging="360"/>
      </w:pPr>
      <w:rPr>
        <w:rFonts w:asciiTheme="minorHAnsi" w:eastAsia="Calibri" w:hAnsiTheme="minorHAnsi" w:cstheme="minorHAns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52042409"/>
    <w:multiLevelType w:val="hybridMultilevel"/>
    <w:tmpl w:val="155824CA"/>
    <w:styleLink w:val="ImportedStyle11"/>
    <w:lvl w:ilvl="0" w:tplc="EC2E1FFE">
      <w:start w:val="1"/>
      <w:numFmt w:val="bullet"/>
      <w:lvlText w:val="▪"/>
      <w:lvlJc w:val="left"/>
      <w:pPr>
        <w:tabs>
          <w:tab w:val="left" w:pos="5040"/>
        </w:tabs>
        <w:ind w:left="1008" w:hanging="360"/>
      </w:pPr>
      <w:rPr>
        <w:rFonts w:ascii="Arial Unicode MS" w:hAnsi="Arial Unicode MS"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BEFA0058">
      <w:start w:val="1"/>
      <w:numFmt w:val="bullet"/>
      <w:lvlText w:val="□"/>
      <w:lvlJc w:val="left"/>
      <w:pPr>
        <w:tabs>
          <w:tab w:val="left" w:pos="5040"/>
        </w:tabs>
        <w:ind w:left="172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E6A0AD8">
      <w:start w:val="1"/>
      <w:numFmt w:val="bullet"/>
      <w:lvlText w:val="▪"/>
      <w:lvlJc w:val="left"/>
      <w:pPr>
        <w:tabs>
          <w:tab w:val="left" w:pos="5040"/>
        </w:tabs>
        <w:ind w:left="244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9B0F912">
      <w:start w:val="1"/>
      <w:numFmt w:val="bullet"/>
      <w:lvlText w:val="•"/>
      <w:lvlJc w:val="left"/>
      <w:pPr>
        <w:tabs>
          <w:tab w:val="left" w:pos="5040"/>
        </w:tabs>
        <w:ind w:left="316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ACA83042">
      <w:start w:val="1"/>
      <w:numFmt w:val="bullet"/>
      <w:lvlText w:val="□"/>
      <w:lvlJc w:val="left"/>
      <w:pPr>
        <w:tabs>
          <w:tab w:val="left" w:pos="5040"/>
        </w:tabs>
        <w:ind w:left="388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1856FE">
      <w:start w:val="1"/>
      <w:numFmt w:val="bullet"/>
      <w:lvlText w:val="▪"/>
      <w:lvlJc w:val="left"/>
      <w:pPr>
        <w:tabs>
          <w:tab w:val="left" w:pos="5040"/>
        </w:tabs>
        <w:ind w:left="460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6EAB2F0">
      <w:start w:val="1"/>
      <w:numFmt w:val="bullet"/>
      <w:lvlText w:val="•"/>
      <w:lvlJc w:val="left"/>
      <w:pPr>
        <w:tabs>
          <w:tab w:val="left" w:pos="5040"/>
        </w:tabs>
        <w:ind w:left="532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25CC4AF6">
      <w:start w:val="1"/>
      <w:numFmt w:val="bullet"/>
      <w:lvlText w:val="□"/>
      <w:lvlJc w:val="left"/>
      <w:pPr>
        <w:tabs>
          <w:tab w:val="left" w:pos="5040"/>
        </w:tabs>
        <w:ind w:left="604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6E8A73E">
      <w:start w:val="1"/>
      <w:numFmt w:val="bullet"/>
      <w:lvlText w:val="▪"/>
      <w:lvlJc w:val="left"/>
      <w:pPr>
        <w:tabs>
          <w:tab w:val="left" w:pos="5040"/>
        </w:tabs>
        <w:ind w:left="676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538B4600"/>
    <w:multiLevelType w:val="hybridMultilevel"/>
    <w:tmpl w:val="03D0C1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714BF7"/>
    <w:multiLevelType w:val="multilevel"/>
    <w:tmpl w:val="6E983138"/>
    <w:lvl w:ilvl="0">
      <w:start w:val="1"/>
      <w:numFmt w:val="decimal"/>
      <w:pStyle w:val="Heading1"/>
      <w:lvlText w:val="%1."/>
      <w:lvlJc w:val="left"/>
      <w:pPr>
        <w:ind w:left="360" w:hanging="360"/>
      </w:pPr>
      <w:rPr>
        <w:rFonts w:hint="default"/>
        <w:b/>
        <w:bCs/>
      </w:rPr>
    </w:lvl>
    <w:lvl w:ilvl="1">
      <w:start w:val="1"/>
      <w:numFmt w:val="decimal"/>
      <w:pStyle w:val="Heading2"/>
      <w:lvlText w:val="%1.%2"/>
      <w:lvlJc w:val="left"/>
      <w:pPr>
        <w:ind w:left="576" w:hanging="576"/>
      </w:pPr>
      <w:rPr>
        <w:rFonts w:asciiTheme="minorHAnsi" w:hAnsiTheme="minorHAnsi" w:hint="default"/>
        <w:color w:val="576F7F" w:themeColor="text2"/>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6FF14FD9"/>
    <w:multiLevelType w:val="hybridMultilevel"/>
    <w:tmpl w:val="02583320"/>
    <w:name w:val="WW8Num3022"/>
    <w:lvl w:ilvl="0" w:tplc="C8866D8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30D1B0E"/>
    <w:multiLevelType w:val="hybridMultilevel"/>
    <w:tmpl w:val="30163A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33579B"/>
    <w:multiLevelType w:val="hybridMultilevel"/>
    <w:tmpl w:val="301CE920"/>
    <w:styleLink w:val="ImportedStyle3"/>
    <w:lvl w:ilvl="0" w:tplc="6C0EE022">
      <w:start w:val="1"/>
      <w:numFmt w:val="bullet"/>
      <w:lvlText w:val="▪"/>
      <w:lvlJc w:val="left"/>
      <w:pPr>
        <w:ind w:left="720" w:hanging="360"/>
      </w:pPr>
      <w:rPr>
        <w:rFonts w:ascii="Arial" w:hAnsi="Arial" w:hint="default"/>
        <w:color w:val="701423" w:themeColor="accent1" w:themeShade="BF"/>
      </w:rPr>
    </w:lvl>
    <w:lvl w:ilvl="1" w:tplc="B41C2100">
      <w:start w:val="1"/>
      <w:numFmt w:val="bullet"/>
      <w:lvlText w:val="▫"/>
      <w:lvlJc w:val="left"/>
      <w:pPr>
        <w:ind w:left="1440" w:hanging="360"/>
      </w:pPr>
      <w:rPr>
        <w:rFonts w:ascii="Arial" w:hAnsi="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C32762"/>
    <w:multiLevelType w:val="hybridMultilevel"/>
    <w:tmpl w:val="2A58E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C43D36"/>
    <w:multiLevelType w:val="hybridMultilevel"/>
    <w:tmpl w:val="F4948708"/>
    <w:lvl w:ilvl="0" w:tplc="CC849E20">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CC36CE"/>
    <w:multiLevelType w:val="hybridMultilevel"/>
    <w:tmpl w:val="C436C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924C95"/>
    <w:multiLevelType w:val="multilevel"/>
    <w:tmpl w:val="0D561ACA"/>
    <w:lvl w:ilvl="0">
      <w:start w:val="1"/>
      <w:numFmt w:val="decimal"/>
      <w:pStyle w:val="NumberedHeading1"/>
      <w:lvlText w:val="%1"/>
      <w:lvlJc w:val="left"/>
      <w:pPr>
        <w:tabs>
          <w:tab w:val="num" w:pos="709"/>
        </w:tabs>
        <w:ind w:left="709" w:hanging="709"/>
      </w:pPr>
      <w:rPr>
        <w:rFonts w:hint="default"/>
      </w:rPr>
    </w:lvl>
    <w:lvl w:ilvl="1">
      <w:start w:val="1"/>
      <w:numFmt w:val="decimal"/>
      <w:pStyle w:val="NumberedHeading2"/>
      <w:lvlText w:val="%1.%2"/>
      <w:lvlJc w:val="left"/>
      <w:pPr>
        <w:tabs>
          <w:tab w:val="num" w:pos="709"/>
        </w:tabs>
        <w:ind w:left="709" w:hanging="709"/>
      </w:pPr>
      <w:rPr>
        <w:rFonts w:hint="default"/>
      </w:rPr>
    </w:lvl>
    <w:lvl w:ilvl="2">
      <w:start w:val="1"/>
      <w:numFmt w:val="none"/>
      <w:lvlRestart w:val="0"/>
      <w:lvlText w:val=""/>
      <w:lvlJc w:val="left"/>
      <w:pPr>
        <w:ind w:left="709" w:firstLine="0"/>
      </w:pPr>
      <w:rPr>
        <w:rFonts w:hint="default"/>
      </w:rPr>
    </w:lvl>
    <w:lvl w:ilvl="3">
      <w:start w:val="1"/>
      <w:numFmt w:val="none"/>
      <w:lvlRestart w:val="0"/>
      <w:lvlText w:val=""/>
      <w:lvlJc w:val="left"/>
      <w:pPr>
        <w:ind w:left="709" w:firstLine="0"/>
      </w:pPr>
      <w:rPr>
        <w:rFonts w:hint="default"/>
      </w:rPr>
    </w:lvl>
    <w:lvl w:ilvl="4">
      <w:start w:val="1"/>
      <w:numFmt w:val="none"/>
      <w:lvlRestart w:val="0"/>
      <w:lvlText w:val=""/>
      <w:lvlJc w:val="left"/>
      <w:pPr>
        <w:ind w:left="709" w:firstLine="0"/>
      </w:pPr>
      <w:rPr>
        <w:rFonts w:hint="default"/>
      </w:rPr>
    </w:lvl>
    <w:lvl w:ilvl="5">
      <w:start w:val="1"/>
      <w:numFmt w:val="none"/>
      <w:lvlRestart w:val="0"/>
      <w:lvlText w:val=""/>
      <w:lvlJc w:val="left"/>
      <w:pPr>
        <w:ind w:left="709" w:firstLine="0"/>
      </w:pPr>
      <w:rPr>
        <w:rFonts w:hint="default"/>
      </w:rPr>
    </w:lvl>
    <w:lvl w:ilvl="6">
      <w:start w:val="1"/>
      <w:numFmt w:val="none"/>
      <w:lvlRestart w:val="0"/>
      <w:lvlText w:val=""/>
      <w:lvlJc w:val="left"/>
      <w:pPr>
        <w:ind w:left="709" w:firstLine="0"/>
      </w:pPr>
      <w:rPr>
        <w:rFonts w:hint="default"/>
      </w:rPr>
    </w:lvl>
    <w:lvl w:ilvl="7">
      <w:start w:val="1"/>
      <w:numFmt w:val="none"/>
      <w:lvlRestart w:val="0"/>
      <w:lvlText w:val=""/>
      <w:lvlJc w:val="left"/>
      <w:pPr>
        <w:ind w:left="709" w:firstLine="0"/>
      </w:pPr>
      <w:rPr>
        <w:rFonts w:hint="default"/>
      </w:rPr>
    </w:lvl>
    <w:lvl w:ilvl="8">
      <w:start w:val="1"/>
      <w:numFmt w:val="none"/>
      <w:lvlRestart w:val="0"/>
      <w:lvlText w:val=""/>
      <w:lvlJc w:val="left"/>
      <w:pPr>
        <w:ind w:left="709" w:firstLine="0"/>
      </w:pPr>
      <w:rPr>
        <w:rFonts w:hint="default"/>
      </w:rPr>
    </w:lvl>
  </w:abstractNum>
  <w:num w:numId="1" w16cid:durableId="690959977">
    <w:abstractNumId w:val="4"/>
  </w:num>
  <w:num w:numId="2" w16cid:durableId="638190092">
    <w:abstractNumId w:val="3"/>
  </w:num>
  <w:num w:numId="3" w16cid:durableId="722218589">
    <w:abstractNumId w:val="2"/>
  </w:num>
  <w:num w:numId="4" w16cid:durableId="319504468">
    <w:abstractNumId w:val="8"/>
  </w:num>
  <w:num w:numId="5" w16cid:durableId="506409041">
    <w:abstractNumId w:val="1"/>
  </w:num>
  <w:num w:numId="6" w16cid:durableId="1369187477">
    <w:abstractNumId w:val="0"/>
  </w:num>
  <w:num w:numId="7" w16cid:durableId="257908521">
    <w:abstractNumId w:val="20"/>
  </w:num>
  <w:num w:numId="8" w16cid:durableId="8407880">
    <w:abstractNumId w:val="5"/>
  </w:num>
  <w:num w:numId="9" w16cid:durableId="1122766636">
    <w:abstractNumId w:val="6"/>
  </w:num>
  <w:num w:numId="10" w16cid:durableId="110561957">
    <w:abstractNumId w:val="11"/>
  </w:num>
  <w:num w:numId="11" w16cid:durableId="2071877061">
    <w:abstractNumId w:val="16"/>
  </w:num>
  <w:num w:numId="12" w16cid:durableId="2041006772">
    <w:abstractNumId w:val="7"/>
  </w:num>
  <w:num w:numId="13" w16cid:durableId="1792162284">
    <w:abstractNumId w:val="13"/>
  </w:num>
  <w:num w:numId="14" w16cid:durableId="1802071735">
    <w:abstractNumId w:val="9"/>
  </w:num>
  <w:num w:numId="15" w16cid:durableId="1082338859">
    <w:abstractNumId w:val="19"/>
  </w:num>
  <w:num w:numId="16" w16cid:durableId="1420326132">
    <w:abstractNumId w:val="17"/>
  </w:num>
  <w:num w:numId="17" w16cid:durableId="1223950683">
    <w:abstractNumId w:val="15"/>
  </w:num>
  <w:num w:numId="18" w16cid:durableId="12739725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41167621">
    <w:abstractNumId w:val="14"/>
  </w:num>
  <w:num w:numId="20" w16cid:durableId="687558471">
    <w:abstractNumId w:val="10"/>
  </w:num>
  <w:num w:numId="21" w16cid:durableId="1042946302">
    <w:abstractNumId w:val="18"/>
  </w:num>
  <w:num w:numId="22" w16cid:durableId="1535070903">
    <w:abstractNumId w:val="12"/>
  </w:num>
  <w:num w:numId="23" w16cid:durableId="1708941952">
    <w:abstractNumId w:val="18"/>
  </w:num>
  <w:num w:numId="24" w16cid:durableId="1768113905">
    <w:abstractNumId w:val="18"/>
  </w:num>
  <w:num w:numId="25" w16cid:durableId="2066291958">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576"/>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540"/>
    <w:rsid w:val="000001FC"/>
    <w:rsid w:val="000003B4"/>
    <w:rsid w:val="00001735"/>
    <w:rsid w:val="0000192C"/>
    <w:rsid w:val="00001AE9"/>
    <w:rsid w:val="00002F87"/>
    <w:rsid w:val="00003264"/>
    <w:rsid w:val="000032CD"/>
    <w:rsid w:val="0000344F"/>
    <w:rsid w:val="000038B7"/>
    <w:rsid w:val="00003B3F"/>
    <w:rsid w:val="00004D00"/>
    <w:rsid w:val="00005497"/>
    <w:rsid w:val="000054CE"/>
    <w:rsid w:val="00005D6E"/>
    <w:rsid w:val="0000633C"/>
    <w:rsid w:val="00006928"/>
    <w:rsid w:val="000071E4"/>
    <w:rsid w:val="000073BC"/>
    <w:rsid w:val="00007ACC"/>
    <w:rsid w:val="00010163"/>
    <w:rsid w:val="00010457"/>
    <w:rsid w:val="000114C5"/>
    <w:rsid w:val="00011E63"/>
    <w:rsid w:val="000122E5"/>
    <w:rsid w:val="00012CF1"/>
    <w:rsid w:val="0001321D"/>
    <w:rsid w:val="000135CA"/>
    <w:rsid w:val="00013E81"/>
    <w:rsid w:val="000141AE"/>
    <w:rsid w:val="00014CCC"/>
    <w:rsid w:val="00015585"/>
    <w:rsid w:val="00015A69"/>
    <w:rsid w:val="00015B08"/>
    <w:rsid w:val="00015BAD"/>
    <w:rsid w:val="00015DDE"/>
    <w:rsid w:val="00015E3F"/>
    <w:rsid w:val="0001760E"/>
    <w:rsid w:val="00020EBB"/>
    <w:rsid w:val="000216C0"/>
    <w:rsid w:val="00021F61"/>
    <w:rsid w:val="000221C4"/>
    <w:rsid w:val="00022359"/>
    <w:rsid w:val="000225AE"/>
    <w:rsid w:val="00022C29"/>
    <w:rsid w:val="000231B2"/>
    <w:rsid w:val="000232DC"/>
    <w:rsid w:val="00023AA8"/>
    <w:rsid w:val="00023E6B"/>
    <w:rsid w:val="00024023"/>
    <w:rsid w:val="000242C9"/>
    <w:rsid w:val="00024538"/>
    <w:rsid w:val="0002480B"/>
    <w:rsid w:val="000251F2"/>
    <w:rsid w:val="00025FD8"/>
    <w:rsid w:val="00026073"/>
    <w:rsid w:val="000263FE"/>
    <w:rsid w:val="00026797"/>
    <w:rsid w:val="00026F28"/>
    <w:rsid w:val="00027E43"/>
    <w:rsid w:val="00030161"/>
    <w:rsid w:val="00030C10"/>
    <w:rsid w:val="00030C1D"/>
    <w:rsid w:val="00030C93"/>
    <w:rsid w:val="000311C8"/>
    <w:rsid w:val="00031DA6"/>
    <w:rsid w:val="000337EB"/>
    <w:rsid w:val="00033C59"/>
    <w:rsid w:val="00034BA7"/>
    <w:rsid w:val="000356BE"/>
    <w:rsid w:val="00035D23"/>
    <w:rsid w:val="00035F0F"/>
    <w:rsid w:val="00036026"/>
    <w:rsid w:val="00036373"/>
    <w:rsid w:val="000367E3"/>
    <w:rsid w:val="00036961"/>
    <w:rsid w:val="00036B55"/>
    <w:rsid w:val="00036B80"/>
    <w:rsid w:val="00036DF9"/>
    <w:rsid w:val="00037556"/>
    <w:rsid w:val="00040002"/>
    <w:rsid w:val="00040583"/>
    <w:rsid w:val="00040BFF"/>
    <w:rsid w:val="00041445"/>
    <w:rsid w:val="000423C8"/>
    <w:rsid w:val="000428F5"/>
    <w:rsid w:val="00042A46"/>
    <w:rsid w:val="00042CB4"/>
    <w:rsid w:val="00043A69"/>
    <w:rsid w:val="00043A9E"/>
    <w:rsid w:val="00044F66"/>
    <w:rsid w:val="000456A3"/>
    <w:rsid w:val="0004584B"/>
    <w:rsid w:val="00045F8C"/>
    <w:rsid w:val="00047D10"/>
    <w:rsid w:val="000500D5"/>
    <w:rsid w:val="000504FF"/>
    <w:rsid w:val="000505FB"/>
    <w:rsid w:val="000507C5"/>
    <w:rsid w:val="000507D5"/>
    <w:rsid w:val="00050A6E"/>
    <w:rsid w:val="000512A8"/>
    <w:rsid w:val="00051313"/>
    <w:rsid w:val="00051981"/>
    <w:rsid w:val="00051F3F"/>
    <w:rsid w:val="000526F0"/>
    <w:rsid w:val="00052DC7"/>
    <w:rsid w:val="00053090"/>
    <w:rsid w:val="000538D0"/>
    <w:rsid w:val="000547EA"/>
    <w:rsid w:val="0005488E"/>
    <w:rsid w:val="000555B4"/>
    <w:rsid w:val="0005666F"/>
    <w:rsid w:val="00056914"/>
    <w:rsid w:val="00056AF1"/>
    <w:rsid w:val="00060204"/>
    <w:rsid w:val="00060548"/>
    <w:rsid w:val="00060C37"/>
    <w:rsid w:val="00060DCA"/>
    <w:rsid w:val="000614AA"/>
    <w:rsid w:val="00061758"/>
    <w:rsid w:val="00062229"/>
    <w:rsid w:val="00062FB9"/>
    <w:rsid w:val="00064144"/>
    <w:rsid w:val="00064340"/>
    <w:rsid w:val="000643C1"/>
    <w:rsid w:val="00064855"/>
    <w:rsid w:val="00065196"/>
    <w:rsid w:val="00065496"/>
    <w:rsid w:val="0006568A"/>
    <w:rsid w:val="00065DA1"/>
    <w:rsid w:val="000668E1"/>
    <w:rsid w:val="0006695A"/>
    <w:rsid w:val="000674FA"/>
    <w:rsid w:val="0006773C"/>
    <w:rsid w:val="0007035A"/>
    <w:rsid w:val="0007036A"/>
    <w:rsid w:val="00071088"/>
    <w:rsid w:val="00071509"/>
    <w:rsid w:val="000723F1"/>
    <w:rsid w:val="000729B3"/>
    <w:rsid w:val="00072D6B"/>
    <w:rsid w:val="00073D27"/>
    <w:rsid w:val="00074D04"/>
    <w:rsid w:val="00074E6A"/>
    <w:rsid w:val="00075044"/>
    <w:rsid w:val="000750E5"/>
    <w:rsid w:val="000755CA"/>
    <w:rsid w:val="000758B0"/>
    <w:rsid w:val="0007643A"/>
    <w:rsid w:val="0007725E"/>
    <w:rsid w:val="000775F3"/>
    <w:rsid w:val="0007764B"/>
    <w:rsid w:val="000803BA"/>
    <w:rsid w:val="00081DEA"/>
    <w:rsid w:val="00081F3D"/>
    <w:rsid w:val="000826E6"/>
    <w:rsid w:val="000830C2"/>
    <w:rsid w:val="000836B3"/>
    <w:rsid w:val="0008398D"/>
    <w:rsid w:val="00084113"/>
    <w:rsid w:val="000842E6"/>
    <w:rsid w:val="0008524C"/>
    <w:rsid w:val="00085399"/>
    <w:rsid w:val="00085401"/>
    <w:rsid w:val="00085A18"/>
    <w:rsid w:val="00086CC0"/>
    <w:rsid w:val="00086D35"/>
    <w:rsid w:val="00087013"/>
    <w:rsid w:val="00087250"/>
    <w:rsid w:val="0008731E"/>
    <w:rsid w:val="00087368"/>
    <w:rsid w:val="00087764"/>
    <w:rsid w:val="00091449"/>
    <w:rsid w:val="000918E1"/>
    <w:rsid w:val="000920FC"/>
    <w:rsid w:val="00092C74"/>
    <w:rsid w:val="0009479E"/>
    <w:rsid w:val="0009484A"/>
    <w:rsid w:val="000949DF"/>
    <w:rsid w:val="00094CB9"/>
    <w:rsid w:val="00094FC8"/>
    <w:rsid w:val="000957C1"/>
    <w:rsid w:val="00095965"/>
    <w:rsid w:val="00095A8E"/>
    <w:rsid w:val="00095DA3"/>
    <w:rsid w:val="00096CD7"/>
    <w:rsid w:val="00097297"/>
    <w:rsid w:val="00097E5C"/>
    <w:rsid w:val="0009BEAF"/>
    <w:rsid w:val="0009FD7A"/>
    <w:rsid w:val="000A0180"/>
    <w:rsid w:val="000A1975"/>
    <w:rsid w:val="000A1ED3"/>
    <w:rsid w:val="000A2A0F"/>
    <w:rsid w:val="000A2CB4"/>
    <w:rsid w:val="000A3F35"/>
    <w:rsid w:val="000A47B3"/>
    <w:rsid w:val="000A4EFC"/>
    <w:rsid w:val="000A4F41"/>
    <w:rsid w:val="000A50B3"/>
    <w:rsid w:val="000A6401"/>
    <w:rsid w:val="000A7195"/>
    <w:rsid w:val="000A7398"/>
    <w:rsid w:val="000A7B61"/>
    <w:rsid w:val="000B147C"/>
    <w:rsid w:val="000B18E2"/>
    <w:rsid w:val="000B1DCB"/>
    <w:rsid w:val="000B1E35"/>
    <w:rsid w:val="000B22B4"/>
    <w:rsid w:val="000B29A4"/>
    <w:rsid w:val="000B3E7D"/>
    <w:rsid w:val="000B3EDE"/>
    <w:rsid w:val="000B44E0"/>
    <w:rsid w:val="000B4880"/>
    <w:rsid w:val="000B48EC"/>
    <w:rsid w:val="000B4977"/>
    <w:rsid w:val="000B4DE7"/>
    <w:rsid w:val="000B5762"/>
    <w:rsid w:val="000B577B"/>
    <w:rsid w:val="000B59D7"/>
    <w:rsid w:val="000B5B52"/>
    <w:rsid w:val="000B5EC5"/>
    <w:rsid w:val="000B6F7D"/>
    <w:rsid w:val="000B7A13"/>
    <w:rsid w:val="000C04EE"/>
    <w:rsid w:val="000C0806"/>
    <w:rsid w:val="000C0AD0"/>
    <w:rsid w:val="000C0E20"/>
    <w:rsid w:val="000C2BB7"/>
    <w:rsid w:val="000C2D8D"/>
    <w:rsid w:val="000C38E1"/>
    <w:rsid w:val="000C4761"/>
    <w:rsid w:val="000C47B0"/>
    <w:rsid w:val="000C4D9C"/>
    <w:rsid w:val="000C4E0D"/>
    <w:rsid w:val="000C5461"/>
    <w:rsid w:val="000C56BA"/>
    <w:rsid w:val="000C5DF2"/>
    <w:rsid w:val="000C654A"/>
    <w:rsid w:val="000C6E57"/>
    <w:rsid w:val="000C72C6"/>
    <w:rsid w:val="000C76E5"/>
    <w:rsid w:val="000C78E2"/>
    <w:rsid w:val="000C79BC"/>
    <w:rsid w:val="000C7EE9"/>
    <w:rsid w:val="000D006E"/>
    <w:rsid w:val="000D0229"/>
    <w:rsid w:val="000D060A"/>
    <w:rsid w:val="000D0812"/>
    <w:rsid w:val="000D0B9D"/>
    <w:rsid w:val="000D0FB2"/>
    <w:rsid w:val="000D14E4"/>
    <w:rsid w:val="000D19FC"/>
    <w:rsid w:val="000D1E54"/>
    <w:rsid w:val="000D245D"/>
    <w:rsid w:val="000D2530"/>
    <w:rsid w:val="000D30FB"/>
    <w:rsid w:val="000D3AA6"/>
    <w:rsid w:val="000D3E57"/>
    <w:rsid w:val="000D479E"/>
    <w:rsid w:val="000D5841"/>
    <w:rsid w:val="000D651D"/>
    <w:rsid w:val="000D7116"/>
    <w:rsid w:val="000E0551"/>
    <w:rsid w:val="000E05E5"/>
    <w:rsid w:val="000E1778"/>
    <w:rsid w:val="000E1BE6"/>
    <w:rsid w:val="000E1EB3"/>
    <w:rsid w:val="000E2799"/>
    <w:rsid w:val="000E27AD"/>
    <w:rsid w:val="000E29A2"/>
    <w:rsid w:val="000E2A54"/>
    <w:rsid w:val="000E306D"/>
    <w:rsid w:val="000E36C1"/>
    <w:rsid w:val="000E42DA"/>
    <w:rsid w:val="000E43AE"/>
    <w:rsid w:val="000E572B"/>
    <w:rsid w:val="000E6D3F"/>
    <w:rsid w:val="000F1219"/>
    <w:rsid w:val="000F1469"/>
    <w:rsid w:val="000F17AF"/>
    <w:rsid w:val="000F1D5A"/>
    <w:rsid w:val="000F2004"/>
    <w:rsid w:val="000F222E"/>
    <w:rsid w:val="000F2477"/>
    <w:rsid w:val="000F24C2"/>
    <w:rsid w:val="000F3309"/>
    <w:rsid w:val="000F410F"/>
    <w:rsid w:val="000F4724"/>
    <w:rsid w:val="000F4E3A"/>
    <w:rsid w:val="000F4EF1"/>
    <w:rsid w:val="000F4F70"/>
    <w:rsid w:val="000F5003"/>
    <w:rsid w:val="000F5EA4"/>
    <w:rsid w:val="000F6109"/>
    <w:rsid w:val="000F663B"/>
    <w:rsid w:val="000F7176"/>
    <w:rsid w:val="000F7F81"/>
    <w:rsid w:val="001005B7"/>
    <w:rsid w:val="00100839"/>
    <w:rsid w:val="00100B60"/>
    <w:rsid w:val="00101492"/>
    <w:rsid w:val="001018B6"/>
    <w:rsid w:val="00101A28"/>
    <w:rsid w:val="00102E0F"/>
    <w:rsid w:val="00103EAE"/>
    <w:rsid w:val="001050F5"/>
    <w:rsid w:val="00105528"/>
    <w:rsid w:val="0010561B"/>
    <w:rsid w:val="00105D15"/>
    <w:rsid w:val="001061F3"/>
    <w:rsid w:val="0010628E"/>
    <w:rsid w:val="001063AE"/>
    <w:rsid w:val="00106499"/>
    <w:rsid w:val="00106876"/>
    <w:rsid w:val="0011002D"/>
    <w:rsid w:val="0011013E"/>
    <w:rsid w:val="001106AD"/>
    <w:rsid w:val="00110AF5"/>
    <w:rsid w:val="00110F00"/>
    <w:rsid w:val="001122C4"/>
    <w:rsid w:val="00112368"/>
    <w:rsid w:val="00112B6C"/>
    <w:rsid w:val="00114906"/>
    <w:rsid w:val="001157F2"/>
    <w:rsid w:val="00115924"/>
    <w:rsid w:val="00115A4A"/>
    <w:rsid w:val="001168ED"/>
    <w:rsid w:val="001169D4"/>
    <w:rsid w:val="00116ABE"/>
    <w:rsid w:val="0011713F"/>
    <w:rsid w:val="00117465"/>
    <w:rsid w:val="001177D5"/>
    <w:rsid w:val="001207E9"/>
    <w:rsid w:val="00120A07"/>
    <w:rsid w:val="00120D65"/>
    <w:rsid w:val="00121642"/>
    <w:rsid w:val="001217EB"/>
    <w:rsid w:val="00122110"/>
    <w:rsid w:val="00122166"/>
    <w:rsid w:val="00122BB1"/>
    <w:rsid w:val="00122C4F"/>
    <w:rsid w:val="00122E04"/>
    <w:rsid w:val="0012390A"/>
    <w:rsid w:val="00123A5E"/>
    <w:rsid w:val="00123F3F"/>
    <w:rsid w:val="0012451D"/>
    <w:rsid w:val="0012491C"/>
    <w:rsid w:val="00124D06"/>
    <w:rsid w:val="00124FD5"/>
    <w:rsid w:val="00125951"/>
    <w:rsid w:val="00126620"/>
    <w:rsid w:val="0012691D"/>
    <w:rsid w:val="001274F3"/>
    <w:rsid w:val="00127583"/>
    <w:rsid w:val="00127BC9"/>
    <w:rsid w:val="0013061A"/>
    <w:rsid w:val="00130B03"/>
    <w:rsid w:val="00131031"/>
    <w:rsid w:val="00131A87"/>
    <w:rsid w:val="00131E76"/>
    <w:rsid w:val="00131F72"/>
    <w:rsid w:val="00132606"/>
    <w:rsid w:val="00133237"/>
    <w:rsid w:val="00133A93"/>
    <w:rsid w:val="00133E3A"/>
    <w:rsid w:val="001346A7"/>
    <w:rsid w:val="00134D72"/>
    <w:rsid w:val="00135C79"/>
    <w:rsid w:val="00135D51"/>
    <w:rsid w:val="0013620D"/>
    <w:rsid w:val="00136279"/>
    <w:rsid w:val="001364F7"/>
    <w:rsid w:val="001366BC"/>
    <w:rsid w:val="00137EF5"/>
    <w:rsid w:val="0014060D"/>
    <w:rsid w:val="00141DDF"/>
    <w:rsid w:val="00142035"/>
    <w:rsid w:val="00142845"/>
    <w:rsid w:val="00142ABC"/>
    <w:rsid w:val="001431FD"/>
    <w:rsid w:val="00143607"/>
    <w:rsid w:val="0014378B"/>
    <w:rsid w:val="001441BD"/>
    <w:rsid w:val="0014499D"/>
    <w:rsid w:val="00144FDA"/>
    <w:rsid w:val="001455B9"/>
    <w:rsid w:val="00146AD9"/>
    <w:rsid w:val="00146F2F"/>
    <w:rsid w:val="00147284"/>
    <w:rsid w:val="00147962"/>
    <w:rsid w:val="0015044B"/>
    <w:rsid w:val="0015057A"/>
    <w:rsid w:val="00150A73"/>
    <w:rsid w:val="00150A78"/>
    <w:rsid w:val="00150B38"/>
    <w:rsid w:val="00150C20"/>
    <w:rsid w:val="00150C8D"/>
    <w:rsid w:val="00151277"/>
    <w:rsid w:val="001526D6"/>
    <w:rsid w:val="001527E2"/>
    <w:rsid w:val="001537F8"/>
    <w:rsid w:val="001542A2"/>
    <w:rsid w:val="0015484C"/>
    <w:rsid w:val="00154A38"/>
    <w:rsid w:val="00154A98"/>
    <w:rsid w:val="00154F0B"/>
    <w:rsid w:val="0015627F"/>
    <w:rsid w:val="001563C3"/>
    <w:rsid w:val="00156574"/>
    <w:rsid w:val="00156A12"/>
    <w:rsid w:val="00156BC7"/>
    <w:rsid w:val="00157348"/>
    <w:rsid w:val="00157E1E"/>
    <w:rsid w:val="00157FE6"/>
    <w:rsid w:val="00160029"/>
    <w:rsid w:val="001609B3"/>
    <w:rsid w:val="0016173B"/>
    <w:rsid w:val="00161CBA"/>
    <w:rsid w:val="001622C4"/>
    <w:rsid w:val="00162665"/>
    <w:rsid w:val="00162992"/>
    <w:rsid w:val="00163277"/>
    <w:rsid w:val="00163533"/>
    <w:rsid w:val="00163600"/>
    <w:rsid w:val="001637DC"/>
    <w:rsid w:val="00164CCF"/>
    <w:rsid w:val="001653EA"/>
    <w:rsid w:val="001654D3"/>
    <w:rsid w:val="001657A7"/>
    <w:rsid w:val="00166090"/>
    <w:rsid w:val="001669F0"/>
    <w:rsid w:val="00166BDD"/>
    <w:rsid w:val="00167301"/>
    <w:rsid w:val="001675E6"/>
    <w:rsid w:val="001679C7"/>
    <w:rsid w:val="001705FC"/>
    <w:rsid w:val="00170F97"/>
    <w:rsid w:val="0017114B"/>
    <w:rsid w:val="0017121F"/>
    <w:rsid w:val="001712DA"/>
    <w:rsid w:val="0017271D"/>
    <w:rsid w:val="00173148"/>
    <w:rsid w:val="00173552"/>
    <w:rsid w:val="00173D27"/>
    <w:rsid w:val="00174576"/>
    <w:rsid w:val="00174CA2"/>
    <w:rsid w:val="00174CF9"/>
    <w:rsid w:val="00175966"/>
    <w:rsid w:val="0017637C"/>
    <w:rsid w:val="00176487"/>
    <w:rsid w:val="001777D4"/>
    <w:rsid w:val="001777D6"/>
    <w:rsid w:val="00177BD2"/>
    <w:rsid w:val="00177E4F"/>
    <w:rsid w:val="00180687"/>
    <w:rsid w:val="00180B5E"/>
    <w:rsid w:val="00180D06"/>
    <w:rsid w:val="00180D91"/>
    <w:rsid w:val="0018106A"/>
    <w:rsid w:val="00181363"/>
    <w:rsid w:val="001818F5"/>
    <w:rsid w:val="00181C43"/>
    <w:rsid w:val="0018298E"/>
    <w:rsid w:val="00183293"/>
    <w:rsid w:val="00184318"/>
    <w:rsid w:val="001859FC"/>
    <w:rsid w:val="001863C7"/>
    <w:rsid w:val="00186B47"/>
    <w:rsid w:val="00186F22"/>
    <w:rsid w:val="0018736D"/>
    <w:rsid w:val="001874C4"/>
    <w:rsid w:val="00190359"/>
    <w:rsid w:val="00190556"/>
    <w:rsid w:val="0019116E"/>
    <w:rsid w:val="0019156E"/>
    <w:rsid w:val="0019199D"/>
    <w:rsid w:val="001921E6"/>
    <w:rsid w:val="00192333"/>
    <w:rsid w:val="00193055"/>
    <w:rsid w:val="00193E4B"/>
    <w:rsid w:val="0019419F"/>
    <w:rsid w:val="00194400"/>
    <w:rsid w:val="00194E77"/>
    <w:rsid w:val="0019552F"/>
    <w:rsid w:val="00195AD2"/>
    <w:rsid w:val="001960A6"/>
    <w:rsid w:val="001971B1"/>
    <w:rsid w:val="00197A87"/>
    <w:rsid w:val="00197BE2"/>
    <w:rsid w:val="001A0748"/>
    <w:rsid w:val="001A0EA7"/>
    <w:rsid w:val="001A11D8"/>
    <w:rsid w:val="001A1970"/>
    <w:rsid w:val="001A19BD"/>
    <w:rsid w:val="001A1A08"/>
    <w:rsid w:val="001A21F4"/>
    <w:rsid w:val="001A2D86"/>
    <w:rsid w:val="001A317B"/>
    <w:rsid w:val="001A36BF"/>
    <w:rsid w:val="001A3CEB"/>
    <w:rsid w:val="001A4374"/>
    <w:rsid w:val="001A4BDB"/>
    <w:rsid w:val="001A56DC"/>
    <w:rsid w:val="001A5760"/>
    <w:rsid w:val="001A6418"/>
    <w:rsid w:val="001A74CE"/>
    <w:rsid w:val="001B1BA6"/>
    <w:rsid w:val="001B1DD1"/>
    <w:rsid w:val="001B20EF"/>
    <w:rsid w:val="001B2CFC"/>
    <w:rsid w:val="001B2E02"/>
    <w:rsid w:val="001B2E7E"/>
    <w:rsid w:val="001B30E8"/>
    <w:rsid w:val="001B32F5"/>
    <w:rsid w:val="001B333D"/>
    <w:rsid w:val="001B4A30"/>
    <w:rsid w:val="001B4DD3"/>
    <w:rsid w:val="001B4F53"/>
    <w:rsid w:val="001B526C"/>
    <w:rsid w:val="001B5EAD"/>
    <w:rsid w:val="001B60B4"/>
    <w:rsid w:val="001B6165"/>
    <w:rsid w:val="001B6539"/>
    <w:rsid w:val="001B6BC2"/>
    <w:rsid w:val="001B70B5"/>
    <w:rsid w:val="001B76A2"/>
    <w:rsid w:val="001C030F"/>
    <w:rsid w:val="001C0A6F"/>
    <w:rsid w:val="001C0EF9"/>
    <w:rsid w:val="001C1122"/>
    <w:rsid w:val="001C16A8"/>
    <w:rsid w:val="001C2231"/>
    <w:rsid w:val="001C2768"/>
    <w:rsid w:val="001C29AC"/>
    <w:rsid w:val="001C2BF2"/>
    <w:rsid w:val="001C4C30"/>
    <w:rsid w:val="001C605A"/>
    <w:rsid w:val="001C63F3"/>
    <w:rsid w:val="001C64F0"/>
    <w:rsid w:val="001C73F8"/>
    <w:rsid w:val="001C7530"/>
    <w:rsid w:val="001C7AFD"/>
    <w:rsid w:val="001D1051"/>
    <w:rsid w:val="001D13EC"/>
    <w:rsid w:val="001D185F"/>
    <w:rsid w:val="001D1AC3"/>
    <w:rsid w:val="001D1BE1"/>
    <w:rsid w:val="001D36F0"/>
    <w:rsid w:val="001D39FB"/>
    <w:rsid w:val="001D3EF4"/>
    <w:rsid w:val="001D3F32"/>
    <w:rsid w:val="001D4155"/>
    <w:rsid w:val="001D46C7"/>
    <w:rsid w:val="001D46E9"/>
    <w:rsid w:val="001D480F"/>
    <w:rsid w:val="001D5812"/>
    <w:rsid w:val="001D58F7"/>
    <w:rsid w:val="001D5FD0"/>
    <w:rsid w:val="001D6603"/>
    <w:rsid w:val="001D6E4F"/>
    <w:rsid w:val="001D77F4"/>
    <w:rsid w:val="001D7B4F"/>
    <w:rsid w:val="001E0137"/>
    <w:rsid w:val="001E022E"/>
    <w:rsid w:val="001E05E2"/>
    <w:rsid w:val="001E06F1"/>
    <w:rsid w:val="001E1124"/>
    <w:rsid w:val="001E1577"/>
    <w:rsid w:val="001E28CC"/>
    <w:rsid w:val="001E3100"/>
    <w:rsid w:val="001E3125"/>
    <w:rsid w:val="001E3171"/>
    <w:rsid w:val="001E4299"/>
    <w:rsid w:val="001E4EFC"/>
    <w:rsid w:val="001E5238"/>
    <w:rsid w:val="001E52FE"/>
    <w:rsid w:val="001E5375"/>
    <w:rsid w:val="001E5559"/>
    <w:rsid w:val="001E63A4"/>
    <w:rsid w:val="001E6E30"/>
    <w:rsid w:val="001E705E"/>
    <w:rsid w:val="001E7408"/>
    <w:rsid w:val="001E7991"/>
    <w:rsid w:val="001E7AAC"/>
    <w:rsid w:val="001F00DC"/>
    <w:rsid w:val="001F0949"/>
    <w:rsid w:val="001F0E45"/>
    <w:rsid w:val="001F1517"/>
    <w:rsid w:val="001F1764"/>
    <w:rsid w:val="001F1C7E"/>
    <w:rsid w:val="001F20B6"/>
    <w:rsid w:val="001F214A"/>
    <w:rsid w:val="001F22EF"/>
    <w:rsid w:val="001F24FE"/>
    <w:rsid w:val="001F25A1"/>
    <w:rsid w:val="001F2667"/>
    <w:rsid w:val="001F2B19"/>
    <w:rsid w:val="001F32D9"/>
    <w:rsid w:val="001F3F33"/>
    <w:rsid w:val="001F466F"/>
    <w:rsid w:val="001F4D30"/>
    <w:rsid w:val="001F5139"/>
    <w:rsid w:val="001F68C9"/>
    <w:rsid w:val="001F6C25"/>
    <w:rsid w:val="001F71E9"/>
    <w:rsid w:val="00200B28"/>
    <w:rsid w:val="002018BE"/>
    <w:rsid w:val="002022A1"/>
    <w:rsid w:val="00202BE1"/>
    <w:rsid w:val="00203CE8"/>
    <w:rsid w:val="00203E54"/>
    <w:rsid w:val="002042B7"/>
    <w:rsid w:val="00204531"/>
    <w:rsid w:val="0020469B"/>
    <w:rsid w:val="002052B4"/>
    <w:rsid w:val="00205638"/>
    <w:rsid w:val="00205CDB"/>
    <w:rsid w:val="00205F3F"/>
    <w:rsid w:val="00205FA4"/>
    <w:rsid w:val="00206170"/>
    <w:rsid w:val="002062F7"/>
    <w:rsid w:val="002072A9"/>
    <w:rsid w:val="00207C77"/>
    <w:rsid w:val="002103BE"/>
    <w:rsid w:val="002104DC"/>
    <w:rsid w:val="00210A6A"/>
    <w:rsid w:val="00210E0B"/>
    <w:rsid w:val="00211127"/>
    <w:rsid w:val="00211EE6"/>
    <w:rsid w:val="002120B8"/>
    <w:rsid w:val="002127EF"/>
    <w:rsid w:val="00212D07"/>
    <w:rsid w:val="0021307F"/>
    <w:rsid w:val="0021334E"/>
    <w:rsid w:val="00213733"/>
    <w:rsid w:val="0021537D"/>
    <w:rsid w:val="00217930"/>
    <w:rsid w:val="0021BDDB"/>
    <w:rsid w:val="002206E5"/>
    <w:rsid w:val="0022091A"/>
    <w:rsid w:val="00220F03"/>
    <w:rsid w:val="002212A1"/>
    <w:rsid w:val="0022148C"/>
    <w:rsid w:val="0022163F"/>
    <w:rsid w:val="00221D33"/>
    <w:rsid w:val="00221F2F"/>
    <w:rsid w:val="00222C16"/>
    <w:rsid w:val="002238FA"/>
    <w:rsid w:val="00223AD4"/>
    <w:rsid w:val="00224093"/>
    <w:rsid w:val="0022443C"/>
    <w:rsid w:val="00224DFA"/>
    <w:rsid w:val="002257F1"/>
    <w:rsid w:val="0022638B"/>
    <w:rsid w:val="002265B0"/>
    <w:rsid w:val="00227E09"/>
    <w:rsid w:val="0023052B"/>
    <w:rsid w:val="00230748"/>
    <w:rsid w:val="0023086E"/>
    <w:rsid w:val="00230B57"/>
    <w:rsid w:val="00230C58"/>
    <w:rsid w:val="002311DD"/>
    <w:rsid w:val="002319DF"/>
    <w:rsid w:val="0023206A"/>
    <w:rsid w:val="00232711"/>
    <w:rsid w:val="00233D15"/>
    <w:rsid w:val="00233D90"/>
    <w:rsid w:val="00234005"/>
    <w:rsid w:val="002340F9"/>
    <w:rsid w:val="002349A7"/>
    <w:rsid w:val="00235983"/>
    <w:rsid w:val="00236225"/>
    <w:rsid w:val="002365DC"/>
    <w:rsid w:val="002367AE"/>
    <w:rsid w:val="00236920"/>
    <w:rsid w:val="0023764F"/>
    <w:rsid w:val="00240489"/>
    <w:rsid w:val="002408FE"/>
    <w:rsid w:val="00241DE5"/>
    <w:rsid w:val="00242AE0"/>
    <w:rsid w:val="00243B9D"/>
    <w:rsid w:val="00243E0A"/>
    <w:rsid w:val="0024402C"/>
    <w:rsid w:val="0024413F"/>
    <w:rsid w:val="0024447B"/>
    <w:rsid w:val="00244501"/>
    <w:rsid w:val="00244864"/>
    <w:rsid w:val="00244BF0"/>
    <w:rsid w:val="00244E70"/>
    <w:rsid w:val="00245304"/>
    <w:rsid w:val="002459B2"/>
    <w:rsid w:val="00245C73"/>
    <w:rsid w:val="002460C2"/>
    <w:rsid w:val="00246423"/>
    <w:rsid w:val="00246D0E"/>
    <w:rsid w:val="0024749D"/>
    <w:rsid w:val="002479B6"/>
    <w:rsid w:val="002501AE"/>
    <w:rsid w:val="00251B53"/>
    <w:rsid w:val="0025207F"/>
    <w:rsid w:val="00252598"/>
    <w:rsid w:val="00252B09"/>
    <w:rsid w:val="00252F06"/>
    <w:rsid w:val="00254157"/>
    <w:rsid w:val="002549F8"/>
    <w:rsid w:val="00254A81"/>
    <w:rsid w:val="00254B74"/>
    <w:rsid w:val="00256030"/>
    <w:rsid w:val="00256422"/>
    <w:rsid w:val="00256F00"/>
    <w:rsid w:val="002573DA"/>
    <w:rsid w:val="00257B30"/>
    <w:rsid w:val="00257EF8"/>
    <w:rsid w:val="0026104B"/>
    <w:rsid w:val="00261231"/>
    <w:rsid w:val="0026170C"/>
    <w:rsid w:val="00261AD2"/>
    <w:rsid w:val="0026246E"/>
    <w:rsid w:val="00262CF0"/>
    <w:rsid w:val="002633F7"/>
    <w:rsid w:val="002641AC"/>
    <w:rsid w:val="00264970"/>
    <w:rsid w:val="00264A8D"/>
    <w:rsid w:val="00264C52"/>
    <w:rsid w:val="00265D6F"/>
    <w:rsid w:val="00265DEA"/>
    <w:rsid w:val="00265F21"/>
    <w:rsid w:val="00266819"/>
    <w:rsid w:val="00266B17"/>
    <w:rsid w:val="00266F06"/>
    <w:rsid w:val="002675A8"/>
    <w:rsid w:val="0026765A"/>
    <w:rsid w:val="00270017"/>
    <w:rsid w:val="002717DA"/>
    <w:rsid w:val="00271E6E"/>
    <w:rsid w:val="00272178"/>
    <w:rsid w:val="0027223A"/>
    <w:rsid w:val="00272BAF"/>
    <w:rsid w:val="00273436"/>
    <w:rsid w:val="002734B8"/>
    <w:rsid w:val="00273A00"/>
    <w:rsid w:val="002749EA"/>
    <w:rsid w:val="00274BEB"/>
    <w:rsid w:val="0027538B"/>
    <w:rsid w:val="00275772"/>
    <w:rsid w:val="00275E88"/>
    <w:rsid w:val="002760E8"/>
    <w:rsid w:val="002761CF"/>
    <w:rsid w:val="00276472"/>
    <w:rsid w:val="00276543"/>
    <w:rsid w:val="002765E0"/>
    <w:rsid w:val="0027663B"/>
    <w:rsid w:val="002772D0"/>
    <w:rsid w:val="00277551"/>
    <w:rsid w:val="00277FD0"/>
    <w:rsid w:val="0028420F"/>
    <w:rsid w:val="002844E7"/>
    <w:rsid w:val="00284D51"/>
    <w:rsid w:val="00284ED9"/>
    <w:rsid w:val="00285865"/>
    <w:rsid w:val="002859BC"/>
    <w:rsid w:val="00285A42"/>
    <w:rsid w:val="00285ECE"/>
    <w:rsid w:val="0028636E"/>
    <w:rsid w:val="002863CD"/>
    <w:rsid w:val="00286431"/>
    <w:rsid w:val="0028650D"/>
    <w:rsid w:val="002867A4"/>
    <w:rsid w:val="0029067E"/>
    <w:rsid w:val="00290B04"/>
    <w:rsid w:val="00290CE5"/>
    <w:rsid w:val="0029219D"/>
    <w:rsid w:val="00292637"/>
    <w:rsid w:val="00293308"/>
    <w:rsid w:val="00293595"/>
    <w:rsid w:val="002936A9"/>
    <w:rsid w:val="00294F10"/>
    <w:rsid w:val="00294FFC"/>
    <w:rsid w:val="002952C4"/>
    <w:rsid w:val="002961F2"/>
    <w:rsid w:val="002962CD"/>
    <w:rsid w:val="0029683E"/>
    <w:rsid w:val="00296DCF"/>
    <w:rsid w:val="002A0608"/>
    <w:rsid w:val="002A08F1"/>
    <w:rsid w:val="002A2082"/>
    <w:rsid w:val="002A20F9"/>
    <w:rsid w:val="002A29C7"/>
    <w:rsid w:val="002A31E0"/>
    <w:rsid w:val="002A3486"/>
    <w:rsid w:val="002A3821"/>
    <w:rsid w:val="002A3A32"/>
    <w:rsid w:val="002A3C84"/>
    <w:rsid w:val="002A488B"/>
    <w:rsid w:val="002A488F"/>
    <w:rsid w:val="002A4E60"/>
    <w:rsid w:val="002A54EF"/>
    <w:rsid w:val="002A6890"/>
    <w:rsid w:val="002A76F8"/>
    <w:rsid w:val="002B0BB6"/>
    <w:rsid w:val="002B2C4A"/>
    <w:rsid w:val="002B37D7"/>
    <w:rsid w:val="002B3D4B"/>
    <w:rsid w:val="002B40B9"/>
    <w:rsid w:val="002B4620"/>
    <w:rsid w:val="002B52CE"/>
    <w:rsid w:val="002B545C"/>
    <w:rsid w:val="002B5B58"/>
    <w:rsid w:val="002B6722"/>
    <w:rsid w:val="002B72FF"/>
    <w:rsid w:val="002B7EAC"/>
    <w:rsid w:val="002C1450"/>
    <w:rsid w:val="002C15D1"/>
    <w:rsid w:val="002C2AD0"/>
    <w:rsid w:val="002C3F07"/>
    <w:rsid w:val="002C4416"/>
    <w:rsid w:val="002C46CC"/>
    <w:rsid w:val="002C4A17"/>
    <w:rsid w:val="002C542C"/>
    <w:rsid w:val="002C66A7"/>
    <w:rsid w:val="002C6C55"/>
    <w:rsid w:val="002C7A87"/>
    <w:rsid w:val="002C8688"/>
    <w:rsid w:val="002C8C98"/>
    <w:rsid w:val="002D0CC6"/>
    <w:rsid w:val="002D19CE"/>
    <w:rsid w:val="002D24A3"/>
    <w:rsid w:val="002D28FF"/>
    <w:rsid w:val="002D2B75"/>
    <w:rsid w:val="002D2FBA"/>
    <w:rsid w:val="002D3008"/>
    <w:rsid w:val="002D37CB"/>
    <w:rsid w:val="002D39CC"/>
    <w:rsid w:val="002D409D"/>
    <w:rsid w:val="002D4237"/>
    <w:rsid w:val="002D53C0"/>
    <w:rsid w:val="002D5D54"/>
    <w:rsid w:val="002D5EF0"/>
    <w:rsid w:val="002D6119"/>
    <w:rsid w:val="002D6300"/>
    <w:rsid w:val="002D69EE"/>
    <w:rsid w:val="002D6A4B"/>
    <w:rsid w:val="002D6C56"/>
    <w:rsid w:val="002D6DC7"/>
    <w:rsid w:val="002D729C"/>
    <w:rsid w:val="002D740C"/>
    <w:rsid w:val="002D786F"/>
    <w:rsid w:val="002D7A61"/>
    <w:rsid w:val="002D7C63"/>
    <w:rsid w:val="002E051B"/>
    <w:rsid w:val="002E0A02"/>
    <w:rsid w:val="002E1B1F"/>
    <w:rsid w:val="002E1B74"/>
    <w:rsid w:val="002E224B"/>
    <w:rsid w:val="002E232B"/>
    <w:rsid w:val="002E290D"/>
    <w:rsid w:val="002E2C6E"/>
    <w:rsid w:val="002E46B1"/>
    <w:rsid w:val="002E4875"/>
    <w:rsid w:val="002E495F"/>
    <w:rsid w:val="002E4C1C"/>
    <w:rsid w:val="002E4C36"/>
    <w:rsid w:val="002E501C"/>
    <w:rsid w:val="002E51EF"/>
    <w:rsid w:val="002E5558"/>
    <w:rsid w:val="002E558D"/>
    <w:rsid w:val="002E64B6"/>
    <w:rsid w:val="002E7275"/>
    <w:rsid w:val="002F0493"/>
    <w:rsid w:val="002F05EE"/>
    <w:rsid w:val="002F0A71"/>
    <w:rsid w:val="002F0C69"/>
    <w:rsid w:val="002F0F76"/>
    <w:rsid w:val="002F169E"/>
    <w:rsid w:val="002F2299"/>
    <w:rsid w:val="002F231D"/>
    <w:rsid w:val="002F245E"/>
    <w:rsid w:val="002F3FF1"/>
    <w:rsid w:val="002F453C"/>
    <w:rsid w:val="002F50C5"/>
    <w:rsid w:val="002F5E64"/>
    <w:rsid w:val="002F61F5"/>
    <w:rsid w:val="002F69C1"/>
    <w:rsid w:val="002F6B26"/>
    <w:rsid w:val="002F6FD6"/>
    <w:rsid w:val="002F7472"/>
    <w:rsid w:val="002F7679"/>
    <w:rsid w:val="002F77C0"/>
    <w:rsid w:val="002F7A59"/>
    <w:rsid w:val="00300A6B"/>
    <w:rsid w:val="00300C01"/>
    <w:rsid w:val="00300C50"/>
    <w:rsid w:val="00301553"/>
    <w:rsid w:val="00301817"/>
    <w:rsid w:val="003020EC"/>
    <w:rsid w:val="003028E6"/>
    <w:rsid w:val="003042B9"/>
    <w:rsid w:val="003043CE"/>
    <w:rsid w:val="0030573E"/>
    <w:rsid w:val="0030580A"/>
    <w:rsid w:val="00305B52"/>
    <w:rsid w:val="00305C44"/>
    <w:rsid w:val="003060DC"/>
    <w:rsid w:val="0030692D"/>
    <w:rsid w:val="00306E15"/>
    <w:rsid w:val="00307125"/>
    <w:rsid w:val="003071A1"/>
    <w:rsid w:val="003071E5"/>
    <w:rsid w:val="0030774D"/>
    <w:rsid w:val="00307B38"/>
    <w:rsid w:val="003104C9"/>
    <w:rsid w:val="00311113"/>
    <w:rsid w:val="003114AC"/>
    <w:rsid w:val="00311503"/>
    <w:rsid w:val="00311771"/>
    <w:rsid w:val="00311CCB"/>
    <w:rsid w:val="00311E03"/>
    <w:rsid w:val="0031219D"/>
    <w:rsid w:val="003128DC"/>
    <w:rsid w:val="00313818"/>
    <w:rsid w:val="00313B5F"/>
    <w:rsid w:val="00315741"/>
    <w:rsid w:val="003158F2"/>
    <w:rsid w:val="00315B10"/>
    <w:rsid w:val="00316B4B"/>
    <w:rsid w:val="00317284"/>
    <w:rsid w:val="003175ED"/>
    <w:rsid w:val="00317B16"/>
    <w:rsid w:val="00320ECA"/>
    <w:rsid w:val="00321F4E"/>
    <w:rsid w:val="003222B8"/>
    <w:rsid w:val="0032269D"/>
    <w:rsid w:val="00322A9C"/>
    <w:rsid w:val="00322CE3"/>
    <w:rsid w:val="00322F7E"/>
    <w:rsid w:val="0032322B"/>
    <w:rsid w:val="00323491"/>
    <w:rsid w:val="0032363B"/>
    <w:rsid w:val="003247C6"/>
    <w:rsid w:val="00325000"/>
    <w:rsid w:val="00325C28"/>
    <w:rsid w:val="00327CEE"/>
    <w:rsid w:val="00331361"/>
    <w:rsid w:val="00331562"/>
    <w:rsid w:val="003316D0"/>
    <w:rsid w:val="003324B1"/>
    <w:rsid w:val="003324C5"/>
    <w:rsid w:val="003333FB"/>
    <w:rsid w:val="0033411A"/>
    <w:rsid w:val="00334192"/>
    <w:rsid w:val="00334255"/>
    <w:rsid w:val="00335274"/>
    <w:rsid w:val="0033542F"/>
    <w:rsid w:val="00335584"/>
    <w:rsid w:val="00335F44"/>
    <w:rsid w:val="00336454"/>
    <w:rsid w:val="00336EC7"/>
    <w:rsid w:val="00337425"/>
    <w:rsid w:val="00337D48"/>
    <w:rsid w:val="0034055D"/>
    <w:rsid w:val="00340964"/>
    <w:rsid w:val="00341C0F"/>
    <w:rsid w:val="00343047"/>
    <w:rsid w:val="003433A0"/>
    <w:rsid w:val="00343C26"/>
    <w:rsid w:val="0034461B"/>
    <w:rsid w:val="0034480D"/>
    <w:rsid w:val="003451E5"/>
    <w:rsid w:val="003454A3"/>
    <w:rsid w:val="00345958"/>
    <w:rsid w:val="003471E1"/>
    <w:rsid w:val="003478F6"/>
    <w:rsid w:val="0035090F"/>
    <w:rsid w:val="00351648"/>
    <w:rsid w:val="00351775"/>
    <w:rsid w:val="00351915"/>
    <w:rsid w:val="00352669"/>
    <w:rsid w:val="003526AF"/>
    <w:rsid w:val="00352CCB"/>
    <w:rsid w:val="00352FB0"/>
    <w:rsid w:val="00353681"/>
    <w:rsid w:val="00354B43"/>
    <w:rsid w:val="00355869"/>
    <w:rsid w:val="00355C1B"/>
    <w:rsid w:val="00355FDB"/>
    <w:rsid w:val="003569A2"/>
    <w:rsid w:val="00356B7D"/>
    <w:rsid w:val="00356F4B"/>
    <w:rsid w:val="0035706B"/>
    <w:rsid w:val="00357955"/>
    <w:rsid w:val="00357C46"/>
    <w:rsid w:val="00360793"/>
    <w:rsid w:val="0036083B"/>
    <w:rsid w:val="00360C2B"/>
    <w:rsid w:val="00360D32"/>
    <w:rsid w:val="0036142A"/>
    <w:rsid w:val="00361DB7"/>
    <w:rsid w:val="00361E87"/>
    <w:rsid w:val="00363E07"/>
    <w:rsid w:val="0036427A"/>
    <w:rsid w:val="00365D89"/>
    <w:rsid w:val="00366713"/>
    <w:rsid w:val="003679DB"/>
    <w:rsid w:val="003710DF"/>
    <w:rsid w:val="0037117F"/>
    <w:rsid w:val="00371191"/>
    <w:rsid w:val="003718EC"/>
    <w:rsid w:val="00371F6C"/>
    <w:rsid w:val="00372093"/>
    <w:rsid w:val="00372F84"/>
    <w:rsid w:val="00373649"/>
    <w:rsid w:val="00374468"/>
    <w:rsid w:val="00374766"/>
    <w:rsid w:val="00374A2A"/>
    <w:rsid w:val="003751B7"/>
    <w:rsid w:val="003766F7"/>
    <w:rsid w:val="00376E86"/>
    <w:rsid w:val="003777FF"/>
    <w:rsid w:val="00380C5A"/>
    <w:rsid w:val="003810DA"/>
    <w:rsid w:val="00381375"/>
    <w:rsid w:val="00381BB2"/>
    <w:rsid w:val="00381CB1"/>
    <w:rsid w:val="00382017"/>
    <w:rsid w:val="003820B0"/>
    <w:rsid w:val="0038211B"/>
    <w:rsid w:val="00382C6D"/>
    <w:rsid w:val="00382DEE"/>
    <w:rsid w:val="00385082"/>
    <w:rsid w:val="00385F4C"/>
    <w:rsid w:val="00386E25"/>
    <w:rsid w:val="0038710C"/>
    <w:rsid w:val="003878CC"/>
    <w:rsid w:val="00387CFC"/>
    <w:rsid w:val="003902B1"/>
    <w:rsid w:val="00390891"/>
    <w:rsid w:val="00390ECA"/>
    <w:rsid w:val="003910EE"/>
    <w:rsid w:val="003922D1"/>
    <w:rsid w:val="00392842"/>
    <w:rsid w:val="00392A5F"/>
    <w:rsid w:val="00392C23"/>
    <w:rsid w:val="003930A6"/>
    <w:rsid w:val="003932A4"/>
    <w:rsid w:val="0039378C"/>
    <w:rsid w:val="00394305"/>
    <w:rsid w:val="0039480B"/>
    <w:rsid w:val="00394A17"/>
    <w:rsid w:val="00394CAA"/>
    <w:rsid w:val="00395EF7"/>
    <w:rsid w:val="00397141"/>
    <w:rsid w:val="00397834"/>
    <w:rsid w:val="00397DDA"/>
    <w:rsid w:val="003A0004"/>
    <w:rsid w:val="003A0AFF"/>
    <w:rsid w:val="003A0B5E"/>
    <w:rsid w:val="003A0BDF"/>
    <w:rsid w:val="003A102D"/>
    <w:rsid w:val="003A1FEE"/>
    <w:rsid w:val="003A1FF2"/>
    <w:rsid w:val="003A23F4"/>
    <w:rsid w:val="003A3394"/>
    <w:rsid w:val="003A3C36"/>
    <w:rsid w:val="003A3F21"/>
    <w:rsid w:val="003A48BC"/>
    <w:rsid w:val="003A5222"/>
    <w:rsid w:val="003A68BF"/>
    <w:rsid w:val="003A6A59"/>
    <w:rsid w:val="003A7C71"/>
    <w:rsid w:val="003AD8DE"/>
    <w:rsid w:val="003B038A"/>
    <w:rsid w:val="003B0B80"/>
    <w:rsid w:val="003B3040"/>
    <w:rsid w:val="003B34B4"/>
    <w:rsid w:val="003B3E7E"/>
    <w:rsid w:val="003B442F"/>
    <w:rsid w:val="003B4E38"/>
    <w:rsid w:val="003B5617"/>
    <w:rsid w:val="003B6AB1"/>
    <w:rsid w:val="003B6C1A"/>
    <w:rsid w:val="003B709D"/>
    <w:rsid w:val="003B74EC"/>
    <w:rsid w:val="003B74FF"/>
    <w:rsid w:val="003B7BEA"/>
    <w:rsid w:val="003C00AA"/>
    <w:rsid w:val="003C03E3"/>
    <w:rsid w:val="003C09B5"/>
    <w:rsid w:val="003C0CBE"/>
    <w:rsid w:val="003C1078"/>
    <w:rsid w:val="003C147A"/>
    <w:rsid w:val="003C22DC"/>
    <w:rsid w:val="003C25A1"/>
    <w:rsid w:val="003C277D"/>
    <w:rsid w:val="003C2AAA"/>
    <w:rsid w:val="003C2C5C"/>
    <w:rsid w:val="003C3620"/>
    <w:rsid w:val="003C3864"/>
    <w:rsid w:val="003C4525"/>
    <w:rsid w:val="003C49D4"/>
    <w:rsid w:val="003C4A83"/>
    <w:rsid w:val="003C5507"/>
    <w:rsid w:val="003C62C3"/>
    <w:rsid w:val="003C64B9"/>
    <w:rsid w:val="003C7194"/>
    <w:rsid w:val="003D0980"/>
    <w:rsid w:val="003D17AF"/>
    <w:rsid w:val="003D25FF"/>
    <w:rsid w:val="003D2629"/>
    <w:rsid w:val="003D3516"/>
    <w:rsid w:val="003D3B2F"/>
    <w:rsid w:val="003D3C48"/>
    <w:rsid w:val="003D4586"/>
    <w:rsid w:val="003D4A54"/>
    <w:rsid w:val="003D4FF6"/>
    <w:rsid w:val="003D5008"/>
    <w:rsid w:val="003D5097"/>
    <w:rsid w:val="003D54BE"/>
    <w:rsid w:val="003D5AE3"/>
    <w:rsid w:val="003D619C"/>
    <w:rsid w:val="003D6934"/>
    <w:rsid w:val="003D694A"/>
    <w:rsid w:val="003D6DED"/>
    <w:rsid w:val="003D7D05"/>
    <w:rsid w:val="003E02EE"/>
    <w:rsid w:val="003E0A27"/>
    <w:rsid w:val="003E1738"/>
    <w:rsid w:val="003E2032"/>
    <w:rsid w:val="003E20E1"/>
    <w:rsid w:val="003E251D"/>
    <w:rsid w:val="003E33AA"/>
    <w:rsid w:val="003E3BA6"/>
    <w:rsid w:val="003E4056"/>
    <w:rsid w:val="003E407B"/>
    <w:rsid w:val="003E49F6"/>
    <w:rsid w:val="003E4D60"/>
    <w:rsid w:val="003E535F"/>
    <w:rsid w:val="003E5390"/>
    <w:rsid w:val="003E5706"/>
    <w:rsid w:val="003E6D87"/>
    <w:rsid w:val="003E77D0"/>
    <w:rsid w:val="003E7D7E"/>
    <w:rsid w:val="003E7EF2"/>
    <w:rsid w:val="003F0B01"/>
    <w:rsid w:val="003F0B3A"/>
    <w:rsid w:val="003F11A0"/>
    <w:rsid w:val="003F12CC"/>
    <w:rsid w:val="003F13C5"/>
    <w:rsid w:val="003F1FB1"/>
    <w:rsid w:val="003F2490"/>
    <w:rsid w:val="003F2696"/>
    <w:rsid w:val="003F2EFF"/>
    <w:rsid w:val="003F3582"/>
    <w:rsid w:val="003F36BE"/>
    <w:rsid w:val="003F375D"/>
    <w:rsid w:val="003F389D"/>
    <w:rsid w:val="003F3A1B"/>
    <w:rsid w:val="003F4014"/>
    <w:rsid w:val="003F433D"/>
    <w:rsid w:val="003F4C6C"/>
    <w:rsid w:val="003F54BC"/>
    <w:rsid w:val="003F5811"/>
    <w:rsid w:val="003F597E"/>
    <w:rsid w:val="003F5C45"/>
    <w:rsid w:val="003F5F91"/>
    <w:rsid w:val="003F5FCB"/>
    <w:rsid w:val="003F6B43"/>
    <w:rsid w:val="003F748B"/>
    <w:rsid w:val="003F761D"/>
    <w:rsid w:val="003F7FDF"/>
    <w:rsid w:val="00400644"/>
    <w:rsid w:val="0040088E"/>
    <w:rsid w:val="00400C80"/>
    <w:rsid w:val="00401247"/>
    <w:rsid w:val="004013E7"/>
    <w:rsid w:val="004014F6"/>
    <w:rsid w:val="00401C00"/>
    <w:rsid w:val="00401DC0"/>
    <w:rsid w:val="0040215B"/>
    <w:rsid w:val="00402302"/>
    <w:rsid w:val="00402317"/>
    <w:rsid w:val="00402CCD"/>
    <w:rsid w:val="00402E63"/>
    <w:rsid w:val="00403887"/>
    <w:rsid w:val="004040E3"/>
    <w:rsid w:val="004044D9"/>
    <w:rsid w:val="00404744"/>
    <w:rsid w:val="004056D7"/>
    <w:rsid w:val="0040576F"/>
    <w:rsid w:val="00405AD6"/>
    <w:rsid w:val="00405CC4"/>
    <w:rsid w:val="004064B7"/>
    <w:rsid w:val="004069BC"/>
    <w:rsid w:val="00407004"/>
    <w:rsid w:val="00410DB4"/>
    <w:rsid w:val="00412407"/>
    <w:rsid w:val="00412997"/>
    <w:rsid w:val="00413650"/>
    <w:rsid w:val="00414446"/>
    <w:rsid w:val="00414B84"/>
    <w:rsid w:val="004154CB"/>
    <w:rsid w:val="0041595F"/>
    <w:rsid w:val="00415C8C"/>
    <w:rsid w:val="00415DC5"/>
    <w:rsid w:val="00420F80"/>
    <w:rsid w:val="0042140F"/>
    <w:rsid w:val="004223C6"/>
    <w:rsid w:val="00422672"/>
    <w:rsid w:val="0042306D"/>
    <w:rsid w:val="004236AF"/>
    <w:rsid w:val="004245F7"/>
    <w:rsid w:val="00424804"/>
    <w:rsid w:val="00424E6A"/>
    <w:rsid w:val="00424F8A"/>
    <w:rsid w:val="00425762"/>
    <w:rsid w:val="0042594B"/>
    <w:rsid w:val="004260BE"/>
    <w:rsid w:val="00426CB4"/>
    <w:rsid w:val="00426DF3"/>
    <w:rsid w:val="004272BF"/>
    <w:rsid w:val="004276AE"/>
    <w:rsid w:val="00427946"/>
    <w:rsid w:val="0042ACA0"/>
    <w:rsid w:val="00430730"/>
    <w:rsid w:val="0043088E"/>
    <w:rsid w:val="0043099E"/>
    <w:rsid w:val="00431185"/>
    <w:rsid w:val="00431E01"/>
    <w:rsid w:val="0043378C"/>
    <w:rsid w:val="00434239"/>
    <w:rsid w:val="00434663"/>
    <w:rsid w:val="00434975"/>
    <w:rsid w:val="00435197"/>
    <w:rsid w:val="00435A98"/>
    <w:rsid w:val="004361B5"/>
    <w:rsid w:val="0043637D"/>
    <w:rsid w:val="00436EE2"/>
    <w:rsid w:val="00440E1C"/>
    <w:rsid w:val="00440E65"/>
    <w:rsid w:val="0044115E"/>
    <w:rsid w:val="00441AE2"/>
    <w:rsid w:val="0044204D"/>
    <w:rsid w:val="00442398"/>
    <w:rsid w:val="004430E1"/>
    <w:rsid w:val="00443324"/>
    <w:rsid w:val="00443D32"/>
    <w:rsid w:val="00443E89"/>
    <w:rsid w:val="0044488D"/>
    <w:rsid w:val="00444CD1"/>
    <w:rsid w:val="0044579E"/>
    <w:rsid w:val="00445A6A"/>
    <w:rsid w:val="004465BF"/>
    <w:rsid w:val="004468B0"/>
    <w:rsid w:val="00446F40"/>
    <w:rsid w:val="0044722D"/>
    <w:rsid w:val="00447BF9"/>
    <w:rsid w:val="0044FD3B"/>
    <w:rsid w:val="004505BC"/>
    <w:rsid w:val="00450653"/>
    <w:rsid w:val="00450895"/>
    <w:rsid w:val="00450D0D"/>
    <w:rsid w:val="00451A16"/>
    <w:rsid w:val="004522BB"/>
    <w:rsid w:val="00453BBA"/>
    <w:rsid w:val="00454656"/>
    <w:rsid w:val="00454980"/>
    <w:rsid w:val="00455EC5"/>
    <w:rsid w:val="00456A6B"/>
    <w:rsid w:val="0045725E"/>
    <w:rsid w:val="00457296"/>
    <w:rsid w:val="00457723"/>
    <w:rsid w:val="00457E76"/>
    <w:rsid w:val="00460692"/>
    <w:rsid w:val="00460857"/>
    <w:rsid w:val="00460A38"/>
    <w:rsid w:val="00460EC5"/>
    <w:rsid w:val="004612C9"/>
    <w:rsid w:val="0046157A"/>
    <w:rsid w:val="00461B05"/>
    <w:rsid w:val="00462A88"/>
    <w:rsid w:val="0046303B"/>
    <w:rsid w:val="0046326B"/>
    <w:rsid w:val="00463C51"/>
    <w:rsid w:val="00464A38"/>
    <w:rsid w:val="00464C2B"/>
    <w:rsid w:val="00465905"/>
    <w:rsid w:val="00465A2C"/>
    <w:rsid w:val="00466519"/>
    <w:rsid w:val="0046688E"/>
    <w:rsid w:val="00466AC0"/>
    <w:rsid w:val="00466E9C"/>
    <w:rsid w:val="004676FD"/>
    <w:rsid w:val="00467808"/>
    <w:rsid w:val="004700CD"/>
    <w:rsid w:val="0047059C"/>
    <w:rsid w:val="00470942"/>
    <w:rsid w:val="00470980"/>
    <w:rsid w:val="004709D0"/>
    <w:rsid w:val="00470C03"/>
    <w:rsid w:val="00470F34"/>
    <w:rsid w:val="00471A7A"/>
    <w:rsid w:val="0047214B"/>
    <w:rsid w:val="00472633"/>
    <w:rsid w:val="004726F7"/>
    <w:rsid w:val="00472F0D"/>
    <w:rsid w:val="004737BE"/>
    <w:rsid w:val="00473C6D"/>
    <w:rsid w:val="00473DF6"/>
    <w:rsid w:val="0047402A"/>
    <w:rsid w:val="004745C7"/>
    <w:rsid w:val="00474956"/>
    <w:rsid w:val="00474FCB"/>
    <w:rsid w:val="00475E20"/>
    <w:rsid w:val="00476651"/>
    <w:rsid w:val="0047700F"/>
    <w:rsid w:val="004770A8"/>
    <w:rsid w:val="00477122"/>
    <w:rsid w:val="00477483"/>
    <w:rsid w:val="004776E2"/>
    <w:rsid w:val="00477E41"/>
    <w:rsid w:val="00480B3E"/>
    <w:rsid w:val="00480EAB"/>
    <w:rsid w:val="004816F5"/>
    <w:rsid w:val="00481E59"/>
    <w:rsid w:val="00481F97"/>
    <w:rsid w:val="00482352"/>
    <w:rsid w:val="00482C12"/>
    <w:rsid w:val="004844D9"/>
    <w:rsid w:val="00485501"/>
    <w:rsid w:val="004864C0"/>
    <w:rsid w:val="00486888"/>
    <w:rsid w:val="00486E37"/>
    <w:rsid w:val="00489C63"/>
    <w:rsid w:val="004906D0"/>
    <w:rsid w:val="00490733"/>
    <w:rsid w:val="00490CD7"/>
    <w:rsid w:val="0049175A"/>
    <w:rsid w:val="00491CAE"/>
    <w:rsid w:val="00491F26"/>
    <w:rsid w:val="00492E31"/>
    <w:rsid w:val="00494302"/>
    <w:rsid w:val="0049488C"/>
    <w:rsid w:val="00494A90"/>
    <w:rsid w:val="004951B1"/>
    <w:rsid w:val="004958C5"/>
    <w:rsid w:val="00496175"/>
    <w:rsid w:val="00496EDE"/>
    <w:rsid w:val="00497131"/>
    <w:rsid w:val="00497649"/>
    <w:rsid w:val="00497821"/>
    <w:rsid w:val="00497992"/>
    <w:rsid w:val="00497C35"/>
    <w:rsid w:val="004A05A9"/>
    <w:rsid w:val="004A06BF"/>
    <w:rsid w:val="004A0A18"/>
    <w:rsid w:val="004A13AD"/>
    <w:rsid w:val="004A1512"/>
    <w:rsid w:val="004A1B7C"/>
    <w:rsid w:val="004A2152"/>
    <w:rsid w:val="004A2759"/>
    <w:rsid w:val="004A3531"/>
    <w:rsid w:val="004A47BB"/>
    <w:rsid w:val="004A52FD"/>
    <w:rsid w:val="004A6715"/>
    <w:rsid w:val="004A6A54"/>
    <w:rsid w:val="004A6BAA"/>
    <w:rsid w:val="004A7980"/>
    <w:rsid w:val="004AB099"/>
    <w:rsid w:val="004B005A"/>
    <w:rsid w:val="004B13D7"/>
    <w:rsid w:val="004B14E9"/>
    <w:rsid w:val="004B198C"/>
    <w:rsid w:val="004B19B0"/>
    <w:rsid w:val="004B1B1B"/>
    <w:rsid w:val="004B20A2"/>
    <w:rsid w:val="004B26A0"/>
    <w:rsid w:val="004B2A85"/>
    <w:rsid w:val="004B2BF1"/>
    <w:rsid w:val="004B4550"/>
    <w:rsid w:val="004B471D"/>
    <w:rsid w:val="004B5115"/>
    <w:rsid w:val="004B537C"/>
    <w:rsid w:val="004B5DE6"/>
    <w:rsid w:val="004B69C7"/>
    <w:rsid w:val="004B6AC5"/>
    <w:rsid w:val="004B7865"/>
    <w:rsid w:val="004B7A50"/>
    <w:rsid w:val="004B7BC8"/>
    <w:rsid w:val="004B7BFE"/>
    <w:rsid w:val="004C01FE"/>
    <w:rsid w:val="004C0634"/>
    <w:rsid w:val="004C079C"/>
    <w:rsid w:val="004C09D6"/>
    <w:rsid w:val="004C0B7C"/>
    <w:rsid w:val="004C189F"/>
    <w:rsid w:val="004C19EE"/>
    <w:rsid w:val="004C1BEE"/>
    <w:rsid w:val="004C27D8"/>
    <w:rsid w:val="004C28AD"/>
    <w:rsid w:val="004C2C14"/>
    <w:rsid w:val="004C2F8C"/>
    <w:rsid w:val="004C3BC8"/>
    <w:rsid w:val="004C455E"/>
    <w:rsid w:val="004C48E6"/>
    <w:rsid w:val="004C4BAF"/>
    <w:rsid w:val="004C5742"/>
    <w:rsid w:val="004C57C6"/>
    <w:rsid w:val="004C5CBE"/>
    <w:rsid w:val="004C6BFA"/>
    <w:rsid w:val="004C6E64"/>
    <w:rsid w:val="004C70C0"/>
    <w:rsid w:val="004C76ED"/>
    <w:rsid w:val="004C7F09"/>
    <w:rsid w:val="004D0113"/>
    <w:rsid w:val="004D0EE1"/>
    <w:rsid w:val="004D0F21"/>
    <w:rsid w:val="004D13DF"/>
    <w:rsid w:val="004D1624"/>
    <w:rsid w:val="004D17D5"/>
    <w:rsid w:val="004D2DE6"/>
    <w:rsid w:val="004D2FA1"/>
    <w:rsid w:val="004D330A"/>
    <w:rsid w:val="004D33A9"/>
    <w:rsid w:val="004D3891"/>
    <w:rsid w:val="004D3C0E"/>
    <w:rsid w:val="004D40D3"/>
    <w:rsid w:val="004D4618"/>
    <w:rsid w:val="004D494A"/>
    <w:rsid w:val="004D51BF"/>
    <w:rsid w:val="004D5800"/>
    <w:rsid w:val="004D6589"/>
    <w:rsid w:val="004D698E"/>
    <w:rsid w:val="004D7C47"/>
    <w:rsid w:val="004D7EE4"/>
    <w:rsid w:val="004E04E9"/>
    <w:rsid w:val="004E1F52"/>
    <w:rsid w:val="004E2F17"/>
    <w:rsid w:val="004E3640"/>
    <w:rsid w:val="004E38A6"/>
    <w:rsid w:val="004E3E75"/>
    <w:rsid w:val="004E43D2"/>
    <w:rsid w:val="004E4563"/>
    <w:rsid w:val="004E4C63"/>
    <w:rsid w:val="004E53BA"/>
    <w:rsid w:val="004E5510"/>
    <w:rsid w:val="004E5BCF"/>
    <w:rsid w:val="004E5F3B"/>
    <w:rsid w:val="004E6AC9"/>
    <w:rsid w:val="004E7380"/>
    <w:rsid w:val="004E77A6"/>
    <w:rsid w:val="004E7BEB"/>
    <w:rsid w:val="004F123A"/>
    <w:rsid w:val="004F1A2D"/>
    <w:rsid w:val="004F2A3F"/>
    <w:rsid w:val="004F2CF2"/>
    <w:rsid w:val="004F3260"/>
    <w:rsid w:val="004F3CEB"/>
    <w:rsid w:val="004F5C69"/>
    <w:rsid w:val="004F5C95"/>
    <w:rsid w:val="004F743B"/>
    <w:rsid w:val="004F7C47"/>
    <w:rsid w:val="005004D8"/>
    <w:rsid w:val="0050178A"/>
    <w:rsid w:val="00501A16"/>
    <w:rsid w:val="00501B2D"/>
    <w:rsid w:val="0050248C"/>
    <w:rsid w:val="00502EFC"/>
    <w:rsid w:val="0050399D"/>
    <w:rsid w:val="00503A00"/>
    <w:rsid w:val="00504259"/>
    <w:rsid w:val="00504EF7"/>
    <w:rsid w:val="0050534E"/>
    <w:rsid w:val="00505517"/>
    <w:rsid w:val="00506035"/>
    <w:rsid w:val="00506141"/>
    <w:rsid w:val="00506A99"/>
    <w:rsid w:val="00506BA1"/>
    <w:rsid w:val="00506D40"/>
    <w:rsid w:val="00510439"/>
    <w:rsid w:val="0051112E"/>
    <w:rsid w:val="00511410"/>
    <w:rsid w:val="00511536"/>
    <w:rsid w:val="00511A9E"/>
    <w:rsid w:val="005120ED"/>
    <w:rsid w:val="00512B20"/>
    <w:rsid w:val="00513421"/>
    <w:rsid w:val="005135C3"/>
    <w:rsid w:val="00513E1F"/>
    <w:rsid w:val="0051400D"/>
    <w:rsid w:val="005141DB"/>
    <w:rsid w:val="00516223"/>
    <w:rsid w:val="0051715A"/>
    <w:rsid w:val="00517CA9"/>
    <w:rsid w:val="00517FDB"/>
    <w:rsid w:val="00520F69"/>
    <w:rsid w:val="005213AF"/>
    <w:rsid w:val="0052266C"/>
    <w:rsid w:val="005237F2"/>
    <w:rsid w:val="00523B91"/>
    <w:rsid w:val="00524BEA"/>
    <w:rsid w:val="0052573E"/>
    <w:rsid w:val="00525C82"/>
    <w:rsid w:val="00525F44"/>
    <w:rsid w:val="00525FDE"/>
    <w:rsid w:val="00526287"/>
    <w:rsid w:val="00526BCD"/>
    <w:rsid w:val="00526ED3"/>
    <w:rsid w:val="005301EB"/>
    <w:rsid w:val="00531E27"/>
    <w:rsid w:val="00531EAF"/>
    <w:rsid w:val="005326EC"/>
    <w:rsid w:val="005334B5"/>
    <w:rsid w:val="00533952"/>
    <w:rsid w:val="00533A70"/>
    <w:rsid w:val="0053449B"/>
    <w:rsid w:val="0053498E"/>
    <w:rsid w:val="00534E35"/>
    <w:rsid w:val="00534F1B"/>
    <w:rsid w:val="0053613B"/>
    <w:rsid w:val="005365ED"/>
    <w:rsid w:val="00536CF9"/>
    <w:rsid w:val="00537145"/>
    <w:rsid w:val="0053758F"/>
    <w:rsid w:val="005376B0"/>
    <w:rsid w:val="00537D08"/>
    <w:rsid w:val="005400AF"/>
    <w:rsid w:val="00540299"/>
    <w:rsid w:val="005407B5"/>
    <w:rsid w:val="0054109E"/>
    <w:rsid w:val="005413E0"/>
    <w:rsid w:val="005414EB"/>
    <w:rsid w:val="005416D7"/>
    <w:rsid w:val="005417F4"/>
    <w:rsid w:val="005428E5"/>
    <w:rsid w:val="00542A1C"/>
    <w:rsid w:val="00542E4E"/>
    <w:rsid w:val="00543473"/>
    <w:rsid w:val="00543EB5"/>
    <w:rsid w:val="0054477B"/>
    <w:rsid w:val="005459D5"/>
    <w:rsid w:val="00545A49"/>
    <w:rsid w:val="005464FF"/>
    <w:rsid w:val="00546536"/>
    <w:rsid w:val="00546C65"/>
    <w:rsid w:val="00546EC1"/>
    <w:rsid w:val="005474C0"/>
    <w:rsid w:val="0055065D"/>
    <w:rsid w:val="005511B9"/>
    <w:rsid w:val="00551447"/>
    <w:rsid w:val="00551A0F"/>
    <w:rsid w:val="00551E59"/>
    <w:rsid w:val="00551F1F"/>
    <w:rsid w:val="0055220F"/>
    <w:rsid w:val="005525FD"/>
    <w:rsid w:val="00552603"/>
    <w:rsid w:val="00552A17"/>
    <w:rsid w:val="00553571"/>
    <w:rsid w:val="00554489"/>
    <w:rsid w:val="00554665"/>
    <w:rsid w:val="005551F9"/>
    <w:rsid w:val="005557E7"/>
    <w:rsid w:val="00556533"/>
    <w:rsid w:val="00556A5D"/>
    <w:rsid w:val="00556B9D"/>
    <w:rsid w:val="00556FC5"/>
    <w:rsid w:val="0055780A"/>
    <w:rsid w:val="0056062A"/>
    <w:rsid w:val="00560C59"/>
    <w:rsid w:val="00560D0E"/>
    <w:rsid w:val="00560F2D"/>
    <w:rsid w:val="00561008"/>
    <w:rsid w:val="00561053"/>
    <w:rsid w:val="00561056"/>
    <w:rsid w:val="00561166"/>
    <w:rsid w:val="0056163A"/>
    <w:rsid w:val="00561751"/>
    <w:rsid w:val="005618F3"/>
    <w:rsid w:val="0056196C"/>
    <w:rsid w:val="005625C8"/>
    <w:rsid w:val="005628BB"/>
    <w:rsid w:val="00562C4D"/>
    <w:rsid w:val="00562DC5"/>
    <w:rsid w:val="00563A53"/>
    <w:rsid w:val="00564510"/>
    <w:rsid w:val="005646A2"/>
    <w:rsid w:val="0056541D"/>
    <w:rsid w:val="00565589"/>
    <w:rsid w:val="00566C4C"/>
    <w:rsid w:val="00567263"/>
    <w:rsid w:val="0056745A"/>
    <w:rsid w:val="00567994"/>
    <w:rsid w:val="00567BA6"/>
    <w:rsid w:val="00567FE5"/>
    <w:rsid w:val="0057058A"/>
    <w:rsid w:val="00571122"/>
    <w:rsid w:val="00571ED3"/>
    <w:rsid w:val="005735DC"/>
    <w:rsid w:val="005737D0"/>
    <w:rsid w:val="0057383F"/>
    <w:rsid w:val="0057393C"/>
    <w:rsid w:val="00573A49"/>
    <w:rsid w:val="00573EFF"/>
    <w:rsid w:val="00574364"/>
    <w:rsid w:val="00575946"/>
    <w:rsid w:val="005760A4"/>
    <w:rsid w:val="005760E2"/>
    <w:rsid w:val="00576257"/>
    <w:rsid w:val="0057640B"/>
    <w:rsid w:val="005766B3"/>
    <w:rsid w:val="005778D6"/>
    <w:rsid w:val="00577E7C"/>
    <w:rsid w:val="00577EB6"/>
    <w:rsid w:val="00580C28"/>
    <w:rsid w:val="005813FA"/>
    <w:rsid w:val="0058147F"/>
    <w:rsid w:val="0058177C"/>
    <w:rsid w:val="0058192F"/>
    <w:rsid w:val="00581B89"/>
    <w:rsid w:val="00581D1C"/>
    <w:rsid w:val="0058214F"/>
    <w:rsid w:val="0058282D"/>
    <w:rsid w:val="005835E8"/>
    <w:rsid w:val="0058365E"/>
    <w:rsid w:val="00583CA2"/>
    <w:rsid w:val="0058408A"/>
    <w:rsid w:val="00584405"/>
    <w:rsid w:val="00584984"/>
    <w:rsid w:val="005850DA"/>
    <w:rsid w:val="00585202"/>
    <w:rsid w:val="00585869"/>
    <w:rsid w:val="00586322"/>
    <w:rsid w:val="005864D7"/>
    <w:rsid w:val="00586542"/>
    <w:rsid w:val="00587179"/>
    <w:rsid w:val="005871CA"/>
    <w:rsid w:val="00587388"/>
    <w:rsid w:val="00590B36"/>
    <w:rsid w:val="00590D9C"/>
    <w:rsid w:val="00590F5D"/>
    <w:rsid w:val="00592205"/>
    <w:rsid w:val="0059225D"/>
    <w:rsid w:val="00592456"/>
    <w:rsid w:val="00593267"/>
    <w:rsid w:val="00593E66"/>
    <w:rsid w:val="00594C52"/>
    <w:rsid w:val="005954D5"/>
    <w:rsid w:val="00595CE9"/>
    <w:rsid w:val="00595E44"/>
    <w:rsid w:val="0059620A"/>
    <w:rsid w:val="005964E7"/>
    <w:rsid w:val="00596839"/>
    <w:rsid w:val="00596981"/>
    <w:rsid w:val="005975EF"/>
    <w:rsid w:val="00597E60"/>
    <w:rsid w:val="005A0635"/>
    <w:rsid w:val="005A0FEE"/>
    <w:rsid w:val="005A13B2"/>
    <w:rsid w:val="005A143E"/>
    <w:rsid w:val="005A1792"/>
    <w:rsid w:val="005A19BC"/>
    <w:rsid w:val="005A27D3"/>
    <w:rsid w:val="005A2E58"/>
    <w:rsid w:val="005A3172"/>
    <w:rsid w:val="005A317D"/>
    <w:rsid w:val="005A31CA"/>
    <w:rsid w:val="005A370F"/>
    <w:rsid w:val="005A38A2"/>
    <w:rsid w:val="005A3F8B"/>
    <w:rsid w:val="005A43FD"/>
    <w:rsid w:val="005A461A"/>
    <w:rsid w:val="005A4F70"/>
    <w:rsid w:val="005A638D"/>
    <w:rsid w:val="005A6522"/>
    <w:rsid w:val="005A659D"/>
    <w:rsid w:val="005A6867"/>
    <w:rsid w:val="005A6E42"/>
    <w:rsid w:val="005A70C6"/>
    <w:rsid w:val="005A7184"/>
    <w:rsid w:val="005A77C6"/>
    <w:rsid w:val="005B039A"/>
    <w:rsid w:val="005B07A5"/>
    <w:rsid w:val="005B09D4"/>
    <w:rsid w:val="005B0BF7"/>
    <w:rsid w:val="005B0D75"/>
    <w:rsid w:val="005B189D"/>
    <w:rsid w:val="005B1F10"/>
    <w:rsid w:val="005B2168"/>
    <w:rsid w:val="005B25BA"/>
    <w:rsid w:val="005B2675"/>
    <w:rsid w:val="005B2760"/>
    <w:rsid w:val="005B28A7"/>
    <w:rsid w:val="005B298E"/>
    <w:rsid w:val="005B2C63"/>
    <w:rsid w:val="005B3085"/>
    <w:rsid w:val="005B3538"/>
    <w:rsid w:val="005B372D"/>
    <w:rsid w:val="005B3C38"/>
    <w:rsid w:val="005B450B"/>
    <w:rsid w:val="005B4719"/>
    <w:rsid w:val="005B4D7E"/>
    <w:rsid w:val="005B4EBE"/>
    <w:rsid w:val="005B5059"/>
    <w:rsid w:val="005B5D4B"/>
    <w:rsid w:val="005B621E"/>
    <w:rsid w:val="005B6309"/>
    <w:rsid w:val="005B6E95"/>
    <w:rsid w:val="005B768B"/>
    <w:rsid w:val="005C0227"/>
    <w:rsid w:val="005C0718"/>
    <w:rsid w:val="005C1574"/>
    <w:rsid w:val="005C1F1F"/>
    <w:rsid w:val="005C2AE0"/>
    <w:rsid w:val="005C33C1"/>
    <w:rsid w:val="005C34E2"/>
    <w:rsid w:val="005C34ED"/>
    <w:rsid w:val="005C40ED"/>
    <w:rsid w:val="005C4A37"/>
    <w:rsid w:val="005C5255"/>
    <w:rsid w:val="005C6139"/>
    <w:rsid w:val="005C64C9"/>
    <w:rsid w:val="005C6E39"/>
    <w:rsid w:val="005C6E9E"/>
    <w:rsid w:val="005C7AF2"/>
    <w:rsid w:val="005C7DAA"/>
    <w:rsid w:val="005D00E8"/>
    <w:rsid w:val="005D045A"/>
    <w:rsid w:val="005D04AB"/>
    <w:rsid w:val="005D06B3"/>
    <w:rsid w:val="005D07BA"/>
    <w:rsid w:val="005D0BA9"/>
    <w:rsid w:val="005D1000"/>
    <w:rsid w:val="005D1317"/>
    <w:rsid w:val="005D224E"/>
    <w:rsid w:val="005D2352"/>
    <w:rsid w:val="005D2606"/>
    <w:rsid w:val="005D298A"/>
    <w:rsid w:val="005D2F2E"/>
    <w:rsid w:val="005D3950"/>
    <w:rsid w:val="005D3BAB"/>
    <w:rsid w:val="005D3C09"/>
    <w:rsid w:val="005D3C45"/>
    <w:rsid w:val="005D5451"/>
    <w:rsid w:val="005D56E9"/>
    <w:rsid w:val="005D5BE5"/>
    <w:rsid w:val="005D5DC3"/>
    <w:rsid w:val="005D6422"/>
    <w:rsid w:val="005D69B1"/>
    <w:rsid w:val="005D6B24"/>
    <w:rsid w:val="005D72A1"/>
    <w:rsid w:val="005E0179"/>
    <w:rsid w:val="005E0390"/>
    <w:rsid w:val="005E0737"/>
    <w:rsid w:val="005E0A8C"/>
    <w:rsid w:val="005E0F94"/>
    <w:rsid w:val="005E11C3"/>
    <w:rsid w:val="005E17FF"/>
    <w:rsid w:val="005E183A"/>
    <w:rsid w:val="005E1C2A"/>
    <w:rsid w:val="005E2B45"/>
    <w:rsid w:val="005E2D53"/>
    <w:rsid w:val="005E3010"/>
    <w:rsid w:val="005E3690"/>
    <w:rsid w:val="005E3CF6"/>
    <w:rsid w:val="005E446B"/>
    <w:rsid w:val="005E5239"/>
    <w:rsid w:val="005E58A4"/>
    <w:rsid w:val="005E607D"/>
    <w:rsid w:val="005E6D15"/>
    <w:rsid w:val="005E70FC"/>
    <w:rsid w:val="005E7329"/>
    <w:rsid w:val="005E74F5"/>
    <w:rsid w:val="005E7539"/>
    <w:rsid w:val="005E7C13"/>
    <w:rsid w:val="005F016B"/>
    <w:rsid w:val="005F114A"/>
    <w:rsid w:val="005F20CD"/>
    <w:rsid w:val="005F21CF"/>
    <w:rsid w:val="005F2BDD"/>
    <w:rsid w:val="005F328D"/>
    <w:rsid w:val="005F3326"/>
    <w:rsid w:val="005F3AE0"/>
    <w:rsid w:val="005F490E"/>
    <w:rsid w:val="005F49A6"/>
    <w:rsid w:val="005F4F6D"/>
    <w:rsid w:val="005F5495"/>
    <w:rsid w:val="005F5BAE"/>
    <w:rsid w:val="005F60BB"/>
    <w:rsid w:val="005F6181"/>
    <w:rsid w:val="005F6D72"/>
    <w:rsid w:val="005F6DDD"/>
    <w:rsid w:val="006000B0"/>
    <w:rsid w:val="0060055B"/>
    <w:rsid w:val="00600DEC"/>
    <w:rsid w:val="00601551"/>
    <w:rsid w:val="00601A49"/>
    <w:rsid w:val="00601D2F"/>
    <w:rsid w:val="0060234A"/>
    <w:rsid w:val="006023D7"/>
    <w:rsid w:val="00602C06"/>
    <w:rsid w:val="00602DD7"/>
    <w:rsid w:val="00603524"/>
    <w:rsid w:val="00605BAD"/>
    <w:rsid w:val="00606E43"/>
    <w:rsid w:val="006074E6"/>
    <w:rsid w:val="00610AB4"/>
    <w:rsid w:val="00611B56"/>
    <w:rsid w:val="00611C5B"/>
    <w:rsid w:val="00612513"/>
    <w:rsid w:val="006129B0"/>
    <w:rsid w:val="00612A87"/>
    <w:rsid w:val="0061380A"/>
    <w:rsid w:val="006145ED"/>
    <w:rsid w:val="00614AEB"/>
    <w:rsid w:val="00614BE7"/>
    <w:rsid w:val="00615655"/>
    <w:rsid w:val="00615726"/>
    <w:rsid w:val="00615852"/>
    <w:rsid w:val="006158F5"/>
    <w:rsid w:val="0061601E"/>
    <w:rsid w:val="0061671C"/>
    <w:rsid w:val="00617646"/>
    <w:rsid w:val="00620C6A"/>
    <w:rsid w:val="00621108"/>
    <w:rsid w:val="00621B88"/>
    <w:rsid w:val="0062254C"/>
    <w:rsid w:val="006236C4"/>
    <w:rsid w:val="00623F56"/>
    <w:rsid w:val="006243B5"/>
    <w:rsid w:val="0062560A"/>
    <w:rsid w:val="00626550"/>
    <w:rsid w:val="00626CE3"/>
    <w:rsid w:val="006278BC"/>
    <w:rsid w:val="006278D2"/>
    <w:rsid w:val="00627C2D"/>
    <w:rsid w:val="00627C4F"/>
    <w:rsid w:val="00630A0B"/>
    <w:rsid w:val="006316B0"/>
    <w:rsid w:val="00632983"/>
    <w:rsid w:val="00632E59"/>
    <w:rsid w:val="0063329E"/>
    <w:rsid w:val="006336BE"/>
    <w:rsid w:val="00633C1F"/>
    <w:rsid w:val="00633F8C"/>
    <w:rsid w:val="0063459D"/>
    <w:rsid w:val="0063461C"/>
    <w:rsid w:val="006351E3"/>
    <w:rsid w:val="00635F10"/>
    <w:rsid w:val="006365ED"/>
    <w:rsid w:val="00636772"/>
    <w:rsid w:val="00636905"/>
    <w:rsid w:val="006371D4"/>
    <w:rsid w:val="00640704"/>
    <w:rsid w:val="00640775"/>
    <w:rsid w:val="00640F10"/>
    <w:rsid w:val="00641869"/>
    <w:rsid w:val="006425EC"/>
    <w:rsid w:val="006428C9"/>
    <w:rsid w:val="00642920"/>
    <w:rsid w:val="00642936"/>
    <w:rsid w:val="00642BC7"/>
    <w:rsid w:val="00642D51"/>
    <w:rsid w:val="00642E60"/>
    <w:rsid w:val="00642F57"/>
    <w:rsid w:val="0064400D"/>
    <w:rsid w:val="0064414C"/>
    <w:rsid w:val="006456F0"/>
    <w:rsid w:val="0064577B"/>
    <w:rsid w:val="00645B49"/>
    <w:rsid w:val="00645E23"/>
    <w:rsid w:val="00645FB7"/>
    <w:rsid w:val="006474A0"/>
    <w:rsid w:val="00650013"/>
    <w:rsid w:val="00650A19"/>
    <w:rsid w:val="00651035"/>
    <w:rsid w:val="00651487"/>
    <w:rsid w:val="00651EA1"/>
    <w:rsid w:val="006526B7"/>
    <w:rsid w:val="00652A9E"/>
    <w:rsid w:val="00652BB0"/>
    <w:rsid w:val="00652F14"/>
    <w:rsid w:val="00653835"/>
    <w:rsid w:val="00653CFC"/>
    <w:rsid w:val="00654049"/>
    <w:rsid w:val="006541F0"/>
    <w:rsid w:val="00654985"/>
    <w:rsid w:val="006549D9"/>
    <w:rsid w:val="00654AFC"/>
    <w:rsid w:val="00654FB8"/>
    <w:rsid w:val="0065542B"/>
    <w:rsid w:val="0065607F"/>
    <w:rsid w:val="00656AD0"/>
    <w:rsid w:val="00656CE5"/>
    <w:rsid w:val="00660049"/>
    <w:rsid w:val="006602B2"/>
    <w:rsid w:val="006603F4"/>
    <w:rsid w:val="00661808"/>
    <w:rsid w:val="006618B8"/>
    <w:rsid w:val="00661C3D"/>
    <w:rsid w:val="00661FFF"/>
    <w:rsid w:val="00663318"/>
    <w:rsid w:val="006636C8"/>
    <w:rsid w:val="00663960"/>
    <w:rsid w:val="00663EF5"/>
    <w:rsid w:val="00664B50"/>
    <w:rsid w:val="00664C3A"/>
    <w:rsid w:val="00665527"/>
    <w:rsid w:val="00665E7D"/>
    <w:rsid w:val="00666453"/>
    <w:rsid w:val="00666A8C"/>
    <w:rsid w:val="00666E74"/>
    <w:rsid w:val="006705FC"/>
    <w:rsid w:val="0067063E"/>
    <w:rsid w:val="006708A3"/>
    <w:rsid w:val="0067099E"/>
    <w:rsid w:val="00670B85"/>
    <w:rsid w:val="0067135F"/>
    <w:rsid w:val="0067169C"/>
    <w:rsid w:val="00671963"/>
    <w:rsid w:val="006719CD"/>
    <w:rsid w:val="0067252D"/>
    <w:rsid w:val="00672D03"/>
    <w:rsid w:val="0067336E"/>
    <w:rsid w:val="0067397B"/>
    <w:rsid w:val="00673B81"/>
    <w:rsid w:val="00673BAC"/>
    <w:rsid w:val="00673E69"/>
    <w:rsid w:val="00674864"/>
    <w:rsid w:val="00674B51"/>
    <w:rsid w:val="00675824"/>
    <w:rsid w:val="00675AE3"/>
    <w:rsid w:val="006762C8"/>
    <w:rsid w:val="00676AA5"/>
    <w:rsid w:val="00676C83"/>
    <w:rsid w:val="00677982"/>
    <w:rsid w:val="006800E3"/>
    <w:rsid w:val="00680596"/>
    <w:rsid w:val="00680B10"/>
    <w:rsid w:val="00681149"/>
    <w:rsid w:val="006812E2"/>
    <w:rsid w:val="006814E5"/>
    <w:rsid w:val="0068165E"/>
    <w:rsid w:val="00681C3B"/>
    <w:rsid w:val="00681F5F"/>
    <w:rsid w:val="0068249D"/>
    <w:rsid w:val="00682703"/>
    <w:rsid w:val="00683A77"/>
    <w:rsid w:val="0068417C"/>
    <w:rsid w:val="00684898"/>
    <w:rsid w:val="00684CC7"/>
    <w:rsid w:val="00684FAD"/>
    <w:rsid w:val="006854B2"/>
    <w:rsid w:val="00685B85"/>
    <w:rsid w:val="0068658F"/>
    <w:rsid w:val="00686F38"/>
    <w:rsid w:val="00687406"/>
    <w:rsid w:val="00687950"/>
    <w:rsid w:val="00687AC0"/>
    <w:rsid w:val="00687C95"/>
    <w:rsid w:val="00687E0C"/>
    <w:rsid w:val="0069037D"/>
    <w:rsid w:val="00690435"/>
    <w:rsid w:val="006909AD"/>
    <w:rsid w:val="00690B74"/>
    <w:rsid w:val="00690E44"/>
    <w:rsid w:val="00690F3F"/>
    <w:rsid w:val="00691777"/>
    <w:rsid w:val="00692CCC"/>
    <w:rsid w:val="00692E66"/>
    <w:rsid w:val="006930A0"/>
    <w:rsid w:val="00693101"/>
    <w:rsid w:val="00694004"/>
    <w:rsid w:val="00694195"/>
    <w:rsid w:val="00694A95"/>
    <w:rsid w:val="006952EB"/>
    <w:rsid w:val="006955D9"/>
    <w:rsid w:val="00696C4C"/>
    <w:rsid w:val="00696E1B"/>
    <w:rsid w:val="00697818"/>
    <w:rsid w:val="006A04AC"/>
    <w:rsid w:val="006A0AC3"/>
    <w:rsid w:val="006A0E6E"/>
    <w:rsid w:val="006A1092"/>
    <w:rsid w:val="006A16BF"/>
    <w:rsid w:val="006A21DB"/>
    <w:rsid w:val="006A30B7"/>
    <w:rsid w:val="006A383A"/>
    <w:rsid w:val="006A40C3"/>
    <w:rsid w:val="006A599E"/>
    <w:rsid w:val="006A5E9F"/>
    <w:rsid w:val="006A5FCC"/>
    <w:rsid w:val="006A68A7"/>
    <w:rsid w:val="006B0437"/>
    <w:rsid w:val="006B1023"/>
    <w:rsid w:val="006B1452"/>
    <w:rsid w:val="006B2788"/>
    <w:rsid w:val="006B2C0B"/>
    <w:rsid w:val="006B33D7"/>
    <w:rsid w:val="006B3469"/>
    <w:rsid w:val="006B38CA"/>
    <w:rsid w:val="006B3CBD"/>
    <w:rsid w:val="006B444B"/>
    <w:rsid w:val="006B45DA"/>
    <w:rsid w:val="006B46CA"/>
    <w:rsid w:val="006B585B"/>
    <w:rsid w:val="006B5C27"/>
    <w:rsid w:val="006B6FCC"/>
    <w:rsid w:val="006B7000"/>
    <w:rsid w:val="006B71C6"/>
    <w:rsid w:val="006B71F3"/>
    <w:rsid w:val="006B7D05"/>
    <w:rsid w:val="006B7FBD"/>
    <w:rsid w:val="006C0321"/>
    <w:rsid w:val="006C136B"/>
    <w:rsid w:val="006C1639"/>
    <w:rsid w:val="006C1B49"/>
    <w:rsid w:val="006C2086"/>
    <w:rsid w:val="006C230A"/>
    <w:rsid w:val="006C2344"/>
    <w:rsid w:val="006C23BC"/>
    <w:rsid w:val="006C2776"/>
    <w:rsid w:val="006C4400"/>
    <w:rsid w:val="006C48DC"/>
    <w:rsid w:val="006C4FCA"/>
    <w:rsid w:val="006C5784"/>
    <w:rsid w:val="006C59FC"/>
    <w:rsid w:val="006C61E6"/>
    <w:rsid w:val="006C6607"/>
    <w:rsid w:val="006C6C37"/>
    <w:rsid w:val="006C6C7C"/>
    <w:rsid w:val="006C7267"/>
    <w:rsid w:val="006C751B"/>
    <w:rsid w:val="006C79A1"/>
    <w:rsid w:val="006C79B6"/>
    <w:rsid w:val="006C7B0D"/>
    <w:rsid w:val="006C7EC1"/>
    <w:rsid w:val="006C7F6C"/>
    <w:rsid w:val="006D0D6E"/>
    <w:rsid w:val="006D1346"/>
    <w:rsid w:val="006D1839"/>
    <w:rsid w:val="006D1950"/>
    <w:rsid w:val="006D28FD"/>
    <w:rsid w:val="006D2C47"/>
    <w:rsid w:val="006D35BD"/>
    <w:rsid w:val="006D3EC9"/>
    <w:rsid w:val="006D400D"/>
    <w:rsid w:val="006D5131"/>
    <w:rsid w:val="006D5194"/>
    <w:rsid w:val="006D5EF3"/>
    <w:rsid w:val="006D74B5"/>
    <w:rsid w:val="006D7740"/>
    <w:rsid w:val="006E01F5"/>
    <w:rsid w:val="006E0945"/>
    <w:rsid w:val="006E0C56"/>
    <w:rsid w:val="006E11ED"/>
    <w:rsid w:val="006E1201"/>
    <w:rsid w:val="006E16E4"/>
    <w:rsid w:val="006E1743"/>
    <w:rsid w:val="006E1A02"/>
    <w:rsid w:val="006E1E8B"/>
    <w:rsid w:val="006E392F"/>
    <w:rsid w:val="006E3EC4"/>
    <w:rsid w:val="006E4B26"/>
    <w:rsid w:val="006E507E"/>
    <w:rsid w:val="006E55F4"/>
    <w:rsid w:val="006E5A5D"/>
    <w:rsid w:val="006E715E"/>
    <w:rsid w:val="006EF76B"/>
    <w:rsid w:val="006F0009"/>
    <w:rsid w:val="006F0545"/>
    <w:rsid w:val="006F0A10"/>
    <w:rsid w:val="006F0C54"/>
    <w:rsid w:val="006F1630"/>
    <w:rsid w:val="006F1F3C"/>
    <w:rsid w:val="006F3E04"/>
    <w:rsid w:val="006F49C2"/>
    <w:rsid w:val="006F5B36"/>
    <w:rsid w:val="006F5CFF"/>
    <w:rsid w:val="006F62B5"/>
    <w:rsid w:val="006F7294"/>
    <w:rsid w:val="006F7806"/>
    <w:rsid w:val="007002AC"/>
    <w:rsid w:val="007005DE"/>
    <w:rsid w:val="007014A5"/>
    <w:rsid w:val="007017EF"/>
    <w:rsid w:val="0070271C"/>
    <w:rsid w:val="0070473C"/>
    <w:rsid w:val="007056C9"/>
    <w:rsid w:val="007056EC"/>
    <w:rsid w:val="00705C89"/>
    <w:rsid w:val="00705F8F"/>
    <w:rsid w:val="007063AE"/>
    <w:rsid w:val="007075F6"/>
    <w:rsid w:val="00707770"/>
    <w:rsid w:val="0070E4EF"/>
    <w:rsid w:val="007101DC"/>
    <w:rsid w:val="00710D6D"/>
    <w:rsid w:val="00711516"/>
    <w:rsid w:val="00711CEB"/>
    <w:rsid w:val="00711F7D"/>
    <w:rsid w:val="007125E3"/>
    <w:rsid w:val="007136BC"/>
    <w:rsid w:val="00713AFD"/>
    <w:rsid w:val="00713D31"/>
    <w:rsid w:val="00713E59"/>
    <w:rsid w:val="00713EF7"/>
    <w:rsid w:val="007148C6"/>
    <w:rsid w:val="00714F6B"/>
    <w:rsid w:val="00715855"/>
    <w:rsid w:val="00715CBE"/>
    <w:rsid w:val="00715E64"/>
    <w:rsid w:val="00716F1D"/>
    <w:rsid w:val="0071706F"/>
    <w:rsid w:val="00717540"/>
    <w:rsid w:val="00717D2F"/>
    <w:rsid w:val="007215FB"/>
    <w:rsid w:val="00721D7C"/>
    <w:rsid w:val="00721EEC"/>
    <w:rsid w:val="0072206E"/>
    <w:rsid w:val="0072219B"/>
    <w:rsid w:val="007223AA"/>
    <w:rsid w:val="007235AB"/>
    <w:rsid w:val="00724176"/>
    <w:rsid w:val="007245D2"/>
    <w:rsid w:val="00724640"/>
    <w:rsid w:val="007249F8"/>
    <w:rsid w:val="0072549B"/>
    <w:rsid w:val="00725BA1"/>
    <w:rsid w:val="007260B3"/>
    <w:rsid w:val="00726682"/>
    <w:rsid w:val="0072707C"/>
    <w:rsid w:val="00727351"/>
    <w:rsid w:val="00727AF9"/>
    <w:rsid w:val="0073015D"/>
    <w:rsid w:val="00730523"/>
    <w:rsid w:val="00731000"/>
    <w:rsid w:val="00731089"/>
    <w:rsid w:val="00731B13"/>
    <w:rsid w:val="00731CD8"/>
    <w:rsid w:val="00732929"/>
    <w:rsid w:val="007335B7"/>
    <w:rsid w:val="007339F0"/>
    <w:rsid w:val="00734CEA"/>
    <w:rsid w:val="007358C2"/>
    <w:rsid w:val="00735CC5"/>
    <w:rsid w:val="00737E61"/>
    <w:rsid w:val="007401AE"/>
    <w:rsid w:val="00740B7E"/>
    <w:rsid w:val="00741293"/>
    <w:rsid w:val="00742627"/>
    <w:rsid w:val="00742958"/>
    <w:rsid w:val="0074331B"/>
    <w:rsid w:val="00743364"/>
    <w:rsid w:val="00743812"/>
    <w:rsid w:val="00743AF6"/>
    <w:rsid w:val="00744123"/>
    <w:rsid w:val="00744899"/>
    <w:rsid w:val="0074543A"/>
    <w:rsid w:val="00746606"/>
    <w:rsid w:val="007474B4"/>
    <w:rsid w:val="007477C4"/>
    <w:rsid w:val="0074782C"/>
    <w:rsid w:val="00747C3C"/>
    <w:rsid w:val="00747D83"/>
    <w:rsid w:val="00747DFA"/>
    <w:rsid w:val="007504BD"/>
    <w:rsid w:val="007506C6"/>
    <w:rsid w:val="00750F93"/>
    <w:rsid w:val="00751581"/>
    <w:rsid w:val="00751602"/>
    <w:rsid w:val="00751B67"/>
    <w:rsid w:val="0075234A"/>
    <w:rsid w:val="007523B7"/>
    <w:rsid w:val="00752C08"/>
    <w:rsid w:val="00753008"/>
    <w:rsid w:val="007538CC"/>
    <w:rsid w:val="00753C00"/>
    <w:rsid w:val="00754B09"/>
    <w:rsid w:val="0075571A"/>
    <w:rsid w:val="00755F8E"/>
    <w:rsid w:val="007561F6"/>
    <w:rsid w:val="007563E4"/>
    <w:rsid w:val="00756503"/>
    <w:rsid w:val="0075697B"/>
    <w:rsid w:val="007572DF"/>
    <w:rsid w:val="007575D9"/>
    <w:rsid w:val="00760232"/>
    <w:rsid w:val="00760491"/>
    <w:rsid w:val="007604CE"/>
    <w:rsid w:val="00760A01"/>
    <w:rsid w:val="00760A50"/>
    <w:rsid w:val="00761A20"/>
    <w:rsid w:val="00761ACC"/>
    <w:rsid w:val="007623A9"/>
    <w:rsid w:val="0076344B"/>
    <w:rsid w:val="00763706"/>
    <w:rsid w:val="00764457"/>
    <w:rsid w:val="00764CBC"/>
    <w:rsid w:val="00764DD8"/>
    <w:rsid w:val="0076603A"/>
    <w:rsid w:val="0076622C"/>
    <w:rsid w:val="0076664C"/>
    <w:rsid w:val="0076682C"/>
    <w:rsid w:val="00766F55"/>
    <w:rsid w:val="007675B0"/>
    <w:rsid w:val="007678F2"/>
    <w:rsid w:val="0077004A"/>
    <w:rsid w:val="0077075A"/>
    <w:rsid w:val="007707A6"/>
    <w:rsid w:val="00770A39"/>
    <w:rsid w:val="0077133B"/>
    <w:rsid w:val="007715D5"/>
    <w:rsid w:val="00771C83"/>
    <w:rsid w:val="00773050"/>
    <w:rsid w:val="00773832"/>
    <w:rsid w:val="0077384B"/>
    <w:rsid w:val="00773A66"/>
    <w:rsid w:val="007740B3"/>
    <w:rsid w:val="00774407"/>
    <w:rsid w:val="00774E17"/>
    <w:rsid w:val="00775282"/>
    <w:rsid w:val="00775D35"/>
    <w:rsid w:val="007761D1"/>
    <w:rsid w:val="00776250"/>
    <w:rsid w:val="00776287"/>
    <w:rsid w:val="00776655"/>
    <w:rsid w:val="007773FD"/>
    <w:rsid w:val="007777A8"/>
    <w:rsid w:val="00777B55"/>
    <w:rsid w:val="00780FC1"/>
    <w:rsid w:val="00781571"/>
    <w:rsid w:val="00781619"/>
    <w:rsid w:val="007822DC"/>
    <w:rsid w:val="00782697"/>
    <w:rsid w:val="00782E61"/>
    <w:rsid w:val="007833A2"/>
    <w:rsid w:val="007839F8"/>
    <w:rsid w:val="00784429"/>
    <w:rsid w:val="00784546"/>
    <w:rsid w:val="00785619"/>
    <w:rsid w:val="0078590F"/>
    <w:rsid w:val="007859BF"/>
    <w:rsid w:val="00785EFF"/>
    <w:rsid w:val="007862D8"/>
    <w:rsid w:val="007864ED"/>
    <w:rsid w:val="00786703"/>
    <w:rsid w:val="0078688D"/>
    <w:rsid w:val="00786DF0"/>
    <w:rsid w:val="00786FE5"/>
    <w:rsid w:val="007906E9"/>
    <w:rsid w:val="0079070B"/>
    <w:rsid w:val="00790EB6"/>
    <w:rsid w:val="007920EA"/>
    <w:rsid w:val="00792468"/>
    <w:rsid w:val="0079317C"/>
    <w:rsid w:val="0079338D"/>
    <w:rsid w:val="007946B8"/>
    <w:rsid w:val="00794D29"/>
    <w:rsid w:val="00795385"/>
    <w:rsid w:val="0079565A"/>
    <w:rsid w:val="00795892"/>
    <w:rsid w:val="0079592F"/>
    <w:rsid w:val="00796D60"/>
    <w:rsid w:val="007A03F6"/>
    <w:rsid w:val="007A0D71"/>
    <w:rsid w:val="007A201D"/>
    <w:rsid w:val="007A3B0A"/>
    <w:rsid w:val="007A4026"/>
    <w:rsid w:val="007A4207"/>
    <w:rsid w:val="007A436F"/>
    <w:rsid w:val="007A4580"/>
    <w:rsid w:val="007A47E3"/>
    <w:rsid w:val="007A49E6"/>
    <w:rsid w:val="007A569B"/>
    <w:rsid w:val="007A61DB"/>
    <w:rsid w:val="007A67A4"/>
    <w:rsid w:val="007A68EC"/>
    <w:rsid w:val="007A7E18"/>
    <w:rsid w:val="007B01E4"/>
    <w:rsid w:val="007B0442"/>
    <w:rsid w:val="007B05BE"/>
    <w:rsid w:val="007B0F1D"/>
    <w:rsid w:val="007B0F75"/>
    <w:rsid w:val="007B21FC"/>
    <w:rsid w:val="007B280D"/>
    <w:rsid w:val="007B2F27"/>
    <w:rsid w:val="007B4574"/>
    <w:rsid w:val="007B458F"/>
    <w:rsid w:val="007B4695"/>
    <w:rsid w:val="007B4C8B"/>
    <w:rsid w:val="007B4E34"/>
    <w:rsid w:val="007B56CB"/>
    <w:rsid w:val="007B6531"/>
    <w:rsid w:val="007B68D0"/>
    <w:rsid w:val="007B6BFA"/>
    <w:rsid w:val="007B7340"/>
    <w:rsid w:val="007B7C79"/>
    <w:rsid w:val="007C0102"/>
    <w:rsid w:val="007C08DF"/>
    <w:rsid w:val="007C107F"/>
    <w:rsid w:val="007C17B3"/>
    <w:rsid w:val="007C225C"/>
    <w:rsid w:val="007C2627"/>
    <w:rsid w:val="007C2749"/>
    <w:rsid w:val="007C2ACF"/>
    <w:rsid w:val="007C34DE"/>
    <w:rsid w:val="007C34E9"/>
    <w:rsid w:val="007C3C6E"/>
    <w:rsid w:val="007C44F2"/>
    <w:rsid w:val="007C4C86"/>
    <w:rsid w:val="007C57F2"/>
    <w:rsid w:val="007C5CD9"/>
    <w:rsid w:val="007C6470"/>
    <w:rsid w:val="007C64FE"/>
    <w:rsid w:val="007C680A"/>
    <w:rsid w:val="007C70B8"/>
    <w:rsid w:val="007C71BD"/>
    <w:rsid w:val="007C7356"/>
    <w:rsid w:val="007C7D6A"/>
    <w:rsid w:val="007C7DCC"/>
    <w:rsid w:val="007D0117"/>
    <w:rsid w:val="007D27F9"/>
    <w:rsid w:val="007D3021"/>
    <w:rsid w:val="007D33F5"/>
    <w:rsid w:val="007D3D51"/>
    <w:rsid w:val="007D400A"/>
    <w:rsid w:val="007D4185"/>
    <w:rsid w:val="007D45F5"/>
    <w:rsid w:val="007D461C"/>
    <w:rsid w:val="007D5166"/>
    <w:rsid w:val="007D52A4"/>
    <w:rsid w:val="007D575D"/>
    <w:rsid w:val="007D609F"/>
    <w:rsid w:val="007D6F1C"/>
    <w:rsid w:val="007D6FC1"/>
    <w:rsid w:val="007D71CB"/>
    <w:rsid w:val="007D7464"/>
    <w:rsid w:val="007E04D2"/>
    <w:rsid w:val="007E0736"/>
    <w:rsid w:val="007E09FB"/>
    <w:rsid w:val="007E2F0F"/>
    <w:rsid w:val="007E4596"/>
    <w:rsid w:val="007E489D"/>
    <w:rsid w:val="007E4AF4"/>
    <w:rsid w:val="007E56E7"/>
    <w:rsid w:val="007E57E3"/>
    <w:rsid w:val="007E5E15"/>
    <w:rsid w:val="007E5E46"/>
    <w:rsid w:val="007E6316"/>
    <w:rsid w:val="007E70AB"/>
    <w:rsid w:val="007F0C98"/>
    <w:rsid w:val="007F0D51"/>
    <w:rsid w:val="007F10CC"/>
    <w:rsid w:val="007F1358"/>
    <w:rsid w:val="007F1AC8"/>
    <w:rsid w:val="007F29A5"/>
    <w:rsid w:val="007F34B0"/>
    <w:rsid w:val="007F3608"/>
    <w:rsid w:val="007F4208"/>
    <w:rsid w:val="007F4574"/>
    <w:rsid w:val="007F5222"/>
    <w:rsid w:val="007F5672"/>
    <w:rsid w:val="007F58E7"/>
    <w:rsid w:val="007F5DD5"/>
    <w:rsid w:val="007F6834"/>
    <w:rsid w:val="007F6A71"/>
    <w:rsid w:val="007F6BEF"/>
    <w:rsid w:val="007F7ABF"/>
    <w:rsid w:val="007F7B5A"/>
    <w:rsid w:val="00800012"/>
    <w:rsid w:val="00800132"/>
    <w:rsid w:val="008002C6"/>
    <w:rsid w:val="00801868"/>
    <w:rsid w:val="008018D0"/>
    <w:rsid w:val="00801E5D"/>
    <w:rsid w:val="00802717"/>
    <w:rsid w:val="008034DF"/>
    <w:rsid w:val="00803D89"/>
    <w:rsid w:val="00803DDF"/>
    <w:rsid w:val="0080408B"/>
    <w:rsid w:val="00805AB9"/>
    <w:rsid w:val="00805DC3"/>
    <w:rsid w:val="00806CFF"/>
    <w:rsid w:val="00806D06"/>
    <w:rsid w:val="00806F57"/>
    <w:rsid w:val="0081052A"/>
    <w:rsid w:val="0081203F"/>
    <w:rsid w:val="00812CA8"/>
    <w:rsid w:val="00813ADF"/>
    <w:rsid w:val="00813D34"/>
    <w:rsid w:val="008149B8"/>
    <w:rsid w:val="008151BC"/>
    <w:rsid w:val="00816194"/>
    <w:rsid w:val="00816376"/>
    <w:rsid w:val="00816918"/>
    <w:rsid w:val="00817AFE"/>
    <w:rsid w:val="00817E53"/>
    <w:rsid w:val="00820055"/>
    <w:rsid w:val="0082058B"/>
    <w:rsid w:val="00821500"/>
    <w:rsid w:val="008219D7"/>
    <w:rsid w:val="008225A3"/>
    <w:rsid w:val="00822F68"/>
    <w:rsid w:val="0082424C"/>
    <w:rsid w:val="00824456"/>
    <w:rsid w:val="008249F0"/>
    <w:rsid w:val="00824AB1"/>
    <w:rsid w:val="00825360"/>
    <w:rsid w:val="008253F7"/>
    <w:rsid w:val="008265B4"/>
    <w:rsid w:val="0082714C"/>
    <w:rsid w:val="0082719E"/>
    <w:rsid w:val="008278FC"/>
    <w:rsid w:val="00830B5E"/>
    <w:rsid w:val="00830F5C"/>
    <w:rsid w:val="00831C70"/>
    <w:rsid w:val="00831DE9"/>
    <w:rsid w:val="00832232"/>
    <w:rsid w:val="00832345"/>
    <w:rsid w:val="00832912"/>
    <w:rsid w:val="00832BE3"/>
    <w:rsid w:val="00833300"/>
    <w:rsid w:val="008336BC"/>
    <w:rsid w:val="00833FB3"/>
    <w:rsid w:val="008342AE"/>
    <w:rsid w:val="00835176"/>
    <w:rsid w:val="008352D1"/>
    <w:rsid w:val="0083567A"/>
    <w:rsid w:val="00835FDA"/>
    <w:rsid w:val="00836025"/>
    <w:rsid w:val="00836284"/>
    <w:rsid w:val="00836708"/>
    <w:rsid w:val="00836766"/>
    <w:rsid w:val="008367F1"/>
    <w:rsid w:val="00836993"/>
    <w:rsid w:val="00836C9F"/>
    <w:rsid w:val="008373B3"/>
    <w:rsid w:val="00837DBE"/>
    <w:rsid w:val="008416D8"/>
    <w:rsid w:val="00843353"/>
    <w:rsid w:val="00843C74"/>
    <w:rsid w:val="00843E85"/>
    <w:rsid w:val="00845CFF"/>
    <w:rsid w:val="0084630D"/>
    <w:rsid w:val="00846BEC"/>
    <w:rsid w:val="008471A7"/>
    <w:rsid w:val="0085011C"/>
    <w:rsid w:val="00850151"/>
    <w:rsid w:val="0085033C"/>
    <w:rsid w:val="00850398"/>
    <w:rsid w:val="00850653"/>
    <w:rsid w:val="00852BF9"/>
    <w:rsid w:val="00853E1D"/>
    <w:rsid w:val="0085467D"/>
    <w:rsid w:val="008552E8"/>
    <w:rsid w:val="00855410"/>
    <w:rsid w:val="008555D8"/>
    <w:rsid w:val="00855890"/>
    <w:rsid w:val="00855E5D"/>
    <w:rsid w:val="0085664E"/>
    <w:rsid w:val="00857A54"/>
    <w:rsid w:val="00857C65"/>
    <w:rsid w:val="008604D0"/>
    <w:rsid w:val="00861034"/>
    <w:rsid w:val="0086138F"/>
    <w:rsid w:val="008619AE"/>
    <w:rsid w:val="00862513"/>
    <w:rsid w:val="0086288E"/>
    <w:rsid w:val="0086314D"/>
    <w:rsid w:val="008632F8"/>
    <w:rsid w:val="00863416"/>
    <w:rsid w:val="00863944"/>
    <w:rsid w:val="0086471F"/>
    <w:rsid w:val="00864F8C"/>
    <w:rsid w:val="0086519F"/>
    <w:rsid w:val="0086550F"/>
    <w:rsid w:val="00865C51"/>
    <w:rsid w:val="00865DA1"/>
    <w:rsid w:val="008671C2"/>
    <w:rsid w:val="008702DD"/>
    <w:rsid w:val="00871772"/>
    <w:rsid w:val="008719BC"/>
    <w:rsid w:val="00871F70"/>
    <w:rsid w:val="008720BA"/>
    <w:rsid w:val="008721E9"/>
    <w:rsid w:val="008737A2"/>
    <w:rsid w:val="008741C3"/>
    <w:rsid w:val="00874B2A"/>
    <w:rsid w:val="00874BEA"/>
    <w:rsid w:val="00876181"/>
    <w:rsid w:val="008764BB"/>
    <w:rsid w:val="00876843"/>
    <w:rsid w:val="00876AAB"/>
    <w:rsid w:val="00876B0B"/>
    <w:rsid w:val="00876F01"/>
    <w:rsid w:val="00876FFE"/>
    <w:rsid w:val="00877011"/>
    <w:rsid w:val="00877414"/>
    <w:rsid w:val="00877B99"/>
    <w:rsid w:val="0088125A"/>
    <w:rsid w:val="00882E1B"/>
    <w:rsid w:val="0088331C"/>
    <w:rsid w:val="00883B56"/>
    <w:rsid w:val="00883F7A"/>
    <w:rsid w:val="008845A3"/>
    <w:rsid w:val="008849D3"/>
    <w:rsid w:val="00884E46"/>
    <w:rsid w:val="00884F3A"/>
    <w:rsid w:val="00885A1B"/>
    <w:rsid w:val="008865A5"/>
    <w:rsid w:val="00886796"/>
    <w:rsid w:val="00890156"/>
    <w:rsid w:val="008917F7"/>
    <w:rsid w:val="008919BF"/>
    <w:rsid w:val="00891F29"/>
    <w:rsid w:val="00892128"/>
    <w:rsid w:val="0089270F"/>
    <w:rsid w:val="00892C3F"/>
    <w:rsid w:val="008937EF"/>
    <w:rsid w:val="0089393A"/>
    <w:rsid w:val="00893C1C"/>
    <w:rsid w:val="00893F27"/>
    <w:rsid w:val="008942CA"/>
    <w:rsid w:val="008946B3"/>
    <w:rsid w:val="00894D5B"/>
    <w:rsid w:val="0089582D"/>
    <w:rsid w:val="00895F34"/>
    <w:rsid w:val="00897033"/>
    <w:rsid w:val="00897640"/>
    <w:rsid w:val="0089776C"/>
    <w:rsid w:val="00897A06"/>
    <w:rsid w:val="008A07F3"/>
    <w:rsid w:val="008A0AD5"/>
    <w:rsid w:val="008A0D5B"/>
    <w:rsid w:val="008A1CE1"/>
    <w:rsid w:val="008A1EE7"/>
    <w:rsid w:val="008A2040"/>
    <w:rsid w:val="008A2748"/>
    <w:rsid w:val="008A2B24"/>
    <w:rsid w:val="008A3679"/>
    <w:rsid w:val="008A3C4D"/>
    <w:rsid w:val="008A491C"/>
    <w:rsid w:val="008A4E5F"/>
    <w:rsid w:val="008A552D"/>
    <w:rsid w:val="008A71DB"/>
    <w:rsid w:val="008A75AC"/>
    <w:rsid w:val="008B0FA8"/>
    <w:rsid w:val="008B218B"/>
    <w:rsid w:val="008B2526"/>
    <w:rsid w:val="008B2726"/>
    <w:rsid w:val="008B29CE"/>
    <w:rsid w:val="008B2B6D"/>
    <w:rsid w:val="008B2C1A"/>
    <w:rsid w:val="008B2C4A"/>
    <w:rsid w:val="008B3B8E"/>
    <w:rsid w:val="008B44FE"/>
    <w:rsid w:val="008B4767"/>
    <w:rsid w:val="008B4841"/>
    <w:rsid w:val="008B5580"/>
    <w:rsid w:val="008B6430"/>
    <w:rsid w:val="008B7602"/>
    <w:rsid w:val="008B7620"/>
    <w:rsid w:val="008C03DA"/>
    <w:rsid w:val="008C0D39"/>
    <w:rsid w:val="008C13FF"/>
    <w:rsid w:val="008C1857"/>
    <w:rsid w:val="008C195F"/>
    <w:rsid w:val="008C1A44"/>
    <w:rsid w:val="008C21E1"/>
    <w:rsid w:val="008C359E"/>
    <w:rsid w:val="008C36D8"/>
    <w:rsid w:val="008C384C"/>
    <w:rsid w:val="008C38A8"/>
    <w:rsid w:val="008C4672"/>
    <w:rsid w:val="008C6787"/>
    <w:rsid w:val="008C7D4F"/>
    <w:rsid w:val="008D02FA"/>
    <w:rsid w:val="008D06E1"/>
    <w:rsid w:val="008D07F0"/>
    <w:rsid w:val="008D08E2"/>
    <w:rsid w:val="008D0F2B"/>
    <w:rsid w:val="008D1214"/>
    <w:rsid w:val="008D1C54"/>
    <w:rsid w:val="008D1DFF"/>
    <w:rsid w:val="008D23DC"/>
    <w:rsid w:val="008D282B"/>
    <w:rsid w:val="008D2BF2"/>
    <w:rsid w:val="008D31E9"/>
    <w:rsid w:val="008D37F2"/>
    <w:rsid w:val="008D3A8A"/>
    <w:rsid w:val="008D3B2B"/>
    <w:rsid w:val="008D3B7F"/>
    <w:rsid w:val="008D4646"/>
    <w:rsid w:val="008D4788"/>
    <w:rsid w:val="008D495A"/>
    <w:rsid w:val="008D49EE"/>
    <w:rsid w:val="008D554F"/>
    <w:rsid w:val="008D5EF6"/>
    <w:rsid w:val="008D61F8"/>
    <w:rsid w:val="008D66BC"/>
    <w:rsid w:val="008D68C5"/>
    <w:rsid w:val="008D7CF3"/>
    <w:rsid w:val="008DACA9"/>
    <w:rsid w:val="008E044F"/>
    <w:rsid w:val="008E089C"/>
    <w:rsid w:val="008E135D"/>
    <w:rsid w:val="008E21B7"/>
    <w:rsid w:val="008E2560"/>
    <w:rsid w:val="008E3DAF"/>
    <w:rsid w:val="008E419B"/>
    <w:rsid w:val="008E48A6"/>
    <w:rsid w:val="008E4AF9"/>
    <w:rsid w:val="008E5370"/>
    <w:rsid w:val="008E5BF5"/>
    <w:rsid w:val="008E5C27"/>
    <w:rsid w:val="008E5CD4"/>
    <w:rsid w:val="008E5F08"/>
    <w:rsid w:val="008E6098"/>
    <w:rsid w:val="008E648F"/>
    <w:rsid w:val="008E66A5"/>
    <w:rsid w:val="008E6DEB"/>
    <w:rsid w:val="008E6E56"/>
    <w:rsid w:val="008E7145"/>
    <w:rsid w:val="008E745A"/>
    <w:rsid w:val="008E789C"/>
    <w:rsid w:val="008F0512"/>
    <w:rsid w:val="008F0C8C"/>
    <w:rsid w:val="008F1030"/>
    <w:rsid w:val="008F132A"/>
    <w:rsid w:val="008F295C"/>
    <w:rsid w:val="008F2B16"/>
    <w:rsid w:val="008F3254"/>
    <w:rsid w:val="008F38C4"/>
    <w:rsid w:val="008F3AE6"/>
    <w:rsid w:val="008F3E2E"/>
    <w:rsid w:val="008F4566"/>
    <w:rsid w:val="008F4873"/>
    <w:rsid w:val="008F49E6"/>
    <w:rsid w:val="008F4FA9"/>
    <w:rsid w:val="008F5321"/>
    <w:rsid w:val="008F666E"/>
    <w:rsid w:val="008F6671"/>
    <w:rsid w:val="008F66DF"/>
    <w:rsid w:val="008F6CBF"/>
    <w:rsid w:val="008F70CC"/>
    <w:rsid w:val="008F7222"/>
    <w:rsid w:val="008F7464"/>
    <w:rsid w:val="008F9FD7"/>
    <w:rsid w:val="008FBACF"/>
    <w:rsid w:val="0090034C"/>
    <w:rsid w:val="00900FF8"/>
    <w:rsid w:val="009010FF"/>
    <w:rsid w:val="0090193B"/>
    <w:rsid w:val="00901A62"/>
    <w:rsid w:val="00901D94"/>
    <w:rsid w:val="00902954"/>
    <w:rsid w:val="00902AF4"/>
    <w:rsid w:val="00903326"/>
    <w:rsid w:val="00904094"/>
    <w:rsid w:val="009040E6"/>
    <w:rsid w:val="00904A91"/>
    <w:rsid w:val="00904BF0"/>
    <w:rsid w:val="0090543E"/>
    <w:rsid w:val="009054E0"/>
    <w:rsid w:val="0090574F"/>
    <w:rsid w:val="009060D4"/>
    <w:rsid w:val="009062E6"/>
    <w:rsid w:val="0090670F"/>
    <w:rsid w:val="00907670"/>
    <w:rsid w:val="009079C2"/>
    <w:rsid w:val="0091052D"/>
    <w:rsid w:val="00910856"/>
    <w:rsid w:val="009108B6"/>
    <w:rsid w:val="00911699"/>
    <w:rsid w:val="009119DD"/>
    <w:rsid w:val="00911F66"/>
    <w:rsid w:val="00912121"/>
    <w:rsid w:val="009128C1"/>
    <w:rsid w:val="00912D18"/>
    <w:rsid w:val="00913642"/>
    <w:rsid w:val="009138A7"/>
    <w:rsid w:val="00914049"/>
    <w:rsid w:val="009153ED"/>
    <w:rsid w:val="009156CF"/>
    <w:rsid w:val="00915969"/>
    <w:rsid w:val="00915A5A"/>
    <w:rsid w:val="00915C82"/>
    <w:rsid w:val="00916074"/>
    <w:rsid w:val="009160C6"/>
    <w:rsid w:val="00916995"/>
    <w:rsid w:val="00916FA4"/>
    <w:rsid w:val="00917411"/>
    <w:rsid w:val="00920C3B"/>
    <w:rsid w:val="00920E91"/>
    <w:rsid w:val="009210FB"/>
    <w:rsid w:val="00921358"/>
    <w:rsid w:val="00921707"/>
    <w:rsid w:val="00921925"/>
    <w:rsid w:val="00921CAF"/>
    <w:rsid w:val="00922460"/>
    <w:rsid w:val="009224E9"/>
    <w:rsid w:val="0092252A"/>
    <w:rsid w:val="00922C0D"/>
    <w:rsid w:val="00922C12"/>
    <w:rsid w:val="00924968"/>
    <w:rsid w:val="00924B4D"/>
    <w:rsid w:val="00925582"/>
    <w:rsid w:val="009259DD"/>
    <w:rsid w:val="00926AEF"/>
    <w:rsid w:val="00927540"/>
    <w:rsid w:val="0092788F"/>
    <w:rsid w:val="00927DE4"/>
    <w:rsid w:val="00927F0E"/>
    <w:rsid w:val="009300A0"/>
    <w:rsid w:val="00930669"/>
    <w:rsid w:val="0093077B"/>
    <w:rsid w:val="00930F3E"/>
    <w:rsid w:val="0093164A"/>
    <w:rsid w:val="00931D93"/>
    <w:rsid w:val="009326F5"/>
    <w:rsid w:val="00933219"/>
    <w:rsid w:val="00933BB5"/>
    <w:rsid w:val="00933E6C"/>
    <w:rsid w:val="00933F7F"/>
    <w:rsid w:val="00933FCA"/>
    <w:rsid w:val="00934134"/>
    <w:rsid w:val="009345D9"/>
    <w:rsid w:val="00934691"/>
    <w:rsid w:val="0093505A"/>
    <w:rsid w:val="0093541F"/>
    <w:rsid w:val="009357A1"/>
    <w:rsid w:val="00936004"/>
    <w:rsid w:val="0093DC7B"/>
    <w:rsid w:val="00940B4F"/>
    <w:rsid w:val="00942C94"/>
    <w:rsid w:val="00942DED"/>
    <w:rsid w:val="009434E3"/>
    <w:rsid w:val="00943CB2"/>
    <w:rsid w:val="00943EAD"/>
    <w:rsid w:val="00944322"/>
    <w:rsid w:val="00944400"/>
    <w:rsid w:val="009461F9"/>
    <w:rsid w:val="009465DA"/>
    <w:rsid w:val="00946A85"/>
    <w:rsid w:val="00946ACE"/>
    <w:rsid w:val="0094728F"/>
    <w:rsid w:val="009472D9"/>
    <w:rsid w:val="00947455"/>
    <w:rsid w:val="00947736"/>
    <w:rsid w:val="0094783F"/>
    <w:rsid w:val="00947CB4"/>
    <w:rsid w:val="00947CC8"/>
    <w:rsid w:val="00947D15"/>
    <w:rsid w:val="00947D97"/>
    <w:rsid w:val="009501C0"/>
    <w:rsid w:val="0095038A"/>
    <w:rsid w:val="0095081E"/>
    <w:rsid w:val="0095108E"/>
    <w:rsid w:val="009516B9"/>
    <w:rsid w:val="00951BFC"/>
    <w:rsid w:val="00951C22"/>
    <w:rsid w:val="0095373D"/>
    <w:rsid w:val="00953B25"/>
    <w:rsid w:val="009559F5"/>
    <w:rsid w:val="00955EAF"/>
    <w:rsid w:val="009561EA"/>
    <w:rsid w:val="00957357"/>
    <w:rsid w:val="00957D72"/>
    <w:rsid w:val="0096005C"/>
    <w:rsid w:val="00960620"/>
    <w:rsid w:val="00960869"/>
    <w:rsid w:val="00960962"/>
    <w:rsid w:val="00960E5B"/>
    <w:rsid w:val="0096136E"/>
    <w:rsid w:val="00961A0E"/>
    <w:rsid w:val="00961DFD"/>
    <w:rsid w:val="00962273"/>
    <w:rsid w:val="009623F5"/>
    <w:rsid w:val="00962ED8"/>
    <w:rsid w:val="009635B1"/>
    <w:rsid w:val="00964484"/>
    <w:rsid w:val="00964682"/>
    <w:rsid w:val="0096577A"/>
    <w:rsid w:val="00965EF3"/>
    <w:rsid w:val="009661BC"/>
    <w:rsid w:val="00966303"/>
    <w:rsid w:val="0096683B"/>
    <w:rsid w:val="00966AA5"/>
    <w:rsid w:val="00966E0F"/>
    <w:rsid w:val="00966E81"/>
    <w:rsid w:val="00966F56"/>
    <w:rsid w:val="00967125"/>
    <w:rsid w:val="00967677"/>
    <w:rsid w:val="0096785C"/>
    <w:rsid w:val="0097051E"/>
    <w:rsid w:val="009709FD"/>
    <w:rsid w:val="00970C77"/>
    <w:rsid w:val="009715E3"/>
    <w:rsid w:val="00971BC4"/>
    <w:rsid w:val="009722FB"/>
    <w:rsid w:val="0097232C"/>
    <w:rsid w:val="0097265F"/>
    <w:rsid w:val="00972B96"/>
    <w:rsid w:val="00972DF4"/>
    <w:rsid w:val="00972F05"/>
    <w:rsid w:val="00973E16"/>
    <w:rsid w:val="00973E4F"/>
    <w:rsid w:val="0097403A"/>
    <w:rsid w:val="009749EA"/>
    <w:rsid w:val="00975B14"/>
    <w:rsid w:val="00976292"/>
    <w:rsid w:val="009763D2"/>
    <w:rsid w:val="009765F7"/>
    <w:rsid w:val="00976A12"/>
    <w:rsid w:val="00976A36"/>
    <w:rsid w:val="00976E53"/>
    <w:rsid w:val="009802B7"/>
    <w:rsid w:val="009803D8"/>
    <w:rsid w:val="009806B4"/>
    <w:rsid w:val="00980EB0"/>
    <w:rsid w:val="00980F2C"/>
    <w:rsid w:val="00981033"/>
    <w:rsid w:val="009811D2"/>
    <w:rsid w:val="009817C1"/>
    <w:rsid w:val="00982A2F"/>
    <w:rsid w:val="0098331C"/>
    <w:rsid w:val="009834E0"/>
    <w:rsid w:val="00983744"/>
    <w:rsid w:val="00983E7C"/>
    <w:rsid w:val="00984519"/>
    <w:rsid w:val="00984EB5"/>
    <w:rsid w:val="009865B7"/>
    <w:rsid w:val="009868C4"/>
    <w:rsid w:val="00986968"/>
    <w:rsid w:val="00986B79"/>
    <w:rsid w:val="00986FEE"/>
    <w:rsid w:val="0098703B"/>
    <w:rsid w:val="009905C8"/>
    <w:rsid w:val="0099085C"/>
    <w:rsid w:val="00990886"/>
    <w:rsid w:val="00990A82"/>
    <w:rsid w:val="00991117"/>
    <w:rsid w:val="00993B83"/>
    <w:rsid w:val="00994326"/>
    <w:rsid w:val="00995352"/>
    <w:rsid w:val="00995F5A"/>
    <w:rsid w:val="0099721C"/>
    <w:rsid w:val="0099724B"/>
    <w:rsid w:val="00997706"/>
    <w:rsid w:val="00997961"/>
    <w:rsid w:val="00997B87"/>
    <w:rsid w:val="00997EF1"/>
    <w:rsid w:val="009A06AB"/>
    <w:rsid w:val="009A0768"/>
    <w:rsid w:val="009A0E72"/>
    <w:rsid w:val="009A12B0"/>
    <w:rsid w:val="009A15B2"/>
    <w:rsid w:val="009A1C90"/>
    <w:rsid w:val="009A24C5"/>
    <w:rsid w:val="009A2641"/>
    <w:rsid w:val="009A30CA"/>
    <w:rsid w:val="009A31E9"/>
    <w:rsid w:val="009A3DA1"/>
    <w:rsid w:val="009A4045"/>
    <w:rsid w:val="009A4526"/>
    <w:rsid w:val="009A4C75"/>
    <w:rsid w:val="009A55AF"/>
    <w:rsid w:val="009A5FE1"/>
    <w:rsid w:val="009A5FF5"/>
    <w:rsid w:val="009A6FFB"/>
    <w:rsid w:val="009A74F5"/>
    <w:rsid w:val="009A7B13"/>
    <w:rsid w:val="009A7C1B"/>
    <w:rsid w:val="009B0160"/>
    <w:rsid w:val="009B044B"/>
    <w:rsid w:val="009B0A2B"/>
    <w:rsid w:val="009B104F"/>
    <w:rsid w:val="009B2B73"/>
    <w:rsid w:val="009B31FC"/>
    <w:rsid w:val="009B3578"/>
    <w:rsid w:val="009B3A70"/>
    <w:rsid w:val="009B3FC2"/>
    <w:rsid w:val="009B43D0"/>
    <w:rsid w:val="009B50EF"/>
    <w:rsid w:val="009B5C83"/>
    <w:rsid w:val="009B69B3"/>
    <w:rsid w:val="009B6DA6"/>
    <w:rsid w:val="009B6E49"/>
    <w:rsid w:val="009B70DB"/>
    <w:rsid w:val="009B70EE"/>
    <w:rsid w:val="009B73AF"/>
    <w:rsid w:val="009B757B"/>
    <w:rsid w:val="009B7B55"/>
    <w:rsid w:val="009C01CF"/>
    <w:rsid w:val="009C074E"/>
    <w:rsid w:val="009C0803"/>
    <w:rsid w:val="009C097F"/>
    <w:rsid w:val="009C13C8"/>
    <w:rsid w:val="009C15F8"/>
    <w:rsid w:val="009C1D06"/>
    <w:rsid w:val="009C1E33"/>
    <w:rsid w:val="009C1FC2"/>
    <w:rsid w:val="009C22C3"/>
    <w:rsid w:val="009C2FE3"/>
    <w:rsid w:val="009C3232"/>
    <w:rsid w:val="009C367E"/>
    <w:rsid w:val="009C3DFA"/>
    <w:rsid w:val="009C470A"/>
    <w:rsid w:val="009C505F"/>
    <w:rsid w:val="009C5C0E"/>
    <w:rsid w:val="009C6826"/>
    <w:rsid w:val="009C717D"/>
    <w:rsid w:val="009C71E6"/>
    <w:rsid w:val="009C7507"/>
    <w:rsid w:val="009C7C1E"/>
    <w:rsid w:val="009D0620"/>
    <w:rsid w:val="009D0A07"/>
    <w:rsid w:val="009D1C4B"/>
    <w:rsid w:val="009D2285"/>
    <w:rsid w:val="009D2B2B"/>
    <w:rsid w:val="009D2CD8"/>
    <w:rsid w:val="009D2F91"/>
    <w:rsid w:val="009D2FC6"/>
    <w:rsid w:val="009D32B5"/>
    <w:rsid w:val="009D3454"/>
    <w:rsid w:val="009D3C82"/>
    <w:rsid w:val="009D4F03"/>
    <w:rsid w:val="009D57A3"/>
    <w:rsid w:val="009D6860"/>
    <w:rsid w:val="009D686D"/>
    <w:rsid w:val="009D6D97"/>
    <w:rsid w:val="009D6E87"/>
    <w:rsid w:val="009D72A7"/>
    <w:rsid w:val="009D7796"/>
    <w:rsid w:val="009D7BED"/>
    <w:rsid w:val="009D7D10"/>
    <w:rsid w:val="009E0945"/>
    <w:rsid w:val="009E0F54"/>
    <w:rsid w:val="009E17AD"/>
    <w:rsid w:val="009E186F"/>
    <w:rsid w:val="009E2044"/>
    <w:rsid w:val="009E2409"/>
    <w:rsid w:val="009E2C71"/>
    <w:rsid w:val="009E2D93"/>
    <w:rsid w:val="009E46FE"/>
    <w:rsid w:val="009E511F"/>
    <w:rsid w:val="009E6000"/>
    <w:rsid w:val="009E6086"/>
    <w:rsid w:val="009E6409"/>
    <w:rsid w:val="009E7806"/>
    <w:rsid w:val="009E7F70"/>
    <w:rsid w:val="009F036B"/>
    <w:rsid w:val="009F0ACA"/>
    <w:rsid w:val="009F0BCD"/>
    <w:rsid w:val="009F0D42"/>
    <w:rsid w:val="009F1436"/>
    <w:rsid w:val="009F1EBD"/>
    <w:rsid w:val="009F20DA"/>
    <w:rsid w:val="009F22B4"/>
    <w:rsid w:val="009F2C36"/>
    <w:rsid w:val="009F2CE8"/>
    <w:rsid w:val="009F3E00"/>
    <w:rsid w:val="009F4BDF"/>
    <w:rsid w:val="009F5614"/>
    <w:rsid w:val="009F6520"/>
    <w:rsid w:val="009F6B21"/>
    <w:rsid w:val="009F6CC4"/>
    <w:rsid w:val="009F7CF4"/>
    <w:rsid w:val="009FF1EA"/>
    <w:rsid w:val="00A001AE"/>
    <w:rsid w:val="00A00C42"/>
    <w:rsid w:val="00A013C9"/>
    <w:rsid w:val="00A0284D"/>
    <w:rsid w:val="00A03946"/>
    <w:rsid w:val="00A0407A"/>
    <w:rsid w:val="00A04372"/>
    <w:rsid w:val="00A04430"/>
    <w:rsid w:val="00A05341"/>
    <w:rsid w:val="00A05698"/>
    <w:rsid w:val="00A05BA8"/>
    <w:rsid w:val="00A05D88"/>
    <w:rsid w:val="00A06228"/>
    <w:rsid w:val="00A0640D"/>
    <w:rsid w:val="00A06921"/>
    <w:rsid w:val="00A07C2D"/>
    <w:rsid w:val="00A0CD46"/>
    <w:rsid w:val="00A1048D"/>
    <w:rsid w:val="00A106A7"/>
    <w:rsid w:val="00A10860"/>
    <w:rsid w:val="00A10E5C"/>
    <w:rsid w:val="00A110FB"/>
    <w:rsid w:val="00A116E0"/>
    <w:rsid w:val="00A11E70"/>
    <w:rsid w:val="00A1216A"/>
    <w:rsid w:val="00A12992"/>
    <w:rsid w:val="00A145D4"/>
    <w:rsid w:val="00A14706"/>
    <w:rsid w:val="00A14A8E"/>
    <w:rsid w:val="00A14B1A"/>
    <w:rsid w:val="00A151A4"/>
    <w:rsid w:val="00A15554"/>
    <w:rsid w:val="00A15BCE"/>
    <w:rsid w:val="00A16BE0"/>
    <w:rsid w:val="00A16E3A"/>
    <w:rsid w:val="00A17A3D"/>
    <w:rsid w:val="00A17BB1"/>
    <w:rsid w:val="00A17C70"/>
    <w:rsid w:val="00A20004"/>
    <w:rsid w:val="00A20412"/>
    <w:rsid w:val="00A21272"/>
    <w:rsid w:val="00A21862"/>
    <w:rsid w:val="00A218FB"/>
    <w:rsid w:val="00A22427"/>
    <w:rsid w:val="00A226A5"/>
    <w:rsid w:val="00A24C42"/>
    <w:rsid w:val="00A24FFF"/>
    <w:rsid w:val="00A254FA"/>
    <w:rsid w:val="00A259CA"/>
    <w:rsid w:val="00A262ED"/>
    <w:rsid w:val="00A26801"/>
    <w:rsid w:val="00A2723B"/>
    <w:rsid w:val="00A274DA"/>
    <w:rsid w:val="00A3102B"/>
    <w:rsid w:val="00A3110F"/>
    <w:rsid w:val="00A31FB2"/>
    <w:rsid w:val="00A321DC"/>
    <w:rsid w:val="00A3237F"/>
    <w:rsid w:val="00A3302F"/>
    <w:rsid w:val="00A34DB7"/>
    <w:rsid w:val="00A34E93"/>
    <w:rsid w:val="00A34EA6"/>
    <w:rsid w:val="00A35AEB"/>
    <w:rsid w:val="00A36CC5"/>
    <w:rsid w:val="00A36F05"/>
    <w:rsid w:val="00A36FA9"/>
    <w:rsid w:val="00A37D95"/>
    <w:rsid w:val="00A4057F"/>
    <w:rsid w:val="00A409FD"/>
    <w:rsid w:val="00A422AE"/>
    <w:rsid w:val="00A423E5"/>
    <w:rsid w:val="00A4260F"/>
    <w:rsid w:val="00A42DD8"/>
    <w:rsid w:val="00A42E25"/>
    <w:rsid w:val="00A42E99"/>
    <w:rsid w:val="00A42FB8"/>
    <w:rsid w:val="00A43525"/>
    <w:rsid w:val="00A4430C"/>
    <w:rsid w:val="00A44391"/>
    <w:rsid w:val="00A44F54"/>
    <w:rsid w:val="00A47CD4"/>
    <w:rsid w:val="00A503F3"/>
    <w:rsid w:val="00A50F13"/>
    <w:rsid w:val="00A51D5B"/>
    <w:rsid w:val="00A51D8C"/>
    <w:rsid w:val="00A5244F"/>
    <w:rsid w:val="00A52853"/>
    <w:rsid w:val="00A52945"/>
    <w:rsid w:val="00A532FA"/>
    <w:rsid w:val="00A5371C"/>
    <w:rsid w:val="00A53B7C"/>
    <w:rsid w:val="00A53D42"/>
    <w:rsid w:val="00A53FB4"/>
    <w:rsid w:val="00A5460F"/>
    <w:rsid w:val="00A54993"/>
    <w:rsid w:val="00A54D1C"/>
    <w:rsid w:val="00A5517D"/>
    <w:rsid w:val="00A5523D"/>
    <w:rsid w:val="00A55779"/>
    <w:rsid w:val="00A5584B"/>
    <w:rsid w:val="00A55FA8"/>
    <w:rsid w:val="00A561B0"/>
    <w:rsid w:val="00A561F5"/>
    <w:rsid w:val="00A56947"/>
    <w:rsid w:val="00A56B27"/>
    <w:rsid w:val="00A5727B"/>
    <w:rsid w:val="00A578F1"/>
    <w:rsid w:val="00A60BDB"/>
    <w:rsid w:val="00A61B8B"/>
    <w:rsid w:val="00A62090"/>
    <w:rsid w:val="00A62171"/>
    <w:rsid w:val="00A6229B"/>
    <w:rsid w:val="00A62922"/>
    <w:rsid w:val="00A63971"/>
    <w:rsid w:val="00A639B1"/>
    <w:rsid w:val="00A63B93"/>
    <w:rsid w:val="00A645BB"/>
    <w:rsid w:val="00A645E8"/>
    <w:rsid w:val="00A65944"/>
    <w:rsid w:val="00A65981"/>
    <w:rsid w:val="00A6651B"/>
    <w:rsid w:val="00A665F4"/>
    <w:rsid w:val="00A66660"/>
    <w:rsid w:val="00A67A18"/>
    <w:rsid w:val="00A67B40"/>
    <w:rsid w:val="00A7046F"/>
    <w:rsid w:val="00A70EDD"/>
    <w:rsid w:val="00A710C6"/>
    <w:rsid w:val="00A71C95"/>
    <w:rsid w:val="00A71D55"/>
    <w:rsid w:val="00A72182"/>
    <w:rsid w:val="00A72CD3"/>
    <w:rsid w:val="00A72FE6"/>
    <w:rsid w:val="00A73214"/>
    <w:rsid w:val="00A734F0"/>
    <w:rsid w:val="00A73A1F"/>
    <w:rsid w:val="00A73FED"/>
    <w:rsid w:val="00A74031"/>
    <w:rsid w:val="00A74248"/>
    <w:rsid w:val="00A74CD7"/>
    <w:rsid w:val="00A74E9C"/>
    <w:rsid w:val="00A75E50"/>
    <w:rsid w:val="00A760F8"/>
    <w:rsid w:val="00A76161"/>
    <w:rsid w:val="00A76971"/>
    <w:rsid w:val="00A76977"/>
    <w:rsid w:val="00A76D54"/>
    <w:rsid w:val="00A76DF9"/>
    <w:rsid w:val="00A77295"/>
    <w:rsid w:val="00A77707"/>
    <w:rsid w:val="00A7780B"/>
    <w:rsid w:val="00A77A8F"/>
    <w:rsid w:val="00A77ADC"/>
    <w:rsid w:val="00A77FAC"/>
    <w:rsid w:val="00A80984"/>
    <w:rsid w:val="00A80C97"/>
    <w:rsid w:val="00A81A81"/>
    <w:rsid w:val="00A82BBC"/>
    <w:rsid w:val="00A82C9B"/>
    <w:rsid w:val="00A835CC"/>
    <w:rsid w:val="00A84928"/>
    <w:rsid w:val="00A84CD4"/>
    <w:rsid w:val="00A850E2"/>
    <w:rsid w:val="00A85D11"/>
    <w:rsid w:val="00A85F13"/>
    <w:rsid w:val="00A872C3"/>
    <w:rsid w:val="00A87474"/>
    <w:rsid w:val="00A8797C"/>
    <w:rsid w:val="00A87A9A"/>
    <w:rsid w:val="00A9004D"/>
    <w:rsid w:val="00A909D0"/>
    <w:rsid w:val="00A9185B"/>
    <w:rsid w:val="00A91DF0"/>
    <w:rsid w:val="00A92074"/>
    <w:rsid w:val="00A920D3"/>
    <w:rsid w:val="00A92A7E"/>
    <w:rsid w:val="00A92E4D"/>
    <w:rsid w:val="00A92FB1"/>
    <w:rsid w:val="00A940EE"/>
    <w:rsid w:val="00A94649"/>
    <w:rsid w:val="00A94A99"/>
    <w:rsid w:val="00A94DAA"/>
    <w:rsid w:val="00A950AB"/>
    <w:rsid w:val="00A956FD"/>
    <w:rsid w:val="00A95DC2"/>
    <w:rsid w:val="00A9605C"/>
    <w:rsid w:val="00A96334"/>
    <w:rsid w:val="00A966FD"/>
    <w:rsid w:val="00A973E9"/>
    <w:rsid w:val="00AA0603"/>
    <w:rsid w:val="00AA06F9"/>
    <w:rsid w:val="00AA0923"/>
    <w:rsid w:val="00AA0BA9"/>
    <w:rsid w:val="00AA1089"/>
    <w:rsid w:val="00AA1484"/>
    <w:rsid w:val="00AA1573"/>
    <w:rsid w:val="00AA18B6"/>
    <w:rsid w:val="00AA18E6"/>
    <w:rsid w:val="00AA1B1F"/>
    <w:rsid w:val="00AA1B85"/>
    <w:rsid w:val="00AA1D3D"/>
    <w:rsid w:val="00AA23C7"/>
    <w:rsid w:val="00AA24B1"/>
    <w:rsid w:val="00AA2E42"/>
    <w:rsid w:val="00AA3146"/>
    <w:rsid w:val="00AA3B18"/>
    <w:rsid w:val="00AA3FF0"/>
    <w:rsid w:val="00AA4DE9"/>
    <w:rsid w:val="00AA4F92"/>
    <w:rsid w:val="00AA4FD5"/>
    <w:rsid w:val="00AA53C9"/>
    <w:rsid w:val="00AA5B08"/>
    <w:rsid w:val="00AA5D6F"/>
    <w:rsid w:val="00AA6182"/>
    <w:rsid w:val="00AA6426"/>
    <w:rsid w:val="00AA655E"/>
    <w:rsid w:val="00AA6AC8"/>
    <w:rsid w:val="00AA6AE6"/>
    <w:rsid w:val="00AA6B0E"/>
    <w:rsid w:val="00AA7057"/>
    <w:rsid w:val="00AA74B4"/>
    <w:rsid w:val="00AA7A1C"/>
    <w:rsid w:val="00AA7CA4"/>
    <w:rsid w:val="00AB064C"/>
    <w:rsid w:val="00AB295B"/>
    <w:rsid w:val="00AB29B3"/>
    <w:rsid w:val="00AB335A"/>
    <w:rsid w:val="00AB34F7"/>
    <w:rsid w:val="00AB4205"/>
    <w:rsid w:val="00AB6239"/>
    <w:rsid w:val="00AB62A9"/>
    <w:rsid w:val="00AB63C4"/>
    <w:rsid w:val="00AB6BA6"/>
    <w:rsid w:val="00AC06AD"/>
    <w:rsid w:val="00AC0B3D"/>
    <w:rsid w:val="00AC1343"/>
    <w:rsid w:val="00AC1BB6"/>
    <w:rsid w:val="00AC266B"/>
    <w:rsid w:val="00AC3616"/>
    <w:rsid w:val="00AC3772"/>
    <w:rsid w:val="00AC3B81"/>
    <w:rsid w:val="00AC40E4"/>
    <w:rsid w:val="00AC4FEE"/>
    <w:rsid w:val="00AC5223"/>
    <w:rsid w:val="00AC5244"/>
    <w:rsid w:val="00AC5854"/>
    <w:rsid w:val="00AC58CE"/>
    <w:rsid w:val="00AC5C68"/>
    <w:rsid w:val="00AC62F9"/>
    <w:rsid w:val="00AC63AB"/>
    <w:rsid w:val="00AC6545"/>
    <w:rsid w:val="00AC7573"/>
    <w:rsid w:val="00AD01EE"/>
    <w:rsid w:val="00AD03CB"/>
    <w:rsid w:val="00AD1326"/>
    <w:rsid w:val="00AD218F"/>
    <w:rsid w:val="00AD2893"/>
    <w:rsid w:val="00AD2B19"/>
    <w:rsid w:val="00AD34DA"/>
    <w:rsid w:val="00AD597A"/>
    <w:rsid w:val="00AD65D9"/>
    <w:rsid w:val="00AD69E0"/>
    <w:rsid w:val="00AD6F9E"/>
    <w:rsid w:val="00AD71D8"/>
    <w:rsid w:val="00AD77B7"/>
    <w:rsid w:val="00AD7F30"/>
    <w:rsid w:val="00AD8D94"/>
    <w:rsid w:val="00AE07CA"/>
    <w:rsid w:val="00AE1A13"/>
    <w:rsid w:val="00AE22C2"/>
    <w:rsid w:val="00AE2736"/>
    <w:rsid w:val="00AE2745"/>
    <w:rsid w:val="00AE2B53"/>
    <w:rsid w:val="00AE2D19"/>
    <w:rsid w:val="00AE2E46"/>
    <w:rsid w:val="00AE2EE1"/>
    <w:rsid w:val="00AE36A8"/>
    <w:rsid w:val="00AE3EB4"/>
    <w:rsid w:val="00AE4495"/>
    <w:rsid w:val="00AE50F3"/>
    <w:rsid w:val="00AE560F"/>
    <w:rsid w:val="00AE5B97"/>
    <w:rsid w:val="00AE651E"/>
    <w:rsid w:val="00AE6D95"/>
    <w:rsid w:val="00AF0016"/>
    <w:rsid w:val="00AF008B"/>
    <w:rsid w:val="00AF0215"/>
    <w:rsid w:val="00AF1313"/>
    <w:rsid w:val="00AF23DB"/>
    <w:rsid w:val="00AF249B"/>
    <w:rsid w:val="00AF24D1"/>
    <w:rsid w:val="00AF2B2D"/>
    <w:rsid w:val="00AF2CA8"/>
    <w:rsid w:val="00AF598A"/>
    <w:rsid w:val="00AF5C0C"/>
    <w:rsid w:val="00AF65B6"/>
    <w:rsid w:val="00AF6ED6"/>
    <w:rsid w:val="00AF710B"/>
    <w:rsid w:val="00AF7111"/>
    <w:rsid w:val="00AF757E"/>
    <w:rsid w:val="00AF77B5"/>
    <w:rsid w:val="00AF7A8D"/>
    <w:rsid w:val="00AF7B00"/>
    <w:rsid w:val="00AF7E83"/>
    <w:rsid w:val="00B008E9"/>
    <w:rsid w:val="00B01EB3"/>
    <w:rsid w:val="00B02097"/>
    <w:rsid w:val="00B02282"/>
    <w:rsid w:val="00B02605"/>
    <w:rsid w:val="00B02760"/>
    <w:rsid w:val="00B03576"/>
    <w:rsid w:val="00B038A3"/>
    <w:rsid w:val="00B03E84"/>
    <w:rsid w:val="00B04A3F"/>
    <w:rsid w:val="00B050B0"/>
    <w:rsid w:val="00B05CBD"/>
    <w:rsid w:val="00B072D1"/>
    <w:rsid w:val="00B07701"/>
    <w:rsid w:val="00B0779C"/>
    <w:rsid w:val="00B0782E"/>
    <w:rsid w:val="00B07B3E"/>
    <w:rsid w:val="00B100BD"/>
    <w:rsid w:val="00B10479"/>
    <w:rsid w:val="00B10516"/>
    <w:rsid w:val="00B1058A"/>
    <w:rsid w:val="00B10A64"/>
    <w:rsid w:val="00B10DC1"/>
    <w:rsid w:val="00B11A27"/>
    <w:rsid w:val="00B12F12"/>
    <w:rsid w:val="00B130F4"/>
    <w:rsid w:val="00B1347D"/>
    <w:rsid w:val="00B13D03"/>
    <w:rsid w:val="00B13E79"/>
    <w:rsid w:val="00B1451A"/>
    <w:rsid w:val="00B14A93"/>
    <w:rsid w:val="00B14BE3"/>
    <w:rsid w:val="00B15323"/>
    <w:rsid w:val="00B15BB6"/>
    <w:rsid w:val="00B15DB8"/>
    <w:rsid w:val="00B16ECB"/>
    <w:rsid w:val="00B170ED"/>
    <w:rsid w:val="00B176EB"/>
    <w:rsid w:val="00B20A77"/>
    <w:rsid w:val="00B20F10"/>
    <w:rsid w:val="00B21F0E"/>
    <w:rsid w:val="00B22920"/>
    <w:rsid w:val="00B2299C"/>
    <w:rsid w:val="00B22FB1"/>
    <w:rsid w:val="00B2339A"/>
    <w:rsid w:val="00B235D8"/>
    <w:rsid w:val="00B23C53"/>
    <w:rsid w:val="00B24A3A"/>
    <w:rsid w:val="00B2577B"/>
    <w:rsid w:val="00B2583B"/>
    <w:rsid w:val="00B25A29"/>
    <w:rsid w:val="00B25C7F"/>
    <w:rsid w:val="00B26055"/>
    <w:rsid w:val="00B26062"/>
    <w:rsid w:val="00B26E42"/>
    <w:rsid w:val="00B2725D"/>
    <w:rsid w:val="00B27C37"/>
    <w:rsid w:val="00B30384"/>
    <w:rsid w:val="00B308BC"/>
    <w:rsid w:val="00B30B5F"/>
    <w:rsid w:val="00B31225"/>
    <w:rsid w:val="00B315B2"/>
    <w:rsid w:val="00B3241F"/>
    <w:rsid w:val="00B3257B"/>
    <w:rsid w:val="00B32CE7"/>
    <w:rsid w:val="00B33FF7"/>
    <w:rsid w:val="00B3473E"/>
    <w:rsid w:val="00B34BF9"/>
    <w:rsid w:val="00B34FDE"/>
    <w:rsid w:val="00B35591"/>
    <w:rsid w:val="00B358A2"/>
    <w:rsid w:val="00B36D7C"/>
    <w:rsid w:val="00B37618"/>
    <w:rsid w:val="00B3789D"/>
    <w:rsid w:val="00B37A51"/>
    <w:rsid w:val="00B37FB1"/>
    <w:rsid w:val="00B4039E"/>
    <w:rsid w:val="00B40917"/>
    <w:rsid w:val="00B40A0B"/>
    <w:rsid w:val="00B4183A"/>
    <w:rsid w:val="00B41BF4"/>
    <w:rsid w:val="00B41CF9"/>
    <w:rsid w:val="00B4220E"/>
    <w:rsid w:val="00B4247E"/>
    <w:rsid w:val="00B42786"/>
    <w:rsid w:val="00B42FFE"/>
    <w:rsid w:val="00B44AF6"/>
    <w:rsid w:val="00B44FAC"/>
    <w:rsid w:val="00B45A0B"/>
    <w:rsid w:val="00B45FEE"/>
    <w:rsid w:val="00B463C8"/>
    <w:rsid w:val="00B46FF8"/>
    <w:rsid w:val="00B477F8"/>
    <w:rsid w:val="00B47AD4"/>
    <w:rsid w:val="00B47AF9"/>
    <w:rsid w:val="00B50986"/>
    <w:rsid w:val="00B50EE1"/>
    <w:rsid w:val="00B50F68"/>
    <w:rsid w:val="00B514FA"/>
    <w:rsid w:val="00B51832"/>
    <w:rsid w:val="00B52635"/>
    <w:rsid w:val="00B52955"/>
    <w:rsid w:val="00B52BC2"/>
    <w:rsid w:val="00B539D9"/>
    <w:rsid w:val="00B558EF"/>
    <w:rsid w:val="00B559E4"/>
    <w:rsid w:val="00B574E0"/>
    <w:rsid w:val="00B57B50"/>
    <w:rsid w:val="00B57D5E"/>
    <w:rsid w:val="00B5F882"/>
    <w:rsid w:val="00B60A43"/>
    <w:rsid w:val="00B60A7B"/>
    <w:rsid w:val="00B62868"/>
    <w:rsid w:val="00B64475"/>
    <w:rsid w:val="00B64811"/>
    <w:rsid w:val="00B64EA1"/>
    <w:rsid w:val="00B6554A"/>
    <w:rsid w:val="00B65B75"/>
    <w:rsid w:val="00B65C2A"/>
    <w:rsid w:val="00B65CA6"/>
    <w:rsid w:val="00B6647D"/>
    <w:rsid w:val="00B70098"/>
    <w:rsid w:val="00B71032"/>
    <w:rsid w:val="00B74BAC"/>
    <w:rsid w:val="00B752DD"/>
    <w:rsid w:val="00B763E1"/>
    <w:rsid w:val="00B76435"/>
    <w:rsid w:val="00B7695D"/>
    <w:rsid w:val="00B77362"/>
    <w:rsid w:val="00B80443"/>
    <w:rsid w:val="00B809BE"/>
    <w:rsid w:val="00B81D95"/>
    <w:rsid w:val="00B83B69"/>
    <w:rsid w:val="00B8475D"/>
    <w:rsid w:val="00B84E91"/>
    <w:rsid w:val="00B85454"/>
    <w:rsid w:val="00B862B0"/>
    <w:rsid w:val="00B8655C"/>
    <w:rsid w:val="00B865B9"/>
    <w:rsid w:val="00B868FF"/>
    <w:rsid w:val="00B86F1C"/>
    <w:rsid w:val="00B86F84"/>
    <w:rsid w:val="00B87070"/>
    <w:rsid w:val="00B875AE"/>
    <w:rsid w:val="00B87D11"/>
    <w:rsid w:val="00B901C5"/>
    <w:rsid w:val="00B905D0"/>
    <w:rsid w:val="00B908F5"/>
    <w:rsid w:val="00B909E0"/>
    <w:rsid w:val="00B90C13"/>
    <w:rsid w:val="00B90FCC"/>
    <w:rsid w:val="00B91B9C"/>
    <w:rsid w:val="00B91F1D"/>
    <w:rsid w:val="00B92B70"/>
    <w:rsid w:val="00B92CD2"/>
    <w:rsid w:val="00B93665"/>
    <w:rsid w:val="00B945FC"/>
    <w:rsid w:val="00B94639"/>
    <w:rsid w:val="00B94C11"/>
    <w:rsid w:val="00B9507A"/>
    <w:rsid w:val="00B952E8"/>
    <w:rsid w:val="00B953EA"/>
    <w:rsid w:val="00B958CB"/>
    <w:rsid w:val="00B9698E"/>
    <w:rsid w:val="00B96F85"/>
    <w:rsid w:val="00B979A3"/>
    <w:rsid w:val="00B97E24"/>
    <w:rsid w:val="00B97E9D"/>
    <w:rsid w:val="00BA16E3"/>
    <w:rsid w:val="00BA18C7"/>
    <w:rsid w:val="00BA1C0C"/>
    <w:rsid w:val="00BA2041"/>
    <w:rsid w:val="00BA20CD"/>
    <w:rsid w:val="00BA2110"/>
    <w:rsid w:val="00BA3208"/>
    <w:rsid w:val="00BA4164"/>
    <w:rsid w:val="00BA42DE"/>
    <w:rsid w:val="00BA50A3"/>
    <w:rsid w:val="00BA522C"/>
    <w:rsid w:val="00BA575F"/>
    <w:rsid w:val="00BA5882"/>
    <w:rsid w:val="00BA66E1"/>
    <w:rsid w:val="00BA6CC4"/>
    <w:rsid w:val="00BA6F11"/>
    <w:rsid w:val="00BA7482"/>
    <w:rsid w:val="00BA74E8"/>
    <w:rsid w:val="00BA7BE7"/>
    <w:rsid w:val="00BA7D0E"/>
    <w:rsid w:val="00BB179A"/>
    <w:rsid w:val="00BB1FA8"/>
    <w:rsid w:val="00BB22C8"/>
    <w:rsid w:val="00BB234B"/>
    <w:rsid w:val="00BB240E"/>
    <w:rsid w:val="00BB258D"/>
    <w:rsid w:val="00BB2922"/>
    <w:rsid w:val="00BB2D10"/>
    <w:rsid w:val="00BB2EEE"/>
    <w:rsid w:val="00BB389C"/>
    <w:rsid w:val="00BB3F07"/>
    <w:rsid w:val="00BB4842"/>
    <w:rsid w:val="00BB4AA0"/>
    <w:rsid w:val="00BB4B42"/>
    <w:rsid w:val="00BB593D"/>
    <w:rsid w:val="00BB5AC0"/>
    <w:rsid w:val="00BB5B3D"/>
    <w:rsid w:val="00BB7347"/>
    <w:rsid w:val="00BB76BA"/>
    <w:rsid w:val="00BB7BBF"/>
    <w:rsid w:val="00BB7F0E"/>
    <w:rsid w:val="00BC0446"/>
    <w:rsid w:val="00BC0C65"/>
    <w:rsid w:val="00BC124E"/>
    <w:rsid w:val="00BC14F1"/>
    <w:rsid w:val="00BC1BAE"/>
    <w:rsid w:val="00BC1CC2"/>
    <w:rsid w:val="00BC29BD"/>
    <w:rsid w:val="00BC2F7B"/>
    <w:rsid w:val="00BC3227"/>
    <w:rsid w:val="00BC451F"/>
    <w:rsid w:val="00BC4910"/>
    <w:rsid w:val="00BC5382"/>
    <w:rsid w:val="00BC564D"/>
    <w:rsid w:val="00BC565E"/>
    <w:rsid w:val="00BC5823"/>
    <w:rsid w:val="00BC6776"/>
    <w:rsid w:val="00BC6BCB"/>
    <w:rsid w:val="00BC6CED"/>
    <w:rsid w:val="00BC7C4C"/>
    <w:rsid w:val="00BC7DA4"/>
    <w:rsid w:val="00BD05EE"/>
    <w:rsid w:val="00BD0EB0"/>
    <w:rsid w:val="00BD1BEE"/>
    <w:rsid w:val="00BD223B"/>
    <w:rsid w:val="00BD2B1A"/>
    <w:rsid w:val="00BD30A5"/>
    <w:rsid w:val="00BD319F"/>
    <w:rsid w:val="00BD3C72"/>
    <w:rsid w:val="00BD40DF"/>
    <w:rsid w:val="00BD46F7"/>
    <w:rsid w:val="00BD4759"/>
    <w:rsid w:val="00BD56F1"/>
    <w:rsid w:val="00BD5A85"/>
    <w:rsid w:val="00BD6A99"/>
    <w:rsid w:val="00BD6B73"/>
    <w:rsid w:val="00BD6C2A"/>
    <w:rsid w:val="00BD7CE7"/>
    <w:rsid w:val="00BE0D68"/>
    <w:rsid w:val="00BE0D8F"/>
    <w:rsid w:val="00BE1815"/>
    <w:rsid w:val="00BE2535"/>
    <w:rsid w:val="00BE2764"/>
    <w:rsid w:val="00BE28AB"/>
    <w:rsid w:val="00BE2A10"/>
    <w:rsid w:val="00BE2AD6"/>
    <w:rsid w:val="00BE2D04"/>
    <w:rsid w:val="00BE405C"/>
    <w:rsid w:val="00BE424E"/>
    <w:rsid w:val="00BE4E35"/>
    <w:rsid w:val="00BE534D"/>
    <w:rsid w:val="00BE573E"/>
    <w:rsid w:val="00BE629E"/>
    <w:rsid w:val="00BE658E"/>
    <w:rsid w:val="00BE659B"/>
    <w:rsid w:val="00BE70F3"/>
    <w:rsid w:val="00BE78C9"/>
    <w:rsid w:val="00BED8F8"/>
    <w:rsid w:val="00BF006D"/>
    <w:rsid w:val="00BF00FF"/>
    <w:rsid w:val="00BF136B"/>
    <w:rsid w:val="00BF169F"/>
    <w:rsid w:val="00BF25DD"/>
    <w:rsid w:val="00BF2743"/>
    <w:rsid w:val="00BF3479"/>
    <w:rsid w:val="00BF54F9"/>
    <w:rsid w:val="00BF5D34"/>
    <w:rsid w:val="00BF5F79"/>
    <w:rsid w:val="00BF69BE"/>
    <w:rsid w:val="00BF6BDE"/>
    <w:rsid w:val="00BF898D"/>
    <w:rsid w:val="00C0052F"/>
    <w:rsid w:val="00C00904"/>
    <w:rsid w:val="00C0098D"/>
    <w:rsid w:val="00C00C7E"/>
    <w:rsid w:val="00C01393"/>
    <w:rsid w:val="00C016E8"/>
    <w:rsid w:val="00C019F3"/>
    <w:rsid w:val="00C01D33"/>
    <w:rsid w:val="00C027B2"/>
    <w:rsid w:val="00C02A11"/>
    <w:rsid w:val="00C02B31"/>
    <w:rsid w:val="00C03001"/>
    <w:rsid w:val="00C0314C"/>
    <w:rsid w:val="00C034E7"/>
    <w:rsid w:val="00C036C9"/>
    <w:rsid w:val="00C03732"/>
    <w:rsid w:val="00C03C00"/>
    <w:rsid w:val="00C03DD7"/>
    <w:rsid w:val="00C0467D"/>
    <w:rsid w:val="00C0493D"/>
    <w:rsid w:val="00C04995"/>
    <w:rsid w:val="00C05087"/>
    <w:rsid w:val="00C05A02"/>
    <w:rsid w:val="00C0605C"/>
    <w:rsid w:val="00C06246"/>
    <w:rsid w:val="00C06B2D"/>
    <w:rsid w:val="00C06C10"/>
    <w:rsid w:val="00C0733F"/>
    <w:rsid w:val="00C077C1"/>
    <w:rsid w:val="00C07B86"/>
    <w:rsid w:val="00C102A3"/>
    <w:rsid w:val="00C10582"/>
    <w:rsid w:val="00C1196B"/>
    <w:rsid w:val="00C12ED2"/>
    <w:rsid w:val="00C13277"/>
    <w:rsid w:val="00C13AFB"/>
    <w:rsid w:val="00C13BF5"/>
    <w:rsid w:val="00C145C3"/>
    <w:rsid w:val="00C14689"/>
    <w:rsid w:val="00C14AE3"/>
    <w:rsid w:val="00C150F0"/>
    <w:rsid w:val="00C1513C"/>
    <w:rsid w:val="00C161A0"/>
    <w:rsid w:val="00C1633F"/>
    <w:rsid w:val="00C16E43"/>
    <w:rsid w:val="00C1703B"/>
    <w:rsid w:val="00C179F5"/>
    <w:rsid w:val="00C17EB4"/>
    <w:rsid w:val="00C203E8"/>
    <w:rsid w:val="00C2061E"/>
    <w:rsid w:val="00C20705"/>
    <w:rsid w:val="00C20B3B"/>
    <w:rsid w:val="00C21325"/>
    <w:rsid w:val="00C217BD"/>
    <w:rsid w:val="00C22081"/>
    <w:rsid w:val="00C22103"/>
    <w:rsid w:val="00C2217D"/>
    <w:rsid w:val="00C2243A"/>
    <w:rsid w:val="00C22CB2"/>
    <w:rsid w:val="00C22D99"/>
    <w:rsid w:val="00C2304F"/>
    <w:rsid w:val="00C23B44"/>
    <w:rsid w:val="00C23C66"/>
    <w:rsid w:val="00C24DEB"/>
    <w:rsid w:val="00C25448"/>
    <w:rsid w:val="00C25B3B"/>
    <w:rsid w:val="00C271DF"/>
    <w:rsid w:val="00C273C0"/>
    <w:rsid w:val="00C27FB1"/>
    <w:rsid w:val="00C30C76"/>
    <w:rsid w:val="00C31149"/>
    <w:rsid w:val="00C32714"/>
    <w:rsid w:val="00C32740"/>
    <w:rsid w:val="00C33644"/>
    <w:rsid w:val="00C33658"/>
    <w:rsid w:val="00C34389"/>
    <w:rsid w:val="00C34509"/>
    <w:rsid w:val="00C34555"/>
    <w:rsid w:val="00C34D87"/>
    <w:rsid w:val="00C34E77"/>
    <w:rsid w:val="00C35081"/>
    <w:rsid w:val="00C3526A"/>
    <w:rsid w:val="00C369A1"/>
    <w:rsid w:val="00C36A37"/>
    <w:rsid w:val="00C36C9A"/>
    <w:rsid w:val="00C36ECC"/>
    <w:rsid w:val="00C374A4"/>
    <w:rsid w:val="00C37B58"/>
    <w:rsid w:val="00C37D5C"/>
    <w:rsid w:val="00C40040"/>
    <w:rsid w:val="00C407C8"/>
    <w:rsid w:val="00C40902"/>
    <w:rsid w:val="00C40E3A"/>
    <w:rsid w:val="00C41305"/>
    <w:rsid w:val="00C418F4"/>
    <w:rsid w:val="00C419D8"/>
    <w:rsid w:val="00C4260F"/>
    <w:rsid w:val="00C42802"/>
    <w:rsid w:val="00C4280C"/>
    <w:rsid w:val="00C43153"/>
    <w:rsid w:val="00C432FC"/>
    <w:rsid w:val="00C43841"/>
    <w:rsid w:val="00C43A8A"/>
    <w:rsid w:val="00C43AF0"/>
    <w:rsid w:val="00C445BE"/>
    <w:rsid w:val="00C4554F"/>
    <w:rsid w:val="00C456D8"/>
    <w:rsid w:val="00C45E7D"/>
    <w:rsid w:val="00C46804"/>
    <w:rsid w:val="00C46D18"/>
    <w:rsid w:val="00C46E0F"/>
    <w:rsid w:val="00C475C3"/>
    <w:rsid w:val="00C47817"/>
    <w:rsid w:val="00C479A7"/>
    <w:rsid w:val="00C47C9C"/>
    <w:rsid w:val="00C4FB81"/>
    <w:rsid w:val="00C50672"/>
    <w:rsid w:val="00C508F2"/>
    <w:rsid w:val="00C5115C"/>
    <w:rsid w:val="00C5124E"/>
    <w:rsid w:val="00C51581"/>
    <w:rsid w:val="00C5235E"/>
    <w:rsid w:val="00C524AC"/>
    <w:rsid w:val="00C5272B"/>
    <w:rsid w:val="00C52754"/>
    <w:rsid w:val="00C5299F"/>
    <w:rsid w:val="00C53249"/>
    <w:rsid w:val="00C532C7"/>
    <w:rsid w:val="00C537C6"/>
    <w:rsid w:val="00C541FA"/>
    <w:rsid w:val="00C5442C"/>
    <w:rsid w:val="00C54739"/>
    <w:rsid w:val="00C55339"/>
    <w:rsid w:val="00C561BE"/>
    <w:rsid w:val="00C561F2"/>
    <w:rsid w:val="00C56794"/>
    <w:rsid w:val="00C5688C"/>
    <w:rsid w:val="00C5709B"/>
    <w:rsid w:val="00C5741F"/>
    <w:rsid w:val="00C57656"/>
    <w:rsid w:val="00C57668"/>
    <w:rsid w:val="00C57ACE"/>
    <w:rsid w:val="00C603B3"/>
    <w:rsid w:val="00C603E3"/>
    <w:rsid w:val="00C60D7D"/>
    <w:rsid w:val="00C617D7"/>
    <w:rsid w:val="00C619B1"/>
    <w:rsid w:val="00C6227F"/>
    <w:rsid w:val="00C628D7"/>
    <w:rsid w:val="00C630CA"/>
    <w:rsid w:val="00C633D9"/>
    <w:rsid w:val="00C63D08"/>
    <w:rsid w:val="00C64996"/>
    <w:rsid w:val="00C658C6"/>
    <w:rsid w:val="00C65E36"/>
    <w:rsid w:val="00C660D0"/>
    <w:rsid w:val="00C66237"/>
    <w:rsid w:val="00C662D0"/>
    <w:rsid w:val="00C67254"/>
    <w:rsid w:val="00C675B9"/>
    <w:rsid w:val="00C67873"/>
    <w:rsid w:val="00C70607"/>
    <w:rsid w:val="00C70B89"/>
    <w:rsid w:val="00C70F43"/>
    <w:rsid w:val="00C712C3"/>
    <w:rsid w:val="00C72176"/>
    <w:rsid w:val="00C723DC"/>
    <w:rsid w:val="00C72419"/>
    <w:rsid w:val="00C73128"/>
    <w:rsid w:val="00C740F2"/>
    <w:rsid w:val="00C759BF"/>
    <w:rsid w:val="00C759D1"/>
    <w:rsid w:val="00C75CDE"/>
    <w:rsid w:val="00C76AF8"/>
    <w:rsid w:val="00C76DC9"/>
    <w:rsid w:val="00C76E91"/>
    <w:rsid w:val="00C7722A"/>
    <w:rsid w:val="00C77734"/>
    <w:rsid w:val="00C80052"/>
    <w:rsid w:val="00C80373"/>
    <w:rsid w:val="00C80759"/>
    <w:rsid w:val="00C809C9"/>
    <w:rsid w:val="00C81090"/>
    <w:rsid w:val="00C816B5"/>
    <w:rsid w:val="00C8231D"/>
    <w:rsid w:val="00C84454"/>
    <w:rsid w:val="00C84E98"/>
    <w:rsid w:val="00C85383"/>
    <w:rsid w:val="00C8565F"/>
    <w:rsid w:val="00C859AA"/>
    <w:rsid w:val="00C85F21"/>
    <w:rsid w:val="00C85F95"/>
    <w:rsid w:val="00C8632E"/>
    <w:rsid w:val="00C86F34"/>
    <w:rsid w:val="00C86F91"/>
    <w:rsid w:val="00C87A4A"/>
    <w:rsid w:val="00C87D23"/>
    <w:rsid w:val="00C8B283"/>
    <w:rsid w:val="00C901B4"/>
    <w:rsid w:val="00C90B48"/>
    <w:rsid w:val="00C90B60"/>
    <w:rsid w:val="00C9122F"/>
    <w:rsid w:val="00C91CF8"/>
    <w:rsid w:val="00C9290F"/>
    <w:rsid w:val="00C9304C"/>
    <w:rsid w:val="00C948C9"/>
    <w:rsid w:val="00C957E4"/>
    <w:rsid w:val="00C96985"/>
    <w:rsid w:val="00C9699F"/>
    <w:rsid w:val="00CA0335"/>
    <w:rsid w:val="00CA0807"/>
    <w:rsid w:val="00CA0BE0"/>
    <w:rsid w:val="00CA10F6"/>
    <w:rsid w:val="00CA2646"/>
    <w:rsid w:val="00CA2FCE"/>
    <w:rsid w:val="00CA3251"/>
    <w:rsid w:val="00CA34D0"/>
    <w:rsid w:val="00CA3661"/>
    <w:rsid w:val="00CA3B35"/>
    <w:rsid w:val="00CA6157"/>
    <w:rsid w:val="00CA64ED"/>
    <w:rsid w:val="00CA6F14"/>
    <w:rsid w:val="00CB09A3"/>
    <w:rsid w:val="00CB1603"/>
    <w:rsid w:val="00CB212B"/>
    <w:rsid w:val="00CB2D28"/>
    <w:rsid w:val="00CB3514"/>
    <w:rsid w:val="00CB3980"/>
    <w:rsid w:val="00CB3D8C"/>
    <w:rsid w:val="00CB456C"/>
    <w:rsid w:val="00CB469F"/>
    <w:rsid w:val="00CB50BA"/>
    <w:rsid w:val="00CB510F"/>
    <w:rsid w:val="00CB5B85"/>
    <w:rsid w:val="00CB63C3"/>
    <w:rsid w:val="00CB69F0"/>
    <w:rsid w:val="00CB6BBF"/>
    <w:rsid w:val="00CB7293"/>
    <w:rsid w:val="00CB7596"/>
    <w:rsid w:val="00CC01DC"/>
    <w:rsid w:val="00CC07D3"/>
    <w:rsid w:val="00CC0A66"/>
    <w:rsid w:val="00CC0DD5"/>
    <w:rsid w:val="00CC1090"/>
    <w:rsid w:val="00CC1283"/>
    <w:rsid w:val="00CC14E2"/>
    <w:rsid w:val="00CC2E22"/>
    <w:rsid w:val="00CC2F5B"/>
    <w:rsid w:val="00CC332B"/>
    <w:rsid w:val="00CC3377"/>
    <w:rsid w:val="00CC36DC"/>
    <w:rsid w:val="00CC387A"/>
    <w:rsid w:val="00CC3A52"/>
    <w:rsid w:val="00CC4AD5"/>
    <w:rsid w:val="00CC50CC"/>
    <w:rsid w:val="00CC5309"/>
    <w:rsid w:val="00CC5432"/>
    <w:rsid w:val="00CC6410"/>
    <w:rsid w:val="00CC6566"/>
    <w:rsid w:val="00CC6880"/>
    <w:rsid w:val="00CC6B49"/>
    <w:rsid w:val="00CC72E0"/>
    <w:rsid w:val="00CC75AC"/>
    <w:rsid w:val="00CC7E6A"/>
    <w:rsid w:val="00CC7FF6"/>
    <w:rsid w:val="00CD0233"/>
    <w:rsid w:val="00CD13CF"/>
    <w:rsid w:val="00CD18EC"/>
    <w:rsid w:val="00CD2176"/>
    <w:rsid w:val="00CD2A26"/>
    <w:rsid w:val="00CD36C8"/>
    <w:rsid w:val="00CD387F"/>
    <w:rsid w:val="00CD39CA"/>
    <w:rsid w:val="00CD3FFA"/>
    <w:rsid w:val="00CD40F4"/>
    <w:rsid w:val="00CD4325"/>
    <w:rsid w:val="00CD46C0"/>
    <w:rsid w:val="00CD5080"/>
    <w:rsid w:val="00CD64B9"/>
    <w:rsid w:val="00CD6BFF"/>
    <w:rsid w:val="00CD6EF2"/>
    <w:rsid w:val="00CD7BE3"/>
    <w:rsid w:val="00CE0031"/>
    <w:rsid w:val="00CE0047"/>
    <w:rsid w:val="00CE028C"/>
    <w:rsid w:val="00CE0432"/>
    <w:rsid w:val="00CE1009"/>
    <w:rsid w:val="00CE3897"/>
    <w:rsid w:val="00CE4315"/>
    <w:rsid w:val="00CE446F"/>
    <w:rsid w:val="00CE46EF"/>
    <w:rsid w:val="00CE4A1B"/>
    <w:rsid w:val="00CE4CA1"/>
    <w:rsid w:val="00CE55EF"/>
    <w:rsid w:val="00CE6D0D"/>
    <w:rsid w:val="00CE6E49"/>
    <w:rsid w:val="00CE7717"/>
    <w:rsid w:val="00CF01AA"/>
    <w:rsid w:val="00CF1042"/>
    <w:rsid w:val="00CF1450"/>
    <w:rsid w:val="00CF14EB"/>
    <w:rsid w:val="00CF17A7"/>
    <w:rsid w:val="00CF2159"/>
    <w:rsid w:val="00CF21CA"/>
    <w:rsid w:val="00CF22E6"/>
    <w:rsid w:val="00CF2462"/>
    <w:rsid w:val="00CF2C23"/>
    <w:rsid w:val="00CF3523"/>
    <w:rsid w:val="00CF3DB9"/>
    <w:rsid w:val="00CF4B01"/>
    <w:rsid w:val="00CF4BBD"/>
    <w:rsid w:val="00CF4CC0"/>
    <w:rsid w:val="00CF4D03"/>
    <w:rsid w:val="00CF5006"/>
    <w:rsid w:val="00CF5E02"/>
    <w:rsid w:val="00CF63D7"/>
    <w:rsid w:val="00CF65CE"/>
    <w:rsid w:val="00CF74BC"/>
    <w:rsid w:val="00CF79C9"/>
    <w:rsid w:val="00CF7A2C"/>
    <w:rsid w:val="00CF7B97"/>
    <w:rsid w:val="00D001AA"/>
    <w:rsid w:val="00D0070A"/>
    <w:rsid w:val="00D012D2"/>
    <w:rsid w:val="00D01674"/>
    <w:rsid w:val="00D01F4D"/>
    <w:rsid w:val="00D02831"/>
    <w:rsid w:val="00D02D6C"/>
    <w:rsid w:val="00D037AB"/>
    <w:rsid w:val="00D04734"/>
    <w:rsid w:val="00D05CBB"/>
    <w:rsid w:val="00D06690"/>
    <w:rsid w:val="00D06931"/>
    <w:rsid w:val="00D07FC6"/>
    <w:rsid w:val="00D101EC"/>
    <w:rsid w:val="00D11079"/>
    <w:rsid w:val="00D11202"/>
    <w:rsid w:val="00D1172E"/>
    <w:rsid w:val="00D11E26"/>
    <w:rsid w:val="00D122CC"/>
    <w:rsid w:val="00D12386"/>
    <w:rsid w:val="00D13072"/>
    <w:rsid w:val="00D1328F"/>
    <w:rsid w:val="00D13A84"/>
    <w:rsid w:val="00D13B49"/>
    <w:rsid w:val="00D1578A"/>
    <w:rsid w:val="00D160B5"/>
    <w:rsid w:val="00D1618E"/>
    <w:rsid w:val="00D172A5"/>
    <w:rsid w:val="00D17678"/>
    <w:rsid w:val="00D17CE0"/>
    <w:rsid w:val="00D20BCC"/>
    <w:rsid w:val="00D213FB"/>
    <w:rsid w:val="00D21DB8"/>
    <w:rsid w:val="00D21EA4"/>
    <w:rsid w:val="00D22603"/>
    <w:rsid w:val="00D243BF"/>
    <w:rsid w:val="00D25379"/>
    <w:rsid w:val="00D256CE"/>
    <w:rsid w:val="00D262DF"/>
    <w:rsid w:val="00D26BAA"/>
    <w:rsid w:val="00D276AB"/>
    <w:rsid w:val="00D27D51"/>
    <w:rsid w:val="00D27F36"/>
    <w:rsid w:val="00D30178"/>
    <w:rsid w:val="00D31919"/>
    <w:rsid w:val="00D31E64"/>
    <w:rsid w:val="00D321F8"/>
    <w:rsid w:val="00D323C3"/>
    <w:rsid w:val="00D3376E"/>
    <w:rsid w:val="00D33916"/>
    <w:rsid w:val="00D33C8A"/>
    <w:rsid w:val="00D34287"/>
    <w:rsid w:val="00D345C2"/>
    <w:rsid w:val="00D35F6E"/>
    <w:rsid w:val="00D3643E"/>
    <w:rsid w:val="00D36651"/>
    <w:rsid w:val="00D36B95"/>
    <w:rsid w:val="00D36DCD"/>
    <w:rsid w:val="00D40345"/>
    <w:rsid w:val="00D4184D"/>
    <w:rsid w:val="00D4269B"/>
    <w:rsid w:val="00D42C98"/>
    <w:rsid w:val="00D43E03"/>
    <w:rsid w:val="00D44811"/>
    <w:rsid w:val="00D453B6"/>
    <w:rsid w:val="00D45929"/>
    <w:rsid w:val="00D45F8C"/>
    <w:rsid w:val="00D46198"/>
    <w:rsid w:val="00D461FC"/>
    <w:rsid w:val="00D46207"/>
    <w:rsid w:val="00D467AB"/>
    <w:rsid w:val="00D46812"/>
    <w:rsid w:val="00D46B65"/>
    <w:rsid w:val="00D47494"/>
    <w:rsid w:val="00D5058C"/>
    <w:rsid w:val="00D50807"/>
    <w:rsid w:val="00D508D1"/>
    <w:rsid w:val="00D50E66"/>
    <w:rsid w:val="00D524A8"/>
    <w:rsid w:val="00D53B38"/>
    <w:rsid w:val="00D53BDB"/>
    <w:rsid w:val="00D53F58"/>
    <w:rsid w:val="00D55432"/>
    <w:rsid w:val="00D55E6A"/>
    <w:rsid w:val="00D56311"/>
    <w:rsid w:val="00D568A8"/>
    <w:rsid w:val="00D56A07"/>
    <w:rsid w:val="00D56FF1"/>
    <w:rsid w:val="00D576B8"/>
    <w:rsid w:val="00D57725"/>
    <w:rsid w:val="00D57C80"/>
    <w:rsid w:val="00D61582"/>
    <w:rsid w:val="00D61614"/>
    <w:rsid w:val="00D61762"/>
    <w:rsid w:val="00D6226B"/>
    <w:rsid w:val="00D62420"/>
    <w:rsid w:val="00D631CC"/>
    <w:rsid w:val="00D631E7"/>
    <w:rsid w:val="00D6343F"/>
    <w:rsid w:val="00D63B8D"/>
    <w:rsid w:val="00D63F08"/>
    <w:rsid w:val="00D646FE"/>
    <w:rsid w:val="00D64CD6"/>
    <w:rsid w:val="00D64E27"/>
    <w:rsid w:val="00D6555D"/>
    <w:rsid w:val="00D658AE"/>
    <w:rsid w:val="00D65E2B"/>
    <w:rsid w:val="00D66874"/>
    <w:rsid w:val="00D66A7F"/>
    <w:rsid w:val="00D671D5"/>
    <w:rsid w:val="00D676DB"/>
    <w:rsid w:val="00D7075D"/>
    <w:rsid w:val="00D70954"/>
    <w:rsid w:val="00D70EB3"/>
    <w:rsid w:val="00D71665"/>
    <w:rsid w:val="00D716C6"/>
    <w:rsid w:val="00D728E0"/>
    <w:rsid w:val="00D7305F"/>
    <w:rsid w:val="00D731EA"/>
    <w:rsid w:val="00D731FC"/>
    <w:rsid w:val="00D74965"/>
    <w:rsid w:val="00D74F72"/>
    <w:rsid w:val="00D7634C"/>
    <w:rsid w:val="00D764D3"/>
    <w:rsid w:val="00D7679C"/>
    <w:rsid w:val="00D76C69"/>
    <w:rsid w:val="00D77654"/>
    <w:rsid w:val="00D779C4"/>
    <w:rsid w:val="00D80175"/>
    <w:rsid w:val="00D80499"/>
    <w:rsid w:val="00D8071D"/>
    <w:rsid w:val="00D80FDD"/>
    <w:rsid w:val="00D82249"/>
    <w:rsid w:val="00D82E9A"/>
    <w:rsid w:val="00D83B96"/>
    <w:rsid w:val="00D84748"/>
    <w:rsid w:val="00D84A95"/>
    <w:rsid w:val="00D84B25"/>
    <w:rsid w:val="00D859CB"/>
    <w:rsid w:val="00D85E3D"/>
    <w:rsid w:val="00D86199"/>
    <w:rsid w:val="00D87880"/>
    <w:rsid w:val="00D9000C"/>
    <w:rsid w:val="00D9040F"/>
    <w:rsid w:val="00D9110A"/>
    <w:rsid w:val="00D924DE"/>
    <w:rsid w:val="00D92A0F"/>
    <w:rsid w:val="00D92EE4"/>
    <w:rsid w:val="00D938A8"/>
    <w:rsid w:val="00D93E60"/>
    <w:rsid w:val="00D94609"/>
    <w:rsid w:val="00D94BDB"/>
    <w:rsid w:val="00D94FA1"/>
    <w:rsid w:val="00D952A3"/>
    <w:rsid w:val="00D957A4"/>
    <w:rsid w:val="00D95B81"/>
    <w:rsid w:val="00D95D2D"/>
    <w:rsid w:val="00D95F6A"/>
    <w:rsid w:val="00D96AAA"/>
    <w:rsid w:val="00D9748F"/>
    <w:rsid w:val="00D97B7D"/>
    <w:rsid w:val="00DA0399"/>
    <w:rsid w:val="00DA06A7"/>
    <w:rsid w:val="00DA1018"/>
    <w:rsid w:val="00DA3167"/>
    <w:rsid w:val="00DA3846"/>
    <w:rsid w:val="00DA433E"/>
    <w:rsid w:val="00DA45F1"/>
    <w:rsid w:val="00DA49A5"/>
    <w:rsid w:val="00DA49CD"/>
    <w:rsid w:val="00DA58C6"/>
    <w:rsid w:val="00DA6451"/>
    <w:rsid w:val="00DA721A"/>
    <w:rsid w:val="00DB00D9"/>
    <w:rsid w:val="00DB0400"/>
    <w:rsid w:val="00DB096F"/>
    <w:rsid w:val="00DB0EF9"/>
    <w:rsid w:val="00DB1352"/>
    <w:rsid w:val="00DB2516"/>
    <w:rsid w:val="00DB28E9"/>
    <w:rsid w:val="00DB30A1"/>
    <w:rsid w:val="00DB4866"/>
    <w:rsid w:val="00DB5766"/>
    <w:rsid w:val="00DB5A34"/>
    <w:rsid w:val="00DB5E28"/>
    <w:rsid w:val="00DB64BA"/>
    <w:rsid w:val="00DB712C"/>
    <w:rsid w:val="00DB738B"/>
    <w:rsid w:val="00DB78CA"/>
    <w:rsid w:val="00DB797B"/>
    <w:rsid w:val="00DC0C7C"/>
    <w:rsid w:val="00DC0DB4"/>
    <w:rsid w:val="00DC13B0"/>
    <w:rsid w:val="00DC15A1"/>
    <w:rsid w:val="00DC2A98"/>
    <w:rsid w:val="00DC2AA0"/>
    <w:rsid w:val="00DC3779"/>
    <w:rsid w:val="00DC38C9"/>
    <w:rsid w:val="00DC3DC9"/>
    <w:rsid w:val="00DC3EC6"/>
    <w:rsid w:val="00DC4156"/>
    <w:rsid w:val="00DC435B"/>
    <w:rsid w:val="00DC54E8"/>
    <w:rsid w:val="00DC5640"/>
    <w:rsid w:val="00DC5CA3"/>
    <w:rsid w:val="00DC6707"/>
    <w:rsid w:val="00DC717A"/>
    <w:rsid w:val="00DC7E38"/>
    <w:rsid w:val="00DD0BA5"/>
    <w:rsid w:val="00DD0C4F"/>
    <w:rsid w:val="00DD1800"/>
    <w:rsid w:val="00DD1B3E"/>
    <w:rsid w:val="00DD23DE"/>
    <w:rsid w:val="00DD2471"/>
    <w:rsid w:val="00DD35F4"/>
    <w:rsid w:val="00DD367C"/>
    <w:rsid w:val="00DD3ACD"/>
    <w:rsid w:val="00DD4C5D"/>
    <w:rsid w:val="00DD4C74"/>
    <w:rsid w:val="00DD5B8A"/>
    <w:rsid w:val="00DD6013"/>
    <w:rsid w:val="00DD6AD3"/>
    <w:rsid w:val="00DD7861"/>
    <w:rsid w:val="00DE0186"/>
    <w:rsid w:val="00DE01AE"/>
    <w:rsid w:val="00DE060D"/>
    <w:rsid w:val="00DE0C2E"/>
    <w:rsid w:val="00DE1185"/>
    <w:rsid w:val="00DE120F"/>
    <w:rsid w:val="00DE15F4"/>
    <w:rsid w:val="00DE18E6"/>
    <w:rsid w:val="00DE1C3D"/>
    <w:rsid w:val="00DE1F57"/>
    <w:rsid w:val="00DE223A"/>
    <w:rsid w:val="00DE27DE"/>
    <w:rsid w:val="00DE29AF"/>
    <w:rsid w:val="00DE2E06"/>
    <w:rsid w:val="00DE301A"/>
    <w:rsid w:val="00DE30A3"/>
    <w:rsid w:val="00DE32DF"/>
    <w:rsid w:val="00DE338E"/>
    <w:rsid w:val="00DE343F"/>
    <w:rsid w:val="00DE3D87"/>
    <w:rsid w:val="00DE4BDA"/>
    <w:rsid w:val="00DE5141"/>
    <w:rsid w:val="00DE5A0F"/>
    <w:rsid w:val="00DE64ED"/>
    <w:rsid w:val="00DE69BF"/>
    <w:rsid w:val="00DE6BE6"/>
    <w:rsid w:val="00DE73D6"/>
    <w:rsid w:val="00DF01D4"/>
    <w:rsid w:val="00DF01DB"/>
    <w:rsid w:val="00DF0507"/>
    <w:rsid w:val="00DF0567"/>
    <w:rsid w:val="00DF0720"/>
    <w:rsid w:val="00DF19AE"/>
    <w:rsid w:val="00DF2767"/>
    <w:rsid w:val="00DF2A2F"/>
    <w:rsid w:val="00DF2DA7"/>
    <w:rsid w:val="00DF3C8C"/>
    <w:rsid w:val="00DF3D05"/>
    <w:rsid w:val="00DF4F59"/>
    <w:rsid w:val="00DF5C15"/>
    <w:rsid w:val="00DF5FC2"/>
    <w:rsid w:val="00DF75ED"/>
    <w:rsid w:val="00DF7EA3"/>
    <w:rsid w:val="00E0035F"/>
    <w:rsid w:val="00E00617"/>
    <w:rsid w:val="00E009AF"/>
    <w:rsid w:val="00E00C11"/>
    <w:rsid w:val="00E01617"/>
    <w:rsid w:val="00E01C43"/>
    <w:rsid w:val="00E0225B"/>
    <w:rsid w:val="00E02A15"/>
    <w:rsid w:val="00E02B70"/>
    <w:rsid w:val="00E03A4E"/>
    <w:rsid w:val="00E04033"/>
    <w:rsid w:val="00E0410E"/>
    <w:rsid w:val="00E04431"/>
    <w:rsid w:val="00E04481"/>
    <w:rsid w:val="00E04F04"/>
    <w:rsid w:val="00E0504B"/>
    <w:rsid w:val="00E05769"/>
    <w:rsid w:val="00E06099"/>
    <w:rsid w:val="00E065E7"/>
    <w:rsid w:val="00E06BA4"/>
    <w:rsid w:val="00E06D6E"/>
    <w:rsid w:val="00E0734E"/>
    <w:rsid w:val="00E07778"/>
    <w:rsid w:val="00E07F83"/>
    <w:rsid w:val="00E1009B"/>
    <w:rsid w:val="00E10980"/>
    <w:rsid w:val="00E10A07"/>
    <w:rsid w:val="00E10B8F"/>
    <w:rsid w:val="00E10E9C"/>
    <w:rsid w:val="00E10F9F"/>
    <w:rsid w:val="00E1234F"/>
    <w:rsid w:val="00E1264F"/>
    <w:rsid w:val="00E12E65"/>
    <w:rsid w:val="00E1328F"/>
    <w:rsid w:val="00E134D5"/>
    <w:rsid w:val="00E13AE7"/>
    <w:rsid w:val="00E1403B"/>
    <w:rsid w:val="00E14D7C"/>
    <w:rsid w:val="00E14FD4"/>
    <w:rsid w:val="00E1509B"/>
    <w:rsid w:val="00E15283"/>
    <w:rsid w:val="00E153CF"/>
    <w:rsid w:val="00E16C59"/>
    <w:rsid w:val="00E1767D"/>
    <w:rsid w:val="00E1768E"/>
    <w:rsid w:val="00E17D2D"/>
    <w:rsid w:val="00E20294"/>
    <w:rsid w:val="00E20D9F"/>
    <w:rsid w:val="00E21015"/>
    <w:rsid w:val="00E2101E"/>
    <w:rsid w:val="00E21BFE"/>
    <w:rsid w:val="00E23AA1"/>
    <w:rsid w:val="00E2475A"/>
    <w:rsid w:val="00E248C2"/>
    <w:rsid w:val="00E250E7"/>
    <w:rsid w:val="00E259CC"/>
    <w:rsid w:val="00E25CF8"/>
    <w:rsid w:val="00E264E3"/>
    <w:rsid w:val="00E274CE"/>
    <w:rsid w:val="00E27B7A"/>
    <w:rsid w:val="00E27EED"/>
    <w:rsid w:val="00E303AC"/>
    <w:rsid w:val="00E308B2"/>
    <w:rsid w:val="00E30935"/>
    <w:rsid w:val="00E313F3"/>
    <w:rsid w:val="00E3151D"/>
    <w:rsid w:val="00E31754"/>
    <w:rsid w:val="00E31936"/>
    <w:rsid w:val="00E31FF2"/>
    <w:rsid w:val="00E32632"/>
    <w:rsid w:val="00E32E3C"/>
    <w:rsid w:val="00E33185"/>
    <w:rsid w:val="00E3363D"/>
    <w:rsid w:val="00E33F2F"/>
    <w:rsid w:val="00E34CD4"/>
    <w:rsid w:val="00E356DB"/>
    <w:rsid w:val="00E35746"/>
    <w:rsid w:val="00E366CB"/>
    <w:rsid w:val="00E375A1"/>
    <w:rsid w:val="00E40AE2"/>
    <w:rsid w:val="00E40F4E"/>
    <w:rsid w:val="00E40F5F"/>
    <w:rsid w:val="00E41275"/>
    <w:rsid w:val="00E412C1"/>
    <w:rsid w:val="00E41DFA"/>
    <w:rsid w:val="00E41E77"/>
    <w:rsid w:val="00E42669"/>
    <w:rsid w:val="00E430B3"/>
    <w:rsid w:val="00E44500"/>
    <w:rsid w:val="00E44772"/>
    <w:rsid w:val="00E44812"/>
    <w:rsid w:val="00E44959"/>
    <w:rsid w:val="00E452D4"/>
    <w:rsid w:val="00E45337"/>
    <w:rsid w:val="00E461F4"/>
    <w:rsid w:val="00E464F3"/>
    <w:rsid w:val="00E46B49"/>
    <w:rsid w:val="00E46FD3"/>
    <w:rsid w:val="00E47DD6"/>
    <w:rsid w:val="00E5029E"/>
    <w:rsid w:val="00E505AD"/>
    <w:rsid w:val="00E506A9"/>
    <w:rsid w:val="00E50A52"/>
    <w:rsid w:val="00E50E7F"/>
    <w:rsid w:val="00E5145A"/>
    <w:rsid w:val="00E51594"/>
    <w:rsid w:val="00E51C82"/>
    <w:rsid w:val="00E52688"/>
    <w:rsid w:val="00E52995"/>
    <w:rsid w:val="00E52C92"/>
    <w:rsid w:val="00E54B6E"/>
    <w:rsid w:val="00E54D9D"/>
    <w:rsid w:val="00E5535A"/>
    <w:rsid w:val="00E5564F"/>
    <w:rsid w:val="00E55BEB"/>
    <w:rsid w:val="00E56464"/>
    <w:rsid w:val="00E574EF"/>
    <w:rsid w:val="00E574F2"/>
    <w:rsid w:val="00E575D4"/>
    <w:rsid w:val="00E57DF0"/>
    <w:rsid w:val="00E5D1EE"/>
    <w:rsid w:val="00E60B14"/>
    <w:rsid w:val="00E6167A"/>
    <w:rsid w:val="00E64788"/>
    <w:rsid w:val="00E651B4"/>
    <w:rsid w:val="00E65E09"/>
    <w:rsid w:val="00E65FAD"/>
    <w:rsid w:val="00E66129"/>
    <w:rsid w:val="00E66E32"/>
    <w:rsid w:val="00E66E34"/>
    <w:rsid w:val="00E67C9D"/>
    <w:rsid w:val="00E704B2"/>
    <w:rsid w:val="00E70CDB"/>
    <w:rsid w:val="00E716B6"/>
    <w:rsid w:val="00E71C35"/>
    <w:rsid w:val="00E720E3"/>
    <w:rsid w:val="00E72CA5"/>
    <w:rsid w:val="00E72DB6"/>
    <w:rsid w:val="00E736C6"/>
    <w:rsid w:val="00E73AC6"/>
    <w:rsid w:val="00E73CD9"/>
    <w:rsid w:val="00E744F5"/>
    <w:rsid w:val="00E746B4"/>
    <w:rsid w:val="00E74957"/>
    <w:rsid w:val="00E75568"/>
    <w:rsid w:val="00E76080"/>
    <w:rsid w:val="00E76331"/>
    <w:rsid w:val="00E766A6"/>
    <w:rsid w:val="00E76D69"/>
    <w:rsid w:val="00E7709D"/>
    <w:rsid w:val="00E77855"/>
    <w:rsid w:val="00E77C4B"/>
    <w:rsid w:val="00E77E91"/>
    <w:rsid w:val="00E818A1"/>
    <w:rsid w:val="00E81E66"/>
    <w:rsid w:val="00E81E7D"/>
    <w:rsid w:val="00E8232A"/>
    <w:rsid w:val="00E8249B"/>
    <w:rsid w:val="00E82550"/>
    <w:rsid w:val="00E8396F"/>
    <w:rsid w:val="00E842B4"/>
    <w:rsid w:val="00E8535F"/>
    <w:rsid w:val="00E856A3"/>
    <w:rsid w:val="00E85860"/>
    <w:rsid w:val="00E85C85"/>
    <w:rsid w:val="00E8665F"/>
    <w:rsid w:val="00E86762"/>
    <w:rsid w:val="00E86963"/>
    <w:rsid w:val="00E86E0D"/>
    <w:rsid w:val="00E87323"/>
    <w:rsid w:val="00E9060D"/>
    <w:rsid w:val="00E907C4"/>
    <w:rsid w:val="00E90DA2"/>
    <w:rsid w:val="00E90EB4"/>
    <w:rsid w:val="00E915FC"/>
    <w:rsid w:val="00E918D2"/>
    <w:rsid w:val="00E9317A"/>
    <w:rsid w:val="00E934E6"/>
    <w:rsid w:val="00E95285"/>
    <w:rsid w:val="00E95290"/>
    <w:rsid w:val="00E95A7A"/>
    <w:rsid w:val="00E96816"/>
    <w:rsid w:val="00E970B0"/>
    <w:rsid w:val="00E9779E"/>
    <w:rsid w:val="00E97DE5"/>
    <w:rsid w:val="00E97E14"/>
    <w:rsid w:val="00EA089D"/>
    <w:rsid w:val="00EA0B21"/>
    <w:rsid w:val="00EA1CAA"/>
    <w:rsid w:val="00EA2267"/>
    <w:rsid w:val="00EA29A5"/>
    <w:rsid w:val="00EA31A7"/>
    <w:rsid w:val="00EA40CC"/>
    <w:rsid w:val="00EA4E5A"/>
    <w:rsid w:val="00EA52C4"/>
    <w:rsid w:val="00EA62C3"/>
    <w:rsid w:val="00EA711C"/>
    <w:rsid w:val="00EA71D1"/>
    <w:rsid w:val="00EA7EBD"/>
    <w:rsid w:val="00EB0220"/>
    <w:rsid w:val="00EB06B7"/>
    <w:rsid w:val="00EB0F10"/>
    <w:rsid w:val="00EB122F"/>
    <w:rsid w:val="00EB3284"/>
    <w:rsid w:val="00EB37E3"/>
    <w:rsid w:val="00EB39FC"/>
    <w:rsid w:val="00EB3E9A"/>
    <w:rsid w:val="00EB5DBE"/>
    <w:rsid w:val="00EB66BE"/>
    <w:rsid w:val="00EB6830"/>
    <w:rsid w:val="00EB6EBE"/>
    <w:rsid w:val="00EB776D"/>
    <w:rsid w:val="00EB79CB"/>
    <w:rsid w:val="00EBDCFC"/>
    <w:rsid w:val="00EC03B5"/>
    <w:rsid w:val="00EC1A11"/>
    <w:rsid w:val="00EC22B9"/>
    <w:rsid w:val="00EC371B"/>
    <w:rsid w:val="00EC589A"/>
    <w:rsid w:val="00EC5CE2"/>
    <w:rsid w:val="00EC63A5"/>
    <w:rsid w:val="00EC65A0"/>
    <w:rsid w:val="00EC6A79"/>
    <w:rsid w:val="00EC6AC4"/>
    <w:rsid w:val="00EC7260"/>
    <w:rsid w:val="00EC7C4B"/>
    <w:rsid w:val="00ED0E27"/>
    <w:rsid w:val="00ED12F7"/>
    <w:rsid w:val="00ED1FAC"/>
    <w:rsid w:val="00ED2301"/>
    <w:rsid w:val="00ED3383"/>
    <w:rsid w:val="00ED422E"/>
    <w:rsid w:val="00ED5799"/>
    <w:rsid w:val="00ED63AA"/>
    <w:rsid w:val="00ED7085"/>
    <w:rsid w:val="00ED7539"/>
    <w:rsid w:val="00ED7C47"/>
    <w:rsid w:val="00EE04E1"/>
    <w:rsid w:val="00EE0FB5"/>
    <w:rsid w:val="00EE2496"/>
    <w:rsid w:val="00EE2A17"/>
    <w:rsid w:val="00EE3046"/>
    <w:rsid w:val="00EE32D8"/>
    <w:rsid w:val="00EE3554"/>
    <w:rsid w:val="00EE3608"/>
    <w:rsid w:val="00EE3988"/>
    <w:rsid w:val="00EE46BF"/>
    <w:rsid w:val="00EE5312"/>
    <w:rsid w:val="00EE5516"/>
    <w:rsid w:val="00EE5E5D"/>
    <w:rsid w:val="00EE6D67"/>
    <w:rsid w:val="00EE761B"/>
    <w:rsid w:val="00EE7692"/>
    <w:rsid w:val="00EE76B8"/>
    <w:rsid w:val="00EE78C3"/>
    <w:rsid w:val="00EF154E"/>
    <w:rsid w:val="00EF17D1"/>
    <w:rsid w:val="00EF1944"/>
    <w:rsid w:val="00EF2800"/>
    <w:rsid w:val="00EF29AD"/>
    <w:rsid w:val="00EF315A"/>
    <w:rsid w:val="00EF3D11"/>
    <w:rsid w:val="00EF3D42"/>
    <w:rsid w:val="00EF3E9F"/>
    <w:rsid w:val="00EF4F70"/>
    <w:rsid w:val="00EF5AB6"/>
    <w:rsid w:val="00EF6193"/>
    <w:rsid w:val="00EF6745"/>
    <w:rsid w:val="00EF6A79"/>
    <w:rsid w:val="00EF7B5A"/>
    <w:rsid w:val="00F00150"/>
    <w:rsid w:val="00F00178"/>
    <w:rsid w:val="00F00562"/>
    <w:rsid w:val="00F011F5"/>
    <w:rsid w:val="00F0193F"/>
    <w:rsid w:val="00F01C65"/>
    <w:rsid w:val="00F02333"/>
    <w:rsid w:val="00F02A2B"/>
    <w:rsid w:val="00F02B68"/>
    <w:rsid w:val="00F03F25"/>
    <w:rsid w:val="00F04283"/>
    <w:rsid w:val="00F0508C"/>
    <w:rsid w:val="00F05B18"/>
    <w:rsid w:val="00F05E03"/>
    <w:rsid w:val="00F0662F"/>
    <w:rsid w:val="00F066CC"/>
    <w:rsid w:val="00F06D94"/>
    <w:rsid w:val="00F07DB1"/>
    <w:rsid w:val="00F10132"/>
    <w:rsid w:val="00F101D4"/>
    <w:rsid w:val="00F1074E"/>
    <w:rsid w:val="00F110A0"/>
    <w:rsid w:val="00F110E5"/>
    <w:rsid w:val="00F1184E"/>
    <w:rsid w:val="00F1234D"/>
    <w:rsid w:val="00F1241D"/>
    <w:rsid w:val="00F127AB"/>
    <w:rsid w:val="00F13A68"/>
    <w:rsid w:val="00F13F82"/>
    <w:rsid w:val="00F1431A"/>
    <w:rsid w:val="00F143BD"/>
    <w:rsid w:val="00F14DAC"/>
    <w:rsid w:val="00F16521"/>
    <w:rsid w:val="00F16AE3"/>
    <w:rsid w:val="00F16B35"/>
    <w:rsid w:val="00F17456"/>
    <w:rsid w:val="00F20E9C"/>
    <w:rsid w:val="00F20F3D"/>
    <w:rsid w:val="00F22642"/>
    <w:rsid w:val="00F22B06"/>
    <w:rsid w:val="00F22E09"/>
    <w:rsid w:val="00F22E15"/>
    <w:rsid w:val="00F239A9"/>
    <w:rsid w:val="00F244FF"/>
    <w:rsid w:val="00F2462F"/>
    <w:rsid w:val="00F24892"/>
    <w:rsid w:val="00F24A4D"/>
    <w:rsid w:val="00F25096"/>
    <w:rsid w:val="00F2509E"/>
    <w:rsid w:val="00F25595"/>
    <w:rsid w:val="00F2591D"/>
    <w:rsid w:val="00F265D3"/>
    <w:rsid w:val="00F26C88"/>
    <w:rsid w:val="00F27135"/>
    <w:rsid w:val="00F27886"/>
    <w:rsid w:val="00F303ED"/>
    <w:rsid w:val="00F30A48"/>
    <w:rsid w:val="00F30EFB"/>
    <w:rsid w:val="00F30F63"/>
    <w:rsid w:val="00F30FF3"/>
    <w:rsid w:val="00F315DC"/>
    <w:rsid w:val="00F3210F"/>
    <w:rsid w:val="00F321D7"/>
    <w:rsid w:val="00F326F3"/>
    <w:rsid w:val="00F32794"/>
    <w:rsid w:val="00F32833"/>
    <w:rsid w:val="00F332F8"/>
    <w:rsid w:val="00F33429"/>
    <w:rsid w:val="00F33AAC"/>
    <w:rsid w:val="00F35224"/>
    <w:rsid w:val="00F35268"/>
    <w:rsid w:val="00F35A9E"/>
    <w:rsid w:val="00F363DA"/>
    <w:rsid w:val="00F36FD5"/>
    <w:rsid w:val="00F37AC0"/>
    <w:rsid w:val="00F37C08"/>
    <w:rsid w:val="00F37C5A"/>
    <w:rsid w:val="00F37DB5"/>
    <w:rsid w:val="00F37EB5"/>
    <w:rsid w:val="00F37F9A"/>
    <w:rsid w:val="00F417F0"/>
    <w:rsid w:val="00F4313C"/>
    <w:rsid w:val="00F44189"/>
    <w:rsid w:val="00F456AB"/>
    <w:rsid w:val="00F45881"/>
    <w:rsid w:val="00F45B39"/>
    <w:rsid w:val="00F4638B"/>
    <w:rsid w:val="00F46767"/>
    <w:rsid w:val="00F46D2D"/>
    <w:rsid w:val="00F46F9C"/>
    <w:rsid w:val="00F470FB"/>
    <w:rsid w:val="00F50A4B"/>
    <w:rsid w:val="00F51752"/>
    <w:rsid w:val="00F51B11"/>
    <w:rsid w:val="00F51E76"/>
    <w:rsid w:val="00F526C6"/>
    <w:rsid w:val="00F52DEE"/>
    <w:rsid w:val="00F52F2D"/>
    <w:rsid w:val="00F5355C"/>
    <w:rsid w:val="00F53C1E"/>
    <w:rsid w:val="00F541B6"/>
    <w:rsid w:val="00F547EE"/>
    <w:rsid w:val="00F55A60"/>
    <w:rsid w:val="00F55A71"/>
    <w:rsid w:val="00F55EC4"/>
    <w:rsid w:val="00F56573"/>
    <w:rsid w:val="00F569B4"/>
    <w:rsid w:val="00F573A5"/>
    <w:rsid w:val="00F573F4"/>
    <w:rsid w:val="00F576E1"/>
    <w:rsid w:val="00F577E7"/>
    <w:rsid w:val="00F57AA1"/>
    <w:rsid w:val="00F57C16"/>
    <w:rsid w:val="00F608B8"/>
    <w:rsid w:val="00F608D4"/>
    <w:rsid w:val="00F60B3A"/>
    <w:rsid w:val="00F60F30"/>
    <w:rsid w:val="00F612F9"/>
    <w:rsid w:val="00F61832"/>
    <w:rsid w:val="00F61A71"/>
    <w:rsid w:val="00F62321"/>
    <w:rsid w:val="00F62ABC"/>
    <w:rsid w:val="00F63A72"/>
    <w:rsid w:val="00F64BCF"/>
    <w:rsid w:val="00F657CF"/>
    <w:rsid w:val="00F67041"/>
    <w:rsid w:val="00F6705C"/>
    <w:rsid w:val="00F6781E"/>
    <w:rsid w:val="00F67A59"/>
    <w:rsid w:val="00F67CE8"/>
    <w:rsid w:val="00F7024C"/>
    <w:rsid w:val="00F70AD6"/>
    <w:rsid w:val="00F71FEB"/>
    <w:rsid w:val="00F72C7D"/>
    <w:rsid w:val="00F737F5"/>
    <w:rsid w:val="00F73800"/>
    <w:rsid w:val="00F73883"/>
    <w:rsid w:val="00F73B98"/>
    <w:rsid w:val="00F74786"/>
    <w:rsid w:val="00F756A9"/>
    <w:rsid w:val="00F756D3"/>
    <w:rsid w:val="00F76A67"/>
    <w:rsid w:val="00F76B0E"/>
    <w:rsid w:val="00F76B56"/>
    <w:rsid w:val="00F76C09"/>
    <w:rsid w:val="00F76F95"/>
    <w:rsid w:val="00F776E5"/>
    <w:rsid w:val="00F77E71"/>
    <w:rsid w:val="00F80A6F"/>
    <w:rsid w:val="00F80AA5"/>
    <w:rsid w:val="00F80DE4"/>
    <w:rsid w:val="00F81AEC"/>
    <w:rsid w:val="00F83CE2"/>
    <w:rsid w:val="00F84D4A"/>
    <w:rsid w:val="00F84E74"/>
    <w:rsid w:val="00F854D8"/>
    <w:rsid w:val="00F8564F"/>
    <w:rsid w:val="00F85B64"/>
    <w:rsid w:val="00F85BB7"/>
    <w:rsid w:val="00F85BD8"/>
    <w:rsid w:val="00F85D7E"/>
    <w:rsid w:val="00F862CB"/>
    <w:rsid w:val="00F8738C"/>
    <w:rsid w:val="00F8760A"/>
    <w:rsid w:val="00F907A3"/>
    <w:rsid w:val="00F907E4"/>
    <w:rsid w:val="00F90A48"/>
    <w:rsid w:val="00F913AF"/>
    <w:rsid w:val="00F92031"/>
    <w:rsid w:val="00F92171"/>
    <w:rsid w:val="00F92907"/>
    <w:rsid w:val="00F932C3"/>
    <w:rsid w:val="00F93E49"/>
    <w:rsid w:val="00F94B64"/>
    <w:rsid w:val="00F94C10"/>
    <w:rsid w:val="00F94E3A"/>
    <w:rsid w:val="00F95ADC"/>
    <w:rsid w:val="00F967D2"/>
    <w:rsid w:val="00F96A09"/>
    <w:rsid w:val="00F96CE8"/>
    <w:rsid w:val="00F97CA2"/>
    <w:rsid w:val="00FA02AD"/>
    <w:rsid w:val="00FA251B"/>
    <w:rsid w:val="00FA279C"/>
    <w:rsid w:val="00FA339E"/>
    <w:rsid w:val="00FA39A9"/>
    <w:rsid w:val="00FA491C"/>
    <w:rsid w:val="00FA546B"/>
    <w:rsid w:val="00FA59B3"/>
    <w:rsid w:val="00FA6BF0"/>
    <w:rsid w:val="00FA6F52"/>
    <w:rsid w:val="00FA7662"/>
    <w:rsid w:val="00FB143E"/>
    <w:rsid w:val="00FB2A6B"/>
    <w:rsid w:val="00FB2BB5"/>
    <w:rsid w:val="00FB3035"/>
    <w:rsid w:val="00FB30F3"/>
    <w:rsid w:val="00FB3274"/>
    <w:rsid w:val="00FB3563"/>
    <w:rsid w:val="00FB3E74"/>
    <w:rsid w:val="00FB3F8E"/>
    <w:rsid w:val="00FB418A"/>
    <w:rsid w:val="00FB4819"/>
    <w:rsid w:val="00FB4D1B"/>
    <w:rsid w:val="00FB4E76"/>
    <w:rsid w:val="00FB501B"/>
    <w:rsid w:val="00FB5464"/>
    <w:rsid w:val="00FB6669"/>
    <w:rsid w:val="00FB69DC"/>
    <w:rsid w:val="00FB6D50"/>
    <w:rsid w:val="00FB6E28"/>
    <w:rsid w:val="00FB7334"/>
    <w:rsid w:val="00FB7849"/>
    <w:rsid w:val="00FB79B1"/>
    <w:rsid w:val="00FB7A46"/>
    <w:rsid w:val="00FC0B4F"/>
    <w:rsid w:val="00FC0D94"/>
    <w:rsid w:val="00FC14D0"/>
    <w:rsid w:val="00FC2483"/>
    <w:rsid w:val="00FC2815"/>
    <w:rsid w:val="00FC29B0"/>
    <w:rsid w:val="00FC3118"/>
    <w:rsid w:val="00FC38A7"/>
    <w:rsid w:val="00FC45AC"/>
    <w:rsid w:val="00FC4CFA"/>
    <w:rsid w:val="00FC54B6"/>
    <w:rsid w:val="00FC592F"/>
    <w:rsid w:val="00FC5AC5"/>
    <w:rsid w:val="00FC64B6"/>
    <w:rsid w:val="00FC67E3"/>
    <w:rsid w:val="00FC6D4B"/>
    <w:rsid w:val="00FC784C"/>
    <w:rsid w:val="00FC7CD7"/>
    <w:rsid w:val="00FD1924"/>
    <w:rsid w:val="00FD1A01"/>
    <w:rsid w:val="00FD1DDF"/>
    <w:rsid w:val="00FD2290"/>
    <w:rsid w:val="00FD24A2"/>
    <w:rsid w:val="00FD2711"/>
    <w:rsid w:val="00FD2942"/>
    <w:rsid w:val="00FD3526"/>
    <w:rsid w:val="00FD41DE"/>
    <w:rsid w:val="00FD4874"/>
    <w:rsid w:val="00FD517D"/>
    <w:rsid w:val="00FD6208"/>
    <w:rsid w:val="00FD656C"/>
    <w:rsid w:val="00FD7485"/>
    <w:rsid w:val="00FD7902"/>
    <w:rsid w:val="00FE044D"/>
    <w:rsid w:val="00FE0DA3"/>
    <w:rsid w:val="00FE17C0"/>
    <w:rsid w:val="00FE211E"/>
    <w:rsid w:val="00FE2B66"/>
    <w:rsid w:val="00FE2B9C"/>
    <w:rsid w:val="00FE2D3B"/>
    <w:rsid w:val="00FE2FF3"/>
    <w:rsid w:val="00FE341E"/>
    <w:rsid w:val="00FE3614"/>
    <w:rsid w:val="00FE47C5"/>
    <w:rsid w:val="00FE486E"/>
    <w:rsid w:val="00FE51B6"/>
    <w:rsid w:val="00FE5425"/>
    <w:rsid w:val="00FE5EEE"/>
    <w:rsid w:val="00FE60DB"/>
    <w:rsid w:val="00FE61A1"/>
    <w:rsid w:val="00FE628E"/>
    <w:rsid w:val="00FE638C"/>
    <w:rsid w:val="00FE6A71"/>
    <w:rsid w:val="00FE6DFC"/>
    <w:rsid w:val="00FE713B"/>
    <w:rsid w:val="00FE7F98"/>
    <w:rsid w:val="00FF09FD"/>
    <w:rsid w:val="00FF11A9"/>
    <w:rsid w:val="00FF1712"/>
    <w:rsid w:val="00FF1919"/>
    <w:rsid w:val="00FF1AE2"/>
    <w:rsid w:val="00FF2F63"/>
    <w:rsid w:val="00FF35F8"/>
    <w:rsid w:val="00FF40BC"/>
    <w:rsid w:val="00FF4EDD"/>
    <w:rsid w:val="00FF545A"/>
    <w:rsid w:val="00FF6C5D"/>
    <w:rsid w:val="00FF6E4D"/>
    <w:rsid w:val="00FF7049"/>
    <w:rsid w:val="00FF7736"/>
    <w:rsid w:val="00FF7BA3"/>
    <w:rsid w:val="00FF7F1D"/>
    <w:rsid w:val="0101EA8E"/>
    <w:rsid w:val="010AEE81"/>
    <w:rsid w:val="011D6538"/>
    <w:rsid w:val="012E87F6"/>
    <w:rsid w:val="01359997"/>
    <w:rsid w:val="01366235"/>
    <w:rsid w:val="013C7070"/>
    <w:rsid w:val="013D44C9"/>
    <w:rsid w:val="013D5FF6"/>
    <w:rsid w:val="01400EB0"/>
    <w:rsid w:val="0154A638"/>
    <w:rsid w:val="0158911C"/>
    <w:rsid w:val="0168BFD9"/>
    <w:rsid w:val="016C4C2C"/>
    <w:rsid w:val="016D0A1F"/>
    <w:rsid w:val="017CB17F"/>
    <w:rsid w:val="018F8A8C"/>
    <w:rsid w:val="019B6CBF"/>
    <w:rsid w:val="019C3D0E"/>
    <w:rsid w:val="019C85DD"/>
    <w:rsid w:val="019FFAD0"/>
    <w:rsid w:val="01A195B5"/>
    <w:rsid w:val="01AC9971"/>
    <w:rsid w:val="01C02B01"/>
    <w:rsid w:val="01C9F16B"/>
    <w:rsid w:val="01CB33E2"/>
    <w:rsid w:val="01D05099"/>
    <w:rsid w:val="01D19151"/>
    <w:rsid w:val="01D394F3"/>
    <w:rsid w:val="01E00D65"/>
    <w:rsid w:val="01E91672"/>
    <w:rsid w:val="01EA5F70"/>
    <w:rsid w:val="01F6F704"/>
    <w:rsid w:val="01F82BFD"/>
    <w:rsid w:val="02005FA4"/>
    <w:rsid w:val="02067D3B"/>
    <w:rsid w:val="020B8EC1"/>
    <w:rsid w:val="020C06B8"/>
    <w:rsid w:val="02103A28"/>
    <w:rsid w:val="02120C31"/>
    <w:rsid w:val="0214B3B1"/>
    <w:rsid w:val="021C612C"/>
    <w:rsid w:val="022D60C8"/>
    <w:rsid w:val="022EB043"/>
    <w:rsid w:val="0232AC39"/>
    <w:rsid w:val="0235A554"/>
    <w:rsid w:val="023903CA"/>
    <w:rsid w:val="023A1A06"/>
    <w:rsid w:val="023D3700"/>
    <w:rsid w:val="02459C13"/>
    <w:rsid w:val="0252330C"/>
    <w:rsid w:val="025DE626"/>
    <w:rsid w:val="0261703C"/>
    <w:rsid w:val="02649DE2"/>
    <w:rsid w:val="026DEE85"/>
    <w:rsid w:val="0270E1DC"/>
    <w:rsid w:val="0272328A"/>
    <w:rsid w:val="027CF494"/>
    <w:rsid w:val="027D6B89"/>
    <w:rsid w:val="02830727"/>
    <w:rsid w:val="028AF4FE"/>
    <w:rsid w:val="02941067"/>
    <w:rsid w:val="02957D13"/>
    <w:rsid w:val="02A20E96"/>
    <w:rsid w:val="02A599A2"/>
    <w:rsid w:val="02A9D928"/>
    <w:rsid w:val="02AD8207"/>
    <w:rsid w:val="02B10B33"/>
    <w:rsid w:val="02B730C3"/>
    <w:rsid w:val="02C4AA87"/>
    <w:rsid w:val="02D0DEC9"/>
    <w:rsid w:val="02D1C193"/>
    <w:rsid w:val="02DA8565"/>
    <w:rsid w:val="02E1C2B0"/>
    <w:rsid w:val="02E6CEB9"/>
    <w:rsid w:val="02EF4A15"/>
    <w:rsid w:val="02F0554D"/>
    <w:rsid w:val="02F5BDED"/>
    <w:rsid w:val="02F76278"/>
    <w:rsid w:val="02F89488"/>
    <w:rsid w:val="0307C6BB"/>
    <w:rsid w:val="03167987"/>
    <w:rsid w:val="0326A028"/>
    <w:rsid w:val="0328DC4A"/>
    <w:rsid w:val="032BA2D8"/>
    <w:rsid w:val="0331BCA4"/>
    <w:rsid w:val="0336BBA6"/>
    <w:rsid w:val="033857CE"/>
    <w:rsid w:val="0338DA30"/>
    <w:rsid w:val="03396250"/>
    <w:rsid w:val="033C8D44"/>
    <w:rsid w:val="033FB5A7"/>
    <w:rsid w:val="03430A5A"/>
    <w:rsid w:val="03446C96"/>
    <w:rsid w:val="0354CC9A"/>
    <w:rsid w:val="035D73D1"/>
    <w:rsid w:val="03825796"/>
    <w:rsid w:val="0382EF0E"/>
    <w:rsid w:val="0389C466"/>
    <w:rsid w:val="038B8001"/>
    <w:rsid w:val="0391977A"/>
    <w:rsid w:val="0399EB16"/>
    <w:rsid w:val="039A8319"/>
    <w:rsid w:val="039E19F8"/>
    <w:rsid w:val="03AEBC19"/>
    <w:rsid w:val="03AF0B3D"/>
    <w:rsid w:val="03B577D8"/>
    <w:rsid w:val="03B91009"/>
    <w:rsid w:val="03C81411"/>
    <w:rsid w:val="03CCF89D"/>
    <w:rsid w:val="03CFE90C"/>
    <w:rsid w:val="03E12B14"/>
    <w:rsid w:val="03E325C1"/>
    <w:rsid w:val="03E439E5"/>
    <w:rsid w:val="03EA3334"/>
    <w:rsid w:val="03EAFC43"/>
    <w:rsid w:val="03F9B687"/>
    <w:rsid w:val="03FD9DE6"/>
    <w:rsid w:val="04051716"/>
    <w:rsid w:val="040D031B"/>
    <w:rsid w:val="0410AE91"/>
    <w:rsid w:val="041912DF"/>
    <w:rsid w:val="04207147"/>
    <w:rsid w:val="04244DD6"/>
    <w:rsid w:val="042815EA"/>
    <w:rsid w:val="04289D75"/>
    <w:rsid w:val="042DDA14"/>
    <w:rsid w:val="04318206"/>
    <w:rsid w:val="0434DE57"/>
    <w:rsid w:val="0436F75E"/>
    <w:rsid w:val="0438551E"/>
    <w:rsid w:val="0438C38F"/>
    <w:rsid w:val="0439CF4D"/>
    <w:rsid w:val="0442C512"/>
    <w:rsid w:val="044D6574"/>
    <w:rsid w:val="0455696B"/>
    <w:rsid w:val="045A851B"/>
    <w:rsid w:val="045A8742"/>
    <w:rsid w:val="0469D1BC"/>
    <w:rsid w:val="046F0EED"/>
    <w:rsid w:val="04832137"/>
    <w:rsid w:val="048C2321"/>
    <w:rsid w:val="049D31BB"/>
    <w:rsid w:val="049DC0A5"/>
    <w:rsid w:val="04A31532"/>
    <w:rsid w:val="04ABF3A4"/>
    <w:rsid w:val="04B9C40B"/>
    <w:rsid w:val="04C51AA0"/>
    <w:rsid w:val="04CB0E9A"/>
    <w:rsid w:val="04D0AD5E"/>
    <w:rsid w:val="04D2B116"/>
    <w:rsid w:val="04DA83B5"/>
    <w:rsid w:val="04DB8BA5"/>
    <w:rsid w:val="04E755B3"/>
    <w:rsid w:val="04F51168"/>
    <w:rsid w:val="04F611E7"/>
    <w:rsid w:val="04F88B5B"/>
    <w:rsid w:val="04FD6068"/>
    <w:rsid w:val="0517219B"/>
    <w:rsid w:val="051FC005"/>
    <w:rsid w:val="052EB2BD"/>
    <w:rsid w:val="0537F1C2"/>
    <w:rsid w:val="053B58D3"/>
    <w:rsid w:val="05483443"/>
    <w:rsid w:val="054CF95D"/>
    <w:rsid w:val="05531FDF"/>
    <w:rsid w:val="0554713B"/>
    <w:rsid w:val="056264B6"/>
    <w:rsid w:val="0564D2A6"/>
    <w:rsid w:val="056F8E50"/>
    <w:rsid w:val="056FE238"/>
    <w:rsid w:val="05754AC0"/>
    <w:rsid w:val="0578161F"/>
    <w:rsid w:val="057A2B19"/>
    <w:rsid w:val="057C4E71"/>
    <w:rsid w:val="057E63DC"/>
    <w:rsid w:val="0585579B"/>
    <w:rsid w:val="05911DFC"/>
    <w:rsid w:val="05AB0BDD"/>
    <w:rsid w:val="05ACEAE2"/>
    <w:rsid w:val="05B27650"/>
    <w:rsid w:val="05B512A4"/>
    <w:rsid w:val="05B5FC1C"/>
    <w:rsid w:val="05BAA7E9"/>
    <w:rsid w:val="05C1DFA0"/>
    <w:rsid w:val="05CCD530"/>
    <w:rsid w:val="05CFE7AC"/>
    <w:rsid w:val="05D446CE"/>
    <w:rsid w:val="05F08AEB"/>
    <w:rsid w:val="0608B726"/>
    <w:rsid w:val="060E13FB"/>
    <w:rsid w:val="0610E13F"/>
    <w:rsid w:val="06142B99"/>
    <w:rsid w:val="06171EEE"/>
    <w:rsid w:val="061A9138"/>
    <w:rsid w:val="061CB7AE"/>
    <w:rsid w:val="06253794"/>
    <w:rsid w:val="06294526"/>
    <w:rsid w:val="062A7873"/>
    <w:rsid w:val="063881F0"/>
    <w:rsid w:val="0638D68C"/>
    <w:rsid w:val="064AB185"/>
    <w:rsid w:val="064EFE51"/>
    <w:rsid w:val="06500333"/>
    <w:rsid w:val="06502C87"/>
    <w:rsid w:val="0651805A"/>
    <w:rsid w:val="065E4830"/>
    <w:rsid w:val="0660B39B"/>
    <w:rsid w:val="066973FA"/>
    <w:rsid w:val="066FA3DD"/>
    <w:rsid w:val="06734000"/>
    <w:rsid w:val="06778469"/>
    <w:rsid w:val="0681D01C"/>
    <w:rsid w:val="06991D38"/>
    <w:rsid w:val="069BC80C"/>
    <w:rsid w:val="06A5D90D"/>
    <w:rsid w:val="06A82691"/>
    <w:rsid w:val="06A9A252"/>
    <w:rsid w:val="06AB1FB7"/>
    <w:rsid w:val="06B5CE88"/>
    <w:rsid w:val="06B72F96"/>
    <w:rsid w:val="06B76C8D"/>
    <w:rsid w:val="06C71485"/>
    <w:rsid w:val="06DCF8C8"/>
    <w:rsid w:val="06ED1C1E"/>
    <w:rsid w:val="0704520E"/>
    <w:rsid w:val="070985D0"/>
    <w:rsid w:val="07101F75"/>
    <w:rsid w:val="0710FA3E"/>
    <w:rsid w:val="0715C4B5"/>
    <w:rsid w:val="07181ED2"/>
    <w:rsid w:val="071B72D5"/>
    <w:rsid w:val="071D2975"/>
    <w:rsid w:val="07209583"/>
    <w:rsid w:val="072CEE57"/>
    <w:rsid w:val="07447A6B"/>
    <w:rsid w:val="07539ABA"/>
    <w:rsid w:val="0757FAE2"/>
    <w:rsid w:val="0762DBA5"/>
    <w:rsid w:val="0763AFC8"/>
    <w:rsid w:val="07693007"/>
    <w:rsid w:val="076B6AF2"/>
    <w:rsid w:val="0785AF1C"/>
    <w:rsid w:val="0787AA9E"/>
    <w:rsid w:val="078E8195"/>
    <w:rsid w:val="079D5C29"/>
    <w:rsid w:val="079E2E93"/>
    <w:rsid w:val="07A06DF7"/>
    <w:rsid w:val="07A4AA41"/>
    <w:rsid w:val="07ACC7EC"/>
    <w:rsid w:val="07AE472F"/>
    <w:rsid w:val="07B6F448"/>
    <w:rsid w:val="07BA08E5"/>
    <w:rsid w:val="07BDAACC"/>
    <w:rsid w:val="07C329FB"/>
    <w:rsid w:val="07C7972D"/>
    <w:rsid w:val="07CCD214"/>
    <w:rsid w:val="07ED23E6"/>
    <w:rsid w:val="07FC05F5"/>
    <w:rsid w:val="0800AACF"/>
    <w:rsid w:val="080A142F"/>
    <w:rsid w:val="081638F9"/>
    <w:rsid w:val="081EAF0B"/>
    <w:rsid w:val="082C75B9"/>
    <w:rsid w:val="08387E4A"/>
    <w:rsid w:val="0840C3D6"/>
    <w:rsid w:val="085AF18B"/>
    <w:rsid w:val="0867FD67"/>
    <w:rsid w:val="08687746"/>
    <w:rsid w:val="086908BD"/>
    <w:rsid w:val="0873FFC6"/>
    <w:rsid w:val="08754087"/>
    <w:rsid w:val="0878C929"/>
    <w:rsid w:val="088205F0"/>
    <w:rsid w:val="08885683"/>
    <w:rsid w:val="08923581"/>
    <w:rsid w:val="0892CA1A"/>
    <w:rsid w:val="08998692"/>
    <w:rsid w:val="08A1CD1F"/>
    <w:rsid w:val="08B4A3C0"/>
    <w:rsid w:val="08B4BC44"/>
    <w:rsid w:val="08BFE3AE"/>
    <w:rsid w:val="08D60E7C"/>
    <w:rsid w:val="08D9B70C"/>
    <w:rsid w:val="08E15D45"/>
    <w:rsid w:val="08E3CD2E"/>
    <w:rsid w:val="090183A1"/>
    <w:rsid w:val="09089F81"/>
    <w:rsid w:val="090B8C70"/>
    <w:rsid w:val="091BA8EA"/>
    <w:rsid w:val="091DD7A2"/>
    <w:rsid w:val="092D31A0"/>
    <w:rsid w:val="093726F6"/>
    <w:rsid w:val="093992F0"/>
    <w:rsid w:val="093B28E5"/>
    <w:rsid w:val="094FCF3E"/>
    <w:rsid w:val="095ABDBC"/>
    <w:rsid w:val="096B679A"/>
    <w:rsid w:val="096B8B0B"/>
    <w:rsid w:val="09706CC9"/>
    <w:rsid w:val="097F7DAB"/>
    <w:rsid w:val="097FEA48"/>
    <w:rsid w:val="0984AD04"/>
    <w:rsid w:val="0988FF5B"/>
    <w:rsid w:val="0995535A"/>
    <w:rsid w:val="09B6B6F7"/>
    <w:rsid w:val="09BDFB83"/>
    <w:rsid w:val="09BFAE5B"/>
    <w:rsid w:val="09C0D84B"/>
    <w:rsid w:val="09E551D1"/>
    <w:rsid w:val="09EDECC9"/>
    <w:rsid w:val="09F128B8"/>
    <w:rsid w:val="09F6943E"/>
    <w:rsid w:val="09FC6FDC"/>
    <w:rsid w:val="0A014A58"/>
    <w:rsid w:val="0A054346"/>
    <w:rsid w:val="0A082199"/>
    <w:rsid w:val="0A08BC9E"/>
    <w:rsid w:val="0A124686"/>
    <w:rsid w:val="0A1F18F8"/>
    <w:rsid w:val="0A226ED7"/>
    <w:rsid w:val="0A325473"/>
    <w:rsid w:val="0A330EED"/>
    <w:rsid w:val="0A35C76B"/>
    <w:rsid w:val="0A41AFB6"/>
    <w:rsid w:val="0A4C16D5"/>
    <w:rsid w:val="0A4CC1BF"/>
    <w:rsid w:val="0A56C16C"/>
    <w:rsid w:val="0A58D5EC"/>
    <w:rsid w:val="0A5E5B88"/>
    <w:rsid w:val="0A608226"/>
    <w:rsid w:val="0A637EAA"/>
    <w:rsid w:val="0A64872D"/>
    <w:rsid w:val="0A690961"/>
    <w:rsid w:val="0A73ED49"/>
    <w:rsid w:val="0A7FE807"/>
    <w:rsid w:val="0A8A41E8"/>
    <w:rsid w:val="0A8B11D2"/>
    <w:rsid w:val="0A8FBD2D"/>
    <w:rsid w:val="0A915836"/>
    <w:rsid w:val="0A926543"/>
    <w:rsid w:val="0A92E5AA"/>
    <w:rsid w:val="0A9EBF3C"/>
    <w:rsid w:val="0AB449F3"/>
    <w:rsid w:val="0AC131BD"/>
    <w:rsid w:val="0AC7DECD"/>
    <w:rsid w:val="0ACE8A59"/>
    <w:rsid w:val="0AD0EBEA"/>
    <w:rsid w:val="0AD1C5E9"/>
    <w:rsid w:val="0AD1EAAA"/>
    <w:rsid w:val="0AD204DC"/>
    <w:rsid w:val="0ADF9996"/>
    <w:rsid w:val="0AE96D89"/>
    <w:rsid w:val="0AF08878"/>
    <w:rsid w:val="0AF3DD42"/>
    <w:rsid w:val="0AF72933"/>
    <w:rsid w:val="0AFA4682"/>
    <w:rsid w:val="0AFD9F99"/>
    <w:rsid w:val="0B028A6F"/>
    <w:rsid w:val="0B04D306"/>
    <w:rsid w:val="0B16A106"/>
    <w:rsid w:val="0B1714B3"/>
    <w:rsid w:val="0B188907"/>
    <w:rsid w:val="0B197BE8"/>
    <w:rsid w:val="0B205327"/>
    <w:rsid w:val="0B20CB75"/>
    <w:rsid w:val="0B2188AD"/>
    <w:rsid w:val="0B2A4877"/>
    <w:rsid w:val="0B33EE2F"/>
    <w:rsid w:val="0B34F019"/>
    <w:rsid w:val="0B3660B5"/>
    <w:rsid w:val="0B404CF5"/>
    <w:rsid w:val="0B44383B"/>
    <w:rsid w:val="0B444B5C"/>
    <w:rsid w:val="0B446DBD"/>
    <w:rsid w:val="0B48F432"/>
    <w:rsid w:val="0B56F088"/>
    <w:rsid w:val="0B66530B"/>
    <w:rsid w:val="0B67B84C"/>
    <w:rsid w:val="0B6AC654"/>
    <w:rsid w:val="0B6E7D11"/>
    <w:rsid w:val="0B7282A5"/>
    <w:rsid w:val="0B7C9DE5"/>
    <w:rsid w:val="0B7DD9DF"/>
    <w:rsid w:val="0B7ED224"/>
    <w:rsid w:val="0B87F5CF"/>
    <w:rsid w:val="0B8EF9A8"/>
    <w:rsid w:val="0B906A1B"/>
    <w:rsid w:val="0B91AFF1"/>
    <w:rsid w:val="0B94A698"/>
    <w:rsid w:val="0B962F94"/>
    <w:rsid w:val="0B9A286B"/>
    <w:rsid w:val="0BA61204"/>
    <w:rsid w:val="0BAC42B9"/>
    <w:rsid w:val="0BAD920B"/>
    <w:rsid w:val="0BBAC200"/>
    <w:rsid w:val="0BBBE641"/>
    <w:rsid w:val="0BBFA48F"/>
    <w:rsid w:val="0BC52B87"/>
    <w:rsid w:val="0BCCBFAB"/>
    <w:rsid w:val="0BCF04E5"/>
    <w:rsid w:val="0BD459C2"/>
    <w:rsid w:val="0BE20E43"/>
    <w:rsid w:val="0BEABA1E"/>
    <w:rsid w:val="0BEC1568"/>
    <w:rsid w:val="0BF6AC17"/>
    <w:rsid w:val="0C00924B"/>
    <w:rsid w:val="0C100354"/>
    <w:rsid w:val="0C17FC15"/>
    <w:rsid w:val="0C1B5AB7"/>
    <w:rsid w:val="0C28FB7F"/>
    <w:rsid w:val="0C2D3B40"/>
    <w:rsid w:val="0C2D6777"/>
    <w:rsid w:val="0C36AEFE"/>
    <w:rsid w:val="0C3EC0DA"/>
    <w:rsid w:val="0C40252A"/>
    <w:rsid w:val="0C4164F9"/>
    <w:rsid w:val="0C43A801"/>
    <w:rsid w:val="0C45C174"/>
    <w:rsid w:val="0C464B32"/>
    <w:rsid w:val="0C5887E9"/>
    <w:rsid w:val="0C58D971"/>
    <w:rsid w:val="0C5A1DFB"/>
    <w:rsid w:val="0C5D2287"/>
    <w:rsid w:val="0C62C0D1"/>
    <w:rsid w:val="0C6C08D6"/>
    <w:rsid w:val="0C6C58DF"/>
    <w:rsid w:val="0C87F2AF"/>
    <w:rsid w:val="0C9261F6"/>
    <w:rsid w:val="0C93C80B"/>
    <w:rsid w:val="0C9D7D05"/>
    <w:rsid w:val="0CA004F3"/>
    <w:rsid w:val="0CA1FDC9"/>
    <w:rsid w:val="0CA74369"/>
    <w:rsid w:val="0CACD992"/>
    <w:rsid w:val="0CAF62D4"/>
    <w:rsid w:val="0CB0D3CD"/>
    <w:rsid w:val="0CB34E5B"/>
    <w:rsid w:val="0CB5492E"/>
    <w:rsid w:val="0CB730ED"/>
    <w:rsid w:val="0CB7C628"/>
    <w:rsid w:val="0CB92377"/>
    <w:rsid w:val="0CBE7132"/>
    <w:rsid w:val="0CBFCCA9"/>
    <w:rsid w:val="0CC0BC04"/>
    <w:rsid w:val="0CC63631"/>
    <w:rsid w:val="0CC9B5DD"/>
    <w:rsid w:val="0CCF84B2"/>
    <w:rsid w:val="0CD150AB"/>
    <w:rsid w:val="0CD174D8"/>
    <w:rsid w:val="0CD49A42"/>
    <w:rsid w:val="0CDDEC74"/>
    <w:rsid w:val="0CDEA52C"/>
    <w:rsid w:val="0CE8E6ED"/>
    <w:rsid w:val="0CEF2E59"/>
    <w:rsid w:val="0CF32826"/>
    <w:rsid w:val="0D098F68"/>
    <w:rsid w:val="0D122F01"/>
    <w:rsid w:val="0D15697F"/>
    <w:rsid w:val="0D18C8AD"/>
    <w:rsid w:val="0D1A65B1"/>
    <w:rsid w:val="0D1C0BE8"/>
    <w:rsid w:val="0D268E8D"/>
    <w:rsid w:val="0D2C3A7C"/>
    <w:rsid w:val="0D2F3911"/>
    <w:rsid w:val="0D3AFF75"/>
    <w:rsid w:val="0D4CE47F"/>
    <w:rsid w:val="0D523389"/>
    <w:rsid w:val="0D63DA5E"/>
    <w:rsid w:val="0D65A6A4"/>
    <w:rsid w:val="0D6BAA28"/>
    <w:rsid w:val="0D7058F8"/>
    <w:rsid w:val="0D7FFDF1"/>
    <w:rsid w:val="0D87615A"/>
    <w:rsid w:val="0D90F0A2"/>
    <w:rsid w:val="0DA0AA23"/>
    <w:rsid w:val="0DA684ED"/>
    <w:rsid w:val="0DA8D2B7"/>
    <w:rsid w:val="0DBB946F"/>
    <w:rsid w:val="0DBCED44"/>
    <w:rsid w:val="0DC10206"/>
    <w:rsid w:val="0DC3CF76"/>
    <w:rsid w:val="0DC80F82"/>
    <w:rsid w:val="0DCBB3C1"/>
    <w:rsid w:val="0DCC583A"/>
    <w:rsid w:val="0DD08D0D"/>
    <w:rsid w:val="0DD49A03"/>
    <w:rsid w:val="0DDC9915"/>
    <w:rsid w:val="0DDEFD93"/>
    <w:rsid w:val="0DDFFD68"/>
    <w:rsid w:val="0DE30363"/>
    <w:rsid w:val="0DE4D562"/>
    <w:rsid w:val="0DECADBB"/>
    <w:rsid w:val="0DF1CCE1"/>
    <w:rsid w:val="0DF323A8"/>
    <w:rsid w:val="0DF5D165"/>
    <w:rsid w:val="0DF6281C"/>
    <w:rsid w:val="0DFBC4C6"/>
    <w:rsid w:val="0E096471"/>
    <w:rsid w:val="0E1EA5D8"/>
    <w:rsid w:val="0E218030"/>
    <w:rsid w:val="0E22CF4D"/>
    <w:rsid w:val="0E267527"/>
    <w:rsid w:val="0E3096C4"/>
    <w:rsid w:val="0E350AB9"/>
    <w:rsid w:val="0E35DDED"/>
    <w:rsid w:val="0E387FE7"/>
    <w:rsid w:val="0E4B2941"/>
    <w:rsid w:val="0E4DEACD"/>
    <w:rsid w:val="0E51EC4B"/>
    <w:rsid w:val="0E52E8E1"/>
    <w:rsid w:val="0E54B454"/>
    <w:rsid w:val="0E596997"/>
    <w:rsid w:val="0E59C185"/>
    <w:rsid w:val="0E5DDAE3"/>
    <w:rsid w:val="0E6B867B"/>
    <w:rsid w:val="0E6D99C6"/>
    <w:rsid w:val="0E6E0C08"/>
    <w:rsid w:val="0E6E9643"/>
    <w:rsid w:val="0E7A5542"/>
    <w:rsid w:val="0E91F5BA"/>
    <w:rsid w:val="0E94B8BA"/>
    <w:rsid w:val="0E94D21F"/>
    <w:rsid w:val="0EA37FF2"/>
    <w:rsid w:val="0EA397F5"/>
    <w:rsid w:val="0EA5F6B3"/>
    <w:rsid w:val="0EA6F01C"/>
    <w:rsid w:val="0EAB99BD"/>
    <w:rsid w:val="0EB64D0D"/>
    <w:rsid w:val="0EBA53E3"/>
    <w:rsid w:val="0EBB8CBB"/>
    <w:rsid w:val="0EC23301"/>
    <w:rsid w:val="0EC40E1E"/>
    <w:rsid w:val="0EC912BC"/>
    <w:rsid w:val="0ED12A08"/>
    <w:rsid w:val="0ED758EF"/>
    <w:rsid w:val="0EE04EC2"/>
    <w:rsid w:val="0EE467A9"/>
    <w:rsid w:val="0EE7BA92"/>
    <w:rsid w:val="0EF529BF"/>
    <w:rsid w:val="0EF671A6"/>
    <w:rsid w:val="0EF6B5CE"/>
    <w:rsid w:val="0F001CF6"/>
    <w:rsid w:val="0F01B46E"/>
    <w:rsid w:val="0F0B100C"/>
    <w:rsid w:val="0F1499F4"/>
    <w:rsid w:val="0F1BCE52"/>
    <w:rsid w:val="0F1E963A"/>
    <w:rsid w:val="0F2032E2"/>
    <w:rsid w:val="0F204B64"/>
    <w:rsid w:val="0F246A3F"/>
    <w:rsid w:val="0F25E24E"/>
    <w:rsid w:val="0F30BD5E"/>
    <w:rsid w:val="0F3E09C9"/>
    <w:rsid w:val="0F409865"/>
    <w:rsid w:val="0F54679C"/>
    <w:rsid w:val="0F562649"/>
    <w:rsid w:val="0F5CF5B1"/>
    <w:rsid w:val="0F606824"/>
    <w:rsid w:val="0F60C504"/>
    <w:rsid w:val="0F61E01E"/>
    <w:rsid w:val="0F708CBB"/>
    <w:rsid w:val="0F83195E"/>
    <w:rsid w:val="0F888B27"/>
    <w:rsid w:val="0F8C1CDA"/>
    <w:rsid w:val="0F934B62"/>
    <w:rsid w:val="0F9860A9"/>
    <w:rsid w:val="0F9D1A75"/>
    <w:rsid w:val="0F9DF188"/>
    <w:rsid w:val="0F9FEC42"/>
    <w:rsid w:val="0FB03F06"/>
    <w:rsid w:val="0FBDBD89"/>
    <w:rsid w:val="0FC5C199"/>
    <w:rsid w:val="0FD5D5B9"/>
    <w:rsid w:val="0FE21445"/>
    <w:rsid w:val="0FE8E370"/>
    <w:rsid w:val="0FEEEB9C"/>
    <w:rsid w:val="0FF2F7C5"/>
    <w:rsid w:val="0FF9943A"/>
    <w:rsid w:val="0FFA96B6"/>
    <w:rsid w:val="0FFFEBC4"/>
    <w:rsid w:val="10034DB7"/>
    <w:rsid w:val="1004D131"/>
    <w:rsid w:val="100AD836"/>
    <w:rsid w:val="100CB83C"/>
    <w:rsid w:val="1012B645"/>
    <w:rsid w:val="102C1FEF"/>
    <w:rsid w:val="102E1A32"/>
    <w:rsid w:val="1041394A"/>
    <w:rsid w:val="10482410"/>
    <w:rsid w:val="10527E5E"/>
    <w:rsid w:val="105A60CE"/>
    <w:rsid w:val="10665541"/>
    <w:rsid w:val="106FABB6"/>
    <w:rsid w:val="107659DE"/>
    <w:rsid w:val="10775B85"/>
    <w:rsid w:val="107811EB"/>
    <w:rsid w:val="1082327D"/>
    <w:rsid w:val="10889633"/>
    <w:rsid w:val="108DD287"/>
    <w:rsid w:val="1098A38D"/>
    <w:rsid w:val="109CFE6C"/>
    <w:rsid w:val="109D5352"/>
    <w:rsid w:val="109E8752"/>
    <w:rsid w:val="10A7E360"/>
    <w:rsid w:val="10AE52C2"/>
    <w:rsid w:val="10B375BF"/>
    <w:rsid w:val="10B55E59"/>
    <w:rsid w:val="10B79EB3"/>
    <w:rsid w:val="10BE2E98"/>
    <w:rsid w:val="10C12AFF"/>
    <w:rsid w:val="10C137C5"/>
    <w:rsid w:val="10C2D973"/>
    <w:rsid w:val="10C5A57E"/>
    <w:rsid w:val="10CEBCBF"/>
    <w:rsid w:val="10CFFFF0"/>
    <w:rsid w:val="10DCAAC4"/>
    <w:rsid w:val="10DD9265"/>
    <w:rsid w:val="10E00764"/>
    <w:rsid w:val="10E35FF4"/>
    <w:rsid w:val="10E6BFB7"/>
    <w:rsid w:val="10E867CE"/>
    <w:rsid w:val="10F27976"/>
    <w:rsid w:val="11075614"/>
    <w:rsid w:val="1107F15C"/>
    <w:rsid w:val="110C9586"/>
    <w:rsid w:val="1110C1AD"/>
    <w:rsid w:val="1113D632"/>
    <w:rsid w:val="1128DD4D"/>
    <w:rsid w:val="112BAC49"/>
    <w:rsid w:val="112C01D8"/>
    <w:rsid w:val="1132B976"/>
    <w:rsid w:val="11346763"/>
    <w:rsid w:val="113501F8"/>
    <w:rsid w:val="1136654E"/>
    <w:rsid w:val="11377CB3"/>
    <w:rsid w:val="11428FB5"/>
    <w:rsid w:val="114A1D5C"/>
    <w:rsid w:val="11589371"/>
    <w:rsid w:val="11660257"/>
    <w:rsid w:val="116B3F0E"/>
    <w:rsid w:val="116B7589"/>
    <w:rsid w:val="117D69EB"/>
    <w:rsid w:val="1193CFEB"/>
    <w:rsid w:val="1197AA2B"/>
    <w:rsid w:val="1198BAA4"/>
    <w:rsid w:val="11A3DF42"/>
    <w:rsid w:val="11AD1F08"/>
    <w:rsid w:val="11AD70EC"/>
    <w:rsid w:val="11B70338"/>
    <w:rsid w:val="11BCEB80"/>
    <w:rsid w:val="11CB4BA9"/>
    <w:rsid w:val="11D40E8C"/>
    <w:rsid w:val="11DB38B7"/>
    <w:rsid w:val="11DBF221"/>
    <w:rsid w:val="11E7C483"/>
    <w:rsid w:val="11FA87F8"/>
    <w:rsid w:val="1200320C"/>
    <w:rsid w:val="1200BECF"/>
    <w:rsid w:val="1205D66A"/>
    <w:rsid w:val="12073056"/>
    <w:rsid w:val="1209E866"/>
    <w:rsid w:val="120E94F2"/>
    <w:rsid w:val="1213E24C"/>
    <w:rsid w:val="121BF327"/>
    <w:rsid w:val="121F8FD8"/>
    <w:rsid w:val="1223C93B"/>
    <w:rsid w:val="1226F772"/>
    <w:rsid w:val="12318990"/>
    <w:rsid w:val="12332638"/>
    <w:rsid w:val="12343A30"/>
    <w:rsid w:val="12349C6F"/>
    <w:rsid w:val="1234DDDF"/>
    <w:rsid w:val="1239C03B"/>
    <w:rsid w:val="123A951C"/>
    <w:rsid w:val="123C5EEB"/>
    <w:rsid w:val="123E6FE6"/>
    <w:rsid w:val="12404C00"/>
    <w:rsid w:val="12430938"/>
    <w:rsid w:val="1251E5A8"/>
    <w:rsid w:val="125B2F27"/>
    <w:rsid w:val="125EDDFE"/>
    <w:rsid w:val="12663D8B"/>
    <w:rsid w:val="1274BA3F"/>
    <w:rsid w:val="12777205"/>
    <w:rsid w:val="12783AD3"/>
    <w:rsid w:val="12856656"/>
    <w:rsid w:val="128B6EB7"/>
    <w:rsid w:val="128E46EF"/>
    <w:rsid w:val="1293A6AC"/>
    <w:rsid w:val="12A0336F"/>
    <w:rsid w:val="12B38D15"/>
    <w:rsid w:val="12B62312"/>
    <w:rsid w:val="12B6270B"/>
    <w:rsid w:val="12B85FFE"/>
    <w:rsid w:val="12B90240"/>
    <w:rsid w:val="12BE8FE6"/>
    <w:rsid w:val="12C3398E"/>
    <w:rsid w:val="12C990A5"/>
    <w:rsid w:val="12C99660"/>
    <w:rsid w:val="12CEFBB5"/>
    <w:rsid w:val="12D22A86"/>
    <w:rsid w:val="12D8550B"/>
    <w:rsid w:val="12D89097"/>
    <w:rsid w:val="12D95055"/>
    <w:rsid w:val="12DB8A02"/>
    <w:rsid w:val="12DD3A3B"/>
    <w:rsid w:val="12DE1174"/>
    <w:rsid w:val="12E5B717"/>
    <w:rsid w:val="12F4ABCF"/>
    <w:rsid w:val="12F6047D"/>
    <w:rsid w:val="12F7B8DA"/>
    <w:rsid w:val="12FE1848"/>
    <w:rsid w:val="1301EDF5"/>
    <w:rsid w:val="13037A22"/>
    <w:rsid w:val="13087839"/>
    <w:rsid w:val="1308ECC9"/>
    <w:rsid w:val="130C1854"/>
    <w:rsid w:val="1310B673"/>
    <w:rsid w:val="131FF942"/>
    <w:rsid w:val="13226CA5"/>
    <w:rsid w:val="1329145D"/>
    <w:rsid w:val="132C91C0"/>
    <w:rsid w:val="132F7BDA"/>
    <w:rsid w:val="13328977"/>
    <w:rsid w:val="1337A315"/>
    <w:rsid w:val="1345B79E"/>
    <w:rsid w:val="1349414D"/>
    <w:rsid w:val="134B48C8"/>
    <w:rsid w:val="134BF1EE"/>
    <w:rsid w:val="13506914"/>
    <w:rsid w:val="1351A7FE"/>
    <w:rsid w:val="1352C3E6"/>
    <w:rsid w:val="13571545"/>
    <w:rsid w:val="135F2A82"/>
    <w:rsid w:val="13653C32"/>
    <w:rsid w:val="136B2966"/>
    <w:rsid w:val="136B58ED"/>
    <w:rsid w:val="136F2DA2"/>
    <w:rsid w:val="13789DF9"/>
    <w:rsid w:val="137A8B5F"/>
    <w:rsid w:val="137B4FFF"/>
    <w:rsid w:val="1388A775"/>
    <w:rsid w:val="138A9745"/>
    <w:rsid w:val="1399F5BB"/>
    <w:rsid w:val="139D1554"/>
    <w:rsid w:val="139F7587"/>
    <w:rsid w:val="13AFB2AD"/>
    <w:rsid w:val="13B2BB87"/>
    <w:rsid w:val="13B89920"/>
    <w:rsid w:val="13C1BCFA"/>
    <w:rsid w:val="13C57349"/>
    <w:rsid w:val="13C834F9"/>
    <w:rsid w:val="13D08694"/>
    <w:rsid w:val="13D2AAF4"/>
    <w:rsid w:val="13D2B959"/>
    <w:rsid w:val="13D34976"/>
    <w:rsid w:val="13D3977C"/>
    <w:rsid w:val="13D86B3D"/>
    <w:rsid w:val="13E12CCE"/>
    <w:rsid w:val="13EAE96D"/>
    <w:rsid w:val="13F1AF08"/>
    <w:rsid w:val="13F37B5E"/>
    <w:rsid w:val="13F90419"/>
    <w:rsid w:val="13FCCCA2"/>
    <w:rsid w:val="13FD1205"/>
    <w:rsid w:val="14063768"/>
    <w:rsid w:val="14080DDB"/>
    <w:rsid w:val="1408D969"/>
    <w:rsid w:val="140AAD7A"/>
    <w:rsid w:val="141CB1B8"/>
    <w:rsid w:val="142177F7"/>
    <w:rsid w:val="1423DF3C"/>
    <w:rsid w:val="1430CF94"/>
    <w:rsid w:val="143B78E8"/>
    <w:rsid w:val="1440EBDB"/>
    <w:rsid w:val="1449AF3A"/>
    <w:rsid w:val="14591EE7"/>
    <w:rsid w:val="145C7C22"/>
    <w:rsid w:val="145F4BB7"/>
    <w:rsid w:val="14600E9B"/>
    <w:rsid w:val="1466A556"/>
    <w:rsid w:val="146B8E1D"/>
    <w:rsid w:val="146C9C26"/>
    <w:rsid w:val="147162AB"/>
    <w:rsid w:val="14735A85"/>
    <w:rsid w:val="14779E42"/>
    <w:rsid w:val="148D43FB"/>
    <w:rsid w:val="148DEC70"/>
    <w:rsid w:val="1492A66B"/>
    <w:rsid w:val="149A9CF9"/>
    <w:rsid w:val="149E79E7"/>
    <w:rsid w:val="14A67E7F"/>
    <w:rsid w:val="14AD4A83"/>
    <w:rsid w:val="14ADCE2E"/>
    <w:rsid w:val="14B144BE"/>
    <w:rsid w:val="14B72205"/>
    <w:rsid w:val="14BE5F6D"/>
    <w:rsid w:val="14C3B816"/>
    <w:rsid w:val="14C670EA"/>
    <w:rsid w:val="14C7597C"/>
    <w:rsid w:val="14D67E1F"/>
    <w:rsid w:val="14DA2035"/>
    <w:rsid w:val="14DC3B5F"/>
    <w:rsid w:val="14E48E43"/>
    <w:rsid w:val="14E82F89"/>
    <w:rsid w:val="14F29E15"/>
    <w:rsid w:val="1507FC22"/>
    <w:rsid w:val="15100829"/>
    <w:rsid w:val="1512D979"/>
    <w:rsid w:val="1526EE0E"/>
    <w:rsid w:val="15283033"/>
    <w:rsid w:val="153667E9"/>
    <w:rsid w:val="153A0D76"/>
    <w:rsid w:val="154546BE"/>
    <w:rsid w:val="154AD5DD"/>
    <w:rsid w:val="154FF7E0"/>
    <w:rsid w:val="1551DEB9"/>
    <w:rsid w:val="15608ACD"/>
    <w:rsid w:val="15666E07"/>
    <w:rsid w:val="156D4D4F"/>
    <w:rsid w:val="15753081"/>
    <w:rsid w:val="1579E67A"/>
    <w:rsid w:val="157A5CD8"/>
    <w:rsid w:val="15822B5A"/>
    <w:rsid w:val="15877F6F"/>
    <w:rsid w:val="158937D2"/>
    <w:rsid w:val="158BC02D"/>
    <w:rsid w:val="1591A536"/>
    <w:rsid w:val="15945110"/>
    <w:rsid w:val="15A04782"/>
    <w:rsid w:val="15A1F932"/>
    <w:rsid w:val="15A28C42"/>
    <w:rsid w:val="15C0DA40"/>
    <w:rsid w:val="15C21C63"/>
    <w:rsid w:val="15C75B68"/>
    <w:rsid w:val="15CA7B75"/>
    <w:rsid w:val="15CFF365"/>
    <w:rsid w:val="15D014EA"/>
    <w:rsid w:val="15D702CD"/>
    <w:rsid w:val="15DA2C03"/>
    <w:rsid w:val="15DC7F20"/>
    <w:rsid w:val="15E0A710"/>
    <w:rsid w:val="15E954DF"/>
    <w:rsid w:val="15E9AE7B"/>
    <w:rsid w:val="15ED8445"/>
    <w:rsid w:val="15F2A9E9"/>
    <w:rsid w:val="15F692C7"/>
    <w:rsid w:val="15FC15AC"/>
    <w:rsid w:val="160953E3"/>
    <w:rsid w:val="16143107"/>
    <w:rsid w:val="161BC078"/>
    <w:rsid w:val="161E714A"/>
    <w:rsid w:val="1625EE7D"/>
    <w:rsid w:val="162E6B0D"/>
    <w:rsid w:val="163CDCA4"/>
    <w:rsid w:val="16409C56"/>
    <w:rsid w:val="16421727"/>
    <w:rsid w:val="16446D7A"/>
    <w:rsid w:val="164D8F2A"/>
    <w:rsid w:val="165C6F83"/>
    <w:rsid w:val="166B1609"/>
    <w:rsid w:val="166C4AFF"/>
    <w:rsid w:val="166E4D2D"/>
    <w:rsid w:val="166EDC39"/>
    <w:rsid w:val="16785279"/>
    <w:rsid w:val="16805EA4"/>
    <w:rsid w:val="1680E20F"/>
    <w:rsid w:val="1684F15F"/>
    <w:rsid w:val="168B0D6B"/>
    <w:rsid w:val="168C1191"/>
    <w:rsid w:val="168CE12D"/>
    <w:rsid w:val="169C799F"/>
    <w:rsid w:val="169FF41A"/>
    <w:rsid w:val="16A6B1AC"/>
    <w:rsid w:val="16B3441C"/>
    <w:rsid w:val="16C29443"/>
    <w:rsid w:val="16C4F595"/>
    <w:rsid w:val="16CC3DB4"/>
    <w:rsid w:val="16D2384A"/>
    <w:rsid w:val="16D82E7F"/>
    <w:rsid w:val="16DA957C"/>
    <w:rsid w:val="16DD9FCE"/>
    <w:rsid w:val="16DF338B"/>
    <w:rsid w:val="16F74787"/>
    <w:rsid w:val="16FA98A7"/>
    <w:rsid w:val="16FEAB49"/>
    <w:rsid w:val="16FF6FA0"/>
    <w:rsid w:val="17019C6F"/>
    <w:rsid w:val="170478A5"/>
    <w:rsid w:val="1708CE58"/>
    <w:rsid w:val="1710B17D"/>
    <w:rsid w:val="17147670"/>
    <w:rsid w:val="1716E304"/>
    <w:rsid w:val="17192C9D"/>
    <w:rsid w:val="1722FB73"/>
    <w:rsid w:val="1729C55B"/>
    <w:rsid w:val="173EA6D3"/>
    <w:rsid w:val="17407103"/>
    <w:rsid w:val="174141E7"/>
    <w:rsid w:val="174BF9FD"/>
    <w:rsid w:val="174FBE6E"/>
    <w:rsid w:val="174FC47A"/>
    <w:rsid w:val="175591B9"/>
    <w:rsid w:val="175BC2C3"/>
    <w:rsid w:val="175CA157"/>
    <w:rsid w:val="1762D324"/>
    <w:rsid w:val="17685B52"/>
    <w:rsid w:val="176C1235"/>
    <w:rsid w:val="1772F5D1"/>
    <w:rsid w:val="1776A4DD"/>
    <w:rsid w:val="177DEFDC"/>
    <w:rsid w:val="178013D3"/>
    <w:rsid w:val="17806F0B"/>
    <w:rsid w:val="17809228"/>
    <w:rsid w:val="17837E36"/>
    <w:rsid w:val="179558ED"/>
    <w:rsid w:val="1798B6D5"/>
    <w:rsid w:val="179A0D64"/>
    <w:rsid w:val="179AD6EB"/>
    <w:rsid w:val="17AB9C12"/>
    <w:rsid w:val="17B18797"/>
    <w:rsid w:val="17B2B6EE"/>
    <w:rsid w:val="17B6F884"/>
    <w:rsid w:val="17D57C4B"/>
    <w:rsid w:val="17F8C2EA"/>
    <w:rsid w:val="17F942E7"/>
    <w:rsid w:val="17FEFD4C"/>
    <w:rsid w:val="1800CD2A"/>
    <w:rsid w:val="1801398F"/>
    <w:rsid w:val="1802918D"/>
    <w:rsid w:val="182EA9C7"/>
    <w:rsid w:val="18318FAA"/>
    <w:rsid w:val="18320ED9"/>
    <w:rsid w:val="18339DDF"/>
    <w:rsid w:val="18379A9E"/>
    <w:rsid w:val="183A98B6"/>
    <w:rsid w:val="1840E54B"/>
    <w:rsid w:val="184498F6"/>
    <w:rsid w:val="1847D2B4"/>
    <w:rsid w:val="184D73FC"/>
    <w:rsid w:val="18645560"/>
    <w:rsid w:val="18680697"/>
    <w:rsid w:val="186EEEBA"/>
    <w:rsid w:val="187FAE7D"/>
    <w:rsid w:val="1881ED3C"/>
    <w:rsid w:val="1889B53C"/>
    <w:rsid w:val="1890A4F9"/>
    <w:rsid w:val="1896642D"/>
    <w:rsid w:val="18A69813"/>
    <w:rsid w:val="18A6C60D"/>
    <w:rsid w:val="18A8F6E7"/>
    <w:rsid w:val="18B04697"/>
    <w:rsid w:val="18B441CE"/>
    <w:rsid w:val="18B5A41D"/>
    <w:rsid w:val="18BB2C60"/>
    <w:rsid w:val="18BD79A8"/>
    <w:rsid w:val="18BE5A90"/>
    <w:rsid w:val="18C92DF3"/>
    <w:rsid w:val="18D25FE4"/>
    <w:rsid w:val="18DA7734"/>
    <w:rsid w:val="18E07C8A"/>
    <w:rsid w:val="18E73092"/>
    <w:rsid w:val="18EDDB58"/>
    <w:rsid w:val="18F0C9AA"/>
    <w:rsid w:val="18F31824"/>
    <w:rsid w:val="18F5713F"/>
    <w:rsid w:val="18FE59C2"/>
    <w:rsid w:val="19044069"/>
    <w:rsid w:val="19086D8B"/>
    <w:rsid w:val="190B7811"/>
    <w:rsid w:val="191201B3"/>
    <w:rsid w:val="1915FE72"/>
    <w:rsid w:val="191B6899"/>
    <w:rsid w:val="191DAA4D"/>
    <w:rsid w:val="191E965B"/>
    <w:rsid w:val="191F94F1"/>
    <w:rsid w:val="1921BEC6"/>
    <w:rsid w:val="193631C8"/>
    <w:rsid w:val="19403916"/>
    <w:rsid w:val="19435A1A"/>
    <w:rsid w:val="194CAA4D"/>
    <w:rsid w:val="1955408B"/>
    <w:rsid w:val="195C89F4"/>
    <w:rsid w:val="196043AB"/>
    <w:rsid w:val="19628C8B"/>
    <w:rsid w:val="1968D2AC"/>
    <w:rsid w:val="196A5C40"/>
    <w:rsid w:val="196DE036"/>
    <w:rsid w:val="19764AE6"/>
    <w:rsid w:val="197AAD0C"/>
    <w:rsid w:val="197ED9B8"/>
    <w:rsid w:val="1983BFB8"/>
    <w:rsid w:val="198C1F7E"/>
    <w:rsid w:val="198EAEC7"/>
    <w:rsid w:val="19943A4B"/>
    <w:rsid w:val="1997679D"/>
    <w:rsid w:val="199854BC"/>
    <w:rsid w:val="199C1C3E"/>
    <w:rsid w:val="199DCE93"/>
    <w:rsid w:val="19A11699"/>
    <w:rsid w:val="19A4AD93"/>
    <w:rsid w:val="19BEC65B"/>
    <w:rsid w:val="19BF49D0"/>
    <w:rsid w:val="19C0BF73"/>
    <w:rsid w:val="19C32354"/>
    <w:rsid w:val="19C5B1C3"/>
    <w:rsid w:val="19C5D8D0"/>
    <w:rsid w:val="19C6F777"/>
    <w:rsid w:val="19CF83B0"/>
    <w:rsid w:val="19D090D4"/>
    <w:rsid w:val="19D36AFF"/>
    <w:rsid w:val="19DA39B4"/>
    <w:rsid w:val="19DBA2A9"/>
    <w:rsid w:val="19E6E379"/>
    <w:rsid w:val="19F20997"/>
    <w:rsid w:val="19F6C4A5"/>
    <w:rsid w:val="1A072856"/>
    <w:rsid w:val="1A09AF66"/>
    <w:rsid w:val="1A16AF53"/>
    <w:rsid w:val="1A18A0D3"/>
    <w:rsid w:val="1A2E9BB4"/>
    <w:rsid w:val="1A3B2F66"/>
    <w:rsid w:val="1A3D3348"/>
    <w:rsid w:val="1A3E8731"/>
    <w:rsid w:val="1A43D1D3"/>
    <w:rsid w:val="1A4D9C13"/>
    <w:rsid w:val="1A5358F1"/>
    <w:rsid w:val="1A540DB2"/>
    <w:rsid w:val="1A6B6818"/>
    <w:rsid w:val="1A74649B"/>
    <w:rsid w:val="1A7C7ECD"/>
    <w:rsid w:val="1A83E284"/>
    <w:rsid w:val="1A854346"/>
    <w:rsid w:val="1A85F03E"/>
    <w:rsid w:val="1A8B207D"/>
    <w:rsid w:val="1A92B6D1"/>
    <w:rsid w:val="1A962600"/>
    <w:rsid w:val="1A9F0D8F"/>
    <w:rsid w:val="1A9F3B70"/>
    <w:rsid w:val="1AA4AEC8"/>
    <w:rsid w:val="1AA7F074"/>
    <w:rsid w:val="1AB2A248"/>
    <w:rsid w:val="1AB2D26B"/>
    <w:rsid w:val="1ACA0DF5"/>
    <w:rsid w:val="1ACABD74"/>
    <w:rsid w:val="1ACB6A00"/>
    <w:rsid w:val="1ACDB071"/>
    <w:rsid w:val="1ACF4985"/>
    <w:rsid w:val="1AD19F2C"/>
    <w:rsid w:val="1AD2696F"/>
    <w:rsid w:val="1AE477AB"/>
    <w:rsid w:val="1AEB8E06"/>
    <w:rsid w:val="1AF1451C"/>
    <w:rsid w:val="1AFFC77C"/>
    <w:rsid w:val="1B082E02"/>
    <w:rsid w:val="1B098242"/>
    <w:rsid w:val="1B0D5D17"/>
    <w:rsid w:val="1B1A22D4"/>
    <w:rsid w:val="1B20C7AF"/>
    <w:rsid w:val="1B2895B2"/>
    <w:rsid w:val="1B292D7A"/>
    <w:rsid w:val="1B34C587"/>
    <w:rsid w:val="1B4A80EB"/>
    <w:rsid w:val="1B5FBB46"/>
    <w:rsid w:val="1B7611E6"/>
    <w:rsid w:val="1B7B2F6C"/>
    <w:rsid w:val="1B7CF982"/>
    <w:rsid w:val="1B84388A"/>
    <w:rsid w:val="1B8722F2"/>
    <w:rsid w:val="1B915F0F"/>
    <w:rsid w:val="1B91D264"/>
    <w:rsid w:val="1B96FFA2"/>
    <w:rsid w:val="1BA0DDB4"/>
    <w:rsid w:val="1BA2FAC7"/>
    <w:rsid w:val="1BA4464F"/>
    <w:rsid w:val="1BA59DA3"/>
    <w:rsid w:val="1BA64E7E"/>
    <w:rsid w:val="1BA681B8"/>
    <w:rsid w:val="1BA76A69"/>
    <w:rsid w:val="1BA85774"/>
    <w:rsid w:val="1BACF186"/>
    <w:rsid w:val="1BB4823A"/>
    <w:rsid w:val="1BBA9F10"/>
    <w:rsid w:val="1BC41B25"/>
    <w:rsid w:val="1BD28862"/>
    <w:rsid w:val="1BE3D4AB"/>
    <w:rsid w:val="1BE56586"/>
    <w:rsid w:val="1BE8B3C2"/>
    <w:rsid w:val="1BF43666"/>
    <w:rsid w:val="1BF48455"/>
    <w:rsid w:val="1BFEAE79"/>
    <w:rsid w:val="1C062D0F"/>
    <w:rsid w:val="1C083C5A"/>
    <w:rsid w:val="1C130C36"/>
    <w:rsid w:val="1C1722D1"/>
    <w:rsid w:val="1C2218A2"/>
    <w:rsid w:val="1C363BD0"/>
    <w:rsid w:val="1C3FA03C"/>
    <w:rsid w:val="1C484340"/>
    <w:rsid w:val="1C5981F5"/>
    <w:rsid w:val="1C5BF548"/>
    <w:rsid w:val="1C5EEEE4"/>
    <w:rsid w:val="1C6AE6EB"/>
    <w:rsid w:val="1C6F4FE6"/>
    <w:rsid w:val="1C765DA6"/>
    <w:rsid w:val="1C79A2CF"/>
    <w:rsid w:val="1C7E8B89"/>
    <w:rsid w:val="1C812879"/>
    <w:rsid w:val="1C850886"/>
    <w:rsid w:val="1C90B9F3"/>
    <w:rsid w:val="1C91E5B2"/>
    <w:rsid w:val="1C9C5EE8"/>
    <w:rsid w:val="1C9F43DE"/>
    <w:rsid w:val="1CAA4A99"/>
    <w:rsid w:val="1CAB72B6"/>
    <w:rsid w:val="1CB54CE7"/>
    <w:rsid w:val="1CB58745"/>
    <w:rsid w:val="1CC4F489"/>
    <w:rsid w:val="1CC6E324"/>
    <w:rsid w:val="1CCA2835"/>
    <w:rsid w:val="1CD28930"/>
    <w:rsid w:val="1CD31DE4"/>
    <w:rsid w:val="1CDC4E55"/>
    <w:rsid w:val="1CDD7B86"/>
    <w:rsid w:val="1CDF8869"/>
    <w:rsid w:val="1CE24A58"/>
    <w:rsid w:val="1CE6864A"/>
    <w:rsid w:val="1CF86E79"/>
    <w:rsid w:val="1CFAFD27"/>
    <w:rsid w:val="1D09D8DE"/>
    <w:rsid w:val="1D116974"/>
    <w:rsid w:val="1D16E55F"/>
    <w:rsid w:val="1D19ADF4"/>
    <w:rsid w:val="1D27A8FF"/>
    <w:rsid w:val="1D2A12CB"/>
    <w:rsid w:val="1D2B6A4E"/>
    <w:rsid w:val="1D2BF185"/>
    <w:rsid w:val="1D2C0D49"/>
    <w:rsid w:val="1D2D95E5"/>
    <w:rsid w:val="1D2F8972"/>
    <w:rsid w:val="1D3614C9"/>
    <w:rsid w:val="1D3AED91"/>
    <w:rsid w:val="1D3F080C"/>
    <w:rsid w:val="1D418D12"/>
    <w:rsid w:val="1D46C831"/>
    <w:rsid w:val="1D4D9EF7"/>
    <w:rsid w:val="1D5F06A7"/>
    <w:rsid w:val="1D6BC8C8"/>
    <w:rsid w:val="1D6FAA44"/>
    <w:rsid w:val="1D72BA7D"/>
    <w:rsid w:val="1D73AAFB"/>
    <w:rsid w:val="1D74D527"/>
    <w:rsid w:val="1D7A240D"/>
    <w:rsid w:val="1D7CF95E"/>
    <w:rsid w:val="1D81DAB7"/>
    <w:rsid w:val="1D843941"/>
    <w:rsid w:val="1D8B1D71"/>
    <w:rsid w:val="1D8DA50E"/>
    <w:rsid w:val="1D8FB18C"/>
    <w:rsid w:val="1D8FE838"/>
    <w:rsid w:val="1D9F62F5"/>
    <w:rsid w:val="1DA4C54F"/>
    <w:rsid w:val="1DA90BBD"/>
    <w:rsid w:val="1DAC49AA"/>
    <w:rsid w:val="1DB12FEC"/>
    <w:rsid w:val="1DB6F746"/>
    <w:rsid w:val="1DB8FA00"/>
    <w:rsid w:val="1DC0E4E7"/>
    <w:rsid w:val="1DC0F6D7"/>
    <w:rsid w:val="1DC4EDD7"/>
    <w:rsid w:val="1DCE0D59"/>
    <w:rsid w:val="1DCF2384"/>
    <w:rsid w:val="1DD2D697"/>
    <w:rsid w:val="1DE3E686"/>
    <w:rsid w:val="1DE5EEC0"/>
    <w:rsid w:val="1DF55F9F"/>
    <w:rsid w:val="1DF942BB"/>
    <w:rsid w:val="1E027EB9"/>
    <w:rsid w:val="1E17951C"/>
    <w:rsid w:val="1E232EC8"/>
    <w:rsid w:val="1E24F605"/>
    <w:rsid w:val="1E29B15F"/>
    <w:rsid w:val="1E2A9795"/>
    <w:rsid w:val="1E2CEF8D"/>
    <w:rsid w:val="1E2D050B"/>
    <w:rsid w:val="1E3466D1"/>
    <w:rsid w:val="1E34C7DE"/>
    <w:rsid w:val="1E37EF87"/>
    <w:rsid w:val="1E3BEBF8"/>
    <w:rsid w:val="1E44E298"/>
    <w:rsid w:val="1E491774"/>
    <w:rsid w:val="1E4BCACB"/>
    <w:rsid w:val="1E579F8F"/>
    <w:rsid w:val="1E6CBD2E"/>
    <w:rsid w:val="1E743DB5"/>
    <w:rsid w:val="1E788A66"/>
    <w:rsid w:val="1E7D09A8"/>
    <w:rsid w:val="1E869664"/>
    <w:rsid w:val="1E8C3334"/>
    <w:rsid w:val="1E8F194A"/>
    <w:rsid w:val="1E9EB838"/>
    <w:rsid w:val="1E9FEB39"/>
    <w:rsid w:val="1EAEF79D"/>
    <w:rsid w:val="1EB4CC09"/>
    <w:rsid w:val="1EB73708"/>
    <w:rsid w:val="1EBCBEE8"/>
    <w:rsid w:val="1EBF4090"/>
    <w:rsid w:val="1EC5AEC9"/>
    <w:rsid w:val="1EC67610"/>
    <w:rsid w:val="1ED067D0"/>
    <w:rsid w:val="1ED38BF1"/>
    <w:rsid w:val="1ED483CF"/>
    <w:rsid w:val="1ED55EDA"/>
    <w:rsid w:val="1EE5B634"/>
    <w:rsid w:val="1EE73C63"/>
    <w:rsid w:val="1EF711F7"/>
    <w:rsid w:val="1F153D7A"/>
    <w:rsid w:val="1F1C3E70"/>
    <w:rsid w:val="1F1E204D"/>
    <w:rsid w:val="1F2050D1"/>
    <w:rsid w:val="1F2AEC9F"/>
    <w:rsid w:val="1F2DB8CB"/>
    <w:rsid w:val="1F410E28"/>
    <w:rsid w:val="1F6696F3"/>
    <w:rsid w:val="1F6D1B31"/>
    <w:rsid w:val="1F6E4893"/>
    <w:rsid w:val="1F6EAAE5"/>
    <w:rsid w:val="1F7A03AD"/>
    <w:rsid w:val="1F7A173A"/>
    <w:rsid w:val="1F7F2C3D"/>
    <w:rsid w:val="1F858813"/>
    <w:rsid w:val="1F883B36"/>
    <w:rsid w:val="1F92CE94"/>
    <w:rsid w:val="1F977B0E"/>
    <w:rsid w:val="1F9A9F15"/>
    <w:rsid w:val="1F9C17DE"/>
    <w:rsid w:val="1FA2303F"/>
    <w:rsid w:val="1FA9EBD6"/>
    <w:rsid w:val="1FBFB673"/>
    <w:rsid w:val="1FC5344C"/>
    <w:rsid w:val="1FC5EB08"/>
    <w:rsid w:val="1FD320DB"/>
    <w:rsid w:val="1FD54471"/>
    <w:rsid w:val="1FD784ED"/>
    <w:rsid w:val="1FE0CFD5"/>
    <w:rsid w:val="1FE6C166"/>
    <w:rsid w:val="1FEBED6D"/>
    <w:rsid w:val="1FEFD808"/>
    <w:rsid w:val="1FF2A59F"/>
    <w:rsid w:val="1FF38DAD"/>
    <w:rsid w:val="200614FA"/>
    <w:rsid w:val="2008C1CB"/>
    <w:rsid w:val="200AB191"/>
    <w:rsid w:val="200DD938"/>
    <w:rsid w:val="20129CAC"/>
    <w:rsid w:val="2013533D"/>
    <w:rsid w:val="2018BF4A"/>
    <w:rsid w:val="201E6999"/>
    <w:rsid w:val="2028A85D"/>
    <w:rsid w:val="202BD3A5"/>
    <w:rsid w:val="202D8BFA"/>
    <w:rsid w:val="203AA41B"/>
    <w:rsid w:val="203FA5BF"/>
    <w:rsid w:val="2040329F"/>
    <w:rsid w:val="20486804"/>
    <w:rsid w:val="2048BAFB"/>
    <w:rsid w:val="20558A10"/>
    <w:rsid w:val="2056D5DE"/>
    <w:rsid w:val="20606C2B"/>
    <w:rsid w:val="2080FB34"/>
    <w:rsid w:val="20817404"/>
    <w:rsid w:val="2082299F"/>
    <w:rsid w:val="20870170"/>
    <w:rsid w:val="209CF16C"/>
    <w:rsid w:val="20A7D845"/>
    <w:rsid w:val="20C86468"/>
    <w:rsid w:val="20DBAD7D"/>
    <w:rsid w:val="20E4C60E"/>
    <w:rsid w:val="20E76DF4"/>
    <w:rsid w:val="20EDB836"/>
    <w:rsid w:val="20F42A09"/>
    <w:rsid w:val="20F4D5DA"/>
    <w:rsid w:val="20F65C35"/>
    <w:rsid w:val="20F901F0"/>
    <w:rsid w:val="20FAAAF6"/>
    <w:rsid w:val="2108EB92"/>
    <w:rsid w:val="210A4583"/>
    <w:rsid w:val="2113A2F2"/>
    <w:rsid w:val="21159A70"/>
    <w:rsid w:val="211ED6BD"/>
    <w:rsid w:val="2121CE5D"/>
    <w:rsid w:val="2127CA5C"/>
    <w:rsid w:val="21295118"/>
    <w:rsid w:val="212FBEE7"/>
    <w:rsid w:val="213B2D8F"/>
    <w:rsid w:val="21420962"/>
    <w:rsid w:val="2145B9B2"/>
    <w:rsid w:val="214D5353"/>
    <w:rsid w:val="214EE6E2"/>
    <w:rsid w:val="21510C77"/>
    <w:rsid w:val="2154EF32"/>
    <w:rsid w:val="21557139"/>
    <w:rsid w:val="2157CFCC"/>
    <w:rsid w:val="2163B7B3"/>
    <w:rsid w:val="216591DF"/>
    <w:rsid w:val="2170EA52"/>
    <w:rsid w:val="21717718"/>
    <w:rsid w:val="2171DA1E"/>
    <w:rsid w:val="21840158"/>
    <w:rsid w:val="218BA12A"/>
    <w:rsid w:val="218C23EC"/>
    <w:rsid w:val="2193F0F6"/>
    <w:rsid w:val="2195B5E3"/>
    <w:rsid w:val="21B5CA4D"/>
    <w:rsid w:val="21B83283"/>
    <w:rsid w:val="21B88E9A"/>
    <w:rsid w:val="21BBB094"/>
    <w:rsid w:val="21BE0803"/>
    <w:rsid w:val="21C6384C"/>
    <w:rsid w:val="21D83424"/>
    <w:rsid w:val="21D9D269"/>
    <w:rsid w:val="21E2DEB3"/>
    <w:rsid w:val="21EB665C"/>
    <w:rsid w:val="21F24BB4"/>
    <w:rsid w:val="21F4556A"/>
    <w:rsid w:val="21F6D277"/>
    <w:rsid w:val="21F94BC3"/>
    <w:rsid w:val="21F959CE"/>
    <w:rsid w:val="21FD8390"/>
    <w:rsid w:val="22019191"/>
    <w:rsid w:val="221F542E"/>
    <w:rsid w:val="222CC525"/>
    <w:rsid w:val="2239DF39"/>
    <w:rsid w:val="2239F570"/>
    <w:rsid w:val="223CD016"/>
    <w:rsid w:val="22425C01"/>
    <w:rsid w:val="224DB1CE"/>
    <w:rsid w:val="2253F321"/>
    <w:rsid w:val="225B986B"/>
    <w:rsid w:val="226DD1BF"/>
    <w:rsid w:val="2272A1CD"/>
    <w:rsid w:val="227439BA"/>
    <w:rsid w:val="2274B9DC"/>
    <w:rsid w:val="22810EF1"/>
    <w:rsid w:val="22905D29"/>
    <w:rsid w:val="2293A69B"/>
    <w:rsid w:val="2293EE13"/>
    <w:rsid w:val="22942AF3"/>
    <w:rsid w:val="229FD497"/>
    <w:rsid w:val="22B50BF5"/>
    <w:rsid w:val="22BEB877"/>
    <w:rsid w:val="22D5F8A2"/>
    <w:rsid w:val="22E192D0"/>
    <w:rsid w:val="22E3B159"/>
    <w:rsid w:val="22E828CE"/>
    <w:rsid w:val="22FFAD2B"/>
    <w:rsid w:val="23067556"/>
    <w:rsid w:val="2307D17D"/>
    <w:rsid w:val="231AFA70"/>
    <w:rsid w:val="2323ED6D"/>
    <w:rsid w:val="2326AF0F"/>
    <w:rsid w:val="232AE3E0"/>
    <w:rsid w:val="232D0411"/>
    <w:rsid w:val="2334B6B9"/>
    <w:rsid w:val="2344C251"/>
    <w:rsid w:val="23493BC5"/>
    <w:rsid w:val="234957A7"/>
    <w:rsid w:val="234EBACA"/>
    <w:rsid w:val="2350D6A7"/>
    <w:rsid w:val="23518BDC"/>
    <w:rsid w:val="2357CAA7"/>
    <w:rsid w:val="235D5F57"/>
    <w:rsid w:val="2367B56F"/>
    <w:rsid w:val="236B0B6A"/>
    <w:rsid w:val="236CA7F0"/>
    <w:rsid w:val="236D70B8"/>
    <w:rsid w:val="23784FF2"/>
    <w:rsid w:val="23871CBD"/>
    <w:rsid w:val="23909160"/>
    <w:rsid w:val="2390AF52"/>
    <w:rsid w:val="2391F75B"/>
    <w:rsid w:val="239305F9"/>
    <w:rsid w:val="23949132"/>
    <w:rsid w:val="23961843"/>
    <w:rsid w:val="2399925B"/>
    <w:rsid w:val="23A04AB8"/>
    <w:rsid w:val="23A068F3"/>
    <w:rsid w:val="23A5A41D"/>
    <w:rsid w:val="23A68BA1"/>
    <w:rsid w:val="23AFA58C"/>
    <w:rsid w:val="23CD683D"/>
    <w:rsid w:val="23D0438E"/>
    <w:rsid w:val="23D74A85"/>
    <w:rsid w:val="23DBF5B9"/>
    <w:rsid w:val="23E1795B"/>
    <w:rsid w:val="23E1E5D6"/>
    <w:rsid w:val="23E2B93F"/>
    <w:rsid w:val="23E6DEDA"/>
    <w:rsid w:val="23EE014A"/>
    <w:rsid w:val="240146F2"/>
    <w:rsid w:val="24038695"/>
    <w:rsid w:val="240BB066"/>
    <w:rsid w:val="240CD2C8"/>
    <w:rsid w:val="240E76B8"/>
    <w:rsid w:val="24274FA8"/>
    <w:rsid w:val="242DFCF7"/>
    <w:rsid w:val="242EE648"/>
    <w:rsid w:val="243769EB"/>
    <w:rsid w:val="24408C54"/>
    <w:rsid w:val="24414ECD"/>
    <w:rsid w:val="2446699B"/>
    <w:rsid w:val="244ED3D7"/>
    <w:rsid w:val="2451E7AF"/>
    <w:rsid w:val="2452EA5B"/>
    <w:rsid w:val="2454AB74"/>
    <w:rsid w:val="2458C37A"/>
    <w:rsid w:val="2459658B"/>
    <w:rsid w:val="245B174C"/>
    <w:rsid w:val="245CB769"/>
    <w:rsid w:val="24673E9D"/>
    <w:rsid w:val="2467AF81"/>
    <w:rsid w:val="2472850C"/>
    <w:rsid w:val="2472CE51"/>
    <w:rsid w:val="2473922C"/>
    <w:rsid w:val="248AAD76"/>
    <w:rsid w:val="248EF12B"/>
    <w:rsid w:val="249A7B01"/>
    <w:rsid w:val="24AF24B1"/>
    <w:rsid w:val="24C0950A"/>
    <w:rsid w:val="24C9B9FD"/>
    <w:rsid w:val="24C9E653"/>
    <w:rsid w:val="24CC9C22"/>
    <w:rsid w:val="24D189D8"/>
    <w:rsid w:val="24D2BDFB"/>
    <w:rsid w:val="24D5C40A"/>
    <w:rsid w:val="24D63AC2"/>
    <w:rsid w:val="24D6D036"/>
    <w:rsid w:val="24E46128"/>
    <w:rsid w:val="24E9C025"/>
    <w:rsid w:val="24F0818B"/>
    <w:rsid w:val="24F43814"/>
    <w:rsid w:val="24F4797A"/>
    <w:rsid w:val="24F4D1A6"/>
    <w:rsid w:val="24FA7B65"/>
    <w:rsid w:val="2511732B"/>
    <w:rsid w:val="251AD898"/>
    <w:rsid w:val="251DD75D"/>
    <w:rsid w:val="251F488E"/>
    <w:rsid w:val="25302411"/>
    <w:rsid w:val="2531891D"/>
    <w:rsid w:val="253476E1"/>
    <w:rsid w:val="2537917A"/>
    <w:rsid w:val="253E7407"/>
    <w:rsid w:val="254029F2"/>
    <w:rsid w:val="2541BD19"/>
    <w:rsid w:val="25479840"/>
    <w:rsid w:val="254CD16F"/>
    <w:rsid w:val="255DEA07"/>
    <w:rsid w:val="2561058F"/>
    <w:rsid w:val="25680685"/>
    <w:rsid w:val="256A31C4"/>
    <w:rsid w:val="257A4C84"/>
    <w:rsid w:val="258488AF"/>
    <w:rsid w:val="2584D4EC"/>
    <w:rsid w:val="2587495E"/>
    <w:rsid w:val="258AFC09"/>
    <w:rsid w:val="258D2005"/>
    <w:rsid w:val="259051F9"/>
    <w:rsid w:val="259261D8"/>
    <w:rsid w:val="2593AD54"/>
    <w:rsid w:val="259C7988"/>
    <w:rsid w:val="25A34772"/>
    <w:rsid w:val="25A5B123"/>
    <w:rsid w:val="25A6A803"/>
    <w:rsid w:val="25AC0F72"/>
    <w:rsid w:val="25B2FEB5"/>
    <w:rsid w:val="25CBF148"/>
    <w:rsid w:val="25D075F0"/>
    <w:rsid w:val="25D5147C"/>
    <w:rsid w:val="25E23EC1"/>
    <w:rsid w:val="25E78DD8"/>
    <w:rsid w:val="25FB705E"/>
    <w:rsid w:val="25FB87AC"/>
    <w:rsid w:val="25FD7F72"/>
    <w:rsid w:val="2605C8AD"/>
    <w:rsid w:val="2612C26F"/>
    <w:rsid w:val="26192C5B"/>
    <w:rsid w:val="261BD758"/>
    <w:rsid w:val="26267DD7"/>
    <w:rsid w:val="2627DC98"/>
    <w:rsid w:val="26362E33"/>
    <w:rsid w:val="26375633"/>
    <w:rsid w:val="264000EC"/>
    <w:rsid w:val="2640D4BC"/>
    <w:rsid w:val="264F9451"/>
    <w:rsid w:val="26572C0E"/>
    <w:rsid w:val="266457ED"/>
    <w:rsid w:val="26657AAB"/>
    <w:rsid w:val="266CD387"/>
    <w:rsid w:val="267DAADA"/>
    <w:rsid w:val="2681FFEC"/>
    <w:rsid w:val="2682CBBE"/>
    <w:rsid w:val="2682E911"/>
    <w:rsid w:val="268388F8"/>
    <w:rsid w:val="2693B443"/>
    <w:rsid w:val="26944BBB"/>
    <w:rsid w:val="26A3B1CE"/>
    <w:rsid w:val="26A47C6E"/>
    <w:rsid w:val="26B1CA76"/>
    <w:rsid w:val="26B91737"/>
    <w:rsid w:val="26C19048"/>
    <w:rsid w:val="26C78C1B"/>
    <w:rsid w:val="26D54D56"/>
    <w:rsid w:val="26D8FA06"/>
    <w:rsid w:val="26D9C437"/>
    <w:rsid w:val="26F0499A"/>
    <w:rsid w:val="26F2AFE6"/>
    <w:rsid w:val="26F8FAA1"/>
    <w:rsid w:val="26F91B3D"/>
    <w:rsid w:val="26FBF1E4"/>
    <w:rsid w:val="27055DC0"/>
    <w:rsid w:val="270BA163"/>
    <w:rsid w:val="270BBB17"/>
    <w:rsid w:val="270DE020"/>
    <w:rsid w:val="2715107E"/>
    <w:rsid w:val="2716B1B5"/>
    <w:rsid w:val="27180580"/>
    <w:rsid w:val="271C9979"/>
    <w:rsid w:val="271CB9E0"/>
    <w:rsid w:val="27285D06"/>
    <w:rsid w:val="273781C6"/>
    <w:rsid w:val="273C434E"/>
    <w:rsid w:val="27465A43"/>
    <w:rsid w:val="274BF495"/>
    <w:rsid w:val="274C6406"/>
    <w:rsid w:val="274DEF70"/>
    <w:rsid w:val="274E25D7"/>
    <w:rsid w:val="275139C6"/>
    <w:rsid w:val="275CC556"/>
    <w:rsid w:val="27604EA0"/>
    <w:rsid w:val="2764CD67"/>
    <w:rsid w:val="27695136"/>
    <w:rsid w:val="276DF077"/>
    <w:rsid w:val="2777DEC4"/>
    <w:rsid w:val="27782D16"/>
    <w:rsid w:val="27786C56"/>
    <w:rsid w:val="277C75F8"/>
    <w:rsid w:val="278BF239"/>
    <w:rsid w:val="278E2890"/>
    <w:rsid w:val="278F1585"/>
    <w:rsid w:val="2791AA95"/>
    <w:rsid w:val="27920CD3"/>
    <w:rsid w:val="2796FE20"/>
    <w:rsid w:val="27A5A00A"/>
    <w:rsid w:val="27A6B5D2"/>
    <w:rsid w:val="27A8C9C7"/>
    <w:rsid w:val="27AD2251"/>
    <w:rsid w:val="27B69070"/>
    <w:rsid w:val="27BEEE1B"/>
    <w:rsid w:val="27BF51F0"/>
    <w:rsid w:val="27C767DE"/>
    <w:rsid w:val="27CD65A6"/>
    <w:rsid w:val="27CD6E2A"/>
    <w:rsid w:val="27CDE4A6"/>
    <w:rsid w:val="27D6AA57"/>
    <w:rsid w:val="27E25A7B"/>
    <w:rsid w:val="27F2D71A"/>
    <w:rsid w:val="280AF635"/>
    <w:rsid w:val="2814CF0A"/>
    <w:rsid w:val="2815E3C2"/>
    <w:rsid w:val="28164869"/>
    <w:rsid w:val="282366B4"/>
    <w:rsid w:val="283AE6F8"/>
    <w:rsid w:val="283FF62D"/>
    <w:rsid w:val="284028FE"/>
    <w:rsid w:val="2845BA97"/>
    <w:rsid w:val="284B1610"/>
    <w:rsid w:val="285BA5E5"/>
    <w:rsid w:val="285CBA07"/>
    <w:rsid w:val="286EBFF0"/>
    <w:rsid w:val="287BA95D"/>
    <w:rsid w:val="2889E354"/>
    <w:rsid w:val="288C9CA2"/>
    <w:rsid w:val="28916EAE"/>
    <w:rsid w:val="28976598"/>
    <w:rsid w:val="289A816C"/>
    <w:rsid w:val="289B439B"/>
    <w:rsid w:val="28BB7DD7"/>
    <w:rsid w:val="28BD97B9"/>
    <w:rsid w:val="28C45892"/>
    <w:rsid w:val="28D0EA8D"/>
    <w:rsid w:val="28D8D98B"/>
    <w:rsid w:val="28DECB90"/>
    <w:rsid w:val="28E31552"/>
    <w:rsid w:val="28E37556"/>
    <w:rsid w:val="28EFB8B6"/>
    <w:rsid w:val="28F45EC5"/>
    <w:rsid w:val="28F5CF83"/>
    <w:rsid w:val="2901CDB4"/>
    <w:rsid w:val="29054504"/>
    <w:rsid w:val="2918F8FF"/>
    <w:rsid w:val="291A99E3"/>
    <w:rsid w:val="291BBE35"/>
    <w:rsid w:val="291BBF00"/>
    <w:rsid w:val="29214DAB"/>
    <w:rsid w:val="29226D04"/>
    <w:rsid w:val="2935F10E"/>
    <w:rsid w:val="293D804D"/>
    <w:rsid w:val="29498FE2"/>
    <w:rsid w:val="2949CAD9"/>
    <w:rsid w:val="295649D4"/>
    <w:rsid w:val="29579CF2"/>
    <w:rsid w:val="295B31D4"/>
    <w:rsid w:val="295E509D"/>
    <w:rsid w:val="296851EA"/>
    <w:rsid w:val="296E2EF6"/>
    <w:rsid w:val="29703800"/>
    <w:rsid w:val="2974869F"/>
    <w:rsid w:val="298C878D"/>
    <w:rsid w:val="29966E97"/>
    <w:rsid w:val="299CC5F2"/>
    <w:rsid w:val="29A10531"/>
    <w:rsid w:val="29B33F08"/>
    <w:rsid w:val="29B72649"/>
    <w:rsid w:val="29C00CD0"/>
    <w:rsid w:val="29C05915"/>
    <w:rsid w:val="29CD8F00"/>
    <w:rsid w:val="29D0150A"/>
    <w:rsid w:val="29E84B99"/>
    <w:rsid w:val="29F0D313"/>
    <w:rsid w:val="29F587AD"/>
    <w:rsid w:val="2A06BF13"/>
    <w:rsid w:val="2A0E81F9"/>
    <w:rsid w:val="2A12F9A2"/>
    <w:rsid w:val="2A13CCDD"/>
    <w:rsid w:val="2A177248"/>
    <w:rsid w:val="2A177AEF"/>
    <w:rsid w:val="2A1C9C5F"/>
    <w:rsid w:val="2A1EE7BE"/>
    <w:rsid w:val="2A202735"/>
    <w:rsid w:val="2A208D01"/>
    <w:rsid w:val="2A223940"/>
    <w:rsid w:val="2A24B396"/>
    <w:rsid w:val="2A257C5F"/>
    <w:rsid w:val="2A2615ED"/>
    <w:rsid w:val="2A2ADCE4"/>
    <w:rsid w:val="2A2B9E62"/>
    <w:rsid w:val="2A3A45C2"/>
    <w:rsid w:val="2A49129F"/>
    <w:rsid w:val="2A4DC546"/>
    <w:rsid w:val="2A509F4C"/>
    <w:rsid w:val="2A566D0B"/>
    <w:rsid w:val="2A63B4F8"/>
    <w:rsid w:val="2A778B17"/>
    <w:rsid w:val="2A7AF1FC"/>
    <w:rsid w:val="2A7DE77C"/>
    <w:rsid w:val="2A7E5163"/>
    <w:rsid w:val="2A973FAA"/>
    <w:rsid w:val="2A990A2F"/>
    <w:rsid w:val="2A992E5C"/>
    <w:rsid w:val="2A9EFFF8"/>
    <w:rsid w:val="2AA1081D"/>
    <w:rsid w:val="2AA28949"/>
    <w:rsid w:val="2AA3B8E5"/>
    <w:rsid w:val="2AAD9352"/>
    <w:rsid w:val="2AADA3D4"/>
    <w:rsid w:val="2AAF7F86"/>
    <w:rsid w:val="2AB2E69A"/>
    <w:rsid w:val="2AB3C217"/>
    <w:rsid w:val="2AB9B072"/>
    <w:rsid w:val="2ABDFBEC"/>
    <w:rsid w:val="2AD5AFA4"/>
    <w:rsid w:val="2ADAC71A"/>
    <w:rsid w:val="2AE2387E"/>
    <w:rsid w:val="2AE5F5A4"/>
    <w:rsid w:val="2AE63392"/>
    <w:rsid w:val="2AF206FC"/>
    <w:rsid w:val="2AFD4619"/>
    <w:rsid w:val="2B110327"/>
    <w:rsid w:val="2B211810"/>
    <w:rsid w:val="2B22541A"/>
    <w:rsid w:val="2B2411C5"/>
    <w:rsid w:val="2B295061"/>
    <w:rsid w:val="2B2F8E55"/>
    <w:rsid w:val="2B40B3A9"/>
    <w:rsid w:val="2B47C199"/>
    <w:rsid w:val="2B499126"/>
    <w:rsid w:val="2B4BF021"/>
    <w:rsid w:val="2B4EE773"/>
    <w:rsid w:val="2B4F1831"/>
    <w:rsid w:val="2B5074FA"/>
    <w:rsid w:val="2B564E83"/>
    <w:rsid w:val="2B59335D"/>
    <w:rsid w:val="2B5C1332"/>
    <w:rsid w:val="2B62C0D3"/>
    <w:rsid w:val="2B632BCE"/>
    <w:rsid w:val="2B652A87"/>
    <w:rsid w:val="2B71D09B"/>
    <w:rsid w:val="2B72372D"/>
    <w:rsid w:val="2B760A18"/>
    <w:rsid w:val="2B8038EA"/>
    <w:rsid w:val="2B88CC14"/>
    <w:rsid w:val="2B8D9CC9"/>
    <w:rsid w:val="2B90823A"/>
    <w:rsid w:val="2B99165E"/>
    <w:rsid w:val="2BA88AB5"/>
    <w:rsid w:val="2BAD6EBF"/>
    <w:rsid w:val="2BB47D50"/>
    <w:rsid w:val="2BBA0DAF"/>
    <w:rsid w:val="2BC227B8"/>
    <w:rsid w:val="2BCA546E"/>
    <w:rsid w:val="2BD28284"/>
    <w:rsid w:val="2BD5D2C8"/>
    <w:rsid w:val="2BDE66AD"/>
    <w:rsid w:val="2BF33994"/>
    <w:rsid w:val="2BF72D4E"/>
    <w:rsid w:val="2BFB9ADD"/>
    <w:rsid w:val="2C038AE6"/>
    <w:rsid w:val="2C09B4FA"/>
    <w:rsid w:val="2C0C3002"/>
    <w:rsid w:val="2C1439A3"/>
    <w:rsid w:val="2C144C31"/>
    <w:rsid w:val="2C1D794E"/>
    <w:rsid w:val="2C30220E"/>
    <w:rsid w:val="2C3847ED"/>
    <w:rsid w:val="2C42290B"/>
    <w:rsid w:val="2C424396"/>
    <w:rsid w:val="2C49C5A8"/>
    <w:rsid w:val="2C545659"/>
    <w:rsid w:val="2C587C1D"/>
    <w:rsid w:val="2C6169C6"/>
    <w:rsid w:val="2C673F7A"/>
    <w:rsid w:val="2C687C51"/>
    <w:rsid w:val="2C6C9639"/>
    <w:rsid w:val="2C75F7C4"/>
    <w:rsid w:val="2C8802DD"/>
    <w:rsid w:val="2C8D670C"/>
    <w:rsid w:val="2C903686"/>
    <w:rsid w:val="2CA4F052"/>
    <w:rsid w:val="2CB37CCC"/>
    <w:rsid w:val="2CBAF33A"/>
    <w:rsid w:val="2CBFE226"/>
    <w:rsid w:val="2CC9A0C3"/>
    <w:rsid w:val="2CCB8442"/>
    <w:rsid w:val="2CDACD6B"/>
    <w:rsid w:val="2CE1D26A"/>
    <w:rsid w:val="2CE3642C"/>
    <w:rsid w:val="2CED97E3"/>
    <w:rsid w:val="2CEE543F"/>
    <w:rsid w:val="2CEEC683"/>
    <w:rsid w:val="2CF9C011"/>
    <w:rsid w:val="2D00D53B"/>
    <w:rsid w:val="2D0ED005"/>
    <w:rsid w:val="2D2100AD"/>
    <w:rsid w:val="2D2C581D"/>
    <w:rsid w:val="2D2D9386"/>
    <w:rsid w:val="2D3749B8"/>
    <w:rsid w:val="2D3A884F"/>
    <w:rsid w:val="2D3BD81F"/>
    <w:rsid w:val="2D3FF630"/>
    <w:rsid w:val="2D46AE6F"/>
    <w:rsid w:val="2D4797AA"/>
    <w:rsid w:val="2D4869E6"/>
    <w:rsid w:val="2D497A9B"/>
    <w:rsid w:val="2D4E9603"/>
    <w:rsid w:val="2D529804"/>
    <w:rsid w:val="2D54D118"/>
    <w:rsid w:val="2D5C425A"/>
    <w:rsid w:val="2D5E33C6"/>
    <w:rsid w:val="2D62B2AF"/>
    <w:rsid w:val="2D6E52E5"/>
    <w:rsid w:val="2D6F70FD"/>
    <w:rsid w:val="2D70B212"/>
    <w:rsid w:val="2D7BB25A"/>
    <w:rsid w:val="2D8519AC"/>
    <w:rsid w:val="2D93D411"/>
    <w:rsid w:val="2D96A342"/>
    <w:rsid w:val="2D99BEA3"/>
    <w:rsid w:val="2D9C5E62"/>
    <w:rsid w:val="2DA1F329"/>
    <w:rsid w:val="2DA44BE8"/>
    <w:rsid w:val="2DBA6945"/>
    <w:rsid w:val="2DC620CC"/>
    <w:rsid w:val="2DD0ABA4"/>
    <w:rsid w:val="2DD1062C"/>
    <w:rsid w:val="2DDAFEFE"/>
    <w:rsid w:val="2DDD97E2"/>
    <w:rsid w:val="2DE011B7"/>
    <w:rsid w:val="2DE80CE6"/>
    <w:rsid w:val="2DED29B1"/>
    <w:rsid w:val="2DEE6907"/>
    <w:rsid w:val="2DF88C3B"/>
    <w:rsid w:val="2DF8EEA1"/>
    <w:rsid w:val="2DFB5C75"/>
    <w:rsid w:val="2E0C989F"/>
    <w:rsid w:val="2E0D4B0D"/>
    <w:rsid w:val="2E0EB4A1"/>
    <w:rsid w:val="2E111352"/>
    <w:rsid w:val="2E25E9DA"/>
    <w:rsid w:val="2E28C35C"/>
    <w:rsid w:val="2E2B5C0C"/>
    <w:rsid w:val="2E3D92F7"/>
    <w:rsid w:val="2E3F8E9E"/>
    <w:rsid w:val="2E485CC1"/>
    <w:rsid w:val="2E5DA7E3"/>
    <w:rsid w:val="2E668E06"/>
    <w:rsid w:val="2E6C3B42"/>
    <w:rsid w:val="2E6F73AB"/>
    <w:rsid w:val="2E711459"/>
    <w:rsid w:val="2E774373"/>
    <w:rsid w:val="2E828A13"/>
    <w:rsid w:val="2E82A40C"/>
    <w:rsid w:val="2E8781E2"/>
    <w:rsid w:val="2E88EA5F"/>
    <w:rsid w:val="2E8F214F"/>
    <w:rsid w:val="2E94C97D"/>
    <w:rsid w:val="2E95BD2E"/>
    <w:rsid w:val="2E9632CE"/>
    <w:rsid w:val="2EA01028"/>
    <w:rsid w:val="2EA37325"/>
    <w:rsid w:val="2EAE95C7"/>
    <w:rsid w:val="2EB34C0F"/>
    <w:rsid w:val="2EB3E615"/>
    <w:rsid w:val="2EB5A704"/>
    <w:rsid w:val="2EB80C2B"/>
    <w:rsid w:val="2ED53DDB"/>
    <w:rsid w:val="2ED9DF27"/>
    <w:rsid w:val="2EDA60F0"/>
    <w:rsid w:val="2EDE5601"/>
    <w:rsid w:val="2EDF93FF"/>
    <w:rsid w:val="2EE56553"/>
    <w:rsid w:val="2EE5F3F9"/>
    <w:rsid w:val="2EE94AB5"/>
    <w:rsid w:val="2EED06A4"/>
    <w:rsid w:val="2F0216CE"/>
    <w:rsid w:val="2F15AF03"/>
    <w:rsid w:val="2F160390"/>
    <w:rsid w:val="2F316B0E"/>
    <w:rsid w:val="2F339CBD"/>
    <w:rsid w:val="2F350094"/>
    <w:rsid w:val="2F3726A4"/>
    <w:rsid w:val="2F3A0EED"/>
    <w:rsid w:val="2F4D1BA0"/>
    <w:rsid w:val="2F54924B"/>
    <w:rsid w:val="2F5508B8"/>
    <w:rsid w:val="2F5834B0"/>
    <w:rsid w:val="2F5D5A21"/>
    <w:rsid w:val="2F5DE9D6"/>
    <w:rsid w:val="2F761908"/>
    <w:rsid w:val="2F7A394F"/>
    <w:rsid w:val="2F827957"/>
    <w:rsid w:val="2F82F0A9"/>
    <w:rsid w:val="2F878899"/>
    <w:rsid w:val="2F89E894"/>
    <w:rsid w:val="2F8A4763"/>
    <w:rsid w:val="2F8B120B"/>
    <w:rsid w:val="2F8BEF0B"/>
    <w:rsid w:val="2F8D4DAE"/>
    <w:rsid w:val="2F905A2F"/>
    <w:rsid w:val="2F9C77BD"/>
    <w:rsid w:val="2F9CABA3"/>
    <w:rsid w:val="2F9D554B"/>
    <w:rsid w:val="2FA2B726"/>
    <w:rsid w:val="2FB0E74F"/>
    <w:rsid w:val="2FB2ACBC"/>
    <w:rsid w:val="2FB5677C"/>
    <w:rsid w:val="2FB79730"/>
    <w:rsid w:val="2FBA9B56"/>
    <w:rsid w:val="2FBBED8C"/>
    <w:rsid w:val="2FBD57B1"/>
    <w:rsid w:val="2FC594C5"/>
    <w:rsid w:val="2FCA6C2B"/>
    <w:rsid w:val="2FD80013"/>
    <w:rsid w:val="2FD98339"/>
    <w:rsid w:val="2FE4ACF7"/>
    <w:rsid w:val="2FE619FB"/>
    <w:rsid w:val="2FED4FA4"/>
    <w:rsid w:val="2FF55253"/>
    <w:rsid w:val="2FF92007"/>
    <w:rsid w:val="2FFC777B"/>
    <w:rsid w:val="2FFD43D2"/>
    <w:rsid w:val="30024C2A"/>
    <w:rsid w:val="3004FF19"/>
    <w:rsid w:val="301CBE8A"/>
    <w:rsid w:val="301CF433"/>
    <w:rsid w:val="301D40FF"/>
    <w:rsid w:val="301F7724"/>
    <w:rsid w:val="30246B40"/>
    <w:rsid w:val="302476E4"/>
    <w:rsid w:val="3026F50E"/>
    <w:rsid w:val="302D69B6"/>
    <w:rsid w:val="302DCE5D"/>
    <w:rsid w:val="30309B7C"/>
    <w:rsid w:val="3032AD6B"/>
    <w:rsid w:val="30337B79"/>
    <w:rsid w:val="3037B5DE"/>
    <w:rsid w:val="3040184F"/>
    <w:rsid w:val="3045E3E7"/>
    <w:rsid w:val="3047A522"/>
    <w:rsid w:val="304CB69B"/>
    <w:rsid w:val="3057EC18"/>
    <w:rsid w:val="3057F149"/>
    <w:rsid w:val="3061EA04"/>
    <w:rsid w:val="3064FC02"/>
    <w:rsid w:val="30654974"/>
    <w:rsid w:val="3068F5CC"/>
    <w:rsid w:val="30758B24"/>
    <w:rsid w:val="3075A701"/>
    <w:rsid w:val="307E292B"/>
    <w:rsid w:val="308A4A8F"/>
    <w:rsid w:val="3092195A"/>
    <w:rsid w:val="30A0CA64"/>
    <w:rsid w:val="30A23731"/>
    <w:rsid w:val="30A64EEC"/>
    <w:rsid w:val="30A69468"/>
    <w:rsid w:val="30AC6E99"/>
    <w:rsid w:val="30B8CE99"/>
    <w:rsid w:val="30C4C5F0"/>
    <w:rsid w:val="30C71F85"/>
    <w:rsid w:val="30CC7CC5"/>
    <w:rsid w:val="30CCBA41"/>
    <w:rsid w:val="30CED7C1"/>
    <w:rsid w:val="30DA371E"/>
    <w:rsid w:val="30DD6BC4"/>
    <w:rsid w:val="30DE217B"/>
    <w:rsid w:val="30E01B12"/>
    <w:rsid w:val="30E5E0DD"/>
    <w:rsid w:val="30EACC00"/>
    <w:rsid w:val="30EF4783"/>
    <w:rsid w:val="30FCFA82"/>
    <w:rsid w:val="3104AD77"/>
    <w:rsid w:val="3106AD23"/>
    <w:rsid w:val="3108AAD5"/>
    <w:rsid w:val="3111F9A7"/>
    <w:rsid w:val="3112911F"/>
    <w:rsid w:val="311933F1"/>
    <w:rsid w:val="312769D9"/>
    <w:rsid w:val="3128D9B8"/>
    <w:rsid w:val="313A6F1C"/>
    <w:rsid w:val="31498C7C"/>
    <w:rsid w:val="31510F4A"/>
    <w:rsid w:val="31528046"/>
    <w:rsid w:val="315868D4"/>
    <w:rsid w:val="315C31AD"/>
    <w:rsid w:val="3161D44E"/>
    <w:rsid w:val="3166C1E2"/>
    <w:rsid w:val="3169C0A8"/>
    <w:rsid w:val="3171BBA0"/>
    <w:rsid w:val="317B02B7"/>
    <w:rsid w:val="318685DB"/>
    <w:rsid w:val="31884B7D"/>
    <w:rsid w:val="31A98BB5"/>
    <w:rsid w:val="31BE08D6"/>
    <w:rsid w:val="31C5DE05"/>
    <w:rsid w:val="31C9D1E8"/>
    <w:rsid w:val="31D443A8"/>
    <w:rsid w:val="31D578D0"/>
    <w:rsid w:val="31D8FE6D"/>
    <w:rsid w:val="31DA14B1"/>
    <w:rsid w:val="31DAA54B"/>
    <w:rsid w:val="31E297AF"/>
    <w:rsid w:val="31E875FF"/>
    <w:rsid w:val="31EC522E"/>
    <w:rsid w:val="32098820"/>
    <w:rsid w:val="320AB9C7"/>
    <w:rsid w:val="32135F1B"/>
    <w:rsid w:val="321490E7"/>
    <w:rsid w:val="32187EC2"/>
    <w:rsid w:val="321AAC2F"/>
    <w:rsid w:val="3231E729"/>
    <w:rsid w:val="3234E5EC"/>
    <w:rsid w:val="323A8EEC"/>
    <w:rsid w:val="323C0CD6"/>
    <w:rsid w:val="323DDFD1"/>
    <w:rsid w:val="3241BAA6"/>
    <w:rsid w:val="32466151"/>
    <w:rsid w:val="3248139A"/>
    <w:rsid w:val="32498410"/>
    <w:rsid w:val="324FC8F7"/>
    <w:rsid w:val="32509E53"/>
    <w:rsid w:val="32657AAE"/>
    <w:rsid w:val="32661844"/>
    <w:rsid w:val="32753E04"/>
    <w:rsid w:val="3277BD0B"/>
    <w:rsid w:val="32803DB1"/>
    <w:rsid w:val="329204AD"/>
    <w:rsid w:val="329AE294"/>
    <w:rsid w:val="329D8624"/>
    <w:rsid w:val="329E3639"/>
    <w:rsid w:val="32A28373"/>
    <w:rsid w:val="32A5E791"/>
    <w:rsid w:val="32B471C2"/>
    <w:rsid w:val="32C33971"/>
    <w:rsid w:val="32D2340B"/>
    <w:rsid w:val="32E9D8F6"/>
    <w:rsid w:val="33070D5D"/>
    <w:rsid w:val="3307DF4F"/>
    <w:rsid w:val="33083639"/>
    <w:rsid w:val="3314DB72"/>
    <w:rsid w:val="33159D3A"/>
    <w:rsid w:val="33192DB5"/>
    <w:rsid w:val="332BBEEB"/>
    <w:rsid w:val="333121D3"/>
    <w:rsid w:val="3331EBA7"/>
    <w:rsid w:val="333CD2D9"/>
    <w:rsid w:val="33442E53"/>
    <w:rsid w:val="3351695F"/>
    <w:rsid w:val="337F3638"/>
    <w:rsid w:val="338545BB"/>
    <w:rsid w:val="33861DFE"/>
    <w:rsid w:val="33863E8E"/>
    <w:rsid w:val="3388DACA"/>
    <w:rsid w:val="338A524D"/>
    <w:rsid w:val="339BF7F7"/>
    <w:rsid w:val="33A91234"/>
    <w:rsid w:val="33AB5FE0"/>
    <w:rsid w:val="33BF1513"/>
    <w:rsid w:val="33C90612"/>
    <w:rsid w:val="33CAA27B"/>
    <w:rsid w:val="33D3D1FE"/>
    <w:rsid w:val="3415B900"/>
    <w:rsid w:val="34196BA7"/>
    <w:rsid w:val="341A64F6"/>
    <w:rsid w:val="341C770E"/>
    <w:rsid w:val="34279357"/>
    <w:rsid w:val="342B2A60"/>
    <w:rsid w:val="3436E740"/>
    <w:rsid w:val="3437EB2B"/>
    <w:rsid w:val="343F04F1"/>
    <w:rsid w:val="344B1ED7"/>
    <w:rsid w:val="344E1B32"/>
    <w:rsid w:val="34501AFD"/>
    <w:rsid w:val="34526469"/>
    <w:rsid w:val="34564CDE"/>
    <w:rsid w:val="3457AE14"/>
    <w:rsid w:val="3459D446"/>
    <w:rsid w:val="345A4ABE"/>
    <w:rsid w:val="345DBE52"/>
    <w:rsid w:val="3465209F"/>
    <w:rsid w:val="3478F13C"/>
    <w:rsid w:val="347E70DB"/>
    <w:rsid w:val="3486DF26"/>
    <w:rsid w:val="3486E329"/>
    <w:rsid w:val="34878DFF"/>
    <w:rsid w:val="348CB1C0"/>
    <w:rsid w:val="3499BC65"/>
    <w:rsid w:val="349A781D"/>
    <w:rsid w:val="349C9F8C"/>
    <w:rsid w:val="34A11F7B"/>
    <w:rsid w:val="34A5CC2A"/>
    <w:rsid w:val="34AB1825"/>
    <w:rsid w:val="34AB64A2"/>
    <w:rsid w:val="34B54C16"/>
    <w:rsid w:val="34B87928"/>
    <w:rsid w:val="34B97FBE"/>
    <w:rsid w:val="34BC8D02"/>
    <w:rsid w:val="34BD6098"/>
    <w:rsid w:val="34BF3BA9"/>
    <w:rsid w:val="34C8C383"/>
    <w:rsid w:val="34CC4856"/>
    <w:rsid w:val="34DC562F"/>
    <w:rsid w:val="34DF32D8"/>
    <w:rsid w:val="34E1245B"/>
    <w:rsid w:val="34E702AD"/>
    <w:rsid w:val="34FFABE8"/>
    <w:rsid w:val="3503D57A"/>
    <w:rsid w:val="35108DAC"/>
    <w:rsid w:val="3519EAF0"/>
    <w:rsid w:val="351ADB97"/>
    <w:rsid w:val="35238BFB"/>
    <w:rsid w:val="3524F7DB"/>
    <w:rsid w:val="352512BF"/>
    <w:rsid w:val="3525AE6E"/>
    <w:rsid w:val="35292ECE"/>
    <w:rsid w:val="352F2368"/>
    <w:rsid w:val="353924E7"/>
    <w:rsid w:val="353A8C86"/>
    <w:rsid w:val="353F9469"/>
    <w:rsid w:val="354D049C"/>
    <w:rsid w:val="354FA2F3"/>
    <w:rsid w:val="3557AB57"/>
    <w:rsid w:val="3559A0A1"/>
    <w:rsid w:val="355BA096"/>
    <w:rsid w:val="3562CA3B"/>
    <w:rsid w:val="35665B3B"/>
    <w:rsid w:val="3568F073"/>
    <w:rsid w:val="356FB939"/>
    <w:rsid w:val="3575C219"/>
    <w:rsid w:val="357948EB"/>
    <w:rsid w:val="358A5646"/>
    <w:rsid w:val="359D525F"/>
    <w:rsid w:val="359E2E91"/>
    <w:rsid w:val="35A00F2C"/>
    <w:rsid w:val="35A6BC22"/>
    <w:rsid w:val="35A77B29"/>
    <w:rsid w:val="35B12098"/>
    <w:rsid w:val="35BC41EC"/>
    <w:rsid w:val="35C9A21D"/>
    <w:rsid w:val="35D72DAD"/>
    <w:rsid w:val="35DE1EE9"/>
    <w:rsid w:val="35E3D15E"/>
    <w:rsid w:val="35E610E3"/>
    <w:rsid w:val="35ECF681"/>
    <w:rsid w:val="35ED2892"/>
    <w:rsid w:val="35F0EF15"/>
    <w:rsid w:val="35F7DE57"/>
    <w:rsid w:val="3604EDF0"/>
    <w:rsid w:val="3607F21E"/>
    <w:rsid w:val="3608DB59"/>
    <w:rsid w:val="36092B85"/>
    <w:rsid w:val="360A5A75"/>
    <w:rsid w:val="360B06E3"/>
    <w:rsid w:val="360B5195"/>
    <w:rsid w:val="360C71BC"/>
    <w:rsid w:val="361EEE10"/>
    <w:rsid w:val="36267D65"/>
    <w:rsid w:val="36273F8A"/>
    <w:rsid w:val="36282837"/>
    <w:rsid w:val="3634477D"/>
    <w:rsid w:val="3638A926"/>
    <w:rsid w:val="363A0C36"/>
    <w:rsid w:val="363A9DDD"/>
    <w:rsid w:val="3642CFD6"/>
    <w:rsid w:val="364E71E0"/>
    <w:rsid w:val="36576B3B"/>
    <w:rsid w:val="365996D0"/>
    <w:rsid w:val="365BF1F9"/>
    <w:rsid w:val="365EA75C"/>
    <w:rsid w:val="366069C5"/>
    <w:rsid w:val="3662516D"/>
    <w:rsid w:val="36680A39"/>
    <w:rsid w:val="3669A5C8"/>
    <w:rsid w:val="366CB2FB"/>
    <w:rsid w:val="366EA06D"/>
    <w:rsid w:val="36738D42"/>
    <w:rsid w:val="3674F5F4"/>
    <w:rsid w:val="3678AE0C"/>
    <w:rsid w:val="368C9671"/>
    <w:rsid w:val="369B3F9D"/>
    <w:rsid w:val="369C2A99"/>
    <w:rsid w:val="369F4E90"/>
    <w:rsid w:val="36AA26C4"/>
    <w:rsid w:val="36AD154A"/>
    <w:rsid w:val="36AE5D1F"/>
    <w:rsid w:val="36BEAC96"/>
    <w:rsid w:val="36C05A32"/>
    <w:rsid w:val="36C21F1E"/>
    <w:rsid w:val="36CD1B15"/>
    <w:rsid w:val="36D1177D"/>
    <w:rsid w:val="36D5D970"/>
    <w:rsid w:val="36DD7795"/>
    <w:rsid w:val="36DF0AA6"/>
    <w:rsid w:val="36E64372"/>
    <w:rsid w:val="36E6F2A1"/>
    <w:rsid w:val="36F18742"/>
    <w:rsid w:val="36F35FDF"/>
    <w:rsid w:val="36F70658"/>
    <w:rsid w:val="36FD40F4"/>
    <w:rsid w:val="370A5290"/>
    <w:rsid w:val="370B7E6F"/>
    <w:rsid w:val="370D542E"/>
    <w:rsid w:val="371A3417"/>
    <w:rsid w:val="371F78A6"/>
    <w:rsid w:val="371FB843"/>
    <w:rsid w:val="3726EF9A"/>
    <w:rsid w:val="372CCFCD"/>
    <w:rsid w:val="372E7164"/>
    <w:rsid w:val="37345526"/>
    <w:rsid w:val="3742C092"/>
    <w:rsid w:val="3745D5F4"/>
    <w:rsid w:val="374B2E2E"/>
    <w:rsid w:val="37583E6B"/>
    <w:rsid w:val="37602BF5"/>
    <w:rsid w:val="37687D6F"/>
    <w:rsid w:val="376C779B"/>
    <w:rsid w:val="377282FC"/>
    <w:rsid w:val="377E724E"/>
    <w:rsid w:val="377F0B1D"/>
    <w:rsid w:val="37836F82"/>
    <w:rsid w:val="378EA249"/>
    <w:rsid w:val="37901CDC"/>
    <w:rsid w:val="37905C78"/>
    <w:rsid w:val="379556EB"/>
    <w:rsid w:val="379FFA01"/>
    <w:rsid w:val="37A4B021"/>
    <w:rsid w:val="37A79329"/>
    <w:rsid w:val="37AE1C1C"/>
    <w:rsid w:val="37B79687"/>
    <w:rsid w:val="37BB93ED"/>
    <w:rsid w:val="37C6BA87"/>
    <w:rsid w:val="37CD1C76"/>
    <w:rsid w:val="37CEDC22"/>
    <w:rsid w:val="37CEFA01"/>
    <w:rsid w:val="37D3B331"/>
    <w:rsid w:val="37D5DD93"/>
    <w:rsid w:val="37D87202"/>
    <w:rsid w:val="37DA995B"/>
    <w:rsid w:val="37E0D3A6"/>
    <w:rsid w:val="37E58F97"/>
    <w:rsid w:val="37E9E358"/>
    <w:rsid w:val="37EACE31"/>
    <w:rsid w:val="3804BAF6"/>
    <w:rsid w:val="380A46B7"/>
    <w:rsid w:val="38153D0F"/>
    <w:rsid w:val="38167086"/>
    <w:rsid w:val="3824F1A1"/>
    <w:rsid w:val="3825E5AC"/>
    <w:rsid w:val="383C4FFF"/>
    <w:rsid w:val="384314DB"/>
    <w:rsid w:val="3850E5B2"/>
    <w:rsid w:val="3859D3DE"/>
    <w:rsid w:val="3861A12A"/>
    <w:rsid w:val="38627D79"/>
    <w:rsid w:val="38652497"/>
    <w:rsid w:val="386F0542"/>
    <w:rsid w:val="387C01FB"/>
    <w:rsid w:val="38883F78"/>
    <w:rsid w:val="388EF5BB"/>
    <w:rsid w:val="38968744"/>
    <w:rsid w:val="38A46E2E"/>
    <w:rsid w:val="38A4E6D3"/>
    <w:rsid w:val="38A8A9FD"/>
    <w:rsid w:val="38A909C2"/>
    <w:rsid w:val="38B52F89"/>
    <w:rsid w:val="38BE458A"/>
    <w:rsid w:val="38BEAEDB"/>
    <w:rsid w:val="38BF72B4"/>
    <w:rsid w:val="38C23A8E"/>
    <w:rsid w:val="38D58A99"/>
    <w:rsid w:val="38E3D5E9"/>
    <w:rsid w:val="38E92CA5"/>
    <w:rsid w:val="38EF0A83"/>
    <w:rsid w:val="38F6FBB6"/>
    <w:rsid w:val="38FDDFA4"/>
    <w:rsid w:val="39017D87"/>
    <w:rsid w:val="390235D9"/>
    <w:rsid w:val="3905E3B4"/>
    <w:rsid w:val="3906102C"/>
    <w:rsid w:val="39105750"/>
    <w:rsid w:val="39168127"/>
    <w:rsid w:val="391C463B"/>
    <w:rsid w:val="391DF4ED"/>
    <w:rsid w:val="392AF31C"/>
    <w:rsid w:val="393650CF"/>
    <w:rsid w:val="393ABD9D"/>
    <w:rsid w:val="39452077"/>
    <w:rsid w:val="3947D823"/>
    <w:rsid w:val="3953B5A6"/>
    <w:rsid w:val="3957CB1C"/>
    <w:rsid w:val="3959B223"/>
    <w:rsid w:val="39645504"/>
    <w:rsid w:val="39699AD8"/>
    <w:rsid w:val="396F4986"/>
    <w:rsid w:val="39717C7A"/>
    <w:rsid w:val="3978F841"/>
    <w:rsid w:val="3980E0A8"/>
    <w:rsid w:val="398EE008"/>
    <w:rsid w:val="39992D4D"/>
    <w:rsid w:val="399D31E1"/>
    <w:rsid w:val="399E765A"/>
    <w:rsid w:val="39ABEA09"/>
    <w:rsid w:val="39AC588F"/>
    <w:rsid w:val="39B4338C"/>
    <w:rsid w:val="39BA6F9A"/>
    <w:rsid w:val="39BC2652"/>
    <w:rsid w:val="39C0C202"/>
    <w:rsid w:val="39C600F5"/>
    <w:rsid w:val="39DAFF52"/>
    <w:rsid w:val="39DCDC58"/>
    <w:rsid w:val="39E0EDC1"/>
    <w:rsid w:val="39E65927"/>
    <w:rsid w:val="39E8423D"/>
    <w:rsid w:val="39EC7BC2"/>
    <w:rsid w:val="39ECD121"/>
    <w:rsid w:val="3A0CF8FB"/>
    <w:rsid w:val="3A0F4F91"/>
    <w:rsid w:val="3A0FACF1"/>
    <w:rsid w:val="3A1F3923"/>
    <w:rsid w:val="3A20857E"/>
    <w:rsid w:val="3A28A7D0"/>
    <w:rsid w:val="3A2C41AA"/>
    <w:rsid w:val="3A2DE5D5"/>
    <w:rsid w:val="3A2EEFE4"/>
    <w:rsid w:val="3A2F6361"/>
    <w:rsid w:val="3A3693A5"/>
    <w:rsid w:val="3A3DC85E"/>
    <w:rsid w:val="3A4568B4"/>
    <w:rsid w:val="3A486154"/>
    <w:rsid w:val="3A491780"/>
    <w:rsid w:val="3A4DC3DC"/>
    <w:rsid w:val="3A4E4E9D"/>
    <w:rsid w:val="3A5F65A3"/>
    <w:rsid w:val="3A723BAE"/>
    <w:rsid w:val="3A72B078"/>
    <w:rsid w:val="3A7A8EA9"/>
    <w:rsid w:val="3A7BADF1"/>
    <w:rsid w:val="3A929303"/>
    <w:rsid w:val="3A99F214"/>
    <w:rsid w:val="3AA09C14"/>
    <w:rsid w:val="3AA51957"/>
    <w:rsid w:val="3AA57F1A"/>
    <w:rsid w:val="3AA5A60C"/>
    <w:rsid w:val="3AA9BFB2"/>
    <w:rsid w:val="3AAC3B18"/>
    <w:rsid w:val="3AB7E20E"/>
    <w:rsid w:val="3AB970F1"/>
    <w:rsid w:val="3AC4320E"/>
    <w:rsid w:val="3AC44902"/>
    <w:rsid w:val="3AC65E30"/>
    <w:rsid w:val="3AE88B70"/>
    <w:rsid w:val="3AEDC306"/>
    <w:rsid w:val="3AF943E9"/>
    <w:rsid w:val="3AFB8CE1"/>
    <w:rsid w:val="3AFDF818"/>
    <w:rsid w:val="3B026857"/>
    <w:rsid w:val="3B063F9E"/>
    <w:rsid w:val="3B06FCF8"/>
    <w:rsid w:val="3B07DD52"/>
    <w:rsid w:val="3B0933CA"/>
    <w:rsid w:val="3B0B7D6F"/>
    <w:rsid w:val="3B0C3F1D"/>
    <w:rsid w:val="3B185E54"/>
    <w:rsid w:val="3B1BED37"/>
    <w:rsid w:val="3B23714D"/>
    <w:rsid w:val="3B25F843"/>
    <w:rsid w:val="3B264BD6"/>
    <w:rsid w:val="3B2A3065"/>
    <w:rsid w:val="3B2B5A84"/>
    <w:rsid w:val="3B2CC508"/>
    <w:rsid w:val="3B2F68E4"/>
    <w:rsid w:val="3B3DF8AE"/>
    <w:rsid w:val="3B4BC499"/>
    <w:rsid w:val="3B52622B"/>
    <w:rsid w:val="3B561C2A"/>
    <w:rsid w:val="3B6C2CF1"/>
    <w:rsid w:val="3B72BFB3"/>
    <w:rsid w:val="3B7386E2"/>
    <w:rsid w:val="3B7FA585"/>
    <w:rsid w:val="3B8A481D"/>
    <w:rsid w:val="3B94E616"/>
    <w:rsid w:val="3B9DC2C3"/>
    <w:rsid w:val="3B9E2BA2"/>
    <w:rsid w:val="3BA056FD"/>
    <w:rsid w:val="3BA5BCDE"/>
    <w:rsid w:val="3BA6F706"/>
    <w:rsid w:val="3BA82B6C"/>
    <w:rsid w:val="3BB3800E"/>
    <w:rsid w:val="3BBA79DC"/>
    <w:rsid w:val="3BBCCB13"/>
    <w:rsid w:val="3BBFA268"/>
    <w:rsid w:val="3BC35BC8"/>
    <w:rsid w:val="3BC76448"/>
    <w:rsid w:val="3BD579C8"/>
    <w:rsid w:val="3BE5F7C6"/>
    <w:rsid w:val="3BED28FD"/>
    <w:rsid w:val="3BFA804E"/>
    <w:rsid w:val="3BFADB6F"/>
    <w:rsid w:val="3BFCEBF0"/>
    <w:rsid w:val="3C03759D"/>
    <w:rsid w:val="3C051EC7"/>
    <w:rsid w:val="3C19994E"/>
    <w:rsid w:val="3C1E52EB"/>
    <w:rsid w:val="3C1F432E"/>
    <w:rsid w:val="3C20552A"/>
    <w:rsid w:val="3C25FD0B"/>
    <w:rsid w:val="3C2F269D"/>
    <w:rsid w:val="3C30EFAD"/>
    <w:rsid w:val="3C3DF356"/>
    <w:rsid w:val="3C42462E"/>
    <w:rsid w:val="3C47601E"/>
    <w:rsid w:val="3C4CA85F"/>
    <w:rsid w:val="3C51B484"/>
    <w:rsid w:val="3C54376E"/>
    <w:rsid w:val="3C58E1A9"/>
    <w:rsid w:val="3C6B97CA"/>
    <w:rsid w:val="3C752FB0"/>
    <w:rsid w:val="3C78110C"/>
    <w:rsid w:val="3C8DF366"/>
    <w:rsid w:val="3C8E8907"/>
    <w:rsid w:val="3C929EED"/>
    <w:rsid w:val="3C92BAC8"/>
    <w:rsid w:val="3C9CA9A8"/>
    <w:rsid w:val="3CA26B24"/>
    <w:rsid w:val="3CAD9F48"/>
    <w:rsid w:val="3CAE2924"/>
    <w:rsid w:val="3CAFDAAA"/>
    <w:rsid w:val="3CB2F12A"/>
    <w:rsid w:val="3CB8B2D0"/>
    <w:rsid w:val="3CC915BD"/>
    <w:rsid w:val="3CD01D4D"/>
    <w:rsid w:val="3CD7CA88"/>
    <w:rsid w:val="3CDC1B00"/>
    <w:rsid w:val="3CDC5019"/>
    <w:rsid w:val="3CE127E4"/>
    <w:rsid w:val="3CE41955"/>
    <w:rsid w:val="3D00BB7D"/>
    <w:rsid w:val="3D056CFC"/>
    <w:rsid w:val="3D0FEB87"/>
    <w:rsid w:val="3D116979"/>
    <w:rsid w:val="3D15383E"/>
    <w:rsid w:val="3D22F514"/>
    <w:rsid w:val="3D241B2B"/>
    <w:rsid w:val="3D24B9E4"/>
    <w:rsid w:val="3D27E6C7"/>
    <w:rsid w:val="3D2B33A6"/>
    <w:rsid w:val="3D2C1611"/>
    <w:rsid w:val="3D2D20D4"/>
    <w:rsid w:val="3D3E4394"/>
    <w:rsid w:val="3D4AFB91"/>
    <w:rsid w:val="3D59EDC2"/>
    <w:rsid w:val="3D5C84B6"/>
    <w:rsid w:val="3D6E0E0B"/>
    <w:rsid w:val="3D6F5086"/>
    <w:rsid w:val="3D83ED5D"/>
    <w:rsid w:val="3D8F9B65"/>
    <w:rsid w:val="3D946A4E"/>
    <w:rsid w:val="3D983AA8"/>
    <w:rsid w:val="3D9B46BB"/>
    <w:rsid w:val="3DA2ADA0"/>
    <w:rsid w:val="3DABA6BA"/>
    <w:rsid w:val="3DAC83B4"/>
    <w:rsid w:val="3DADB2BD"/>
    <w:rsid w:val="3DB489EE"/>
    <w:rsid w:val="3DB7000E"/>
    <w:rsid w:val="3DB9A4FD"/>
    <w:rsid w:val="3DC29398"/>
    <w:rsid w:val="3DC92945"/>
    <w:rsid w:val="3DCCAC55"/>
    <w:rsid w:val="3DD7FA6B"/>
    <w:rsid w:val="3DE92C82"/>
    <w:rsid w:val="3DE96E6A"/>
    <w:rsid w:val="3DF4B20A"/>
    <w:rsid w:val="3DF4B426"/>
    <w:rsid w:val="3DF5AB1F"/>
    <w:rsid w:val="3DF9BB26"/>
    <w:rsid w:val="3E060964"/>
    <w:rsid w:val="3E13FC7E"/>
    <w:rsid w:val="3E1BEB80"/>
    <w:rsid w:val="3E28F4A0"/>
    <w:rsid w:val="3E2A5640"/>
    <w:rsid w:val="3E2AE24C"/>
    <w:rsid w:val="3E371F1E"/>
    <w:rsid w:val="3E37ABC8"/>
    <w:rsid w:val="3E3BAB34"/>
    <w:rsid w:val="3E3C258C"/>
    <w:rsid w:val="3E3FDB36"/>
    <w:rsid w:val="3E422126"/>
    <w:rsid w:val="3E47CEEA"/>
    <w:rsid w:val="3E533C06"/>
    <w:rsid w:val="3E58BAF5"/>
    <w:rsid w:val="3E5936FC"/>
    <w:rsid w:val="3E60315E"/>
    <w:rsid w:val="3E752678"/>
    <w:rsid w:val="3E77EB7B"/>
    <w:rsid w:val="3E794BD7"/>
    <w:rsid w:val="3E7A76FA"/>
    <w:rsid w:val="3E7E25CA"/>
    <w:rsid w:val="3E85F432"/>
    <w:rsid w:val="3E8D8B7D"/>
    <w:rsid w:val="3E8F10FF"/>
    <w:rsid w:val="3E91C69F"/>
    <w:rsid w:val="3E9C7BA6"/>
    <w:rsid w:val="3E9DCBA9"/>
    <w:rsid w:val="3EA06284"/>
    <w:rsid w:val="3EA233D7"/>
    <w:rsid w:val="3EA5F91A"/>
    <w:rsid w:val="3EA7CE8B"/>
    <w:rsid w:val="3EB36601"/>
    <w:rsid w:val="3EB5D43E"/>
    <w:rsid w:val="3EC3FA86"/>
    <w:rsid w:val="3ECED7D9"/>
    <w:rsid w:val="3EF7801F"/>
    <w:rsid w:val="3EFDEB79"/>
    <w:rsid w:val="3EFFFA36"/>
    <w:rsid w:val="3F0012D7"/>
    <w:rsid w:val="3F10123D"/>
    <w:rsid w:val="3F1B85AB"/>
    <w:rsid w:val="3F2899FE"/>
    <w:rsid w:val="3F308744"/>
    <w:rsid w:val="3F3524DD"/>
    <w:rsid w:val="3F409979"/>
    <w:rsid w:val="3F54ABA4"/>
    <w:rsid w:val="3F5924DC"/>
    <w:rsid w:val="3F59D195"/>
    <w:rsid w:val="3F653708"/>
    <w:rsid w:val="3F6A21E7"/>
    <w:rsid w:val="3F6B178B"/>
    <w:rsid w:val="3F6B884C"/>
    <w:rsid w:val="3F827A2E"/>
    <w:rsid w:val="3F847B9C"/>
    <w:rsid w:val="3F872211"/>
    <w:rsid w:val="3F8EF5A0"/>
    <w:rsid w:val="3F91B4D0"/>
    <w:rsid w:val="3F92204B"/>
    <w:rsid w:val="3F9301A8"/>
    <w:rsid w:val="3FA0C05A"/>
    <w:rsid w:val="3FA17775"/>
    <w:rsid w:val="3FAF5FAB"/>
    <w:rsid w:val="3FB2ED0F"/>
    <w:rsid w:val="3FC157D3"/>
    <w:rsid w:val="3FC6A01D"/>
    <w:rsid w:val="3FC952E5"/>
    <w:rsid w:val="3FCA5B8A"/>
    <w:rsid w:val="3FCBED1C"/>
    <w:rsid w:val="3FD626FE"/>
    <w:rsid w:val="3FDA4348"/>
    <w:rsid w:val="3FDB0D96"/>
    <w:rsid w:val="3FE1F96C"/>
    <w:rsid w:val="3FE6C236"/>
    <w:rsid w:val="3FEB6B32"/>
    <w:rsid w:val="3FEC5F9B"/>
    <w:rsid w:val="3FEEDC4E"/>
    <w:rsid w:val="3FFDF7FA"/>
    <w:rsid w:val="400476DA"/>
    <w:rsid w:val="4005A7DA"/>
    <w:rsid w:val="401D294F"/>
    <w:rsid w:val="401E8A45"/>
    <w:rsid w:val="4021AEA8"/>
    <w:rsid w:val="402AD05E"/>
    <w:rsid w:val="4036BFD6"/>
    <w:rsid w:val="403DE33E"/>
    <w:rsid w:val="40456554"/>
    <w:rsid w:val="404922F3"/>
    <w:rsid w:val="404A571E"/>
    <w:rsid w:val="4054F683"/>
    <w:rsid w:val="4062354A"/>
    <w:rsid w:val="40630E39"/>
    <w:rsid w:val="4068035A"/>
    <w:rsid w:val="406B80C0"/>
    <w:rsid w:val="4074664E"/>
    <w:rsid w:val="407486CB"/>
    <w:rsid w:val="40758153"/>
    <w:rsid w:val="4076AF46"/>
    <w:rsid w:val="40805ED6"/>
    <w:rsid w:val="40808F2A"/>
    <w:rsid w:val="40854B15"/>
    <w:rsid w:val="4085CC53"/>
    <w:rsid w:val="408642C5"/>
    <w:rsid w:val="4087C629"/>
    <w:rsid w:val="40939A38"/>
    <w:rsid w:val="40990CF2"/>
    <w:rsid w:val="409A1460"/>
    <w:rsid w:val="40AD320C"/>
    <w:rsid w:val="40C4F20F"/>
    <w:rsid w:val="40C951E1"/>
    <w:rsid w:val="40CDE724"/>
    <w:rsid w:val="40DA67FD"/>
    <w:rsid w:val="40DB0ACF"/>
    <w:rsid w:val="40E4B685"/>
    <w:rsid w:val="40F610D3"/>
    <w:rsid w:val="40F6BE3C"/>
    <w:rsid w:val="40FE8985"/>
    <w:rsid w:val="41073875"/>
    <w:rsid w:val="410D18C9"/>
    <w:rsid w:val="41117A78"/>
    <w:rsid w:val="41128F5E"/>
    <w:rsid w:val="411775C6"/>
    <w:rsid w:val="411CB016"/>
    <w:rsid w:val="41266842"/>
    <w:rsid w:val="412EDCFA"/>
    <w:rsid w:val="412F6EF0"/>
    <w:rsid w:val="413AA355"/>
    <w:rsid w:val="413B2EFA"/>
    <w:rsid w:val="413B658F"/>
    <w:rsid w:val="41470576"/>
    <w:rsid w:val="414BC295"/>
    <w:rsid w:val="414C8CF2"/>
    <w:rsid w:val="414E756F"/>
    <w:rsid w:val="414EC8BB"/>
    <w:rsid w:val="415718F0"/>
    <w:rsid w:val="4159D7A6"/>
    <w:rsid w:val="415B8DCD"/>
    <w:rsid w:val="41628E7A"/>
    <w:rsid w:val="416A4F20"/>
    <w:rsid w:val="416EC1E3"/>
    <w:rsid w:val="4179C1E8"/>
    <w:rsid w:val="417BDA12"/>
    <w:rsid w:val="417D97C8"/>
    <w:rsid w:val="417E8FAE"/>
    <w:rsid w:val="417EF8C1"/>
    <w:rsid w:val="4188B909"/>
    <w:rsid w:val="418C11B1"/>
    <w:rsid w:val="41950FFA"/>
    <w:rsid w:val="41B4AD0D"/>
    <w:rsid w:val="41B6BF76"/>
    <w:rsid w:val="41C2F292"/>
    <w:rsid w:val="41C701CF"/>
    <w:rsid w:val="41E0E511"/>
    <w:rsid w:val="41E17275"/>
    <w:rsid w:val="41E6424C"/>
    <w:rsid w:val="41E8EF03"/>
    <w:rsid w:val="41E9A50F"/>
    <w:rsid w:val="41F3827E"/>
    <w:rsid w:val="41F7859E"/>
    <w:rsid w:val="41FA1F6E"/>
    <w:rsid w:val="41FB6CA5"/>
    <w:rsid w:val="42027F4D"/>
    <w:rsid w:val="42088E75"/>
    <w:rsid w:val="420C2F26"/>
    <w:rsid w:val="420FA6EE"/>
    <w:rsid w:val="42100BDF"/>
    <w:rsid w:val="42103364"/>
    <w:rsid w:val="4211F7A9"/>
    <w:rsid w:val="421E63D4"/>
    <w:rsid w:val="4237B399"/>
    <w:rsid w:val="423C0197"/>
    <w:rsid w:val="4246918B"/>
    <w:rsid w:val="424CA499"/>
    <w:rsid w:val="424DB744"/>
    <w:rsid w:val="42570B3C"/>
    <w:rsid w:val="4258B4C2"/>
    <w:rsid w:val="426918B2"/>
    <w:rsid w:val="4276B13C"/>
    <w:rsid w:val="42787F8A"/>
    <w:rsid w:val="4284EB66"/>
    <w:rsid w:val="428808A6"/>
    <w:rsid w:val="42884704"/>
    <w:rsid w:val="42893DBA"/>
    <w:rsid w:val="428C0CB4"/>
    <w:rsid w:val="42907005"/>
    <w:rsid w:val="4291868E"/>
    <w:rsid w:val="4293205F"/>
    <w:rsid w:val="429E80F7"/>
    <w:rsid w:val="429F6859"/>
    <w:rsid w:val="42A02198"/>
    <w:rsid w:val="42A51607"/>
    <w:rsid w:val="42A78742"/>
    <w:rsid w:val="42AC98CB"/>
    <w:rsid w:val="42BA84EC"/>
    <w:rsid w:val="42C1F8CD"/>
    <w:rsid w:val="42C29E7B"/>
    <w:rsid w:val="42CB24D1"/>
    <w:rsid w:val="42CBCDC3"/>
    <w:rsid w:val="42D3BB02"/>
    <w:rsid w:val="42D6E8FA"/>
    <w:rsid w:val="42DA528C"/>
    <w:rsid w:val="42E7AE8D"/>
    <w:rsid w:val="42E9135B"/>
    <w:rsid w:val="42EC26EA"/>
    <w:rsid w:val="42ECBD9F"/>
    <w:rsid w:val="42F1A07E"/>
    <w:rsid w:val="42FD193F"/>
    <w:rsid w:val="42FDF51A"/>
    <w:rsid w:val="430BD909"/>
    <w:rsid w:val="431A818A"/>
    <w:rsid w:val="431AA3C4"/>
    <w:rsid w:val="431BE069"/>
    <w:rsid w:val="431C8DC2"/>
    <w:rsid w:val="431D0A69"/>
    <w:rsid w:val="431F300F"/>
    <w:rsid w:val="4333E64A"/>
    <w:rsid w:val="433E5F9E"/>
    <w:rsid w:val="4341D0D2"/>
    <w:rsid w:val="43454A18"/>
    <w:rsid w:val="434A9D8C"/>
    <w:rsid w:val="435305B4"/>
    <w:rsid w:val="43611BC9"/>
    <w:rsid w:val="436FD603"/>
    <w:rsid w:val="4372FD40"/>
    <w:rsid w:val="43744888"/>
    <w:rsid w:val="43747DCA"/>
    <w:rsid w:val="4374D375"/>
    <w:rsid w:val="438C7737"/>
    <w:rsid w:val="438EB1F3"/>
    <w:rsid w:val="438F5A81"/>
    <w:rsid w:val="4390FCF9"/>
    <w:rsid w:val="439C6EDE"/>
    <w:rsid w:val="439F7549"/>
    <w:rsid w:val="43B13295"/>
    <w:rsid w:val="43B5852D"/>
    <w:rsid w:val="43BB4932"/>
    <w:rsid w:val="43C8C4FB"/>
    <w:rsid w:val="43D8AAF4"/>
    <w:rsid w:val="43D95784"/>
    <w:rsid w:val="43DBE620"/>
    <w:rsid w:val="43E3AB53"/>
    <w:rsid w:val="43E5AC3B"/>
    <w:rsid w:val="43E83A3D"/>
    <w:rsid w:val="43EA34D8"/>
    <w:rsid w:val="43FFBA2E"/>
    <w:rsid w:val="440155AD"/>
    <w:rsid w:val="4405A672"/>
    <w:rsid w:val="440E2A68"/>
    <w:rsid w:val="441951B2"/>
    <w:rsid w:val="441A3048"/>
    <w:rsid w:val="441B576B"/>
    <w:rsid w:val="44382CA0"/>
    <w:rsid w:val="443AABDD"/>
    <w:rsid w:val="4446B996"/>
    <w:rsid w:val="44478359"/>
    <w:rsid w:val="4449FE06"/>
    <w:rsid w:val="444CF6C9"/>
    <w:rsid w:val="445706C5"/>
    <w:rsid w:val="4458482E"/>
    <w:rsid w:val="445E7C0F"/>
    <w:rsid w:val="446213C0"/>
    <w:rsid w:val="44637DCC"/>
    <w:rsid w:val="446E001E"/>
    <w:rsid w:val="44704B16"/>
    <w:rsid w:val="4474610E"/>
    <w:rsid w:val="44746799"/>
    <w:rsid w:val="4475006C"/>
    <w:rsid w:val="447FB3C6"/>
    <w:rsid w:val="44818DD1"/>
    <w:rsid w:val="44870C1E"/>
    <w:rsid w:val="4487D77D"/>
    <w:rsid w:val="44899277"/>
    <w:rsid w:val="4489E9F0"/>
    <w:rsid w:val="44912074"/>
    <w:rsid w:val="4493F63E"/>
    <w:rsid w:val="449CA74B"/>
    <w:rsid w:val="44A5A02D"/>
    <w:rsid w:val="44BBDC95"/>
    <w:rsid w:val="44BDDA06"/>
    <w:rsid w:val="44C0698D"/>
    <w:rsid w:val="44CFCB79"/>
    <w:rsid w:val="44DC37ED"/>
    <w:rsid w:val="44EAC72B"/>
    <w:rsid w:val="44FD3311"/>
    <w:rsid w:val="4500A10E"/>
    <w:rsid w:val="4519B800"/>
    <w:rsid w:val="45268579"/>
    <w:rsid w:val="452CE7E9"/>
    <w:rsid w:val="45362CB9"/>
    <w:rsid w:val="45363A7B"/>
    <w:rsid w:val="453B2103"/>
    <w:rsid w:val="453FF023"/>
    <w:rsid w:val="4540C66F"/>
    <w:rsid w:val="4541E0AD"/>
    <w:rsid w:val="4545FBAF"/>
    <w:rsid w:val="4546D088"/>
    <w:rsid w:val="454A551B"/>
    <w:rsid w:val="454A739E"/>
    <w:rsid w:val="4550E466"/>
    <w:rsid w:val="455ACE24"/>
    <w:rsid w:val="455D4254"/>
    <w:rsid w:val="456261F7"/>
    <w:rsid w:val="45657293"/>
    <w:rsid w:val="4565B532"/>
    <w:rsid w:val="456B0BEE"/>
    <w:rsid w:val="456DB5A3"/>
    <w:rsid w:val="4576368A"/>
    <w:rsid w:val="4580CE06"/>
    <w:rsid w:val="45872D05"/>
    <w:rsid w:val="45A5D68A"/>
    <w:rsid w:val="45A895DB"/>
    <w:rsid w:val="45A9373F"/>
    <w:rsid w:val="45A94E4D"/>
    <w:rsid w:val="45AE6E70"/>
    <w:rsid w:val="45B52CE1"/>
    <w:rsid w:val="45BA2F53"/>
    <w:rsid w:val="45BDABA8"/>
    <w:rsid w:val="45C25EF3"/>
    <w:rsid w:val="45C2EB93"/>
    <w:rsid w:val="45C7159B"/>
    <w:rsid w:val="45C85E27"/>
    <w:rsid w:val="45CA508F"/>
    <w:rsid w:val="45CFC1D7"/>
    <w:rsid w:val="45E71992"/>
    <w:rsid w:val="45ED80DD"/>
    <w:rsid w:val="45EE57C3"/>
    <w:rsid w:val="45EFCD01"/>
    <w:rsid w:val="45F5A347"/>
    <w:rsid w:val="45F9C82C"/>
    <w:rsid w:val="45F9D9B1"/>
    <w:rsid w:val="45FA19E8"/>
    <w:rsid w:val="4600069D"/>
    <w:rsid w:val="4607BF13"/>
    <w:rsid w:val="4607D17A"/>
    <w:rsid w:val="460E85D5"/>
    <w:rsid w:val="46129868"/>
    <w:rsid w:val="46164095"/>
    <w:rsid w:val="461F3520"/>
    <w:rsid w:val="4621E692"/>
    <w:rsid w:val="46222638"/>
    <w:rsid w:val="4624AFED"/>
    <w:rsid w:val="4636C0A8"/>
    <w:rsid w:val="463877AC"/>
    <w:rsid w:val="464253E1"/>
    <w:rsid w:val="46455B50"/>
    <w:rsid w:val="464807E7"/>
    <w:rsid w:val="4656C50E"/>
    <w:rsid w:val="4663174E"/>
    <w:rsid w:val="466341A6"/>
    <w:rsid w:val="46651CB4"/>
    <w:rsid w:val="46654E3E"/>
    <w:rsid w:val="46723FB8"/>
    <w:rsid w:val="4674614F"/>
    <w:rsid w:val="467854DA"/>
    <w:rsid w:val="467DC972"/>
    <w:rsid w:val="468D8F02"/>
    <w:rsid w:val="4694658E"/>
    <w:rsid w:val="469903B9"/>
    <w:rsid w:val="46A91E13"/>
    <w:rsid w:val="46B05F30"/>
    <w:rsid w:val="46B95607"/>
    <w:rsid w:val="46BB562E"/>
    <w:rsid w:val="46BBA506"/>
    <w:rsid w:val="46C628D0"/>
    <w:rsid w:val="46C7FBC2"/>
    <w:rsid w:val="46D7B9E2"/>
    <w:rsid w:val="46E776F9"/>
    <w:rsid w:val="46E8D248"/>
    <w:rsid w:val="46FC0286"/>
    <w:rsid w:val="46FCA76D"/>
    <w:rsid w:val="470E94AD"/>
    <w:rsid w:val="471C4271"/>
    <w:rsid w:val="471CC036"/>
    <w:rsid w:val="471E600F"/>
    <w:rsid w:val="472C7E9A"/>
    <w:rsid w:val="473190DC"/>
    <w:rsid w:val="47377DF8"/>
    <w:rsid w:val="473BD0E8"/>
    <w:rsid w:val="473DB1E4"/>
    <w:rsid w:val="47402C11"/>
    <w:rsid w:val="47470EAC"/>
    <w:rsid w:val="474915F3"/>
    <w:rsid w:val="4749D337"/>
    <w:rsid w:val="475638BA"/>
    <w:rsid w:val="47591930"/>
    <w:rsid w:val="475F3C4E"/>
    <w:rsid w:val="476563B0"/>
    <w:rsid w:val="477196DB"/>
    <w:rsid w:val="4786CE11"/>
    <w:rsid w:val="4791CFD5"/>
    <w:rsid w:val="47ABE26B"/>
    <w:rsid w:val="47B91B9F"/>
    <w:rsid w:val="47BB1FB0"/>
    <w:rsid w:val="47BEFB5B"/>
    <w:rsid w:val="47C1ED86"/>
    <w:rsid w:val="47C4133C"/>
    <w:rsid w:val="47CBCC6C"/>
    <w:rsid w:val="47CF90B7"/>
    <w:rsid w:val="47D7B1C3"/>
    <w:rsid w:val="47E1D8D7"/>
    <w:rsid w:val="47E6BC6C"/>
    <w:rsid w:val="4801E947"/>
    <w:rsid w:val="4807E866"/>
    <w:rsid w:val="480D17CF"/>
    <w:rsid w:val="4811CB12"/>
    <w:rsid w:val="48149C03"/>
    <w:rsid w:val="48178C4B"/>
    <w:rsid w:val="482ED372"/>
    <w:rsid w:val="483C6B04"/>
    <w:rsid w:val="483CB089"/>
    <w:rsid w:val="4840AAEA"/>
    <w:rsid w:val="4846BDE2"/>
    <w:rsid w:val="484F251F"/>
    <w:rsid w:val="4854BC43"/>
    <w:rsid w:val="4859F47C"/>
    <w:rsid w:val="485A5C1B"/>
    <w:rsid w:val="48601D97"/>
    <w:rsid w:val="48605382"/>
    <w:rsid w:val="48617E3C"/>
    <w:rsid w:val="4865BFA7"/>
    <w:rsid w:val="4865D1C9"/>
    <w:rsid w:val="4867C848"/>
    <w:rsid w:val="486D8617"/>
    <w:rsid w:val="487F6D12"/>
    <w:rsid w:val="48856A21"/>
    <w:rsid w:val="4885D6D9"/>
    <w:rsid w:val="4891815D"/>
    <w:rsid w:val="48943A44"/>
    <w:rsid w:val="489C2D5A"/>
    <w:rsid w:val="48A65DD0"/>
    <w:rsid w:val="48B1513D"/>
    <w:rsid w:val="48B7BFBD"/>
    <w:rsid w:val="48BA31E2"/>
    <w:rsid w:val="48BABA9A"/>
    <w:rsid w:val="48D2D845"/>
    <w:rsid w:val="48D58688"/>
    <w:rsid w:val="48EA6A28"/>
    <w:rsid w:val="48EAA07E"/>
    <w:rsid w:val="48EC0F9D"/>
    <w:rsid w:val="48ED94A9"/>
    <w:rsid w:val="48F53559"/>
    <w:rsid w:val="48F64EC9"/>
    <w:rsid w:val="48F81367"/>
    <w:rsid w:val="48F89C7B"/>
    <w:rsid w:val="48FFD26A"/>
    <w:rsid w:val="4903D479"/>
    <w:rsid w:val="491A9F53"/>
    <w:rsid w:val="491D54B2"/>
    <w:rsid w:val="491DB4F6"/>
    <w:rsid w:val="49226F24"/>
    <w:rsid w:val="492278C8"/>
    <w:rsid w:val="492D1135"/>
    <w:rsid w:val="492DD0AC"/>
    <w:rsid w:val="493CD603"/>
    <w:rsid w:val="4951933C"/>
    <w:rsid w:val="4951F1A1"/>
    <w:rsid w:val="4952D660"/>
    <w:rsid w:val="49564558"/>
    <w:rsid w:val="495BAC92"/>
    <w:rsid w:val="495C49B5"/>
    <w:rsid w:val="495D7284"/>
    <w:rsid w:val="496EB1AE"/>
    <w:rsid w:val="49733E61"/>
    <w:rsid w:val="4973B521"/>
    <w:rsid w:val="497C32DD"/>
    <w:rsid w:val="4984F244"/>
    <w:rsid w:val="49870437"/>
    <w:rsid w:val="49A94902"/>
    <w:rsid w:val="49C237FA"/>
    <w:rsid w:val="49D70FD2"/>
    <w:rsid w:val="49DD2AE7"/>
    <w:rsid w:val="49DDAAC2"/>
    <w:rsid w:val="49E18C0A"/>
    <w:rsid w:val="49E1EFB3"/>
    <w:rsid w:val="49E29C59"/>
    <w:rsid w:val="49E34E7C"/>
    <w:rsid w:val="49E36AC1"/>
    <w:rsid w:val="49F1E243"/>
    <w:rsid w:val="49FD0A90"/>
    <w:rsid w:val="4A0423F2"/>
    <w:rsid w:val="4A1B95BC"/>
    <w:rsid w:val="4A1FDB92"/>
    <w:rsid w:val="4A222C76"/>
    <w:rsid w:val="4A2A1478"/>
    <w:rsid w:val="4A3239C6"/>
    <w:rsid w:val="4A32ACB6"/>
    <w:rsid w:val="4A3568DD"/>
    <w:rsid w:val="4A4A331D"/>
    <w:rsid w:val="4A4ABA7B"/>
    <w:rsid w:val="4A595CAD"/>
    <w:rsid w:val="4A5E3099"/>
    <w:rsid w:val="4A65048A"/>
    <w:rsid w:val="4A69F6AC"/>
    <w:rsid w:val="4A851E02"/>
    <w:rsid w:val="4A89D95C"/>
    <w:rsid w:val="4A8DAE6A"/>
    <w:rsid w:val="4A907696"/>
    <w:rsid w:val="4AA35E03"/>
    <w:rsid w:val="4AA5FDBB"/>
    <w:rsid w:val="4AA6423B"/>
    <w:rsid w:val="4AA6AAF9"/>
    <w:rsid w:val="4AAA154B"/>
    <w:rsid w:val="4AADF2DC"/>
    <w:rsid w:val="4AB655B1"/>
    <w:rsid w:val="4AB6A4B1"/>
    <w:rsid w:val="4AD29BE5"/>
    <w:rsid w:val="4AD342EF"/>
    <w:rsid w:val="4AD46912"/>
    <w:rsid w:val="4AD62F7A"/>
    <w:rsid w:val="4AD8D190"/>
    <w:rsid w:val="4ADCC8D9"/>
    <w:rsid w:val="4ADD764B"/>
    <w:rsid w:val="4ADE6DC2"/>
    <w:rsid w:val="4AE0BF30"/>
    <w:rsid w:val="4AE77C3C"/>
    <w:rsid w:val="4AE8BB01"/>
    <w:rsid w:val="4AF557B5"/>
    <w:rsid w:val="4AF9851C"/>
    <w:rsid w:val="4AFB458D"/>
    <w:rsid w:val="4AFB4E38"/>
    <w:rsid w:val="4B017FB4"/>
    <w:rsid w:val="4B02D52E"/>
    <w:rsid w:val="4B1A8228"/>
    <w:rsid w:val="4B237BA7"/>
    <w:rsid w:val="4B24EFCD"/>
    <w:rsid w:val="4B2FB103"/>
    <w:rsid w:val="4B317DF3"/>
    <w:rsid w:val="4B42F46B"/>
    <w:rsid w:val="4B43EA73"/>
    <w:rsid w:val="4B4634B9"/>
    <w:rsid w:val="4B464BA8"/>
    <w:rsid w:val="4B4BD5EA"/>
    <w:rsid w:val="4B4CF304"/>
    <w:rsid w:val="4B4D2650"/>
    <w:rsid w:val="4B4D59BF"/>
    <w:rsid w:val="4B5FCB2A"/>
    <w:rsid w:val="4B71846C"/>
    <w:rsid w:val="4B7B4FCF"/>
    <w:rsid w:val="4B7CA038"/>
    <w:rsid w:val="4B81B716"/>
    <w:rsid w:val="4B91582C"/>
    <w:rsid w:val="4B9808D5"/>
    <w:rsid w:val="4BA90F5B"/>
    <w:rsid w:val="4BAD7D84"/>
    <w:rsid w:val="4BBC0552"/>
    <w:rsid w:val="4BBCB650"/>
    <w:rsid w:val="4BC50ED5"/>
    <w:rsid w:val="4BC843E9"/>
    <w:rsid w:val="4BD119C1"/>
    <w:rsid w:val="4BD45239"/>
    <w:rsid w:val="4BD6C24D"/>
    <w:rsid w:val="4BDF46F7"/>
    <w:rsid w:val="4BE667CE"/>
    <w:rsid w:val="4BE7A8C7"/>
    <w:rsid w:val="4BECC22A"/>
    <w:rsid w:val="4BF37872"/>
    <w:rsid w:val="4BF3D627"/>
    <w:rsid w:val="4BF5E1EF"/>
    <w:rsid w:val="4BF8A890"/>
    <w:rsid w:val="4BFD293D"/>
    <w:rsid w:val="4C1FA63A"/>
    <w:rsid w:val="4C27C0E1"/>
    <w:rsid w:val="4C3B1980"/>
    <w:rsid w:val="4C3D3D0C"/>
    <w:rsid w:val="4C528DB1"/>
    <w:rsid w:val="4C57A012"/>
    <w:rsid w:val="4C5E381C"/>
    <w:rsid w:val="4C66B27D"/>
    <w:rsid w:val="4C6B708A"/>
    <w:rsid w:val="4C8AF878"/>
    <w:rsid w:val="4C905DE5"/>
    <w:rsid w:val="4C9C10B1"/>
    <w:rsid w:val="4CB1BF45"/>
    <w:rsid w:val="4CB3AB32"/>
    <w:rsid w:val="4CB79A3E"/>
    <w:rsid w:val="4CBC1AF5"/>
    <w:rsid w:val="4CCAE313"/>
    <w:rsid w:val="4CE0453D"/>
    <w:rsid w:val="4CE35B94"/>
    <w:rsid w:val="4CEE25EB"/>
    <w:rsid w:val="4CF06D8A"/>
    <w:rsid w:val="4CF16FF8"/>
    <w:rsid w:val="4CF4ED98"/>
    <w:rsid w:val="4CF5815F"/>
    <w:rsid w:val="4CFB7E1B"/>
    <w:rsid w:val="4CFE0DAA"/>
    <w:rsid w:val="4D09C3E0"/>
    <w:rsid w:val="4D0D8E5E"/>
    <w:rsid w:val="4D108194"/>
    <w:rsid w:val="4D212D54"/>
    <w:rsid w:val="4D2AE68A"/>
    <w:rsid w:val="4D2BFB9C"/>
    <w:rsid w:val="4D2D1564"/>
    <w:rsid w:val="4D2E5D6C"/>
    <w:rsid w:val="4D347E38"/>
    <w:rsid w:val="4D49A009"/>
    <w:rsid w:val="4D4D50EA"/>
    <w:rsid w:val="4D4EBD75"/>
    <w:rsid w:val="4D513F15"/>
    <w:rsid w:val="4D63492A"/>
    <w:rsid w:val="4D647D5A"/>
    <w:rsid w:val="4D6EDE49"/>
    <w:rsid w:val="4D749770"/>
    <w:rsid w:val="4D79C6D8"/>
    <w:rsid w:val="4D83A8B6"/>
    <w:rsid w:val="4D84BDD3"/>
    <w:rsid w:val="4D8C1CE4"/>
    <w:rsid w:val="4D8CD334"/>
    <w:rsid w:val="4D8E62AB"/>
    <w:rsid w:val="4D921B53"/>
    <w:rsid w:val="4D945809"/>
    <w:rsid w:val="4D9494BF"/>
    <w:rsid w:val="4D994E88"/>
    <w:rsid w:val="4DA2A1EA"/>
    <w:rsid w:val="4DA40303"/>
    <w:rsid w:val="4DA64AC5"/>
    <w:rsid w:val="4DAFAC57"/>
    <w:rsid w:val="4DB21AB0"/>
    <w:rsid w:val="4DB2ED5C"/>
    <w:rsid w:val="4DB457B8"/>
    <w:rsid w:val="4DB4F201"/>
    <w:rsid w:val="4DB5C1E3"/>
    <w:rsid w:val="4DC21357"/>
    <w:rsid w:val="4DCE2D99"/>
    <w:rsid w:val="4DDF8D99"/>
    <w:rsid w:val="4DE57C53"/>
    <w:rsid w:val="4DE5F038"/>
    <w:rsid w:val="4DE7D785"/>
    <w:rsid w:val="4DEC39EE"/>
    <w:rsid w:val="4DECB55F"/>
    <w:rsid w:val="4E072AE4"/>
    <w:rsid w:val="4E0767B0"/>
    <w:rsid w:val="4E0942F0"/>
    <w:rsid w:val="4E14D194"/>
    <w:rsid w:val="4E167FF7"/>
    <w:rsid w:val="4E1CE315"/>
    <w:rsid w:val="4E1F246A"/>
    <w:rsid w:val="4E20D3AD"/>
    <w:rsid w:val="4E31DCEA"/>
    <w:rsid w:val="4E3B6A35"/>
    <w:rsid w:val="4E3FE292"/>
    <w:rsid w:val="4E45B223"/>
    <w:rsid w:val="4E45B6D2"/>
    <w:rsid w:val="4E46D3CD"/>
    <w:rsid w:val="4E4E4D23"/>
    <w:rsid w:val="4E511D10"/>
    <w:rsid w:val="4E53DC33"/>
    <w:rsid w:val="4E554169"/>
    <w:rsid w:val="4E5BE9F2"/>
    <w:rsid w:val="4E612AE2"/>
    <w:rsid w:val="4E6D8288"/>
    <w:rsid w:val="4E76ADBF"/>
    <w:rsid w:val="4E817E8F"/>
    <w:rsid w:val="4E83D830"/>
    <w:rsid w:val="4E861DA1"/>
    <w:rsid w:val="4E867BC9"/>
    <w:rsid w:val="4E8864C1"/>
    <w:rsid w:val="4E88DF1C"/>
    <w:rsid w:val="4E8AFFA4"/>
    <w:rsid w:val="4E8D09B0"/>
    <w:rsid w:val="4E949018"/>
    <w:rsid w:val="4E99461E"/>
    <w:rsid w:val="4E997B88"/>
    <w:rsid w:val="4E9C17FC"/>
    <w:rsid w:val="4E9C98EB"/>
    <w:rsid w:val="4EA649F7"/>
    <w:rsid w:val="4EA78950"/>
    <w:rsid w:val="4EA954FA"/>
    <w:rsid w:val="4EA96CE7"/>
    <w:rsid w:val="4EAD542A"/>
    <w:rsid w:val="4EB3F698"/>
    <w:rsid w:val="4EB5D312"/>
    <w:rsid w:val="4EBAD874"/>
    <w:rsid w:val="4EBD9B70"/>
    <w:rsid w:val="4ECF2EBE"/>
    <w:rsid w:val="4ED3497A"/>
    <w:rsid w:val="4EDB5348"/>
    <w:rsid w:val="4EDCF36B"/>
    <w:rsid w:val="4EDFA808"/>
    <w:rsid w:val="4EE4EC80"/>
    <w:rsid w:val="4EEB81E6"/>
    <w:rsid w:val="4F09546D"/>
    <w:rsid w:val="4F1E2427"/>
    <w:rsid w:val="4F1E680B"/>
    <w:rsid w:val="4F24100E"/>
    <w:rsid w:val="4F4DD480"/>
    <w:rsid w:val="4F55983C"/>
    <w:rsid w:val="4F5B77AF"/>
    <w:rsid w:val="4F5F37B8"/>
    <w:rsid w:val="4F692895"/>
    <w:rsid w:val="4F79B4D7"/>
    <w:rsid w:val="4F818FF5"/>
    <w:rsid w:val="4F84F0C4"/>
    <w:rsid w:val="4F87C8F9"/>
    <w:rsid w:val="4F88E472"/>
    <w:rsid w:val="4F8A244B"/>
    <w:rsid w:val="4F90F3F4"/>
    <w:rsid w:val="4F91DC1C"/>
    <w:rsid w:val="4F92F213"/>
    <w:rsid w:val="4F956BB1"/>
    <w:rsid w:val="4F9633E3"/>
    <w:rsid w:val="4F965CA4"/>
    <w:rsid w:val="4F9C0739"/>
    <w:rsid w:val="4F9FE491"/>
    <w:rsid w:val="4FA69C24"/>
    <w:rsid w:val="4FA7F682"/>
    <w:rsid w:val="4FA82E52"/>
    <w:rsid w:val="4FAF2D57"/>
    <w:rsid w:val="4FB1B5F0"/>
    <w:rsid w:val="4FB4EC6D"/>
    <w:rsid w:val="4FB5EE90"/>
    <w:rsid w:val="4FB9F04E"/>
    <w:rsid w:val="4FBFFADA"/>
    <w:rsid w:val="4FC1CA31"/>
    <w:rsid w:val="4FC1D6F9"/>
    <w:rsid w:val="4FC34CF2"/>
    <w:rsid w:val="4FCE8342"/>
    <w:rsid w:val="4FCF715B"/>
    <w:rsid w:val="4FD3C2EC"/>
    <w:rsid w:val="4FDA4B85"/>
    <w:rsid w:val="4FE3DFE5"/>
    <w:rsid w:val="4FE7CECE"/>
    <w:rsid w:val="4FE942D3"/>
    <w:rsid w:val="4FFB3C14"/>
    <w:rsid w:val="500D9FDC"/>
    <w:rsid w:val="5010E639"/>
    <w:rsid w:val="501332DD"/>
    <w:rsid w:val="501C22D3"/>
    <w:rsid w:val="501DB19A"/>
    <w:rsid w:val="50244CDB"/>
    <w:rsid w:val="502AAEEF"/>
    <w:rsid w:val="503291A1"/>
    <w:rsid w:val="503BFDF0"/>
    <w:rsid w:val="504131EA"/>
    <w:rsid w:val="50554892"/>
    <w:rsid w:val="505CF7C5"/>
    <w:rsid w:val="5063A6A5"/>
    <w:rsid w:val="506406D3"/>
    <w:rsid w:val="506E92AB"/>
    <w:rsid w:val="50770307"/>
    <w:rsid w:val="50776DFC"/>
    <w:rsid w:val="507DA4BD"/>
    <w:rsid w:val="507EBDF2"/>
    <w:rsid w:val="5081D0FB"/>
    <w:rsid w:val="508C17AA"/>
    <w:rsid w:val="50A5E793"/>
    <w:rsid w:val="50B7BDA6"/>
    <w:rsid w:val="50BB19EA"/>
    <w:rsid w:val="50BC8BCB"/>
    <w:rsid w:val="50C0007C"/>
    <w:rsid w:val="50C4F7E1"/>
    <w:rsid w:val="50D660D0"/>
    <w:rsid w:val="50D70148"/>
    <w:rsid w:val="50E08530"/>
    <w:rsid w:val="50E3E46E"/>
    <w:rsid w:val="50EF8A07"/>
    <w:rsid w:val="50F6309D"/>
    <w:rsid w:val="50F83EEF"/>
    <w:rsid w:val="510330C3"/>
    <w:rsid w:val="5105CE67"/>
    <w:rsid w:val="5106F0A2"/>
    <w:rsid w:val="51102685"/>
    <w:rsid w:val="51180E80"/>
    <w:rsid w:val="511F5C4E"/>
    <w:rsid w:val="511FB3EB"/>
    <w:rsid w:val="51331A16"/>
    <w:rsid w:val="513A0EE4"/>
    <w:rsid w:val="5141EB18"/>
    <w:rsid w:val="5143FEB3"/>
    <w:rsid w:val="5145BFE6"/>
    <w:rsid w:val="51497E9A"/>
    <w:rsid w:val="514FB125"/>
    <w:rsid w:val="5156EF44"/>
    <w:rsid w:val="515F996C"/>
    <w:rsid w:val="516BBC11"/>
    <w:rsid w:val="5176685E"/>
    <w:rsid w:val="517AFBE6"/>
    <w:rsid w:val="517D6A92"/>
    <w:rsid w:val="51876786"/>
    <w:rsid w:val="518FE1C6"/>
    <w:rsid w:val="51938856"/>
    <w:rsid w:val="51A22D7D"/>
    <w:rsid w:val="51A938BA"/>
    <w:rsid w:val="51AA03E4"/>
    <w:rsid w:val="51AC3B8B"/>
    <w:rsid w:val="51ACEC8E"/>
    <w:rsid w:val="51AE4E81"/>
    <w:rsid w:val="51B4D62C"/>
    <w:rsid w:val="51C6C158"/>
    <w:rsid w:val="51C83E03"/>
    <w:rsid w:val="51C97A4D"/>
    <w:rsid w:val="51D5C616"/>
    <w:rsid w:val="51E545C8"/>
    <w:rsid w:val="51EE7CA6"/>
    <w:rsid w:val="51F199CA"/>
    <w:rsid w:val="51FF77F9"/>
    <w:rsid w:val="520480B9"/>
    <w:rsid w:val="52078093"/>
    <w:rsid w:val="521D7457"/>
    <w:rsid w:val="522322A8"/>
    <w:rsid w:val="5224A152"/>
    <w:rsid w:val="52360DF7"/>
    <w:rsid w:val="52376D89"/>
    <w:rsid w:val="524E4EBA"/>
    <w:rsid w:val="52590CAA"/>
    <w:rsid w:val="5259B040"/>
    <w:rsid w:val="525E78D4"/>
    <w:rsid w:val="525FED1C"/>
    <w:rsid w:val="5269B645"/>
    <w:rsid w:val="526C584B"/>
    <w:rsid w:val="526FF866"/>
    <w:rsid w:val="527387D9"/>
    <w:rsid w:val="5275CF3B"/>
    <w:rsid w:val="527C31A7"/>
    <w:rsid w:val="528FBDD8"/>
    <w:rsid w:val="52955992"/>
    <w:rsid w:val="52AD4FC8"/>
    <w:rsid w:val="52B400F2"/>
    <w:rsid w:val="52B64415"/>
    <w:rsid w:val="52B6ED98"/>
    <w:rsid w:val="52B83918"/>
    <w:rsid w:val="52CA0126"/>
    <w:rsid w:val="52D1B51D"/>
    <w:rsid w:val="52D27D10"/>
    <w:rsid w:val="52D73FD7"/>
    <w:rsid w:val="52E0FC97"/>
    <w:rsid w:val="52E6727D"/>
    <w:rsid w:val="52EA9B2E"/>
    <w:rsid w:val="52FCAD4F"/>
    <w:rsid w:val="5308EB01"/>
    <w:rsid w:val="530AA0D4"/>
    <w:rsid w:val="530C48E9"/>
    <w:rsid w:val="530DAC68"/>
    <w:rsid w:val="530EC43E"/>
    <w:rsid w:val="53149CD4"/>
    <w:rsid w:val="53184244"/>
    <w:rsid w:val="531D07A1"/>
    <w:rsid w:val="531EBF26"/>
    <w:rsid w:val="53200D9C"/>
    <w:rsid w:val="5320F333"/>
    <w:rsid w:val="5322E544"/>
    <w:rsid w:val="53321B66"/>
    <w:rsid w:val="53334A9F"/>
    <w:rsid w:val="53360A18"/>
    <w:rsid w:val="53378B34"/>
    <w:rsid w:val="533BEC91"/>
    <w:rsid w:val="5350AB3E"/>
    <w:rsid w:val="53550432"/>
    <w:rsid w:val="535C8EB3"/>
    <w:rsid w:val="535CAB83"/>
    <w:rsid w:val="5367983B"/>
    <w:rsid w:val="536B5513"/>
    <w:rsid w:val="536F6C09"/>
    <w:rsid w:val="5370B2C4"/>
    <w:rsid w:val="537107F3"/>
    <w:rsid w:val="5379034F"/>
    <w:rsid w:val="538AE58B"/>
    <w:rsid w:val="538BA285"/>
    <w:rsid w:val="538ECA52"/>
    <w:rsid w:val="5390E06B"/>
    <w:rsid w:val="53961365"/>
    <w:rsid w:val="53A13254"/>
    <w:rsid w:val="53A69B96"/>
    <w:rsid w:val="53ADCDD4"/>
    <w:rsid w:val="53B16DFF"/>
    <w:rsid w:val="53B19242"/>
    <w:rsid w:val="53B3B20F"/>
    <w:rsid w:val="53BEEF49"/>
    <w:rsid w:val="53C05A72"/>
    <w:rsid w:val="53CC0998"/>
    <w:rsid w:val="53E2EA29"/>
    <w:rsid w:val="53E7934D"/>
    <w:rsid w:val="53E91C8D"/>
    <w:rsid w:val="53F2DB88"/>
    <w:rsid w:val="5406E3D7"/>
    <w:rsid w:val="54070BB7"/>
    <w:rsid w:val="5409D452"/>
    <w:rsid w:val="540B9838"/>
    <w:rsid w:val="541CD94C"/>
    <w:rsid w:val="541D4AFF"/>
    <w:rsid w:val="5420B358"/>
    <w:rsid w:val="542F8A58"/>
    <w:rsid w:val="5432D322"/>
    <w:rsid w:val="543E615D"/>
    <w:rsid w:val="54489BF8"/>
    <w:rsid w:val="544A885C"/>
    <w:rsid w:val="544BB064"/>
    <w:rsid w:val="545169C4"/>
    <w:rsid w:val="5452BD02"/>
    <w:rsid w:val="5456937D"/>
    <w:rsid w:val="5457CEDA"/>
    <w:rsid w:val="5460EBEC"/>
    <w:rsid w:val="5470CB8E"/>
    <w:rsid w:val="54719FA7"/>
    <w:rsid w:val="547534E0"/>
    <w:rsid w:val="54790B19"/>
    <w:rsid w:val="547E7916"/>
    <w:rsid w:val="54844B5D"/>
    <w:rsid w:val="5491DF70"/>
    <w:rsid w:val="549C5026"/>
    <w:rsid w:val="54ADD026"/>
    <w:rsid w:val="54BBD7CD"/>
    <w:rsid w:val="54BC106B"/>
    <w:rsid w:val="54BC24C4"/>
    <w:rsid w:val="54BD88BE"/>
    <w:rsid w:val="54C38091"/>
    <w:rsid w:val="54C8AB98"/>
    <w:rsid w:val="54CDD585"/>
    <w:rsid w:val="54E05AF7"/>
    <w:rsid w:val="54E696C2"/>
    <w:rsid w:val="54E86ED9"/>
    <w:rsid w:val="54EB4424"/>
    <w:rsid w:val="54EDE5C2"/>
    <w:rsid w:val="54F4F203"/>
    <w:rsid w:val="54F83A8C"/>
    <w:rsid w:val="54FFA5FC"/>
    <w:rsid w:val="55013960"/>
    <w:rsid w:val="550F25A0"/>
    <w:rsid w:val="551C4C3D"/>
    <w:rsid w:val="551C7B94"/>
    <w:rsid w:val="551D8072"/>
    <w:rsid w:val="551E31D3"/>
    <w:rsid w:val="5534811A"/>
    <w:rsid w:val="5537FA4F"/>
    <w:rsid w:val="55395BF7"/>
    <w:rsid w:val="553BD18E"/>
    <w:rsid w:val="5542B06D"/>
    <w:rsid w:val="55436552"/>
    <w:rsid w:val="554FF9CD"/>
    <w:rsid w:val="5559FDB0"/>
    <w:rsid w:val="555EA966"/>
    <w:rsid w:val="556BB94B"/>
    <w:rsid w:val="55712F26"/>
    <w:rsid w:val="557686CA"/>
    <w:rsid w:val="5578E515"/>
    <w:rsid w:val="557EC720"/>
    <w:rsid w:val="55888026"/>
    <w:rsid w:val="558C4F0F"/>
    <w:rsid w:val="558E07FB"/>
    <w:rsid w:val="559E31BA"/>
    <w:rsid w:val="55A29ED7"/>
    <w:rsid w:val="55B9B795"/>
    <w:rsid w:val="55BB220F"/>
    <w:rsid w:val="55C0172D"/>
    <w:rsid w:val="55C188FF"/>
    <w:rsid w:val="55C9C689"/>
    <w:rsid w:val="55CBBC2B"/>
    <w:rsid w:val="55D3F7A6"/>
    <w:rsid w:val="55D9B236"/>
    <w:rsid w:val="55E7C9CF"/>
    <w:rsid w:val="55EA288F"/>
    <w:rsid w:val="55EDBCD0"/>
    <w:rsid w:val="55F0D13A"/>
    <w:rsid w:val="55F1E2D8"/>
    <w:rsid w:val="5601DBB8"/>
    <w:rsid w:val="560C71A6"/>
    <w:rsid w:val="5610173F"/>
    <w:rsid w:val="561B275F"/>
    <w:rsid w:val="561DE7B5"/>
    <w:rsid w:val="5623DE09"/>
    <w:rsid w:val="56241BE0"/>
    <w:rsid w:val="563198ED"/>
    <w:rsid w:val="5637E533"/>
    <w:rsid w:val="563BD082"/>
    <w:rsid w:val="563DC67E"/>
    <w:rsid w:val="5648F637"/>
    <w:rsid w:val="564F7694"/>
    <w:rsid w:val="56527013"/>
    <w:rsid w:val="565270E1"/>
    <w:rsid w:val="565B1558"/>
    <w:rsid w:val="566F49BA"/>
    <w:rsid w:val="5676C9F4"/>
    <w:rsid w:val="56783EC4"/>
    <w:rsid w:val="5691FE5C"/>
    <w:rsid w:val="569EC003"/>
    <w:rsid w:val="56A3CF2F"/>
    <w:rsid w:val="56A75C23"/>
    <w:rsid w:val="56A8A8B5"/>
    <w:rsid w:val="56AE22A2"/>
    <w:rsid w:val="56B950D3"/>
    <w:rsid w:val="56BA933E"/>
    <w:rsid w:val="56C587A3"/>
    <w:rsid w:val="56CC7858"/>
    <w:rsid w:val="56D43336"/>
    <w:rsid w:val="56DBB593"/>
    <w:rsid w:val="56DE3A06"/>
    <w:rsid w:val="56F0D588"/>
    <w:rsid w:val="56F4144D"/>
    <w:rsid w:val="56FAE447"/>
    <w:rsid w:val="56FCEB97"/>
    <w:rsid w:val="56FE096A"/>
    <w:rsid w:val="56FFD97E"/>
    <w:rsid w:val="570101DD"/>
    <w:rsid w:val="5712A4F2"/>
    <w:rsid w:val="5716F570"/>
    <w:rsid w:val="571757EA"/>
    <w:rsid w:val="571C03FA"/>
    <w:rsid w:val="572DAB72"/>
    <w:rsid w:val="5734580A"/>
    <w:rsid w:val="5737C730"/>
    <w:rsid w:val="57382142"/>
    <w:rsid w:val="573EE9E8"/>
    <w:rsid w:val="5740232F"/>
    <w:rsid w:val="574654EA"/>
    <w:rsid w:val="5748D812"/>
    <w:rsid w:val="574DDABF"/>
    <w:rsid w:val="574F74F8"/>
    <w:rsid w:val="5754A649"/>
    <w:rsid w:val="575EA67E"/>
    <w:rsid w:val="5761782A"/>
    <w:rsid w:val="576B9942"/>
    <w:rsid w:val="577E7C2F"/>
    <w:rsid w:val="578DEF55"/>
    <w:rsid w:val="5790FA87"/>
    <w:rsid w:val="5793837F"/>
    <w:rsid w:val="5794F7BB"/>
    <w:rsid w:val="5795E245"/>
    <w:rsid w:val="57A0B70A"/>
    <w:rsid w:val="57AA7627"/>
    <w:rsid w:val="57AA8E62"/>
    <w:rsid w:val="57AD8B44"/>
    <w:rsid w:val="57AEACB0"/>
    <w:rsid w:val="57B03023"/>
    <w:rsid w:val="57B2AEB1"/>
    <w:rsid w:val="57BE03DF"/>
    <w:rsid w:val="57C164E8"/>
    <w:rsid w:val="57C2002D"/>
    <w:rsid w:val="57D8A8D9"/>
    <w:rsid w:val="57D9CD58"/>
    <w:rsid w:val="57E36B2F"/>
    <w:rsid w:val="57FEFD2D"/>
    <w:rsid w:val="57FF785C"/>
    <w:rsid w:val="58019D90"/>
    <w:rsid w:val="5802B4D2"/>
    <w:rsid w:val="580CA22F"/>
    <w:rsid w:val="58171869"/>
    <w:rsid w:val="581C6D72"/>
    <w:rsid w:val="5829B4CF"/>
    <w:rsid w:val="58370DFA"/>
    <w:rsid w:val="5839087D"/>
    <w:rsid w:val="583F83B3"/>
    <w:rsid w:val="58401933"/>
    <w:rsid w:val="58435944"/>
    <w:rsid w:val="5847FD48"/>
    <w:rsid w:val="585CBC19"/>
    <w:rsid w:val="586547FF"/>
    <w:rsid w:val="587537DF"/>
    <w:rsid w:val="587DA44E"/>
    <w:rsid w:val="587EF6A3"/>
    <w:rsid w:val="5880D8C3"/>
    <w:rsid w:val="5882937E"/>
    <w:rsid w:val="588D4E06"/>
    <w:rsid w:val="5893D700"/>
    <w:rsid w:val="58B03715"/>
    <w:rsid w:val="58B434D6"/>
    <w:rsid w:val="58B5C1F8"/>
    <w:rsid w:val="58C8EC51"/>
    <w:rsid w:val="58CA40F2"/>
    <w:rsid w:val="58CF628D"/>
    <w:rsid w:val="58D13F4C"/>
    <w:rsid w:val="58D2301C"/>
    <w:rsid w:val="58D37313"/>
    <w:rsid w:val="58DD49DB"/>
    <w:rsid w:val="58E66AE3"/>
    <w:rsid w:val="58E860D0"/>
    <w:rsid w:val="58EEC12A"/>
    <w:rsid w:val="58F2262E"/>
    <w:rsid w:val="58F46937"/>
    <w:rsid w:val="58F82280"/>
    <w:rsid w:val="58FA0DC2"/>
    <w:rsid w:val="58FB6C76"/>
    <w:rsid w:val="58FE5840"/>
    <w:rsid w:val="5901DA0E"/>
    <w:rsid w:val="59130139"/>
    <w:rsid w:val="5918EFFC"/>
    <w:rsid w:val="591C65FB"/>
    <w:rsid w:val="591DA0AB"/>
    <w:rsid w:val="5925C981"/>
    <w:rsid w:val="5928AF65"/>
    <w:rsid w:val="5930D1E3"/>
    <w:rsid w:val="593C2E02"/>
    <w:rsid w:val="593D1A93"/>
    <w:rsid w:val="59449514"/>
    <w:rsid w:val="5949D5B9"/>
    <w:rsid w:val="5950277B"/>
    <w:rsid w:val="59520AA7"/>
    <w:rsid w:val="59535F44"/>
    <w:rsid w:val="5955F86E"/>
    <w:rsid w:val="5957D6EA"/>
    <w:rsid w:val="5961D372"/>
    <w:rsid w:val="59688E19"/>
    <w:rsid w:val="5976484F"/>
    <w:rsid w:val="59776CD4"/>
    <w:rsid w:val="597DA0A8"/>
    <w:rsid w:val="598015A3"/>
    <w:rsid w:val="59835A97"/>
    <w:rsid w:val="598F4F20"/>
    <w:rsid w:val="59982A32"/>
    <w:rsid w:val="599DCF10"/>
    <w:rsid w:val="599F5313"/>
    <w:rsid w:val="59A20CA4"/>
    <w:rsid w:val="59A3E43B"/>
    <w:rsid w:val="59A7371F"/>
    <w:rsid w:val="59AAF593"/>
    <w:rsid w:val="59ACA47D"/>
    <w:rsid w:val="59B4048B"/>
    <w:rsid w:val="59D19A97"/>
    <w:rsid w:val="59D8E24A"/>
    <w:rsid w:val="59E38F4D"/>
    <w:rsid w:val="59F61105"/>
    <w:rsid w:val="59FF58E5"/>
    <w:rsid w:val="5A00F050"/>
    <w:rsid w:val="5A0E304E"/>
    <w:rsid w:val="5A167F04"/>
    <w:rsid w:val="5A18A1C5"/>
    <w:rsid w:val="5A195A97"/>
    <w:rsid w:val="5A1ED5F1"/>
    <w:rsid w:val="5A2A115A"/>
    <w:rsid w:val="5A2E2624"/>
    <w:rsid w:val="5A3537F5"/>
    <w:rsid w:val="5A38F0F1"/>
    <w:rsid w:val="5A394C69"/>
    <w:rsid w:val="5A3FF0B1"/>
    <w:rsid w:val="5A402AF7"/>
    <w:rsid w:val="5A450E40"/>
    <w:rsid w:val="5A5FB1C6"/>
    <w:rsid w:val="5A602C15"/>
    <w:rsid w:val="5A61FC30"/>
    <w:rsid w:val="5A62227B"/>
    <w:rsid w:val="5A65B8CE"/>
    <w:rsid w:val="5A6C7D26"/>
    <w:rsid w:val="5A83B7F3"/>
    <w:rsid w:val="5A84158A"/>
    <w:rsid w:val="5A875807"/>
    <w:rsid w:val="5A9B0381"/>
    <w:rsid w:val="5A9C06E4"/>
    <w:rsid w:val="5AA48B0A"/>
    <w:rsid w:val="5AAE7692"/>
    <w:rsid w:val="5AB9DED3"/>
    <w:rsid w:val="5AC2B0AD"/>
    <w:rsid w:val="5AC69C7A"/>
    <w:rsid w:val="5ACBA69F"/>
    <w:rsid w:val="5AE1772C"/>
    <w:rsid w:val="5AE4CB47"/>
    <w:rsid w:val="5AEE6FFC"/>
    <w:rsid w:val="5AF35A75"/>
    <w:rsid w:val="5AFA1020"/>
    <w:rsid w:val="5AFA14D8"/>
    <w:rsid w:val="5B022193"/>
    <w:rsid w:val="5B083230"/>
    <w:rsid w:val="5B0EFDE6"/>
    <w:rsid w:val="5B10607C"/>
    <w:rsid w:val="5B1A3C14"/>
    <w:rsid w:val="5B281C10"/>
    <w:rsid w:val="5B2C0DAF"/>
    <w:rsid w:val="5B2EEAA5"/>
    <w:rsid w:val="5B33B579"/>
    <w:rsid w:val="5B382FEE"/>
    <w:rsid w:val="5B385D5C"/>
    <w:rsid w:val="5B3ACE91"/>
    <w:rsid w:val="5B4427F8"/>
    <w:rsid w:val="5B48647E"/>
    <w:rsid w:val="5B4C5BC7"/>
    <w:rsid w:val="5B4C93E5"/>
    <w:rsid w:val="5B6817C0"/>
    <w:rsid w:val="5B6E8766"/>
    <w:rsid w:val="5B703AAE"/>
    <w:rsid w:val="5B73096A"/>
    <w:rsid w:val="5B761D5F"/>
    <w:rsid w:val="5B793606"/>
    <w:rsid w:val="5B8C5F8D"/>
    <w:rsid w:val="5B926AB9"/>
    <w:rsid w:val="5B945BC6"/>
    <w:rsid w:val="5B96C599"/>
    <w:rsid w:val="5B9919FB"/>
    <w:rsid w:val="5B9F39F1"/>
    <w:rsid w:val="5BAAC678"/>
    <w:rsid w:val="5BC0EB0B"/>
    <w:rsid w:val="5BC3F372"/>
    <w:rsid w:val="5BC476E7"/>
    <w:rsid w:val="5BC6BB09"/>
    <w:rsid w:val="5BCA7510"/>
    <w:rsid w:val="5BCC90AE"/>
    <w:rsid w:val="5BCE34AB"/>
    <w:rsid w:val="5BCF27C0"/>
    <w:rsid w:val="5BD47300"/>
    <w:rsid w:val="5BDD618D"/>
    <w:rsid w:val="5BDFD2C2"/>
    <w:rsid w:val="5BEA7D67"/>
    <w:rsid w:val="5BF10E7A"/>
    <w:rsid w:val="5BF8B8E5"/>
    <w:rsid w:val="5BFCA72F"/>
    <w:rsid w:val="5C0C5F92"/>
    <w:rsid w:val="5C0C79F1"/>
    <w:rsid w:val="5C10752C"/>
    <w:rsid w:val="5C133DE9"/>
    <w:rsid w:val="5C13C75D"/>
    <w:rsid w:val="5C189390"/>
    <w:rsid w:val="5C245125"/>
    <w:rsid w:val="5C2D5059"/>
    <w:rsid w:val="5C30EB61"/>
    <w:rsid w:val="5C42EB3C"/>
    <w:rsid w:val="5C5A68E1"/>
    <w:rsid w:val="5C5ECDBC"/>
    <w:rsid w:val="5C5F0798"/>
    <w:rsid w:val="5C60D785"/>
    <w:rsid w:val="5C690A0C"/>
    <w:rsid w:val="5C6CF684"/>
    <w:rsid w:val="5C726EC8"/>
    <w:rsid w:val="5C7CFF85"/>
    <w:rsid w:val="5C88D369"/>
    <w:rsid w:val="5C8921DF"/>
    <w:rsid w:val="5C920238"/>
    <w:rsid w:val="5CAB7EC4"/>
    <w:rsid w:val="5CAD9652"/>
    <w:rsid w:val="5CAE8ACA"/>
    <w:rsid w:val="5CB19DDC"/>
    <w:rsid w:val="5CBBA393"/>
    <w:rsid w:val="5CC10DDE"/>
    <w:rsid w:val="5CCF85DA"/>
    <w:rsid w:val="5CD01989"/>
    <w:rsid w:val="5CD3025B"/>
    <w:rsid w:val="5CD404A6"/>
    <w:rsid w:val="5CDE592F"/>
    <w:rsid w:val="5CE9C00C"/>
    <w:rsid w:val="5D0546AF"/>
    <w:rsid w:val="5D063B4E"/>
    <w:rsid w:val="5D097C6B"/>
    <w:rsid w:val="5D0DE5EE"/>
    <w:rsid w:val="5D108645"/>
    <w:rsid w:val="5D11D3E3"/>
    <w:rsid w:val="5D226AA9"/>
    <w:rsid w:val="5D26E4BB"/>
    <w:rsid w:val="5D299CD1"/>
    <w:rsid w:val="5D2EA6F6"/>
    <w:rsid w:val="5D3D4D9C"/>
    <w:rsid w:val="5D45B717"/>
    <w:rsid w:val="5D4A8659"/>
    <w:rsid w:val="5D578796"/>
    <w:rsid w:val="5D5CF3AC"/>
    <w:rsid w:val="5D644377"/>
    <w:rsid w:val="5D6FE532"/>
    <w:rsid w:val="5D72DE76"/>
    <w:rsid w:val="5D7ECB8D"/>
    <w:rsid w:val="5D81E676"/>
    <w:rsid w:val="5D81EC92"/>
    <w:rsid w:val="5D8244F4"/>
    <w:rsid w:val="5D96F13E"/>
    <w:rsid w:val="5D988B47"/>
    <w:rsid w:val="5D98A2EF"/>
    <w:rsid w:val="5D9AF22D"/>
    <w:rsid w:val="5D9B0ED3"/>
    <w:rsid w:val="5D9E4B53"/>
    <w:rsid w:val="5D9FDC29"/>
    <w:rsid w:val="5DA47D5C"/>
    <w:rsid w:val="5DA5804C"/>
    <w:rsid w:val="5DACF63B"/>
    <w:rsid w:val="5DC2FD03"/>
    <w:rsid w:val="5DC5312E"/>
    <w:rsid w:val="5DCE3EA4"/>
    <w:rsid w:val="5DD66E63"/>
    <w:rsid w:val="5DE32523"/>
    <w:rsid w:val="5DFC48A8"/>
    <w:rsid w:val="5E00B2AA"/>
    <w:rsid w:val="5E0C1ACF"/>
    <w:rsid w:val="5E10B1C5"/>
    <w:rsid w:val="5E11423E"/>
    <w:rsid w:val="5E174A67"/>
    <w:rsid w:val="5E1A9F92"/>
    <w:rsid w:val="5E1CE844"/>
    <w:rsid w:val="5E1D7EB4"/>
    <w:rsid w:val="5E1FB3FA"/>
    <w:rsid w:val="5E25C5FF"/>
    <w:rsid w:val="5E2EF693"/>
    <w:rsid w:val="5E3D0BFE"/>
    <w:rsid w:val="5E474EEF"/>
    <w:rsid w:val="5E502633"/>
    <w:rsid w:val="5E5DB878"/>
    <w:rsid w:val="5E654E68"/>
    <w:rsid w:val="5E70F2B8"/>
    <w:rsid w:val="5E7DD5B3"/>
    <w:rsid w:val="5E88295B"/>
    <w:rsid w:val="5E942797"/>
    <w:rsid w:val="5E99535B"/>
    <w:rsid w:val="5E9ED13C"/>
    <w:rsid w:val="5EA34564"/>
    <w:rsid w:val="5EA5735A"/>
    <w:rsid w:val="5EA5A6DB"/>
    <w:rsid w:val="5EA93298"/>
    <w:rsid w:val="5EABF091"/>
    <w:rsid w:val="5EB61FC8"/>
    <w:rsid w:val="5EBAE19E"/>
    <w:rsid w:val="5EC99DEB"/>
    <w:rsid w:val="5EC9FCFA"/>
    <w:rsid w:val="5ED2E075"/>
    <w:rsid w:val="5EEA8836"/>
    <w:rsid w:val="5EEC10F5"/>
    <w:rsid w:val="5EF2EB65"/>
    <w:rsid w:val="5EF7B7CE"/>
    <w:rsid w:val="5EFA5A23"/>
    <w:rsid w:val="5EFA5D59"/>
    <w:rsid w:val="5EFB5143"/>
    <w:rsid w:val="5F059FDA"/>
    <w:rsid w:val="5F10D22E"/>
    <w:rsid w:val="5F172C89"/>
    <w:rsid w:val="5F1741E5"/>
    <w:rsid w:val="5F356D53"/>
    <w:rsid w:val="5F364AE0"/>
    <w:rsid w:val="5F4AEC38"/>
    <w:rsid w:val="5F537D3B"/>
    <w:rsid w:val="5F6862B7"/>
    <w:rsid w:val="5F6C4295"/>
    <w:rsid w:val="5F713EC0"/>
    <w:rsid w:val="5F76C6D1"/>
    <w:rsid w:val="5F7B8E49"/>
    <w:rsid w:val="5F861586"/>
    <w:rsid w:val="5F99EB1B"/>
    <w:rsid w:val="5F9CDFFE"/>
    <w:rsid w:val="5FC0AE51"/>
    <w:rsid w:val="5FCD818E"/>
    <w:rsid w:val="5FCE9144"/>
    <w:rsid w:val="5FD4F076"/>
    <w:rsid w:val="5FDDFDFC"/>
    <w:rsid w:val="5FE277C1"/>
    <w:rsid w:val="5FEF8531"/>
    <w:rsid w:val="5FF700C1"/>
    <w:rsid w:val="5FF76DF2"/>
    <w:rsid w:val="5FF96454"/>
    <w:rsid w:val="6007569D"/>
    <w:rsid w:val="601C8503"/>
    <w:rsid w:val="601E9BD5"/>
    <w:rsid w:val="60201D5E"/>
    <w:rsid w:val="6025BED1"/>
    <w:rsid w:val="602752B5"/>
    <w:rsid w:val="602B9F79"/>
    <w:rsid w:val="602F527B"/>
    <w:rsid w:val="60324E32"/>
    <w:rsid w:val="603575A4"/>
    <w:rsid w:val="60379945"/>
    <w:rsid w:val="60387D54"/>
    <w:rsid w:val="6039144D"/>
    <w:rsid w:val="603C2BDE"/>
    <w:rsid w:val="603E8CBE"/>
    <w:rsid w:val="6043F9E0"/>
    <w:rsid w:val="6044833A"/>
    <w:rsid w:val="604A8352"/>
    <w:rsid w:val="604B7DD0"/>
    <w:rsid w:val="6062FB4C"/>
    <w:rsid w:val="6076C8AA"/>
    <w:rsid w:val="60779BCC"/>
    <w:rsid w:val="60818524"/>
    <w:rsid w:val="60826F08"/>
    <w:rsid w:val="6085EE80"/>
    <w:rsid w:val="608AEC69"/>
    <w:rsid w:val="6091F1A1"/>
    <w:rsid w:val="60982CA8"/>
    <w:rsid w:val="609FE1D7"/>
    <w:rsid w:val="60A0DA2C"/>
    <w:rsid w:val="60A1A5CE"/>
    <w:rsid w:val="60A30B20"/>
    <w:rsid w:val="60A5CBCE"/>
    <w:rsid w:val="60A83275"/>
    <w:rsid w:val="60A8C409"/>
    <w:rsid w:val="60A9DC61"/>
    <w:rsid w:val="60B0C55C"/>
    <w:rsid w:val="60B1820D"/>
    <w:rsid w:val="60BA9E7D"/>
    <w:rsid w:val="60BF3D23"/>
    <w:rsid w:val="60C4B1A6"/>
    <w:rsid w:val="60C4C542"/>
    <w:rsid w:val="60C65ADE"/>
    <w:rsid w:val="60C80BDA"/>
    <w:rsid w:val="60ED1B00"/>
    <w:rsid w:val="60F080A9"/>
    <w:rsid w:val="60F41B58"/>
    <w:rsid w:val="60F48481"/>
    <w:rsid w:val="60FA6572"/>
    <w:rsid w:val="6102099F"/>
    <w:rsid w:val="61035875"/>
    <w:rsid w:val="6103F8EB"/>
    <w:rsid w:val="6106F680"/>
    <w:rsid w:val="610AE371"/>
    <w:rsid w:val="610D1D31"/>
    <w:rsid w:val="610FA8F4"/>
    <w:rsid w:val="611F3173"/>
    <w:rsid w:val="612E99CA"/>
    <w:rsid w:val="612E9A57"/>
    <w:rsid w:val="61353A2F"/>
    <w:rsid w:val="613E58B5"/>
    <w:rsid w:val="6145D287"/>
    <w:rsid w:val="614C3DFC"/>
    <w:rsid w:val="616215DC"/>
    <w:rsid w:val="61698333"/>
    <w:rsid w:val="6175A5A9"/>
    <w:rsid w:val="618FD085"/>
    <w:rsid w:val="61A44B7D"/>
    <w:rsid w:val="61ACF1AE"/>
    <w:rsid w:val="61AD22ED"/>
    <w:rsid w:val="61AD7C35"/>
    <w:rsid w:val="61B2C4C8"/>
    <w:rsid w:val="61B35837"/>
    <w:rsid w:val="61B676DB"/>
    <w:rsid w:val="61BA1C7F"/>
    <w:rsid w:val="61C6511E"/>
    <w:rsid w:val="61C78994"/>
    <w:rsid w:val="61D703C2"/>
    <w:rsid w:val="61DA3FC6"/>
    <w:rsid w:val="61DC007D"/>
    <w:rsid w:val="61DC8035"/>
    <w:rsid w:val="61EAE649"/>
    <w:rsid w:val="61EE34BB"/>
    <w:rsid w:val="61F1597A"/>
    <w:rsid w:val="61FAC2E0"/>
    <w:rsid w:val="61FDBB6F"/>
    <w:rsid w:val="61FDD527"/>
    <w:rsid w:val="620168F2"/>
    <w:rsid w:val="620589EA"/>
    <w:rsid w:val="6206B865"/>
    <w:rsid w:val="621C4825"/>
    <w:rsid w:val="621CE5F9"/>
    <w:rsid w:val="623279AD"/>
    <w:rsid w:val="6232E446"/>
    <w:rsid w:val="62364588"/>
    <w:rsid w:val="623F78FB"/>
    <w:rsid w:val="623FAD57"/>
    <w:rsid w:val="62449758"/>
    <w:rsid w:val="624A9CB9"/>
    <w:rsid w:val="624AB308"/>
    <w:rsid w:val="624AF63B"/>
    <w:rsid w:val="624C7EB0"/>
    <w:rsid w:val="6250DFBF"/>
    <w:rsid w:val="625462EB"/>
    <w:rsid w:val="625CF5A8"/>
    <w:rsid w:val="625E9A3B"/>
    <w:rsid w:val="625FF567"/>
    <w:rsid w:val="62789B96"/>
    <w:rsid w:val="627B51A9"/>
    <w:rsid w:val="627C8792"/>
    <w:rsid w:val="6284ABF7"/>
    <w:rsid w:val="628AE11A"/>
    <w:rsid w:val="629FCAF3"/>
    <w:rsid w:val="62AA01B0"/>
    <w:rsid w:val="62AB68A3"/>
    <w:rsid w:val="62B36BB9"/>
    <w:rsid w:val="62B73732"/>
    <w:rsid w:val="62BEBF4A"/>
    <w:rsid w:val="62BFD6A3"/>
    <w:rsid w:val="62C5F5F2"/>
    <w:rsid w:val="62C6A1B7"/>
    <w:rsid w:val="62CE3A68"/>
    <w:rsid w:val="62D38D34"/>
    <w:rsid w:val="62E6E1DA"/>
    <w:rsid w:val="62EAF117"/>
    <w:rsid w:val="62EBE21F"/>
    <w:rsid w:val="62F6C300"/>
    <w:rsid w:val="62F89DF8"/>
    <w:rsid w:val="62FEE60E"/>
    <w:rsid w:val="63039249"/>
    <w:rsid w:val="6308096A"/>
    <w:rsid w:val="631819BD"/>
    <w:rsid w:val="63185A2B"/>
    <w:rsid w:val="63189ABB"/>
    <w:rsid w:val="63245C9A"/>
    <w:rsid w:val="63261632"/>
    <w:rsid w:val="632BB92C"/>
    <w:rsid w:val="6331C8AD"/>
    <w:rsid w:val="633278CD"/>
    <w:rsid w:val="63379224"/>
    <w:rsid w:val="633ABA26"/>
    <w:rsid w:val="633DF373"/>
    <w:rsid w:val="6341ACE5"/>
    <w:rsid w:val="634A23D0"/>
    <w:rsid w:val="634FE8E3"/>
    <w:rsid w:val="6350A72F"/>
    <w:rsid w:val="635CC42D"/>
    <w:rsid w:val="6361D19D"/>
    <w:rsid w:val="636BD0EA"/>
    <w:rsid w:val="637D6594"/>
    <w:rsid w:val="638397A2"/>
    <w:rsid w:val="63995513"/>
    <w:rsid w:val="639C9BC9"/>
    <w:rsid w:val="639FD820"/>
    <w:rsid w:val="63AD4036"/>
    <w:rsid w:val="63AD9B2D"/>
    <w:rsid w:val="63AE0640"/>
    <w:rsid w:val="63B79735"/>
    <w:rsid w:val="63C2710C"/>
    <w:rsid w:val="63D4179F"/>
    <w:rsid w:val="63D448D5"/>
    <w:rsid w:val="63D987A3"/>
    <w:rsid w:val="63DB92DA"/>
    <w:rsid w:val="63DF15E8"/>
    <w:rsid w:val="63E731C8"/>
    <w:rsid w:val="63EE90B7"/>
    <w:rsid w:val="63F42EBE"/>
    <w:rsid w:val="63F5024D"/>
    <w:rsid w:val="63FDD8FB"/>
    <w:rsid w:val="63FDE55E"/>
    <w:rsid w:val="640AC6DC"/>
    <w:rsid w:val="640DE40E"/>
    <w:rsid w:val="6415937D"/>
    <w:rsid w:val="641BB44C"/>
    <w:rsid w:val="641BF29F"/>
    <w:rsid w:val="6420ACB2"/>
    <w:rsid w:val="6426EF92"/>
    <w:rsid w:val="642E1DA2"/>
    <w:rsid w:val="6430B005"/>
    <w:rsid w:val="6436363F"/>
    <w:rsid w:val="6438B597"/>
    <w:rsid w:val="643DE772"/>
    <w:rsid w:val="643E3340"/>
    <w:rsid w:val="644BE2AF"/>
    <w:rsid w:val="6453B294"/>
    <w:rsid w:val="6457333A"/>
    <w:rsid w:val="645A1CF9"/>
    <w:rsid w:val="64632022"/>
    <w:rsid w:val="646B94DD"/>
    <w:rsid w:val="646F4864"/>
    <w:rsid w:val="64748568"/>
    <w:rsid w:val="64801A30"/>
    <w:rsid w:val="6481357E"/>
    <w:rsid w:val="64846292"/>
    <w:rsid w:val="648CA9A6"/>
    <w:rsid w:val="648E9693"/>
    <w:rsid w:val="648EAA0D"/>
    <w:rsid w:val="64952675"/>
    <w:rsid w:val="64963CAB"/>
    <w:rsid w:val="64985881"/>
    <w:rsid w:val="64A6E528"/>
    <w:rsid w:val="64B44691"/>
    <w:rsid w:val="64B5AD09"/>
    <w:rsid w:val="64BAF0E0"/>
    <w:rsid w:val="64CA29FC"/>
    <w:rsid w:val="64D587EC"/>
    <w:rsid w:val="64D89307"/>
    <w:rsid w:val="64DA8DF6"/>
    <w:rsid w:val="64DB163E"/>
    <w:rsid w:val="64DBF1D2"/>
    <w:rsid w:val="64E7777B"/>
    <w:rsid w:val="64F30917"/>
    <w:rsid w:val="64FB60BE"/>
    <w:rsid w:val="64FF687A"/>
    <w:rsid w:val="64FF9922"/>
    <w:rsid w:val="650EF633"/>
    <w:rsid w:val="650FDCA3"/>
    <w:rsid w:val="65135F60"/>
    <w:rsid w:val="65143F4B"/>
    <w:rsid w:val="6515052C"/>
    <w:rsid w:val="65172388"/>
    <w:rsid w:val="651BDBA1"/>
    <w:rsid w:val="65231E06"/>
    <w:rsid w:val="6523225C"/>
    <w:rsid w:val="65249EF2"/>
    <w:rsid w:val="65257A22"/>
    <w:rsid w:val="65324E2B"/>
    <w:rsid w:val="6538CBF8"/>
    <w:rsid w:val="653E5927"/>
    <w:rsid w:val="653FB28B"/>
    <w:rsid w:val="654045A7"/>
    <w:rsid w:val="6547B859"/>
    <w:rsid w:val="6553B830"/>
    <w:rsid w:val="6554BEAC"/>
    <w:rsid w:val="656349CC"/>
    <w:rsid w:val="6563D02B"/>
    <w:rsid w:val="65667619"/>
    <w:rsid w:val="65736683"/>
    <w:rsid w:val="65794D3F"/>
    <w:rsid w:val="657D12B9"/>
    <w:rsid w:val="6584552D"/>
    <w:rsid w:val="65955963"/>
    <w:rsid w:val="65AAC400"/>
    <w:rsid w:val="65ACB9E1"/>
    <w:rsid w:val="65B023F0"/>
    <w:rsid w:val="65B1C62D"/>
    <w:rsid w:val="65B1F91E"/>
    <w:rsid w:val="65B35E87"/>
    <w:rsid w:val="65B488CC"/>
    <w:rsid w:val="65BBD270"/>
    <w:rsid w:val="65BF270E"/>
    <w:rsid w:val="65C3A5E1"/>
    <w:rsid w:val="65C64025"/>
    <w:rsid w:val="65CE5AB2"/>
    <w:rsid w:val="65CE898F"/>
    <w:rsid w:val="65D2F996"/>
    <w:rsid w:val="65D38A9B"/>
    <w:rsid w:val="65D3F942"/>
    <w:rsid w:val="65D78B1A"/>
    <w:rsid w:val="65DD6A49"/>
    <w:rsid w:val="65E50FB4"/>
    <w:rsid w:val="65F4ACE2"/>
    <w:rsid w:val="65FE190D"/>
    <w:rsid w:val="65FEC41B"/>
    <w:rsid w:val="6601ECBC"/>
    <w:rsid w:val="66078D59"/>
    <w:rsid w:val="6611F02B"/>
    <w:rsid w:val="661352D7"/>
    <w:rsid w:val="66162915"/>
    <w:rsid w:val="661A377C"/>
    <w:rsid w:val="661CB6B0"/>
    <w:rsid w:val="661E2FBB"/>
    <w:rsid w:val="662119B8"/>
    <w:rsid w:val="66245653"/>
    <w:rsid w:val="66294DF0"/>
    <w:rsid w:val="662B5ACA"/>
    <w:rsid w:val="6640888D"/>
    <w:rsid w:val="6643D183"/>
    <w:rsid w:val="6656C4A6"/>
    <w:rsid w:val="6662CBF3"/>
    <w:rsid w:val="6663675F"/>
    <w:rsid w:val="66663FB2"/>
    <w:rsid w:val="666DAD2D"/>
    <w:rsid w:val="6671D6CA"/>
    <w:rsid w:val="66766820"/>
    <w:rsid w:val="667A91E9"/>
    <w:rsid w:val="668178F2"/>
    <w:rsid w:val="6681C49C"/>
    <w:rsid w:val="66868452"/>
    <w:rsid w:val="6687A373"/>
    <w:rsid w:val="668F5BFE"/>
    <w:rsid w:val="6690DA9E"/>
    <w:rsid w:val="669A28E9"/>
    <w:rsid w:val="66A79E78"/>
    <w:rsid w:val="66C019C7"/>
    <w:rsid w:val="66C45C0F"/>
    <w:rsid w:val="66C649B5"/>
    <w:rsid w:val="66C7D1A2"/>
    <w:rsid w:val="66D4134E"/>
    <w:rsid w:val="66D5833F"/>
    <w:rsid w:val="66DF6897"/>
    <w:rsid w:val="66EA5CE5"/>
    <w:rsid w:val="66F82E9D"/>
    <w:rsid w:val="66F90012"/>
    <w:rsid w:val="6703AC1B"/>
    <w:rsid w:val="671173EC"/>
    <w:rsid w:val="67133C9C"/>
    <w:rsid w:val="671F6E3C"/>
    <w:rsid w:val="672C8A23"/>
    <w:rsid w:val="6736FA2D"/>
    <w:rsid w:val="67411EE3"/>
    <w:rsid w:val="674233C3"/>
    <w:rsid w:val="674D299B"/>
    <w:rsid w:val="674F368E"/>
    <w:rsid w:val="67503E9A"/>
    <w:rsid w:val="67594841"/>
    <w:rsid w:val="67623DB1"/>
    <w:rsid w:val="6765146A"/>
    <w:rsid w:val="676B0CEB"/>
    <w:rsid w:val="67732D95"/>
    <w:rsid w:val="67739CD4"/>
    <w:rsid w:val="677CDCDB"/>
    <w:rsid w:val="67813AAA"/>
    <w:rsid w:val="678E6E81"/>
    <w:rsid w:val="679DBD1D"/>
    <w:rsid w:val="67A33A9E"/>
    <w:rsid w:val="67A51DC3"/>
    <w:rsid w:val="67B583B9"/>
    <w:rsid w:val="67D199DB"/>
    <w:rsid w:val="67E79828"/>
    <w:rsid w:val="67E93ADB"/>
    <w:rsid w:val="67ED23C2"/>
    <w:rsid w:val="67F536A6"/>
    <w:rsid w:val="67F82842"/>
    <w:rsid w:val="67F95569"/>
    <w:rsid w:val="67FF18C7"/>
    <w:rsid w:val="68000E01"/>
    <w:rsid w:val="680426DA"/>
    <w:rsid w:val="6807B3C0"/>
    <w:rsid w:val="681DA6DE"/>
    <w:rsid w:val="682F75CA"/>
    <w:rsid w:val="68342A84"/>
    <w:rsid w:val="6836B023"/>
    <w:rsid w:val="683B5E45"/>
    <w:rsid w:val="68446C20"/>
    <w:rsid w:val="684CC769"/>
    <w:rsid w:val="684F0EE2"/>
    <w:rsid w:val="6852EDA8"/>
    <w:rsid w:val="685D1AE4"/>
    <w:rsid w:val="686BA74B"/>
    <w:rsid w:val="6874FA3B"/>
    <w:rsid w:val="68802364"/>
    <w:rsid w:val="6880CB60"/>
    <w:rsid w:val="6883DF31"/>
    <w:rsid w:val="688C5E19"/>
    <w:rsid w:val="68A279A4"/>
    <w:rsid w:val="68A3954A"/>
    <w:rsid w:val="68A5A3B3"/>
    <w:rsid w:val="68AB2789"/>
    <w:rsid w:val="68ACB7B3"/>
    <w:rsid w:val="68AEA1A7"/>
    <w:rsid w:val="68B2EFFA"/>
    <w:rsid w:val="68B434B9"/>
    <w:rsid w:val="68B53DF1"/>
    <w:rsid w:val="68BAA536"/>
    <w:rsid w:val="68C5CBCF"/>
    <w:rsid w:val="68C90B45"/>
    <w:rsid w:val="68CC86A3"/>
    <w:rsid w:val="68CE34EC"/>
    <w:rsid w:val="68D0767A"/>
    <w:rsid w:val="68D3B9E3"/>
    <w:rsid w:val="68E55F89"/>
    <w:rsid w:val="68EDCF26"/>
    <w:rsid w:val="68EF73E2"/>
    <w:rsid w:val="68F22286"/>
    <w:rsid w:val="68F442E4"/>
    <w:rsid w:val="68F848A9"/>
    <w:rsid w:val="68FA229E"/>
    <w:rsid w:val="68FCF16D"/>
    <w:rsid w:val="69011D09"/>
    <w:rsid w:val="690B63ED"/>
    <w:rsid w:val="690F327C"/>
    <w:rsid w:val="69124280"/>
    <w:rsid w:val="6919164D"/>
    <w:rsid w:val="691B1DE6"/>
    <w:rsid w:val="6925DE51"/>
    <w:rsid w:val="692B180F"/>
    <w:rsid w:val="692DB4A5"/>
    <w:rsid w:val="693ED758"/>
    <w:rsid w:val="6940FF20"/>
    <w:rsid w:val="69552D61"/>
    <w:rsid w:val="695F2761"/>
    <w:rsid w:val="696C42AB"/>
    <w:rsid w:val="6971FDBA"/>
    <w:rsid w:val="69778AE4"/>
    <w:rsid w:val="698D909E"/>
    <w:rsid w:val="69988BAC"/>
    <w:rsid w:val="69A0087D"/>
    <w:rsid w:val="69A489F6"/>
    <w:rsid w:val="69A4A942"/>
    <w:rsid w:val="69A4AE50"/>
    <w:rsid w:val="69A4D54E"/>
    <w:rsid w:val="69A61CAE"/>
    <w:rsid w:val="69AEFFE9"/>
    <w:rsid w:val="69BE92EF"/>
    <w:rsid w:val="69BF15E8"/>
    <w:rsid w:val="69C64B84"/>
    <w:rsid w:val="69CC730E"/>
    <w:rsid w:val="69D1259F"/>
    <w:rsid w:val="69D36D57"/>
    <w:rsid w:val="69D59B35"/>
    <w:rsid w:val="69DC1C90"/>
    <w:rsid w:val="69E29CC9"/>
    <w:rsid w:val="69E59B59"/>
    <w:rsid w:val="69EADC26"/>
    <w:rsid w:val="69F31B13"/>
    <w:rsid w:val="69F8C93A"/>
    <w:rsid w:val="6A00EB24"/>
    <w:rsid w:val="6A052948"/>
    <w:rsid w:val="6A0FC442"/>
    <w:rsid w:val="6A15E4AB"/>
    <w:rsid w:val="6A1B8EB1"/>
    <w:rsid w:val="6A28473E"/>
    <w:rsid w:val="6A35FFB8"/>
    <w:rsid w:val="6A39E329"/>
    <w:rsid w:val="6A3ED089"/>
    <w:rsid w:val="6A4766CF"/>
    <w:rsid w:val="6A570FA1"/>
    <w:rsid w:val="6A5AD0E3"/>
    <w:rsid w:val="6A5CD04E"/>
    <w:rsid w:val="6A5D2782"/>
    <w:rsid w:val="6A685704"/>
    <w:rsid w:val="6A6AA74C"/>
    <w:rsid w:val="6A6D0689"/>
    <w:rsid w:val="6A8276EE"/>
    <w:rsid w:val="6A8C5741"/>
    <w:rsid w:val="6A914FF7"/>
    <w:rsid w:val="6AA1AE93"/>
    <w:rsid w:val="6AA3923F"/>
    <w:rsid w:val="6AADD24B"/>
    <w:rsid w:val="6AC2F418"/>
    <w:rsid w:val="6AD05925"/>
    <w:rsid w:val="6AD6A4B9"/>
    <w:rsid w:val="6AE9B4C6"/>
    <w:rsid w:val="6AEB9417"/>
    <w:rsid w:val="6AEDD4E1"/>
    <w:rsid w:val="6AF2A57D"/>
    <w:rsid w:val="6B065033"/>
    <w:rsid w:val="6B10CDC7"/>
    <w:rsid w:val="6B1B0CCB"/>
    <w:rsid w:val="6B1BE1C2"/>
    <w:rsid w:val="6B2548D1"/>
    <w:rsid w:val="6B28B478"/>
    <w:rsid w:val="6B310B19"/>
    <w:rsid w:val="6B46401D"/>
    <w:rsid w:val="6B4E4E4F"/>
    <w:rsid w:val="6B55CAC5"/>
    <w:rsid w:val="6B5A73A1"/>
    <w:rsid w:val="6B5FD86B"/>
    <w:rsid w:val="6B60BCFC"/>
    <w:rsid w:val="6B70F5BC"/>
    <w:rsid w:val="6B76CC70"/>
    <w:rsid w:val="6B7EACA7"/>
    <w:rsid w:val="6B833EC0"/>
    <w:rsid w:val="6B89BB1B"/>
    <w:rsid w:val="6B92DA94"/>
    <w:rsid w:val="6B946008"/>
    <w:rsid w:val="6B9ACF24"/>
    <w:rsid w:val="6BAC4307"/>
    <w:rsid w:val="6BACDC7F"/>
    <w:rsid w:val="6BB27513"/>
    <w:rsid w:val="6BB8CE07"/>
    <w:rsid w:val="6BBB49C6"/>
    <w:rsid w:val="6BBE8304"/>
    <w:rsid w:val="6BC19E17"/>
    <w:rsid w:val="6BC58783"/>
    <w:rsid w:val="6BC9DD18"/>
    <w:rsid w:val="6BD71700"/>
    <w:rsid w:val="6BD75C61"/>
    <w:rsid w:val="6BDAADCF"/>
    <w:rsid w:val="6BDAD79D"/>
    <w:rsid w:val="6BDE10D4"/>
    <w:rsid w:val="6BDEA84C"/>
    <w:rsid w:val="6BE067B5"/>
    <w:rsid w:val="6BEFA6A5"/>
    <w:rsid w:val="6BF1F598"/>
    <w:rsid w:val="6BF4A66A"/>
    <w:rsid w:val="6BF857BE"/>
    <w:rsid w:val="6BFCC6BF"/>
    <w:rsid w:val="6C03AE53"/>
    <w:rsid w:val="6C04968D"/>
    <w:rsid w:val="6C14FB8A"/>
    <w:rsid w:val="6C1C08B3"/>
    <w:rsid w:val="6C1DCE32"/>
    <w:rsid w:val="6C205AE1"/>
    <w:rsid w:val="6C224AF7"/>
    <w:rsid w:val="6C24B995"/>
    <w:rsid w:val="6C271D67"/>
    <w:rsid w:val="6C272E5F"/>
    <w:rsid w:val="6C299B63"/>
    <w:rsid w:val="6C30E3BB"/>
    <w:rsid w:val="6C335301"/>
    <w:rsid w:val="6C39D660"/>
    <w:rsid w:val="6C3A1251"/>
    <w:rsid w:val="6C40028C"/>
    <w:rsid w:val="6C43B72A"/>
    <w:rsid w:val="6C460D3D"/>
    <w:rsid w:val="6C49180F"/>
    <w:rsid w:val="6C525CE3"/>
    <w:rsid w:val="6C5CCF31"/>
    <w:rsid w:val="6C5D3EC1"/>
    <w:rsid w:val="6C62B018"/>
    <w:rsid w:val="6C66C79F"/>
    <w:rsid w:val="6C6C3419"/>
    <w:rsid w:val="6C781735"/>
    <w:rsid w:val="6C79FC40"/>
    <w:rsid w:val="6C7EB604"/>
    <w:rsid w:val="6C81AF4E"/>
    <w:rsid w:val="6C8FB902"/>
    <w:rsid w:val="6CA2327D"/>
    <w:rsid w:val="6CA9FF2C"/>
    <w:rsid w:val="6CBBBFB3"/>
    <w:rsid w:val="6CBF51B0"/>
    <w:rsid w:val="6CC53DD6"/>
    <w:rsid w:val="6CC99AF7"/>
    <w:rsid w:val="6CCBEFB6"/>
    <w:rsid w:val="6CD2C9CB"/>
    <w:rsid w:val="6CD6F21C"/>
    <w:rsid w:val="6CDB490E"/>
    <w:rsid w:val="6CDC2AB8"/>
    <w:rsid w:val="6CDC3526"/>
    <w:rsid w:val="6CDE36AD"/>
    <w:rsid w:val="6CE5088A"/>
    <w:rsid w:val="6CE740C7"/>
    <w:rsid w:val="6CFDAF63"/>
    <w:rsid w:val="6CFEB677"/>
    <w:rsid w:val="6D131912"/>
    <w:rsid w:val="6D194F4D"/>
    <w:rsid w:val="6D1CA305"/>
    <w:rsid w:val="6D26B204"/>
    <w:rsid w:val="6D37CF4A"/>
    <w:rsid w:val="6D3BC787"/>
    <w:rsid w:val="6D3CF677"/>
    <w:rsid w:val="6D6177E3"/>
    <w:rsid w:val="6D690681"/>
    <w:rsid w:val="6D6EC906"/>
    <w:rsid w:val="6D72931A"/>
    <w:rsid w:val="6D737516"/>
    <w:rsid w:val="6D73BC09"/>
    <w:rsid w:val="6D753CE3"/>
    <w:rsid w:val="6D765EDB"/>
    <w:rsid w:val="6D76C06E"/>
    <w:rsid w:val="6D7F6EC3"/>
    <w:rsid w:val="6D822037"/>
    <w:rsid w:val="6D88945E"/>
    <w:rsid w:val="6D9362BB"/>
    <w:rsid w:val="6D9D44EC"/>
    <w:rsid w:val="6DA887E6"/>
    <w:rsid w:val="6DACB01C"/>
    <w:rsid w:val="6DC0443A"/>
    <w:rsid w:val="6DC21805"/>
    <w:rsid w:val="6DC4B849"/>
    <w:rsid w:val="6DCD1B74"/>
    <w:rsid w:val="6DD01205"/>
    <w:rsid w:val="6DD0A318"/>
    <w:rsid w:val="6DD18BB0"/>
    <w:rsid w:val="6DD38D37"/>
    <w:rsid w:val="6DD3A3D3"/>
    <w:rsid w:val="6DD57200"/>
    <w:rsid w:val="6DD9E482"/>
    <w:rsid w:val="6DEA5C9D"/>
    <w:rsid w:val="6E006A2F"/>
    <w:rsid w:val="6E1FB151"/>
    <w:rsid w:val="6E26952B"/>
    <w:rsid w:val="6E2E50AC"/>
    <w:rsid w:val="6E46840A"/>
    <w:rsid w:val="6E4783E7"/>
    <w:rsid w:val="6E5990E9"/>
    <w:rsid w:val="6E62709F"/>
    <w:rsid w:val="6E656313"/>
    <w:rsid w:val="6E6CE8B8"/>
    <w:rsid w:val="6E746698"/>
    <w:rsid w:val="6E7A7FF7"/>
    <w:rsid w:val="6E9AB202"/>
    <w:rsid w:val="6E9EDAC6"/>
    <w:rsid w:val="6EA14314"/>
    <w:rsid w:val="6EA31624"/>
    <w:rsid w:val="6EA37E24"/>
    <w:rsid w:val="6EA3ACA7"/>
    <w:rsid w:val="6EA6A8D9"/>
    <w:rsid w:val="6EADF9E7"/>
    <w:rsid w:val="6EAE1691"/>
    <w:rsid w:val="6EAE9D76"/>
    <w:rsid w:val="6EB2DABC"/>
    <w:rsid w:val="6EC267BA"/>
    <w:rsid w:val="6ECC7D8C"/>
    <w:rsid w:val="6ED815D5"/>
    <w:rsid w:val="6EDF4633"/>
    <w:rsid w:val="6EE23C62"/>
    <w:rsid w:val="6EE3432F"/>
    <w:rsid w:val="6EEB5D48"/>
    <w:rsid w:val="6EFD56A8"/>
    <w:rsid w:val="6F01BB06"/>
    <w:rsid w:val="6F042C9E"/>
    <w:rsid w:val="6F048C64"/>
    <w:rsid w:val="6F0C9809"/>
    <w:rsid w:val="6F1635E3"/>
    <w:rsid w:val="6F18F7D2"/>
    <w:rsid w:val="6F1DFA1E"/>
    <w:rsid w:val="6F22AA4B"/>
    <w:rsid w:val="6F23538C"/>
    <w:rsid w:val="6F25BD10"/>
    <w:rsid w:val="6F2A967C"/>
    <w:rsid w:val="6F30E1E4"/>
    <w:rsid w:val="6F315BA7"/>
    <w:rsid w:val="6F4857FA"/>
    <w:rsid w:val="6F4A9C9E"/>
    <w:rsid w:val="6F51E7FB"/>
    <w:rsid w:val="6F5E3608"/>
    <w:rsid w:val="6F6982E9"/>
    <w:rsid w:val="6F6B33E4"/>
    <w:rsid w:val="6F6F5A02"/>
    <w:rsid w:val="6F7027E1"/>
    <w:rsid w:val="6F778A89"/>
    <w:rsid w:val="6F791F13"/>
    <w:rsid w:val="6F7E2243"/>
    <w:rsid w:val="6F86F5F5"/>
    <w:rsid w:val="6F933E23"/>
    <w:rsid w:val="6F947B9B"/>
    <w:rsid w:val="6F94ADFA"/>
    <w:rsid w:val="6F9A0225"/>
    <w:rsid w:val="6F9E10B9"/>
    <w:rsid w:val="6FA29099"/>
    <w:rsid w:val="6FA2DD10"/>
    <w:rsid w:val="6FA70B7B"/>
    <w:rsid w:val="6FA7142D"/>
    <w:rsid w:val="6FAD9FF2"/>
    <w:rsid w:val="6FB29688"/>
    <w:rsid w:val="6FB3BECC"/>
    <w:rsid w:val="6FBA414A"/>
    <w:rsid w:val="6FCD1F1C"/>
    <w:rsid w:val="6FD207E6"/>
    <w:rsid w:val="6FDABA49"/>
    <w:rsid w:val="6FE08E55"/>
    <w:rsid w:val="6FFC52B6"/>
    <w:rsid w:val="6FFCAD69"/>
    <w:rsid w:val="7001987C"/>
    <w:rsid w:val="700536EE"/>
    <w:rsid w:val="70086A7F"/>
    <w:rsid w:val="700CB047"/>
    <w:rsid w:val="7020C8BC"/>
    <w:rsid w:val="702DBD25"/>
    <w:rsid w:val="703533F6"/>
    <w:rsid w:val="70358B91"/>
    <w:rsid w:val="7040EE96"/>
    <w:rsid w:val="70441B58"/>
    <w:rsid w:val="704508EE"/>
    <w:rsid w:val="70467DAC"/>
    <w:rsid w:val="7048A23B"/>
    <w:rsid w:val="704EC10E"/>
    <w:rsid w:val="70534A11"/>
    <w:rsid w:val="705539C4"/>
    <w:rsid w:val="7055E5E5"/>
    <w:rsid w:val="70588F39"/>
    <w:rsid w:val="705DD8C1"/>
    <w:rsid w:val="705DFF8D"/>
    <w:rsid w:val="705E5740"/>
    <w:rsid w:val="706EA4DA"/>
    <w:rsid w:val="70750CDC"/>
    <w:rsid w:val="707597E7"/>
    <w:rsid w:val="707660DF"/>
    <w:rsid w:val="7078879E"/>
    <w:rsid w:val="707D085E"/>
    <w:rsid w:val="7084B57E"/>
    <w:rsid w:val="70890518"/>
    <w:rsid w:val="708E23A0"/>
    <w:rsid w:val="709B19F2"/>
    <w:rsid w:val="70A694FB"/>
    <w:rsid w:val="70ACE9CC"/>
    <w:rsid w:val="70AD353C"/>
    <w:rsid w:val="70B25C6F"/>
    <w:rsid w:val="70B44630"/>
    <w:rsid w:val="70B5AC82"/>
    <w:rsid w:val="70BE16BD"/>
    <w:rsid w:val="70C13B07"/>
    <w:rsid w:val="70CE06BB"/>
    <w:rsid w:val="70D06173"/>
    <w:rsid w:val="70D83884"/>
    <w:rsid w:val="70DA61D5"/>
    <w:rsid w:val="70DCC98D"/>
    <w:rsid w:val="70E5C8FE"/>
    <w:rsid w:val="70F357E5"/>
    <w:rsid w:val="70F75901"/>
    <w:rsid w:val="70F9A79B"/>
    <w:rsid w:val="70FFA0E7"/>
    <w:rsid w:val="7114F056"/>
    <w:rsid w:val="711E255A"/>
    <w:rsid w:val="711EB52B"/>
    <w:rsid w:val="7122BA83"/>
    <w:rsid w:val="7124459A"/>
    <w:rsid w:val="7124B9F6"/>
    <w:rsid w:val="712612A4"/>
    <w:rsid w:val="71261ABA"/>
    <w:rsid w:val="7129F582"/>
    <w:rsid w:val="712F3BD0"/>
    <w:rsid w:val="713D3715"/>
    <w:rsid w:val="71494C90"/>
    <w:rsid w:val="71551A72"/>
    <w:rsid w:val="715B87A8"/>
    <w:rsid w:val="716B0993"/>
    <w:rsid w:val="7170EF96"/>
    <w:rsid w:val="7178F3F7"/>
    <w:rsid w:val="717962EB"/>
    <w:rsid w:val="717E023F"/>
    <w:rsid w:val="717E56B4"/>
    <w:rsid w:val="7183ABD1"/>
    <w:rsid w:val="718B0FF3"/>
    <w:rsid w:val="7193CAF8"/>
    <w:rsid w:val="7195CF70"/>
    <w:rsid w:val="719AA8D9"/>
    <w:rsid w:val="719EE8CC"/>
    <w:rsid w:val="719F41F9"/>
    <w:rsid w:val="71A10373"/>
    <w:rsid w:val="71A310B2"/>
    <w:rsid w:val="71A46776"/>
    <w:rsid w:val="71AD511B"/>
    <w:rsid w:val="71B30952"/>
    <w:rsid w:val="71B3B754"/>
    <w:rsid w:val="71B3C178"/>
    <w:rsid w:val="71B4C62C"/>
    <w:rsid w:val="71B7AD7D"/>
    <w:rsid w:val="71BEA0ED"/>
    <w:rsid w:val="71C68CA3"/>
    <w:rsid w:val="71CA4861"/>
    <w:rsid w:val="71D56769"/>
    <w:rsid w:val="71D79657"/>
    <w:rsid w:val="71DB2471"/>
    <w:rsid w:val="71E6DA78"/>
    <w:rsid w:val="71EAD4CD"/>
    <w:rsid w:val="71EB37F8"/>
    <w:rsid w:val="71F01151"/>
    <w:rsid w:val="71F9D98A"/>
    <w:rsid w:val="7203B573"/>
    <w:rsid w:val="7208FDE0"/>
    <w:rsid w:val="720D0D15"/>
    <w:rsid w:val="7212D433"/>
    <w:rsid w:val="721B30F4"/>
    <w:rsid w:val="721BADB4"/>
    <w:rsid w:val="721F7B7B"/>
    <w:rsid w:val="72229921"/>
    <w:rsid w:val="72292BF5"/>
    <w:rsid w:val="72296EBF"/>
    <w:rsid w:val="722F351A"/>
    <w:rsid w:val="723373BF"/>
    <w:rsid w:val="724E8148"/>
    <w:rsid w:val="725559CA"/>
    <w:rsid w:val="725CF1DB"/>
    <w:rsid w:val="725EABF0"/>
    <w:rsid w:val="7264F5D6"/>
    <w:rsid w:val="726C3D4B"/>
    <w:rsid w:val="72784805"/>
    <w:rsid w:val="727F5183"/>
    <w:rsid w:val="72809EFE"/>
    <w:rsid w:val="7284C2D3"/>
    <w:rsid w:val="72871036"/>
    <w:rsid w:val="7290640A"/>
    <w:rsid w:val="7293B55D"/>
    <w:rsid w:val="729447F3"/>
    <w:rsid w:val="729B0418"/>
    <w:rsid w:val="72A0AE6C"/>
    <w:rsid w:val="72A5BBB3"/>
    <w:rsid w:val="72A66539"/>
    <w:rsid w:val="72ACB467"/>
    <w:rsid w:val="72B116E1"/>
    <w:rsid w:val="72B17E9D"/>
    <w:rsid w:val="72BB6FE2"/>
    <w:rsid w:val="72BCAB85"/>
    <w:rsid w:val="72BCB548"/>
    <w:rsid w:val="72BFC711"/>
    <w:rsid w:val="72C12298"/>
    <w:rsid w:val="72CB471C"/>
    <w:rsid w:val="72D68CE1"/>
    <w:rsid w:val="72DFD09E"/>
    <w:rsid w:val="72E02BE8"/>
    <w:rsid w:val="72E16456"/>
    <w:rsid w:val="72E3D678"/>
    <w:rsid w:val="72EA1C43"/>
    <w:rsid w:val="72EBDB81"/>
    <w:rsid w:val="72F0A6EF"/>
    <w:rsid w:val="72F194DB"/>
    <w:rsid w:val="72F1CA5A"/>
    <w:rsid w:val="72F48103"/>
    <w:rsid w:val="72FCA1DD"/>
    <w:rsid w:val="72FE4720"/>
    <w:rsid w:val="73030F0C"/>
    <w:rsid w:val="7303D475"/>
    <w:rsid w:val="730E808A"/>
    <w:rsid w:val="7316C0BB"/>
    <w:rsid w:val="731761B0"/>
    <w:rsid w:val="731CEBD0"/>
    <w:rsid w:val="731CFE6C"/>
    <w:rsid w:val="731D66EF"/>
    <w:rsid w:val="7331A043"/>
    <w:rsid w:val="733DA36F"/>
    <w:rsid w:val="734A9BD4"/>
    <w:rsid w:val="734B6C3C"/>
    <w:rsid w:val="735B6EA9"/>
    <w:rsid w:val="7362D888"/>
    <w:rsid w:val="736880F8"/>
    <w:rsid w:val="736AA40B"/>
    <w:rsid w:val="736EAA8C"/>
    <w:rsid w:val="737B397D"/>
    <w:rsid w:val="737DBE9B"/>
    <w:rsid w:val="738C0EA9"/>
    <w:rsid w:val="739171D2"/>
    <w:rsid w:val="7392A185"/>
    <w:rsid w:val="73934A50"/>
    <w:rsid w:val="7396D5CF"/>
    <w:rsid w:val="73A558D1"/>
    <w:rsid w:val="73A79F05"/>
    <w:rsid w:val="73A7A5F1"/>
    <w:rsid w:val="73A9ACFD"/>
    <w:rsid w:val="73AB5DF3"/>
    <w:rsid w:val="73AD4578"/>
    <w:rsid w:val="73BCC643"/>
    <w:rsid w:val="73C46BCD"/>
    <w:rsid w:val="73C8DA08"/>
    <w:rsid w:val="73C98537"/>
    <w:rsid w:val="73CA6D2D"/>
    <w:rsid w:val="73CEB9D9"/>
    <w:rsid w:val="73CF7ADC"/>
    <w:rsid w:val="73DF7E23"/>
    <w:rsid w:val="73E0861C"/>
    <w:rsid w:val="73E0F5FE"/>
    <w:rsid w:val="73E2575C"/>
    <w:rsid w:val="73E3B892"/>
    <w:rsid w:val="73E77021"/>
    <w:rsid w:val="73E8F44D"/>
    <w:rsid w:val="73EE17CA"/>
    <w:rsid w:val="73FECD4D"/>
    <w:rsid w:val="740072F2"/>
    <w:rsid w:val="740BB8EB"/>
    <w:rsid w:val="74199E67"/>
    <w:rsid w:val="741A176F"/>
    <w:rsid w:val="741E7D49"/>
    <w:rsid w:val="74235533"/>
    <w:rsid w:val="742568B4"/>
    <w:rsid w:val="74378AAC"/>
    <w:rsid w:val="743A5C20"/>
    <w:rsid w:val="743C0864"/>
    <w:rsid w:val="743F1405"/>
    <w:rsid w:val="743F5389"/>
    <w:rsid w:val="74438C77"/>
    <w:rsid w:val="744D0381"/>
    <w:rsid w:val="74611F73"/>
    <w:rsid w:val="74692ABF"/>
    <w:rsid w:val="746BCEA3"/>
    <w:rsid w:val="7481A88D"/>
    <w:rsid w:val="748293EA"/>
    <w:rsid w:val="74832492"/>
    <w:rsid w:val="74889084"/>
    <w:rsid w:val="7488923B"/>
    <w:rsid w:val="74991CB7"/>
    <w:rsid w:val="74AB4BE6"/>
    <w:rsid w:val="74B53BD2"/>
    <w:rsid w:val="74BA9B49"/>
    <w:rsid w:val="74BCA1E3"/>
    <w:rsid w:val="74C0ABFF"/>
    <w:rsid w:val="74C3F687"/>
    <w:rsid w:val="74C9284C"/>
    <w:rsid w:val="74CDA0CE"/>
    <w:rsid w:val="74D422F4"/>
    <w:rsid w:val="74D591D0"/>
    <w:rsid w:val="74D760E9"/>
    <w:rsid w:val="74D94B3E"/>
    <w:rsid w:val="74D97A91"/>
    <w:rsid w:val="74E20275"/>
    <w:rsid w:val="74EDE009"/>
    <w:rsid w:val="74F00A09"/>
    <w:rsid w:val="74F1E6B0"/>
    <w:rsid w:val="74F549F0"/>
    <w:rsid w:val="74F73148"/>
    <w:rsid w:val="74FB8539"/>
    <w:rsid w:val="751233BC"/>
    <w:rsid w:val="75162785"/>
    <w:rsid w:val="75171EE5"/>
    <w:rsid w:val="751ADC16"/>
    <w:rsid w:val="751E974E"/>
    <w:rsid w:val="751F7318"/>
    <w:rsid w:val="75223231"/>
    <w:rsid w:val="752823E4"/>
    <w:rsid w:val="752A6315"/>
    <w:rsid w:val="752B9041"/>
    <w:rsid w:val="752F88FF"/>
    <w:rsid w:val="75470337"/>
    <w:rsid w:val="75483B2D"/>
    <w:rsid w:val="754A9C43"/>
    <w:rsid w:val="754B6756"/>
    <w:rsid w:val="754D00B4"/>
    <w:rsid w:val="7551B9D1"/>
    <w:rsid w:val="755DD7B5"/>
    <w:rsid w:val="755F1B57"/>
    <w:rsid w:val="756047C5"/>
    <w:rsid w:val="756062EF"/>
    <w:rsid w:val="7561FED0"/>
    <w:rsid w:val="758F4A0B"/>
    <w:rsid w:val="759700E9"/>
    <w:rsid w:val="75A7ADC2"/>
    <w:rsid w:val="75ACEAC5"/>
    <w:rsid w:val="75B52E38"/>
    <w:rsid w:val="75B6DFE0"/>
    <w:rsid w:val="75CBCE0A"/>
    <w:rsid w:val="75CCDE5C"/>
    <w:rsid w:val="75D85B8E"/>
    <w:rsid w:val="75DF5E3C"/>
    <w:rsid w:val="75E35163"/>
    <w:rsid w:val="75F89577"/>
    <w:rsid w:val="75FA7593"/>
    <w:rsid w:val="75FE4814"/>
    <w:rsid w:val="760FB971"/>
    <w:rsid w:val="76200E26"/>
    <w:rsid w:val="7621CFA3"/>
    <w:rsid w:val="7626F7FE"/>
    <w:rsid w:val="762F92A2"/>
    <w:rsid w:val="7635217D"/>
    <w:rsid w:val="7639C1D3"/>
    <w:rsid w:val="764770CF"/>
    <w:rsid w:val="7650F333"/>
    <w:rsid w:val="7658D9DE"/>
    <w:rsid w:val="76623D0C"/>
    <w:rsid w:val="7663CB41"/>
    <w:rsid w:val="767E487C"/>
    <w:rsid w:val="7683396B"/>
    <w:rsid w:val="768FD992"/>
    <w:rsid w:val="769322CD"/>
    <w:rsid w:val="76A6916C"/>
    <w:rsid w:val="76A8A68D"/>
    <w:rsid w:val="76AEA7E7"/>
    <w:rsid w:val="76B37F0A"/>
    <w:rsid w:val="76B4F910"/>
    <w:rsid w:val="76B575E8"/>
    <w:rsid w:val="76BE0292"/>
    <w:rsid w:val="76D0672D"/>
    <w:rsid w:val="76D66A0E"/>
    <w:rsid w:val="76E420B1"/>
    <w:rsid w:val="76ECEC81"/>
    <w:rsid w:val="76EF1ED7"/>
    <w:rsid w:val="76F12DF4"/>
    <w:rsid w:val="76F259CB"/>
    <w:rsid w:val="76F2AB1C"/>
    <w:rsid w:val="76FB336B"/>
    <w:rsid w:val="76FC8C80"/>
    <w:rsid w:val="7700271F"/>
    <w:rsid w:val="770CADDC"/>
    <w:rsid w:val="770EB0B2"/>
    <w:rsid w:val="7715DE87"/>
    <w:rsid w:val="771CAB26"/>
    <w:rsid w:val="77232905"/>
    <w:rsid w:val="7723A43D"/>
    <w:rsid w:val="77249F23"/>
    <w:rsid w:val="772C5E04"/>
    <w:rsid w:val="772EFC4C"/>
    <w:rsid w:val="7730EF37"/>
    <w:rsid w:val="773352AB"/>
    <w:rsid w:val="77353A5B"/>
    <w:rsid w:val="77457B2B"/>
    <w:rsid w:val="774F83D8"/>
    <w:rsid w:val="77503C76"/>
    <w:rsid w:val="776024EB"/>
    <w:rsid w:val="77650E17"/>
    <w:rsid w:val="776684B3"/>
    <w:rsid w:val="77672680"/>
    <w:rsid w:val="776EE26B"/>
    <w:rsid w:val="777459FD"/>
    <w:rsid w:val="777F06F4"/>
    <w:rsid w:val="777F74B7"/>
    <w:rsid w:val="778D8E9B"/>
    <w:rsid w:val="77B7408C"/>
    <w:rsid w:val="77BF0267"/>
    <w:rsid w:val="77C27433"/>
    <w:rsid w:val="77C5DECE"/>
    <w:rsid w:val="77C62899"/>
    <w:rsid w:val="77CC3165"/>
    <w:rsid w:val="77CC7983"/>
    <w:rsid w:val="77E1FE5F"/>
    <w:rsid w:val="77E4920E"/>
    <w:rsid w:val="77E6D597"/>
    <w:rsid w:val="77E6F3BC"/>
    <w:rsid w:val="77E9885D"/>
    <w:rsid w:val="77FA9AA7"/>
    <w:rsid w:val="77FADA95"/>
    <w:rsid w:val="780EF9F2"/>
    <w:rsid w:val="78129A94"/>
    <w:rsid w:val="78214BF9"/>
    <w:rsid w:val="7821A672"/>
    <w:rsid w:val="782844A4"/>
    <w:rsid w:val="782EF32E"/>
    <w:rsid w:val="783C6511"/>
    <w:rsid w:val="7848A15D"/>
    <w:rsid w:val="7848A4AB"/>
    <w:rsid w:val="7848B11D"/>
    <w:rsid w:val="784EEEB5"/>
    <w:rsid w:val="7851BA71"/>
    <w:rsid w:val="7856C4CF"/>
    <w:rsid w:val="7858A3AB"/>
    <w:rsid w:val="785CD56B"/>
    <w:rsid w:val="7862EBCD"/>
    <w:rsid w:val="786A6A81"/>
    <w:rsid w:val="786F6818"/>
    <w:rsid w:val="78791F02"/>
    <w:rsid w:val="78797BC0"/>
    <w:rsid w:val="787E1F2C"/>
    <w:rsid w:val="7882CAFA"/>
    <w:rsid w:val="7886C398"/>
    <w:rsid w:val="788A2575"/>
    <w:rsid w:val="7897EFF2"/>
    <w:rsid w:val="7899E273"/>
    <w:rsid w:val="78AAEF09"/>
    <w:rsid w:val="78B6FA20"/>
    <w:rsid w:val="78BAF29C"/>
    <w:rsid w:val="78BC2F35"/>
    <w:rsid w:val="78BE734B"/>
    <w:rsid w:val="78C7A1CE"/>
    <w:rsid w:val="78CCE5CD"/>
    <w:rsid w:val="78CF5C1D"/>
    <w:rsid w:val="78DA41FE"/>
    <w:rsid w:val="78E6C41F"/>
    <w:rsid w:val="78E84F43"/>
    <w:rsid w:val="78EA1F6D"/>
    <w:rsid w:val="78EAE47B"/>
    <w:rsid w:val="78EF309D"/>
    <w:rsid w:val="78F096BD"/>
    <w:rsid w:val="78F27202"/>
    <w:rsid w:val="78F973B5"/>
    <w:rsid w:val="79018F56"/>
    <w:rsid w:val="790EDA92"/>
    <w:rsid w:val="791FF3F7"/>
    <w:rsid w:val="79228910"/>
    <w:rsid w:val="7926FC4C"/>
    <w:rsid w:val="792D21DE"/>
    <w:rsid w:val="793020E5"/>
    <w:rsid w:val="793096F9"/>
    <w:rsid w:val="7934504D"/>
    <w:rsid w:val="79357716"/>
    <w:rsid w:val="793CFE87"/>
    <w:rsid w:val="793D355C"/>
    <w:rsid w:val="7942A23B"/>
    <w:rsid w:val="794F8F8C"/>
    <w:rsid w:val="79532FA0"/>
    <w:rsid w:val="795BDA05"/>
    <w:rsid w:val="795C1676"/>
    <w:rsid w:val="79637E7C"/>
    <w:rsid w:val="79658947"/>
    <w:rsid w:val="79740389"/>
    <w:rsid w:val="7980CF58"/>
    <w:rsid w:val="798FB64E"/>
    <w:rsid w:val="79936D44"/>
    <w:rsid w:val="79953FD2"/>
    <w:rsid w:val="7998F97E"/>
    <w:rsid w:val="79A1C23C"/>
    <w:rsid w:val="79A6EFE9"/>
    <w:rsid w:val="79B5603F"/>
    <w:rsid w:val="79CE11B8"/>
    <w:rsid w:val="79D4F058"/>
    <w:rsid w:val="79D64893"/>
    <w:rsid w:val="79DA8A89"/>
    <w:rsid w:val="79E50BDC"/>
    <w:rsid w:val="79EABF16"/>
    <w:rsid w:val="79EC8D9B"/>
    <w:rsid w:val="79F48E20"/>
    <w:rsid w:val="7A04166B"/>
    <w:rsid w:val="7A05B975"/>
    <w:rsid w:val="7A07AC4C"/>
    <w:rsid w:val="7A07CCF6"/>
    <w:rsid w:val="7A08C256"/>
    <w:rsid w:val="7A0B6D98"/>
    <w:rsid w:val="7A1BEDEA"/>
    <w:rsid w:val="7A2293F9"/>
    <w:rsid w:val="7A22D414"/>
    <w:rsid w:val="7A320D67"/>
    <w:rsid w:val="7A32EC70"/>
    <w:rsid w:val="7A37AA46"/>
    <w:rsid w:val="7A3C59D3"/>
    <w:rsid w:val="7A447949"/>
    <w:rsid w:val="7A48F0E0"/>
    <w:rsid w:val="7A4AF270"/>
    <w:rsid w:val="7A525669"/>
    <w:rsid w:val="7A525A82"/>
    <w:rsid w:val="7A619FB4"/>
    <w:rsid w:val="7A63267B"/>
    <w:rsid w:val="7A6FE2A8"/>
    <w:rsid w:val="7A77811E"/>
    <w:rsid w:val="7A7D8084"/>
    <w:rsid w:val="7A8761E4"/>
    <w:rsid w:val="7A87E97E"/>
    <w:rsid w:val="7A8DD8FB"/>
    <w:rsid w:val="7A91B3D5"/>
    <w:rsid w:val="7A96AC8C"/>
    <w:rsid w:val="7A9708A2"/>
    <w:rsid w:val="7AAF93D0"/>
    <w:rsid w:val="7ABBE01C"/>
    <w:rsid w:val="7AC5E3BB"/>
    <w:rsid w:val="7ACC6601"/>
    <w:rsid w:val="7ACE6FB1"/>
    <w:rsid w:val="7ACF496B"/>
    <w:rsid w:val="7AD209BE"/>
    <w:rsid w:val="7ADA09B9"/>
    <w:rsid w:val="7ADEA9EA"/>
    <w:rsid w:val="7AE10568"/>
    <w:rsid w:val="7AEB0D47"/>
    <w:rsid w:val="7AEBEC08"/>
    <w:rsid w:val="7AEBFD9D"/>
    <w:rsid w:val="7AEC9913"/>
    <w:rsid w:val="7AF2D335"/>
    <w:rsid w:val="7AF945C4"/>
    <w:rsid w:val="7AFEEB0C"/>
    <w:rsid w:val="7B07917B"/>
    <w:rsid w:val="7B11A123"/>
    <w:rsid w:val="7B1446B6"/>
    <w:rsid w:val="7B145A1C"/>
    <w:rsid w:val="7B1B1962"/>
    <w:rsid w:val="7B1F605C"/>
    <w:rsid w:val="7B2ED0EE"/>
    <w:rsid w:val="7B316252"/>
    <w:rsid w:val="7B3A7DE8"/>
    <w:rsid w:val="7B3AFA74"/>
    <w:rsid w:val="7B4FFF13"/>
    <w:rsid w:val="7B530F7B"/>
    <w:rsid w:val="7B5AF4C8"/>
    <w:rsid w:val="7B687490"/>
    <w:rsid w:val="7B94703E"/>
    <w:rsid w:val="7B9561A9"/>
    <w:rsid w:val="7B9D1925"/>
    <w:rsid w:val="7BA2CEE9"/>
    <w:rsid w:val="7BA53BFD"/>
    <w:rsid w:val="7BA9A060"/>
    <w:rsid w:val="7BAE5233"/>
    <w:rsid w:val="7BB93BAA"/>
    <w:rsid w:val="7BBC8B4D"/>
    <w:rsid w:val="7BC4C611"/>
    <w:rsid w:val="7BD3093F"/>
    <w:rsid w:val="7BD37AA7"/>
    <w:rsid w:val="7BD5A977"/>
    <w:rsid w:val="7BD7CFB2"/>
    <w:rsid w:val="7BD8610B"/>
    <w:rsid w:val="7BDF54B6"/>
    <w:rsid w:val="7BE6C1AF"/>
    <w:rsid w:val="7BF63C8F"/>
    <w:rsid w:val="7BFE6FF8"/>
    <w:rsid w:val="7C03367B"/>
    <w:rsid w:val="7C0348CB"/>
    <w:rsid w:val="7C0713C8"/>
    <w:rsid w:val="7C17DB50"/>
    <w:rsid w:val="7C1F43AD"/>
    <w:rsid w:val="7C211189"/>
    <w:rsid w:val="7C21FA20"/>
    <w:rsid w:val="7C29C941"/>
    <w:rsid w:val="7C3898EE"/>
    <w:rsid w:val="7C4237F7"/>
    <w:rsid w:val="7C47B768"/>
    <w:rsid w:val="7C4AD81A"/>
    <w:rsid w:val="7C6023FC"/>
    <w:rsid w:val="7C62E30C"/>
    <w:rsid w:val="7C66290F"/>
    <w:rsid w:val="7C6CB773"/>
    <w:rsid w:val="7C6CCB42"/>
    <w:rsid w:val="7C7374C0"/>
    <w:rsid w:val="7C743F2F"/>
    <w:rsid w:val="7C774B17"/>
    <w:rsid w:val="7C79504A"/>
    <w:rsid w:val="7C8A1A9E"/>
    <w:rsid w:val="7C913BBC"/>
    <w:rsid w:val="7CA5F5FA"/>
    <w:rsid w:val="7CB3722B"/>
    <w:rsid w:val="7CB761B1"/>
    <w:rsid w:val="7CC0036A"/>
    <w:rsid w:val="7CC94D7B"/>
    <w:rsid w:val="7CCA5A41"/>
    <w:rsid w:val="7CD465B8"/>
    <w:rsid w:val="7CD55DB7"/>
    <w:rsid w:val="7CE0EF12"/>
    <w:rsid w:val="7CE847E1"/>
    <w:rsid w:val="7CF3AB82"/>
    <w:rsid w:val="7CF49FA1"/>
    <w:rsid w:val="7CF90092"/>
    <w:rsid w:val="7CFFA8EC"/>
    <w:rsid w:val="7D0E8D7B"/>
    <w:rsid w:val="7D14F513"/>
    <w:rsid w:val="7D18D1F1"/>
    <w:rsid w:val="7D1E7038"/>
    <w:rsid w:val="7D222242"/>
    <w:rsid w:val="7D31FE09"/>
    <w:rsid w:val="7D38ECBF"/>
    <w:rsid w:val="7D3900CE"/>
    <w:rsid w:val="7D3E7E2A"/>
    <w:rsid w:val="7D47C1EE"/>
    <w:rsid w:val="7D538969"/>
    <w:rsid w:val="7D584AA9"/>
    <w:rsid w:val="7D5872F9"/>
    <w:rsid w:val="7D676AA0"/>
    <w:rsid w:val="7D6A3740"/>
    <w:rsid w:val="7D6A8C2C"/>
    <w:rsid w:val="7D6B96FD"/>
    <w:rsid w:val="7D6CEF1E"/>
    <w:rsid w:val="7D702396"/>
    <w:rsid w:val="7D7613D0"/>
    <w:rsid w:val="7D76DAB7"/>
    <w:rsid w:val="7D8B1B3E"/>
    <w:rsid w:val="7D8D519B"/>
    <w:rsid w:val="7D9E9001"/>
    <w:rsid w:val="7DA1EF67"/>
    <w:rsid w:val="7DA2764D"/>
    <w:rsid w:val="7DA52931"/>
    <w:rsid w:val="7DAEE9DE"/>
    <w:rsid w:val="7DB3D54C"/>
    <w:rsid w:val="7DCA7578"/>
    <w:rsid w:val="7DD8C21B"/>
    <w:rsid w:val="7DDA886A"/>
    <w:rsid w:val="7DE8B4A8"/>
    <w:rsid w:val="7DFE4EC6"/>
    <w:rsid w:val="7E01A6C9"/>
    <w:rsid w:val="7E05EB3F"/>
    <w:rsid w:val="7E0EC026"/>
    <w:rsid w:val="7E2168F5"/>
    <w:rsid w:val="7E23D6CC"/>
    <w:rsid w:val="7E3B4CBE"/>
    <w:rsid w:val="7E3C5FDF"/>
    <w:rsid w:val="7E40B94B"/>
    <w:rsid w:val="7E4452E7"/>
    <w:rsid w:val="7E44C73E"/>
    <w:rsid w:val="7E453FA7"/>
    <w:rsid w:val="7E4B480D"/>
    <w:rsid w:val="7E4D6AB8"/>
    <w:rsid w:val="7E565EED"/>
    <w:rsid w:val="7E591A58"/>
    <w:rsid w:val="7E62AB4F"/>
    <w:rsid w:val="7E6706EE"/>
    <w:rsid w:val="7E70E736"/>
    <w:rsid w:val="7E780364"/>
    <w:rsid w:val="7E7E5DCB"/>
    <w:rsid w:val="7E806FE1"/>
    <w:rsid w:val="7E8236EF"/>
    <w:rsid w:val="7EA34302"/>
    <w:rsid w:val="7EA95376"/>
    <w:rsid w:val="7EB710BF"/>
    <w:rsid w:val="7EBD4965"/>
    <w:rsid w:val="7EBEE82C"/>
    <w:rsid w:val="7EC00A84"/>
    <w:rsid w:val="7EC4CAAE"/>
    <w:rsid w:val="7ECFCC31"/>
    <w:rsid w:val="7ED97B7C"/>
    <w:rsid w:val="7EE0E665"/>
    <w:rsid w:val="7EED645D"/>
    <w:rsid w:val="7EF5EC0A"/>
    <w:rsid w:val="7F02FAAE"/>
    <w:rsid w:val="7F096E73"/>
    <w:rsid w:val="7F1E9237"/>
    <w:rsid w:val="7F236F90"/>
    <w:rsid w:val="7F264563"/>
    <w:rsid w:val="7F37AF5E"/>
    <w:rsid w:val="7F3EA1FC"/>
    <w:rsid w:val="7F40390A"/>
    <w:rsid w:val="7F48F6BB"/>
    <w:rsid w:val="7F4B6664"/>
    <w:rsid w:val="7F52102E"/>
    <w:rsid w:val="7F65B459"/>
    <w:rsid w:val="7F6D7C5D"/>
    <w:rsid w:val="7F6F978E"/>
    <w:rsid w:val="7F72CF7E"/>
    <w:rsid w:val="7F73BC8F"/>
    <w:rsid w:val="7F74977B"/>
    <w:rsid w:val="7F78CE34"/>
    <w:rsid w:val="7F84F8EE"/>
    <w:rsid w:val="7F865C04"/>
    <w:rsid w:val="7F88B625"/>
    <w:rsid w:val="7FAB75C2"/>
    <w:rsid w:val="7FB63212"/>
    <w:rsid w:val="7FBA28B5"/>
    <w:rsid w:val="7FC787E4"/>
    <w:rsid w:val="7FCD888F"/>
    <w:rsid w:val="7FD4CB52"/>
    <w:rsid w:val="7FD77BE3"/>
    <w:rsid w:val="7FDD4A9F"/>
    <w:rsid w:val="7FDEBC34"/>
    <w:rsid w:val="7FEBCE92"/>
    <w:rsid w:val="7FF21D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81264E"/>
  <w15:chartTrackingRefBased/>
  <w15:docId w15:val="{FDC526D3-C8E8-45A5-9BF2-3AA0336E7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 w:unhideWhenUsed="1" w:qFormat="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A78"/>
    <w:pPr>
      <w:spacing w:after="120" w:line="240" w:lineRule="atLeast"/>
      <w:textAlignment w:val="baseline"/>
    </w:pPr>
    <w:rPr>
      <w:rFonts w:asciiTheme="minorHAnsi" w:eastAsia="Times New Roman" w:hAnsiTheme="minorHAnsi"/>
      <w:color w:val="000000"/>
      <w:sz w:val="24"/>
      <w:szCs w:val="24"/>
    </w:rPr>
  </w:style>
  <w:style w:type="paragraph" w:styleId="Heading1">
    <w:name w:val="heading 1"/>
    <w:basedOn w:val="Normal"/>
    <w:next w:val="BodyText"/>
    <w:link w:val="Heading1Char"/>
    <w:qFormat/>
    <w:rsid w:val="00552603"/>
    <w:pPr>
      <w:keepNext/>
      <w:numPr>
        <w:numId w:val="13"/>
      </w:numPr>
      <w:spacing w:before="480" w:line="400" w:lineRule="exact"/>
      <w:outlineLvl w:val="0"/>
    </w:pPr>
    <w:rPr>
      <w:rFonts w:asciiTheme="majorHAnsi" w:hAnsiTheme="majorHAnsi" w:cstheme="majorHAnsi"/>
      <w:b/>
      <w:bCs/>
      <w:color w:val="576F7F"/>
      <w:kern w:val="32"/>
      <w:sz w:val="36"/>
      <w:szCs w:val="28"/>
    </w:rPr>
  </w:style>
  <w:style w:type="paragraph" w:styleId="Heading2">
    <w:name w:val="heading 2"/>
    <w:basedOn w:val="Heading1"/>
    <w:next w:val="BodyText"/>
    <w:link w:val="Heading2Char"/>
    <w:qFormat/>
    <w:rsid w:val="006F62B5"/>
    <w:pPr>
      <w:numPr>
        <w:ilvl w:val="1"/>
      </w:numPr>
      <w:spacing w:before="240" w:line="320" w:lineRule="exact"/>
      <w:contextualSpacing/>
      <w:textAlignment w:val="auto"/>
      <w:outlineLvl w:val="1"/>
    </w:pPr>
    <w:rPr>
      <w:rFonts w:cstheme="majorBidi"/>
      <w:sz w:val="26"/>
      <w:szCs w:val="19"/>
    </w:rPr>
  </w:style>
  <w:style w:type="paragraph" w:styleId="Heading3">
    <w:name w:val="heading 3"/>
    <w:basedOn w:val="Heading2"/>
    <w:next w:val="BodyText"/>
    <w:link w:val="Heading3Char"/>
    <w:qFormat/>
    <w:rsid w:val="001122C4"/>
    <w:pPr>
      <w:numPr>
        <w:ilvl w:val="2"/>
      </w:numPr>
      <w:spacing w:line="240" w:lineRule="atLeast"/>
      <w:outlineLvl w:val="2"/>
    </w:pPr>
    <w:rPr>
      <w:rFonts w:asciiTheme="minorHAnsi" w:hAnsiTheme="minorHAnsi" w:cstheme="minorHAnsi"/>
      <w:bCs w:val="0"/>
      <w:sz w:val="22"/>
      <w:szCs w:val="18"/>
    </w:rPr>
  </w:style>
  <w:style w:type="paragraph" w:styleId="Heading4">
    <w:name w:val="heading 4"/>
    <w:basedOn w:val="Heading3"/>
    <w:next w:val="BodyText"/>
    <w:link w:val="Heading4Char"/>
    <w:qFormat/>
    <w:rsid w:val="004B26A0"/>
    <w:pPr>
      <w:numPr>
        <w:ilvl w:val="3"/>
      </w:numPr>
      <w:outlineLvl w:val="3"/>
    </w:pPr>
    <w:rPr>
      <w:b w:val="0"/>
      <w:bCs/>
      <w:sz w:val="18"/>
    </w:rPr>
  </w:style>
  <w:style w:type="paragraph" w:styleId="Heading5">
    <w:name w:val="heading 5"/>
    <w:basedOn w:val="Normal"/>
    <w:next w:val="Normal"/>
    <w:link w:val="Heading5Char"/>
    <w:semiHidden/>
    <w:qFormat/>
    <w:rsid w:val="004B26A0"/>
    <w:pPr>
      <w:numPr>
        <w:ilvl w:val="4"/>
        <w:numId w:val="13"/>
      </w:numPr>
      <w:spacing w:before="240"/>
      <w:outlineLvl w:val="4"/>
    </w:pPr>
    <w:rPr>
      <w:b/>
      <w:bCs/>
      <w:i/>
      <w:iCs/>
      <w:szCs w:val="26"/>
    </w:rPr>
  </w:style>
  <w:style w:type="paragraph" w:styleId="Heading6">
    <w:name w:val="heading 6"/>
    <w:basedOn w:val="Normal"/>
    <w:next w:val="Normal"/>
    <w:link w:val="Heading6Char"/>
    <w:semiHidden/>
    <w:qFormat/>
    <w:rsid w:val="004B26A0"/>
    <w:pPr>
      <w:numPr>
        <w:ilvl w:val="5"/>
        <w:numId w:val="13"/>
      </w:numPr>
      <w:spacing w:before="240" w:after="60"/>
      <w:outlineLvl w:val="5"/>
    </w:pPr>
    <w:rPr>
      <w:rFonts w:ascii="Times New Roman" w:hAnsi="Times New Roman" w:cs="Times New Roman"/>
      <w:b/>
      <w:bCs/>
      <w:sz w:val="18"/>
    </w:rPr>
  </w:style>
  <w:style w:type="paragraph" w:styleId="Heading7">
    <w:name w:val="heading 7"/>
    <w:basedOn w:val="Normal"/>
    <w:next w:val="Normal"/>
    <w:link w:val="Heading7Char"/>
    <w:semiHidden/>
    <w:qFormat/>
    <w:rsid w:val="004B26A0"/>
    <w:pPr>
      <w:numPr>
        <w:ilvl w:val="6"/>
        <w:numId w:val="13"/>
      </w:numPr>
      <w:spacing w:before="240" w:after="60"/>
      <w:outlineLvl w:val="6"/>
    </w:pPr>
    <w:rPr>
      <w:rFonts w:ascii="Times New Roman" w:hAnsi="Times New Roman" w:cs="Times New Roman"/>
    </w:rPr>
  </w:style>
  <w:style w:type="paragraph" w:styleId="Heading8">
    <w:name w:val="heading 8"/>
    <w:basedOn w:val="Normal"/>
    <w:next w:val="Normal"/>
    <w:link w:val="Heading8Char"/>
    <w:semiHidden/>
    <w:qFormat/>
    <w:rsid w:val="004B26A0"/>
    <w:pPr>
      <w:numPr>
        <w:ilvl w:val="7"/>
        <w:numId w:val="13"/>
      </w:numPr>
      <w:spacing w:before="240" w:after="60"/>
      <w:outlineLvl w:val="7"/>
    </w:pPr>
    <w:rPr>
      <w:rFonts w:ascii="Times New Roman" w:hAnsi="Times New Roman" w:cs="Times New Roman"/>
      <w:i/>
      <w:iCs/>
    </w:rPr>
  </w:style>
  <w:style w:type="paragraph" w:styleId="Heading9">
    <w:name w:val="heading 9"/>
    <w:basedOn w:val="Normal"/>
    <w:next w:val="Normal"/>
    <w:link w:val="Heading9Char"/>
    <w:semiHidden/>
    <w:qFormat/>
    <w:rsid w:val="004B26A0"/>
    <w:pPr>
      <w:numPr>
        <w:ilvl w:val="8"/>
        <w:numId w:val="13"/>
      </w:numPr>
      <w:spacing w:before="240" w:after="60"/>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07B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7B86"/>
  </w:style>
  <w:style w:type="paragraph" w:styleId="Footer">
    <w:name w:val="footer"/>
    <w:basedOn w:val="Normal"/>
    <w:link w:val="FooterChar"/>
    <w:uiPriority w:val="99"/>
    <w:unhideWhenUsed/>
    <w:rsid w:val="00C07B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7B86"/>
  </w:style>
  <w:style w:type="character" w:styleId="PlaceholderText">
    <w:name w:val="Placeholder Text"/>
    <w:basedOn w:val="DefaultParagraphFont"/>
    <w:uiPriority w:val="99"/>
    <w:semiHidden/>
    <w:rsid w:val="00194400"/>
    <w:rPr>
      <w:color w:val="808080"/>
    </w:rPr>
  </w:style>
  <w:style w:type="paragraph" w:customStyle="1" w:styleId="Info">
    <w:name w:val="Info"/>
    <w:basedOn w:val="Normal"/>
    <w:rsid w:val="00223AD4"/>
    <w:pPr>
      <w:tabs>
        <w:tab w:val="left" w:pos="200"/>
      </w:tabs>
      <w:suppressAutoHyphens/>
      <w:autoSpaceDE w:val="0"/>
      <w:autoSpaceDN w:val="0"/>
      <w:adjustRightInd w:val="0"/>
      <w:spacing w:line="180" w:lineRule="atLeast"/>
      <w:textAlignment w:val="center"/>
    </w:pPr>
    <w:rPr>
      <w:rFonts w:ascii="GT Walsheim Regular" w:hAnsi="GT Walsheim Regular" w:cs="GT Walsheim Regular"/>
      <w:spacing w:val="-1"/>
      <w:sz w:val="13"/>
      <w:szCs w:val="13"/>
    </w:rPr>
  </w:style>
  <w:style w:type="character" w:customStyle="1" w:styleId="Bold">
    <w:name w:val="Bold"/>
    <w:rsid w:val="00A34DB7"/>
  </w:style>
  <w:style w:type="character" w:customStyle="1" w:styleId="SmallCapsBold">
    <w:name w:val="Small Caps + Bold"/>
    <w:rsid w:val="00A34DB7"/>
    <w:rPr>
      <w:rFonts w:ascii="Arial Black" w:hAnsi="Arial Black" w:cs="Arial Black"/>
      <w:smallCaps/>
      <w:sz w:val="14"/>
      <w:szCs w:val="14"/>
    </w:rPr>
  </w:style>
  <w:style w:type="character" w:customStyle="1" w:styleId="Body">
    <w:name w:val="Body"/>
    <w:qFormat/>
    <w:rsid w:val="007F29A5"/>
    <w:rPr>
      <w:rFonts w:ascii="Georgia" w:hAnsi="Georgia" w:cs="Arial"/>
      <w:caps w:val="0"/>
      <w:smallCaps w:val="0"/>
      <w:sz w:val="24"/>
      <w:szCs w:val="14"/>
    </w:rPr>
  </w:style>
  <w:style w:type="paragraph" w:customStyle="1" w:styleId="Noparagraphstyle">
    <w:name w:val="[No paragraph style]"/>
    <w:rsid w:val="00F35268"/>
    <w:pPr>
      <w:spacing w:after="0" w:line="240" w:lineRule="auto"/>
    </w:pPr>
    <w:rPr>
      <w:rFonts w:asciiTheme="minorHAnsi" w:hAnsiTheme="minorHAnsi" w:cstheme="minorBidi"/>
      <w:color w:val="000000"/>
      <w:sz w:val="24"/>
      <w:szCs w:val="24"/>
      <w:u w:color="000000"/>
      <w:lang w:eastAsia="ja-JP"/>
    </w:rPr>
  </w:style>
  <w:style w:type="paragraph" w:customStyle="1" w:styleId="Title1">
    <w:name w:val="Title_1"/>
    <w:basedOn w:val="Noparagraphstyle"/>
    <w:qFormat/>
    <w:rsid w:val="00640704"/>
    <w:rPr>
      <w:rFonts w:ascii="Arial" w:hAnsi="Arial"/>
      <w:noProof/>
      <w:sz w:val="36"/>
      <w:szCs w:val="18"/>
      <w:shd w:val="clear" w:color="auto" w:fill="FFFFFF"/>
      <w:lang w:eastAsia="en-US"/>
    </w:rPr>
  </w:style>
  <w:style w:type="character" w:customStyle="1" w:styleId="Heading1Char">
    <w:name w:val="Heading 1 Char"/>
    <w:basedOn w:val="DefaultParagraphFont"/>
    <w:link w:val="Heading1"/>
    <w:rsid w:val="00552603"/>
    <w:rPr>
      <w:rFonts w:asciiTheme="majorHAnsi" w:eastAsia="Times New Roman" w:hAnsiTheme="majorHAnsi" w:cstheme="majorHAnsi"/>
      <w:b/>
      <w:bCs/>
      <w:color w:val="576F7F"/>
      <w:kern w:val="32"/>
      <w:sz w:val="36"/>
      <w:szCs w:val="28"/>
    </w:rPr>
  </w:style>
  <w:style w:type="paragraph" w:customStyle="1" w:styleId="Subtitle1">
    <w:name w:val="Subtitle 1"/>
    <w:basedOn w:val="Title1"/>
    <w:qFormat/>
    <w:rsid w:val="00640704"/>
    <w:rPr>
      <w:sz w:val="27"/>
      <w:szCs w:val="27"/>
    </w:rPr>
  </w:style>
  <w:style w:type="character" w:customStyle="1" w:styleId="Heading2Char">
    <w:name w:val="Heading 2 Char"/>
    <w:basedOn w:val="DefaultParagraphFont"/>
    <w:link w:val="Heading2"/>
    <w:rsid w:val="006F62B5"/>
    <w:rPr>
      <w:rFonts w:asciiTheme="majorHAnsi" w:eastAsia="Times New Roman" w:hAnsiTheme="majorHAnsi" w:cstheme="majorBidi"/>
      <w:b/>
      <w:bCs/>
      <w:color w:val="576F7F"/>
      <w:kern w:val="32"/>
      <w:sz w:val="26"/>
      <w:szCs w:val="19"/>
    </w:rPr>
  </w:style>
  <w:style w:type="character" w:customStyle="1" w:styleId="Heading3Char">
    <w:name w:val="Heading 3 Char"/>
    <w:basedOn w:val="DefaultParagraphFont"/>
    <w:link w:val="Heading3"/>
    <w:rsid w:val="001122C4"/>
    <w:rPr>
      <w:rFonts w:asciiTheme="minorHAnsi" w:eastAsia="Times New Roman" w:hAnsiTheme="minorHAnsi" w:cstheme="minorHAnsi"/>
      <w:b/>
      <w:color w:val="576F7F"/>
      <w:kern w:val="32"/>
      <w:szCs w:val="18"/>
    </w:rPr>
  </w:style>
  <w:style w:type="character" w:customStyle="1" w:styleId="Heading4Char">
    <w:name w:val="Heading 4 Char"/>
    <w:basedOn w:val="DefaultParagraphFont"/>
    <w:link w:val="Heading4"/>
    <w:rsid w:val="004B26A0"/>
    <w:rPr>
      <w:rFonts w:asciiTheme="minorHAnsi" w:eastAsia="Times New Roman" w:hAnsiTheme="minorHAnsi" w:cstheme="minorHAnsi"/>
      <w:bCs/>
      <w:color w:val="576F7F"/>
      <w:kern w:val="32"/>
      <w:sz w:val="18"/>
      <w:szCs w:val="18"/>
    </w:rPr>
  </w:style>
  <w:style w:type="paragraph" w:styleId="Title">
    <w:name w:val="Title"/>
    <w:basedOn w:val="Normal"/>
    <w:next w:val="Normal"/>
    <w:link w:val="TitleChar"/>
    <w:uiPriority w:val="10"/>
    <w:qFormat/>
    <w:rsid w:val="00816918"/>
    <w:pPr>
      <w:pBdr>
        <w:top w:val="nil"/>
        <w:left w:val="nil"/>
        <w:bottom w:val="nil"/>
        <w:right w:val="nil"/>
        <w:between w:val="nil"/>
        <w:bar w:val="nil"/>
      </w:pBdr>
      <w:spacing w:after="0" w:line="240" w:lineRule="auto"/>
      <w:contextualSpacing/>
    </w:pPr>
    <w:rPr>
      <w:rFonts w:asciiTheme="majorHAnsi" w:eastAsiaTheme="majorEastAsia" w:hAnsiTheme="majorHAnsi" w:cstheme="majorBidi"/>
      <w:b/>
      <w:color w:val="576F7F"/>
      <w:spacing w:val="-10"/>
      <w:kern w:val="28"/>
      <w:sz w:val="36"/>
      <w:szCs w:val="56"/>
      <w:bdr w:val="nil"/>
    </w:rPr>
  </w:style>
  <w:style w:type="character" w:customStyle="1" w:styleId="TitleChar">
    <w:name w:val="Title Char"/>
    <w:basedOn w:val="DefaultParagraphFont"/>
    <w:link w:val="Title"/>
    <w:uiPriority w:val="10"/>
    <w:rsid w:val="00816918"/>
    <w:rPr>
      <w:rFonts w:asciiTheme="majorHAnsi" w:eastAsiaTheme="majorEastAsia" w:hAnsiTheme="majorHAnsi" w:cstheme="majorBidi"/>
      <w:b/>
      <w:color w:val="576F7F"/>
      <w:spacing w:val="-10"/>
      <w:kern w:val="28"/>
      <w:sz w:val="36"/>
      <w:szCs w:val="56"/>
      <w:bdr w:val="nil"/>
    </w:rPr>
  </w:style>
  <w:style w:type="paragraph" w:styleId="BodyText">
    <w:name w:val="Body Text"/>
    <w:basedOn w:val="Normal"/>
    <w:link w:val="BodyTextChar"/>
    <w:qFormat/>
    <w:rsid w:val="00CF63D7"/>
  </w:style>
  <w:style w:type="character" w:customStyle="1" w:styleId="BodyTextChar">
    <w:name w:val="Body Text Char"/>
    <w:basedOn w:val="DefaultParagraphFont"/>
    <w:link w:val="BodyText"/>
    <w:rsid w:val="00CF63D7"/>
    <w:rPr>
      <w:rFonts w:asciiTheme="minorHAnsi" w:eastAsia="Times New Roman" w:hAnsiTheme="minorHAnsi"/>
      <w:color w:val="000000"/>
      <w:sz w:val="24"/>
      <w:szCs w:val="24"/>
    </w:rPr>
  </w:style>
  <w:style w:type="table" w:styleId="TableGrid">
    <w:name w:val="Table Grid"/>
    <w:basedOn w:val="TableNormal"/>
    <w:uiPriority w:val="59"/>
    <w:rsid w:val="00EC6A7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semiHidden/>
    <w:rsid w:val="00B40917"/>
    <w:rPr>
      <w:rFonts w:asciiTheme="minorHAnsi" w:eastAsia="Times New Roman" w:hAnsiTheme="minorHAnsi"/>
      <w:b/>
      <w:bCs/>
      <w:i/>
      <w:iCs/>
      <w:color w:val="000000"/>
      <w:sz w:val="24"/>
      <w:szCs w:val="26"/>
    </w:rPr>
  </w:style>
  <w:style w:type="character" w:customStyle="1" w:styleId="Heading6Char">
    <w:name w:val="Heading 6 Char"/>
    <w:basedOn w:val="DefaultParagraphFont"/>
    <w:link w:val="Heading6"/>
    <w:semiHidden/>
    <w:rsid w:val="00B40917"/>
    <w:rPr>
      <w:rFonts w:ascii="Times New Roman" w:eastAsia="Times New Roman" w:hAnsi="Times New Roman" w:cs="Times New Roman"/>
      <w:b/>
      <w:bCs/>
      <w:color w:val="000000"/>
      <w:sz w:val="18"/>
      <w:szCs w:val="24"/>
    </w:rPr>
  </w:style>
  <w:style w:type="character" w:customStyle="1" w:styleId="Heading7Char">
    <w:name w:val="Heading 7 Char"/>
    <w:basedOn w:val="DefaultParagraphFont"/>
    <w:link w:val="Heading7"/>
    <w:semiHidden/>
    <w:rsid w:val="00B40917"/>
    <w:rPr>
      <w:rFonts w:ascii="Times New Roman" w:eastAsia="Times New Roman" w:hAnsi="Times New Roman" w:cs="Times New Roman"/>
      <w:color w:val="000000"/>
      <w:sz w:val="24"/>
      <w:szCs w:val="24"/>
    </w:rPr>
  </w:style>
  <w:style w:type="character" w:customStyle="1" w:styleId="Heading8Char">
    <w:name w:val="Heading 8 Char"/>
    <w:basedOn w:val="DefaultParagraphFont"/>
    <w:link w:val="Heading8"/>
    <w:semiHidden/>
    <w:rsid w:val="00B40917"/>
    <w:rPr>
      <w:rFonts w:ascii="Times New Roman" w:eastAsia="Times New Roman" w:hAnsi="Times New Roman" w:cs="Times New Roman"/>
      <w:i/>
      <w:iCs/>
      <w:color w:val="000000"/>
      <w:sz w:val="24"/>
      <w:szCs w:val="24"/>
    </w:rPr>
  </w:style>
  <w:style w:type="character" w:customStyle="1" w:styleId="Heading9Char">
    <w:name w:val="Heading 9 Char"/>
    <w:basedOn w:val="DefaultParagraphFont"/>
    <w:link w:val="Heading9"/>
    <w:semiHidden/>
    <w:rsid w:val="00B40917"/>
    <w:rPr>
      <w:rFonts w:asciiTheme="minorHAnsi" w:eastAsia="Times New Roman" w:hAnsiTheme="minorHAnsi"/>
      <w:color w:val="000000"/>
      <w:sz w:val="18"/>
      <w:szCs w:val="24"/>
    </w:rPr>
  </w:style>
  <w:style w:type="paragraph" w:styleId="ListNumber">
    <w:name w:val="List Number"/>
    <w:basedOn w:val="Normal"/>
    <w:uiPriority w:val="1"/>
    <w:qFormat/>
    <w:rsid w:val="004B26A0"/>
    <w:pPr>
      <w:numPr>
        <w:numId w:val="4"/>
      </w:numPr>
    </w:pPr>
    <w:rPr>
      <w:sz w:val="18"/>
      <w:szCs w:val="20"/>
      <w:lang w:val="en-GB"/>
    </w:rPr>
  </w:style>
  <w:style w:type="paragraph" w:styleId="ListNumber2">
    <w:name w:val="List Number 2"/>
    <w:basedOn w:val="Normal"/>
    <w:uiPriority w:val="1"/>
    <w:qFormat/>
    <w:rsid w:val="004B26A0"/>
    <w:pPr>
      <w:numPr>
        <w:ilvl w:val="1"/>
        <w:numId w:val="4"/>
      </w:numPr>
    </w:pPr>
    <w:rPr>
      <w:sz w:val="18"/>
      <w:szCs w:val="20"/>
      <w:lang w:val="en-GB"/>
    </w:rPr>
  </w:style>
  <w:style w:type="paragraph" w:styleId="ListNumber3">
    <w:name w:val="List Number 3"/>
    <w:basedOn w:val="Normal"/>
    <w:uiPriority w:val="1"/>
    <w:qFormat/>
    <w:rsid w:val="004B26A0"/>
    <w:pPr>
      <w:numPr>
        <w:ilvl w:val="2"/>
        <w:numId w:val="4"/>
      </w:numPr>
    </w:pPr>
    <w:rPr>
      <w:sz w:val="18"/>
      <w:szCs w:val="20"/>
      <w:lang w:val="en-GB"/>
    </w:rPr>
  </w:style>
  <w:style w:type="paragraph" w:styleId="ListNumber4">
    <w:name w:val="List Number 4"/>
    <w:basedOn w:val="Normal"/>
    <w:semiHidden/>
    <w:unhideWhenUsed/>
    <w:rsid w:val="004B26A0"/>
    <w:pPr>
      <w:numPr>
        <w:numId w:val="5"/>
      </w:numPr>
      <w:contextualSpacing/>
    </w:pPr>
    <w:rPr>
      <w:sz w:val="18"/>
      <w:szCs w:val="20"/>
    </w:rPr>
  </w:style>
  <w:style w:type="paragraph" w:styleId="ListNumber5">
    <w:name w:val="List Number 5"/>
    <w:basedOn w:val="Normal"/>
    <w:semiHidden/>
    <w:unhideWhenUsed/>
    <w:rsid w:val="004B26A0"/>
    <w:pPr>
      <w:numPr>
        <w:numId w:val="6"/>
      </w:numPr>
      <w:contextualSpacing/>
    </w:pPr>
    <w:rPr>
      <w:sz w:val="18"/>
      <w:szCs w:val="20"/>
    </w:rPr>
  </w:style>
  <w:style w:type="paragraph" w:customStyle="1" w:styleId="NumberedHeading1">
    <w:name w:val="Numbered Heading 1"/>
    <w:next w:val="BodyText"/>
    <w:uiPriority w:val="3"/>
    <w:qFormat/>
    <w:rsid w:val="004B26A0"/>
    <w:pPr>
      <w:numPr>
        <w:numId w:val="7"/>
      </w:numPr>
      <w:spacing w:before="240" w:after="120" w:line="400" w:lineRule="exact"/>
    </w:pPr>
    <w:rPr>
      <w:rFonts w:asciiTheme="majorHAnsi" w:eastAsia="Times New Roman" w:hAnsiTheme="majorHAnsi" w:cstheme="majorHAnsi"/>
      <w:color w:val="971B2F" w:themeColor="accent1"/>
      <w:sz w:val="36"/>
      <w:szCs w:val="20"/>
    </w:rPr>
  </w:style>
  <w:style w:type="paragraph" w:customStyle="1" w:styleId="NumberedHeading2">
    <w:name w:val="Numbered Heading 2"/>
    <w:next w:val="BodyText"/>
    <w:uiPriority w:val="3"/>
    <w:qFormat/>
    <w:rsid w:val="004B26A0"/>
    <w:pPr>
      <w:numPr>
        <w:ilvl w:val="1"/>
        <w:numId w:val="7"/>
      </w:numPr>
      <w:spacing w:before="240" w:after="120" w:line="320" w:lineRule="exact"/>
    </w:pPr>
    <w:rPr>
      <w:rFonts w:asciiTheme="majorHAnsi" w:eastAsia="Times New Roman" w:hAnsiTheme="majorHAnsi" w:cstheme="majorHAnsi"/>
      <w:color w:val="971B2F" w:themeColor="accent1"/>
      <w:sz w:val="26"/>
      <w:szCs w:val="28"/>
    </w:rPr>
  </w:style>
  <w:style w:type="paragraph" w:customStyle="1" w:styleId="TableBullet1">
    <w:name w:val="Table Bullet 1"/>
    <w:basedOn w:val="ListBullet"/>
    <w:uiPriority w:val="9"/>
    <w:qFormat/>
    <w:rsid w:val="004B26A0"/>
    <w:pPr>
      <w:numPr>
        <w:numId w:val="8"/>
      </w:numPr>
      <w:spacing w:before="60" w:after="60"/>
      <w:contextualSpacing w:val="0"/>
    </w:pPr>
    <w:rPr>
      <w:sz w:val="18"/>
      <w:szCs w:val="20"/>
      <w:lang w:val="en-GB"/>
    </w:rPr>
  </w:style>
  <w:style w:type="paragraph" w:styleId="ListBullet">
    <w:name w:val="List Bullet"/>
    <w:basedOn w:val="Normal"/>
    <w:uiPriority w:val="99"/>
    <w:semiHidden/>
    <w:unhideWhenUsed/>
    <w:rsid w:val="00B40917"/>
    <w:pPr>
      <w:numPr>
        <w:numId w:val="1"/>
      </w:numPr>
      <w:contextualSpacing/>
    </w:pPr>
  </w:style>
  <w:style w:type="paragraph" w:customStyle="1" w:styleId="TableBullet2">
    <w:name w:val="Table Bullet 2"/>
    <w:basedOn w:val="ListBullet2"/>
    <w:uiPriority w:val="9"/>
    <w:qFormat/>
    <w:rsid w:val="004B26A0"/>
    <w:pPr>
      <w:numPr>
        <w:ilvl w:val="1"/>
        <w:numId w:val="8"/>
      </w:numPr>
      <w:spacing w:before="60" w:after="60"/>
      <w:contextualSpacing w:val="0"/>
    </w:pPr>
    <w:rPr>
      <w:sz w:val="18"/>
      <w:szCs w:val="20"/>
      <w:lang w:val="en-GB"/>
    </w:rPr>
  </w:style>
  <w:style w:type="paragraph" w:styleId="ListBullet2">
    <w:name w:val="List Bullet 2"/>
    <w:basedOn w:val="Normal"/>
    <w:uiPriority w:val="99"/>
    <w:semiHidden/>
    <w:unhideWhenUsed/>
    <w:rsid w:val="00B40917"/>
    <w:pPr>
      <w:numPr>
        <w:numId w:val="2"/>
      </w:numPr>
      <w:contextualSpacing/>
    </w:pPr>
  </w:style>
  <w:style w:type="paragraph" w:customStyle="1" w:styleId="TableBullet3">
    <w:name w:val="Table Bullet 3"/>
    <w:basedOn w:val="ListBullet3"/>
    <w:uiPriority w:val="9"/>
    <w:qFormat/>
    <w:rsid w:val="004B26A0"/>
    <w:pPr>
      <w:numPr>
        <w:ilvl w:val="2"/>
        <w:numId w:val="8"/>
      </w:numPr>
      <w:spacing w:before="60" w:after="60"/>
    </w:pPr>
    <w:rPr>
      <w:sz w:val="18"/>
      <w:szCs w:val="20"/>
      <w:lang w:val="en-GB"/>
    </w:rPr>
  </w:style>
  <w:style w:type="paragraph" w:styleId="ListBullet3">
    <w:name w:val="List Bullet 3"/>
    <w:basedOn w:val="Normal"/>
    <w:uiPriority w:val="99"/>
    <w:semiHidden/>
    <w:unhideWhenUsed/>
    <w:rsid w:val="00B40917"/>
    <w:pPr>
      <w:numPr>
        <w:numId w:val="3"/>
      </w:numPr>
      <w:contextualSpacing/>
    </w:pPr>
  </w:style>
  <w:style w:type="paragraph" w:customStyle="1" w:styleId="TableHeading">
    <w:name w:val="Table Heading"/>
    <w:autoRedefine/>
    <w:uiPriority w:val="2"/>
    <w:qFormat/>
    <w:rsid w:val="00942DED"/>
    <w:pPr>
      <w:spacing w:after="120" w:line="240" w:lineRule="atLeast"/>
    </w:pPr>
    <w:rPr>
      <w:rFonts w:asciiTheme="minorHAnsi" w:eastAsia="Arial" w:hAnsiTheme="minorHAnsi"/>
      <w:bCs/>
      <w:i/>
      <w:kern w:val="28"/>
      <w:sz w:val="24"/>
      <w:szCs w:val="32"/>
    </w:rPr>
  </w:style>
  <w:style w:type="paragraph" w:customStyle="1" w:styleId="TableHeadingRight">
    <w:name w:val="Table Heading Right"/>
    <w:basedOn w:val="TableHeading"/>
    <w:uiPriority w:val="9"/>
    <w:rsid w:val="004B26A0"/>
    <w:pPr>
      <w:jc w:val="right"/>
    </w:pPr>
    <w:rPr>
      <w:color w:val="971B2F" w:themeColor="accent1"/>
      <w:sz w:val="18"/>
      <w:lang w:val="en-GB"/>
    </w:rPr>
  </w:style>
  <w:style w:type="paragraph" w:customStyle="1" w:styleId="TableNumber">
    <w:name w:val="Table Number"/>
    <w:basedOn w:val="ListNumber"/>
    <w:uiPriority w:val="9"/>
    <w:qFormat/>
    <w:rsid w:val="004B26A0"/>
    <w:pPr>
      <w:numPr>
        <w:numId w:val="9"/>
      </w:numPr>
      <w:spacing w:before="60" w:after="60"/>
    </w:pPr>
  </w:style>
  <w:style w:type="paragraph" w:customStyle="1" w:styleId="TableNumber2">
    <w:name w:val="Table Number 2"/>
    <w:basedOn w:val="ListNumber2"/>
    <w:uiPriority w:val="9"/>
    <w:qFormat/>
    <w:rsid w:val="004B26A0"/>
    <w:pPr>
      <w:numPr>
        <w:numId w:val="9"/>
      </w:numPr>
      <w:spacing w:before="60" w:after="60"/>
    </w:pPr>
  </w:style>
  <w:style w:type="paragraph" w:customStyle="1" w:styleId="TableNumber3">
    <w:name w:val="Table Number 3"/>
    <w:basedOn w:val="ListNumber3"/>
    <w:uiPriority w:val="9"/>
    <w:qFormat/>
    <w:rsid w:val="004B26A0"/>
    <w:pPr>
      <w:numPr>
        <w:numId w:val="9"/>
      </w:numPr>
      <w:spacing w:before="60" w:after="60"/>
    </w:pPr>
  </w:style>
  <w:style w:type="paragraph" w:customStyle="1" w:styleId="TableText">
    <w:name w:val="Table Text"/>
    <w:uiPriority w:val="2"/>
    <w:qFormat/>
    <w:rsid w:val="004B26A0"/>
    <w:pPr>
      <w:spacing w:before="60" w:after="60" w:line="240" w:lineRule="auto"/>
    </w:pPr>
    <w:rPr>
      <w:rFonts w:asciiTheme="minorHAnsi" w:eastAsia="Times New Roman" w:hAnsiTheme="minorHAnsi"/>
      <w:sz w:val="16"/>
      <w:szCs w:val="20"/>
    </w:rPr>
  </w:style>
  <w:style w:type="paragraph" w:customStyle="1" w:styleId="TableTextRight">
    <w:name w:val="Table Text Right"/>
    <w:basedOn w:val="TableText"/>
    <w:uiPriority w:val="9"/>
    <w:rsid w:val="004B26A0"/>
    <w:pPr>
      <w:jc w:val="right"/>
    </w:pPr>
    <w:rPr>
      <w:sz w:val="18"/>
      <w:lang w:val="en-GB"/>
    </w:rPr>
  </w:style>
  <w:style w:type="paragraph" w:styleId="BalloonText">
    <w:name w:val="Balloon Text"/>
    <w:basedOn w:val="Normal"/>
    <w:link w:val="BalloonTextChar"/>
    <w:uiPriority w:val="99"/>
    <w:semiHidden/>
    <w:unhideWhenUsed/>
    <w:rsid w:val="007175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7540"/>
    <w:rPr>
      <w:rFonts w:ascii="Segoe UI" w:hAnsi="Segoe UI" w:cs="Segoe UI"/>
      <w:sz w:val="18"/>
      <w:szCs w:val="18"/>
    </w:rPr>
  </w:style>
  <w:style w:type="paragraph" w:customStyle="1" w:styleId="BodyA">
    <w:name w:val="Body A"/>
    <w:rsid w:val="00717540"/>
    <w:pPr>
      <w:pBdr>
        <w:top w:val="nil"/>
        <w:left w:val="nil"/>
        <w:bottom w:val="nil"/>
        <w:right w:val="nil"/>
        <w:between w:val="nil"/>
        <w:bar w:val="nil"/>
      </w:pBdr>
      <w:spacing w:after="0" w:line="240" w:lineRule="auto"/>
    </w:pPr>
    <w:rPr>
      <w:rFonts w:ascii="Calibri" w:eastAsia="Calibri" w:hAnsi="Calibri" w:cs="Calibri"/>
      <w:color w:val="000000"/>
      <w:u w:color="000000"/>
      <w:bdr w:val="nil"/>
      <w14:textOutline w14:w="12700" w14:cap="flat" w14:cmpd="sng" w14:algn="ctr">
        <w14:noFill/>
        <w14:prstDash w14:val="solid"/>
        <w14:miter w14:lim="400000"/>
      </w14:textOutline>
    </w:rPr>
  </w:style>
  <w:style w:type="paragraph" w:styleId="CommentText">
    <w:name w:val="annotation text"/>
    <w:basedOn w:val="Normal"/>
    <w:link w:val="CommentTextChar"/>
    <w:unhideWhenUsed/>
    <w:rsid w:val="00717540"/>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rPr>
  </w:style>
  <w:style w:type="character" w:customStyle="1" w:styleId="CommentTextChar">
    <w:name w:val="Comment Text Char"/>
    <w:basedOn w:val="DefaultParagraphFont"/>
    <w:link w:val="CommentText"/>
    <w:rsid w:val="00717540"/>
    <w:rPr>
      <w:rFonts w:ascii="Times New Roman" w:eastAsia="Arial Unicode MS" w:hAnsi="Times New Roman" w:cs="Times New Roman"/>
      <w:sz w:val="20"/>
      <w:szCs w:val="20"/>
      <w:bdr w:val="nil"/>
    </w:rPr>
  </w:style>
  <w:style w:type="character" w:styleId="CommentReference">
    <w:name w:val="annotation reference"/>
    <w:basedOn w:val="DefaultParagraphFont"/>
    <w:uiPriority w:val="99"/>
    <w:unhideWhenUsed/>
    <w:rsid w:val="00717540"/>
    <w:rPr>
      <w:sz w:val="16"/>
      <w:szCs w:val="16"/>
    </w:rPr>
  </w:style>
  <w:style w:type="paragraph" w:styleId="ListParagraph">
    <w:name w:val="List Paragraph"/>
    <w:aliases w:val="SEMP List Paragraph"/>
    <w:link w:val="ListParagraphChar"/>
    <w:autoRedefine/>
    <w:qFormat/>
    <w:rsid w:val="00F16B35"/>
    <w:pPr>
      <w:numPr>
        <w:numId w:val="21"/>
      </w:numPr>
      <w:pBdr>
        <w:top w:val="nil"/>
        <w:left w:val="nil"/>
        <w:bottom w:val="nil"/>
        <w:right w:val="nil"/>
        <w:between w:val="nil"/>
        <w:bar w:val="nil"/>
      </w:pBdr>
      <w:autoSpaceDE w:val="0"/>
      <w:autoSpaceDN w:val="0"/>
      <w:adjustRightInd w:val="0"/>
      <w:spacing w:after="60" w:line="240" w:lineRule="auto"/>
    </w:pPr>
    <w:rPr>
      <w:rFonts w:asciiTheme="majorHAnsi" w:eastAsia="Arial Unicode MS" w:hAnsiTheme="majorHAnsi" w:cstheme="majorHAnsi"/>
      <w:color w:val="000000"/>
      <w:sz w:val="24"/>
      <w:szCs w:val="24"/>
      <w:u w:color="000000"/>
      <w:bdr w:val="nil"/>
    </w:rPr>
  </w:style>
  <w:style w:type="numbering" w:customStyle="1" w:styleId="ImportedStyle1">
    <w:name w:val="Imported Style 1"/>
    <w:rsid w:val="003478F6"/>
    <w:pPr>
      <w:numPr>
        <w:numId w:val="12"/>
      </w:numPr>
    </w:pPr>
  </w:style>
  <w:style w:type="paragraph" w:styleId="CommentSubject">
    <w:name w:val="annotation subject"/>
    <w:basedOn w:val="CommentText"/>
    <w:next w:val="CommentText"/>
    <w:link w:val="CommentSubjectChar"/>
    <w:uiPriority w:val="99"/>
    <w:semiHidden/>
    <w:unhideWhenUsed/>
    <w:rsid w:val="00D87880"/>
    <w:pPr>
      <w:pBdr>
        <w:top w:val="none" w:sz="0" w:space="0" w:color="auto"/>
        <w:left w:val="none" w:sz="0" w:space="0" w:color="auto"/>
        <w:bottom w:val="none" w:sz="0" w:space="0" w:color="auto"/>
        <w:right w:val="none" w:sz="0" w:space="0" w:color="auto"/>
        <w:between w:val="none" w:sz="0" w:space="0" w:color="auto"/>
        <w:bar w:val="none" w:sz="0" w:color="auto"/>
      </w:pBdr>
      <w:spacing w:after="160"/>
    </w:pPr>
    <w:rPr>
      <w:rFonts w:ascii="Arial" w:eastAsiaTheme="minorHAnsi" w:hAnsi="Arial" w:cs="Arial"/>
      <w:b/>
      <w:bCs/>
      <w:bdr w:val="none" w:sz="0" w:space="0" w:color="auto"/>
    </w:rPr>
  </w:style>
  <w:style w:type="character" w:customStyle="1" w:styleId="CommentSubjectChar">
    <w:name w:val="Comment Subject Char"/>
    <w:basedOn w:val="CommentTextChar"/>
    <w:link w:val="CommentSubject"/>
    <w:uiPriority w:val="99"/>
    <w:semiHidden/>
    <w:rsid w:val="00D87880"/>
    <w:rPr>
      <w:rFonts w:ascii="Times New Roman" w:eastAsia="Arial Unicode MS" w:hAnsi="Times New Roman" w:cs="Times New Roman"/>
      <w:b/>
      <w:bCs/>
      <w:sz w:val="20"/>
      <w:szCs w:val="20"/>
      <w:bdr w:val="nil"/>
    </w:rPr>
  </w:style>
  <w:style w:type="numbering" w:customStyle="1" w:styleId="ImportedStyle11">
    <w:name w:val="Imported Style 11"/>
    <w:rsid w:val="00743812"/>
    <w:pPr>
      <w:numPr>
        <w:numId w:val="10"/>
      </w:numPr>
    </w:pPr>
  </w:style>
  <w:style w:type="paragraph" w:styleId="Revision">
    <w:name w:val="Revision"/>
    <w:hidden/>
    <w:uiPriority w:val="99"/>
    <w:semiHidden/>
    <w:rsid w:val="00743812"/>
    <w:pPr>
      <w:spacing w:after="0" w:line="240" w:lineRule="auto"/>
    </w:pPr>
  </w:style>
  <w:style w:type="numbering" w:customStyle="1" w:styleId="ImportedStyle3">
    <w:name w:val="Imported Style 3"/>
    <w:rsid w:val="00D95B81"/>
    <w:pPr>
      <w:numPr>
        <w:numId w:val="11"/>
      </w:numPr>
    </w:pPr>
  </w:style>
  <w:style w:type="paragraph" w:styleId="NormalWeb">
    <w:name w:val="Normal (Web)"/>
    <w:basedOn w:val="Normal"/>
    <w:uiPriority w:val="99"/>
    <w:semiHidden/>
    <w:unhideWhenUsed/>
    <w:rsid w:val="00CF3DB9"/>
    <w:pPr>
      <w:spacing w:before="100" w:beforeAutospacing="1" w:after="100" w:afterAutospacing="1" w:line="240" w:lineRule="auto"/>
    </w:pPr>
    <w:rPr>
      <w:rFonts w:ascii="Times New Roman" w:hAnsi="Times New Roman" w:cs="Times New Roman"/>
    </w:rPr>
  </w:style>
  <w:style w:type="character" w:styleId="Hyperlink">
    <w:name w:val="Hyperlink"/>
    <w:basedOn w:val="DefaultParagraphFont"/>
    <w:uiPriority w:val="99"/>
    <w:unhideWhenUsed/>
    <w:rsid w:val="00B574E0"/>
    <w:rPr>
      <w:color w:val="003DA5" w:themeColor="hyperlink"/>
      <w:u w:val="single"/>
    </w:rPr>
  </w:style>
  <w:style w:type="character" w:styleId="UnresolvedMention">
    <w:name w:val="Unresolved Mention"/>
    <w:basedOn w:val="DefaultParagraphFont"/>
    <w:uiPriority w:val="99"/>
    <w:semiHidden/>
    <w:unhideWhenUsed/>
    <w:rsid w:val="00B574E0"/>
    <w:rPr>
      <w:color w:val="605E5C"/>
      <w:shd w:val="clear" w:color="auto" w:fill="E1DFDD"/>
    </w:rPr>
  </w:style>
  <w:style w:type="paragraph" w:styleId="TOCHeading">
    <w:name w:val="TOC Heading"/>
    <w:basedOn w:val="Heading1"/>
    <w:next w:val="Normal"/>
    <w:uiPriority w:val="39"/>
    <w:unhideWhenUsed/>
    <w:qFormat/>
    <w:rsid w:val="00265D6F"/>
    <w:pPr>
      <w:keepLines/>
      <w:spacing w:after="0" w:line="259" w:lineRule="auto"/>
      <w:outlineLvl w:val="9"/>
    </w:pPr>
    <w:rPr>
      <w:rFonts w:eastAsiaTheme="majorEastAsia" w:cstheme="majorBidi"/>
      <w:bCs w:val="0"/>
      <w:color w:val="701423" w:themeColor="accent1" w:themeShade="BF"/>
      <w:kern w:val="0"/>
      <w:sz w:val="32"/>
      <w:szCs w:val="32"/>
    </w:rPr>
  </w:style>
  <w:style w:type="paragraph" w:styleId="TOC1">
    <w:name w:val="toc 1"/>
    <w:basedOn w:val="Normal"/>
    <w:next w:val="Normal"/>
    <w:autoRedefine/>
    <w:uiPriority w:val="39"/>
    <w:unhideWhenUsed/>
    <w:rsid w:val="00F46767"/>
    <w:pPr>
      <w:tabs>
        <w:tab w:val="left" w:pos="440"/>
        <w:tab w:val="right" w:leader="dot" w:pos="9350"/>
      </w:tabs>
      <w:spacing w:after="100"/>
    </w:pPr>
  </w:style>
  <w:style w:type="paragraph" w:styleId="TOC2">
    <w:name w:val="toc 2"/>
    <w:basedOn w:val="Normal"/>
    <w:next w:val="Normal"/>
    <w:autoRedefine/>
    <w:uiPriority w:val="39"/>
    <w:unhideWhenUsed/>
    <w:rsid w:val="00A15BCE"/>
    <w:pPr>
      <w:tabs>
        <w:tab w:val="left" w:pos="660"/>
        <w:tab w:val="right" w:leader="dot" w:pos="10386"/>
      </w:tabs>
      <w:spacing w:after="100"/>
      <w:ind w:left="360" w:hanging="270"/>
    </w:pPr>
  </w:style>
  <w:style w:type="paragraph" w:styleId="TOC3">
    <w:name w:val="toc 3"/>
    <w:basedOn w:val="Normal"/>
    <w:next w:val="Normal"/>
    <w:autoRedefine/>
    <w:uiPriority w:val="39"/>
    <w:unhideWhenUsed/>
    <w:rsid w:val="00265D6F"/>
    <w:pPr>
      <w:spacing w:after="100"/>
      <w:ind w:left="440"/>
    </w:pPr>
    <w:rPr>
      <w:rFonts w:eastAsiaTheme="minorEastAsia" w:cs="Times New Roman"/>
    </w:rPr>
  </w:style>
  <w:style w:type="character" w:customStyle="1" w:styleId="normaltextrun1">
    <w:name w:val="normaltextrun1"/>
    <w:basedOn w:val="DefaultParagraphFont"/>
    <w:rsid w:val="00B97E9D"/>
  </w:style>
  <w:style w:type="paragraph" w:customStyle="1" w:styleId="paragraph">
    <w:name w:val="paragraph"/>
    <w:basedOn w:val="Normal"/>
    <w:rsid w:val="00633F8C"/>
    <w:pPr>
      <w:spacing w:after="0" w:line="240" w:lineRule="auto"/>
    </w:pPr>
    <w:rPr>
      <w:rFonts w:ascii="Times New Roman" w:hAnsi="Times New Roman" w:cs="Times New Roman"/>
    </w:rPr>
  </w:style>
  <w:style w:type="paragraph" w:styleId="FootnoteText">
    <w:name w:val="footnote text"/>
    <w:basedOn w:val="Normal"/>
    <w:link w:val="FootnoteTextChar"/>
    <w:uiPriority w:val="99"/>
    <w:unhideWhenUsed/>
    <w:rsid w:val="00361E87"/>
    <w:pPr>
      <w:spacing w:after="0" w:line="240" w:lineRule="auto"/>
    </w:pPr>
    <w:rPr>
      <w:sz w:val="20"/>
      <w:szCs w:val="20"/>
    </w:rPr>
  </w:style>
  <w:style w:type="character" w:customStyle="1" w:styleId="FootnoteTextChar">
    <w:name w:val="Footnote Text Char"/>
    <w:basedOn w:val="DefaultParagraphFont"/>
    <w:link w:val="FootnoteText"/>
    <w:uiPriority w:val="99"/>
    <w:rsid w:val="00361E87"/>
    <w:rPr>
      <w:sz w:val="20"/>
      <w:szCs w:val="20"/>
    </w:rPr>
  </w:style>
  <w:style w:type="character" w:styleId="FootnoteReference">
    <w:name w:val="footnote reference"/>
    <w:basedOn w:val="DefaultParagraphFont"/>
    <w:uiPriority w:val="99"/>
    <w:unhideWhenUsed/>
    <w:rsid w:val="00361E87"/>
    <w:rPr>
      <w:vertAlign w:val="superscript"/>
    </w:rPr>
  </w:style>
  <w:style w:type="paragraph" w:customStyle="1" w:styleId="Default">
    <w:name w:val="Default"/>
    <w:basedOn w:val="Normal"/>
    <w:rsid w:val="00E716B6"/>
    <w:pPr>
      <w:spacing w:before="160" w:after="0" w:line="276" w:lineRule="auto"/>
    </w:pPr>
    <w:rPr>
      <w:rFonts w:ascii="Helvetica Neue" w:eastAsia="Arial Unicode MS" w:hAnsi="Helvetica Neue" w:cs="Arial Unicode MS"/>
      <w:color w:val="000000" w:themeColor="text1"/>
      <w:lang w:val="en"/>
    </w:rPr>
  </w:style>
  <w:style w:type="character" w:styleId="FollowedHyperlink">
    <w:name w:val="FollowedHyperlink"/>
    <w:basedOn w:val="DefaultParagraphFont"/>
    <w:uiPriority w:val="99"/>
    <w:semiHidden/>
    <w:unhideWhenUsed/>
    <w:rsid w:val="00197BE2"/>
    <w:rPr>
      <w:color w:val="84329B" w:themeColor="followedHyperlink"/>
      <w:u w:val="single"/>
    </w:rPr>
  </w:style>
  <w:style w:type="character" w:customStyle="1" w:styleId="normaltextrun">
    <w:name w:val="normaltextrun"/>
    <w:basedOn w:val="DefaultParagraphFont"/>
    <w:rsid w:val="0067169C"/>
  </w:style>
  <w:style w:type="character" w:customStyle="1" w:styleId="eop">
    <w:name w:val="eop"/>
    <w:basedOn w:val="DefaultParagraphFont"/>
    <w:rsid w:val="0067169C"/>
  </w:style>
  <w:style w:type="paragraph" w:customStyle="1" w:styleId="TableParagraph">
    <w:name w:val="Table Paragraph"/>
    <w:basedOn w:val="Normal"/>
    <w:uiPriority w:val="1"/>
    <w:qFormat/>
    <w:rsid w:val="00AE2745"/>
    <w:pPr>
      <w:widowControl w:val="0"/>
      <w:autoSpaceDE w:val="0"/>
      <w:autoSpaceDN w:val="0"/>
      <w:spacing w:after="0" w:line="240" w:lineRule="auto"/>
    </w:pPr>
    <w:rPr>
      <w:rFonts w:ascii="Arial Narrow" w:eastAsia="Arial Narrow" w:hAnsi="Arial Narrow" w:cs="Arial Narrow"/>
    </w:rPr>
  </w:style>
  <w:style w:type="paragraph" w:customStyle="1" w:styleId="Heading3Custom">
    <w:name w:val="Heading 3 Custom"/>
    <w:basedOn w:val="Heading2"/>
    <w:next w:val="BodyText"/>
    <w:link w:val="Heading3CustomChar"/>
    <w:rsid w:val="00AE36A8"/>
    <w:pPr>
      <w:numPr>
        <w:ilvl w:val="0"/>
        <w:numId w:val="0"/>
      </w:numPr>
    </w:pPr>
    <w:rPr>
      <w:sz w:val="22"/>
    </w:rPr>
  </w:style>
  <w:style w:type="character" w:customStyle="1" w:styleId="Heading3CustomChar">
    <w:name w:val="Heading 3 Custom Char"/>
    <w:basedOn w:val="Heading2Char"/>
    <w:link w:val="Heading3Custom"/>
    <w:rsid w:val="00AE36A8"/>
    <w:rPr>
      <w:rFonts w:asciiTheme="majorHAnsi" w:eastAsia="Times New Roman" w:hAnsiTheme="majorHAnsi" w:cstheme="majorBidi"/>
      <w:b/>
      <w:bCs/>
      <w:color w:val="576F7F"/>
      <w:kern w:val="32"/>
      <w:sz w:val="26"/>
      <w:szCs w:val="19"/>
    </w:rPr>
  </w:style>
  <w:style w:type="paragraph" w:customStyle="1" w:styleId="trt0xe">
    <w:name w:val="trt0xe"/>
    <w:basedOn w:val="Normal"/>
    <w:rsid w:val="004D51BF"/>
    <w:pPr>
      <w:spacing w:before="100" w:beforeAutospacing="1" w:after="100" w:afterAutospacing="1" w:line="240" w:lineRule="auto"/>
      <w:textAlignment w:val="auto"/>
    </w:pPr>
    <w:rPr>
      <w:rFonts w:ascii="Times New Roman" w:hAnsi="Times New Roman" w:cs="Times New Roman"/>
      <w:color w:val="auto"/>
    </w:rPr>
  </w:style>
  <w:style w:type="paragraph" w:customStyle="1" w:styleId="Bullets">
    <w:name w:val="Bullets"/>
    <w:basedOn w:val="ListNumber"/>
    <w:qFormat/>
    <w:rsid w:val="00143607"/>
    <w:pPr>
      <w:numPr>
        <w:numId w:val="14"/>
      </w:numPr>
      <w:textAlignment w:val="auto"/>
    </w:pPr>
    <w:rPr>
      <w:color w:val="auto"/>
      <w:sz w:val="20"/>
    </w:rPr>
  </w:style>
  <w:style w:type="character" w:customStyle="1" w:styleId="findhit">
    <w:name w:val="findhit"/>
    <w:basedOn w:val="DefaultParagraphFont"/>
    <w:rsid w:val="00FB6E28"/>
  </w:style>
  <w:style w:type="table" w:styleId="ListTable1Light">
    <w:name w:val="List Table 1 Light"/>
    <w:basedOn w:val="TableNormal"/>
    <w:uiPriority w:val="46"/>
    <w:rsid w:val="001441BD"/>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884E4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2">
    <w:name w:val="Table Grid2"/>
    <w:basedOn w:val="TableNormal"/>
    <w:next w:val="TableGrid"/>
    <w:rsid w:val="00480EA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SEMP List Paragraph Char"/>
    <w:basedOn w:val="DefaultParagraphFont"/>
    <w:link w:val="ListParagraph"/>
    <w:rsid w:val="00F16B35"/>
    <w:rPr>
      <w:rFonts w:asciiTheme="majorHAnsi" w:eastAsia="Arial Unicode MS" w:hAnsiTheme="majorHAnsi" w:cstheme="majorHAnsi"/>
      <w:color w:val="000000"/>
      <w:sz w:val="24"/>
      <w:szCs w:val="24"/>
      <w:u w:color="000000"/>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72340">
      <w:bodyDiv w:val="1"/>
      <w:marLeft w:val="0"/>
      <w:marRight w:val="0"/>
      <w:marTop w:val="0"/>
      <w:marBottom w:val="0"/>
      <w:divBdr>
        <w:top w:val="none" w:sz="0" w:space="0" w:color="auto"/>
        <w:left w:val="none" w:sz="0" w:space="0" w:color="auto"/>
        <w:bottom w:val="none" w:sz="0" w:space="0" w:color="auto"/>
        <w:right w:val="none" w:sz="0" w:space="0" w:color="auto"/>
      </w:divBdr>
    </w:div>
    <w:div w:id="94372102">
      <w:bodyDiv w:val="1"/>
      <w:marLeft w:val="0"/>
      <w:marRight w:val="0"/>
      <w:marTop w:val="0"/>
      <w:marBottom w:val="0"/>
      <w:divBdr>
        <w:top w:val="none" w:sz="0" w:space="0" w:color="auto"/>
        <w:left w:val="none" w:sz="0" w:space="0" w:color="auto"/>
        <w:bottom w:val="none" w:sz="0" w:space="0" w:color="auto"/>
        <w:right w:val="none" w:sz="0" w:space="0" w:color="auto"/>
      </w:divBdr>
    </w:div>
    <w:div w:id="120421914">
      <w:bodyDiv w:val="1"/>
      <w:marLeft w:val="0"/>
      <w:marRight w:val="0"/>
      <w:marTop w:val="0"/>
      <w:marBottom w:val="0"/>
      <w:divBdr>
        <w:top w:val="none" w:sz="0" w:space="0" w:color="auto"/>
        <w:left w:val="none" w:sz="0" w:space="0" w:color="auto"/>
        <w:bottom w:val="none" w:sz="0" w:space="0" w:color="auto"/>
        <w:right w:val="none" w:sz="0" w:space="0" w:color="auto"/>
      </w:divBdr>
    </w:div>
    <w:div w:id="125315388">
      <w:bodyDiv w:val="1"/>
      <w:marLeft w:val="0"/>
      <w:marRight w:val="0"/>
      <w:marTop w:val="0"/>
      <w:marBottom w:val="0"/>
      <w:divBdr>
        <w:top w:val="none" w:sz="0" w:space="0" w:color="auto"/>
        <w:left w:val="none" w:sz="0" w:space="0" w:color="auto"/>
        <w:bottom w:val="none" w:sz="0" w:space="0" w:color="auto"/>
        <w:right w:val="none" w:sz="0" w:space="0" w:color="auto"/>
      </w:divBdr>
    </w:div>
    <w:div w:id="160238232">
      <w:bodyDiv w:val="1"/>
      <w:marLeft w:val="0"/>
      <w:marRight w:val="0"/>
      <w:marTop w:val="0"/>
      <w:marBottom w:val="0"/>
      <w:divBdr>
        <w:top w:val="none" w:sz="0" w:space="0" w:color="auto"/>
        <w:left w:val="none" w:sz="0" w:space="0" w:color="auto"/>
        <w:bottom w:val="none" w:sz="0" w:space="0" w:color="auto"/>
        <w:right w:val="none" w:sz="0" w:space="0" w:color="auto"/>
      </w:divBdr>
    </w:div>
    <w:div w:id="168952016">
      <w:bodyDiv w:val="1"/>
      <w:marLeft w:val="0"/>
      <w:marRight w:val="0"/>
      <w:marTop w:val="0"/>
      <w:marBottom w:val="0"/>
      <w:divBdr>
        <w:top w:val="none" w:sz="0" w:space="0" w:color="auto"/>
        <w:left w:val="none" w:sz="0" w:space="0" w:color="auto"/>
        <w:bottom w:val="none" w:sz="0" w:space="0" w:color="auto"/>
        <w:right w:val="none" w:sz="0" w:space="0" w:color="auto"/>
      </w:divBdr>
    </w:div>
    <w:div w:id="179468561">
      <w:bodyDiv w:val="1"/>
      <w:marLeft w:val="0"/>
      <w:marRight w:val="0"/>
      <w:marTop w:val="0"/>
      <w:marBottom w:val="0"/>
      <w:divBdr>
        <w:top w:val="none" w:sz="0" w:space="0" w:color="auto"/>
        <w:left w:val="none" w:sz="0" w:space="0" w:color="auto"/>
        <w:bottom w:val="none" w:sz="0" w:space="0" w:color="auto"/>
        <w:right w:val="none" w:sz="0" w:space="0" w:color="auto"/>
      </w:divBdr>
      <w:divsChild>
        <w:div w:id="1292974645">
          <w:marLeft w:val="446"/>
          <w:marRight w:val="0"/>
          <w:marTop w:val="200"/>
          <w:marBottom w:val="0"/>
          <w:divBdr>
            <w:top w:val="none" w:sz="0" w:space="0" w:color="auto"/>
            <w:left w:val="none" w:sz="0" w:space="0" w:color="auto"/>
            <w:bottom w:val="none" w:sz="0" w:space="0" w:color="auto"/>
            <w:right w:val="none" w:sz="0" w:space="0" w:color="auto"/>
          </w:divBdr>
        </w:div>
      </w:divsChild>
    </w:div>
    <w:div w:id="188568398">
      <w:bodyDiv w:val="1"/>
      <w:marLeft w:val="0"/>
      <w:marRight w:val="0"/>
      <w:marTop w:val="0"/>
      <w:marBottom w:val="0"/>
      <w:divBdr>
        <w:top w:val="none" w:sz="0" w:space="0" w:color="auto"/>
        <w:left w:val="none" w:sz="0" w:space="0" w:color="auto"/>
        <w:bottom w:val="none" w:sz="0" w:space="0" w:color="auto"/>
        <w:right w:val="none" w:sz="0" w:space="0" w:color="auto"/>
      </w:divBdr>
    </w:div>
    <w:div w:id="189685682">
      <w:bodyDiv w:val="1"/>
      <w:marLeft w:val="0"/>
      <w:marRight w:val="0"/>
      <w:marTop w:val="0"/>
      <w:marBottom w:val="0"/>
      <w:divBdr>
        <w:top w:val="none" w:sz="0" w:space="0" w:color="auto"/>
        <w:left w:val="none" w:sz="0" w:space="0" w:color="auto"/>
        <w:bottom w:val="none" w:sz="0" w:space="0" w:color="auto"/>
        <w:right w:val="none" w:sz="0" w:space="0" w:color="auto"/>
      </w:divBdr>
    </w:div>
    <w:div w:id="192889488">
      <w:bodyDiv w:val="1"/>
      <w:marLeft w:val="0"/>
      <w:marRight w:val="0"/>
      <w:marTop w:val="0"/>
      <w:marBottom w:val="0"/>
      <w:divBdr>
        <w:top w:val="none" w:sz="0" w:space="0" w:color="auto"/>
        <w:left w:val="none" w:sz="0" w:space="0" w:color="auto"/>
        <w:bottom w:val="none" w:sz="0" w:space="0" w:color="auto"/>
        <w:right w:val="none" w:sz="0" w:space="0" w:color="auto"/>
      </w:divBdr>
    </w:div>
    <w:div w:id="288366664">
      <w:bodyDiv w:val="1"/>
      <w:marLeft w:val="0"/>
      <w:marRight w:val="0"/>
      <w:marTop w:val="0"/>
      <w:marBottom w:val="0"/>
      <w:divBdr>
        <w:top w:val="none" w:sz="0" w:space="0" w:color="auto"/>
        <w:left w:val="none" w:sz="0" w:space="0" w:color="auto"/>
        <w:bottom w:val="none" w:sz="0" w:space="0" w:color="auto"/>
        <w:right w:val="none" w:sz="0" w:space="0" w:color="auto"/>
      </w:divBdr>
      <w:divsChild>
        <w:div w:id="406077382">
          <w:marLeft w:val="0"/>
          <w:marRight w:val="0"/>
          <w:marTop w:val="0"/>
          <w:marBottom w:val="0"/>
          <w:divBdr>
            <w:top w:val="none" w:sz="0" w:space="0" w:color="auto"/>
            <w:left w:val="none" w:sz="0" w:space="0" w:color="auto"/>
            <w:bottom w:val="none" w:sz="0" w:space="0" w:color="auto"/>
            <w:right w:val="none" w:sz="0" w:space="0" w:color="auto"/>
          </w:divBdr>
        </w:div>
        <w:div w:id="912466082">
          <w:marLeft w:val="0"/>
          <w:marRight w:val="0"/>
          <w:marTop w:val="0"/>
          <w:marBottom w:val="0"/>
          <w:divBdr>
            <w:top w:val="none" w:sz="0" w:space="0" w:color="auto"/>
            <w:left w:val="none" w:sz="0" w:space="0" w:color="auto"/>
            <w:bottom w:val="none" w:sz="0" w:space="0" w:color="auto"/>
            <w:right w:val="none" w:sz="0" w:space="0" w:color="auto"/>
          </w:divBdr>
        </w:div>
        <w:div w:id="1495612320">
          <w:marLeft w:val="0"/>
          <w:marRight w:val="0"/>
          <w:marTop w:val="0"/>
          <w:marBottom w:val="0"/>
          <w:divBdr>
            <w:top w:val="none" w:sz="0" w:space="0" w:color="auto"/>
            <w:left w:val="none" w:sz="0" w:space="0" w:color="auto"/>
            <w:bottom w:val="none" w:sz="0" w:space="0" w:color="auto"/>
            <w:right w:val="none" w:sz="0" w:space="0" w:color="auto"/>
          </w:divBdr>
        </w:div>
      </w:divsChild>
    </w:div>
    <w:div w:id="314191614">
      <w:bodyDiv w:val="1"/>
      <w:marLeft w:val="0"/>
      <w:marRight w:val="0"/>
      <w:marTop w:val="0"/>
      <w:marBottom w:val="0"/>
      <w:divBdr>
        <w:top w:val="none" w:sz="0" w:space="0" w:color="auto"/>
        <w:left w:val="none" w:sz="0" w:space="0" w:color="auto"/>
        <w:bottom w:val="none" w:sz="0" w:space="0" w:color="auto"/>
        <w:right w:val="none" w:sz="0" w:space="0" w:color="auto"/>
      </w:divBdr>
    </w:div>
    <w:div w:id="348675952">
      <w:bodyDiv w:val="1"/>
      <w:marLeft w:val="0"/>
      <w:marRight w:val="0"/>
      <w:marTop w:val="0"/>
      <w:marBottom w:val="0"/>
      <w:divBdr>
        <w:top w:val="none" w:sz="0" w:space="0" w:color="auto"/>
        <w:left w:val="none" w:sz="0" w:space="0" w:color="auto"/>
        <w:bottom w:val="none" w:sz="0" w:space="0" w:color="auto"/>
        <w:right w:val="none" w:sz="0" w:space="0" w:color="auto"/>
      </w:divBdr>
    </w:div>
    <w:div w:id="370153517">
      <w:bodyDiv w:val="1"/>
      <w:marLeft w:val="0"/>
      <w:marRight w:val="0"/>
      <w:marTop w:val="0"/>
      <w:marBottom w:val="0"/>
      <w:divBdr>
        <w:top w:val="none" w:sz="0" w:space="0" w:color="auto"/>
        <w:left w:val="none" w:sz="0" w:space="0" w:color="auto"/>
        <w:bottom w:val="none" w:sz="0" w:space="0" w:color="auto"/>
        <w:right w:val="none" w:sz="0" w:space="0" w:color="auto"/>
      </w:divBdr>
    </w:div>
    <w:div w:id="395054085">
      <w:bodyDiv w:val="1"/>
      <w:marLeft w:val="0"/>
      <w:marRight w:val="0"/>
      <w:marTop w:val="0"/>
      <w:marBottom w:val="0"/>
      <w:divBdr>
        <w:top w:val="none" w:sz="0" w:space="0" w:color="auto"/>
        <w:left w:val="none" w:sz="0" w:space="0" w:color="auto"/>
        <w:bottom w:val="none" w:sz="0" w:space="0" w:color="auto"/>
        <w:right w:val="none" w:sz="0" w:space="0" w:color="auto"/>
      </w:divBdr>
    </w:div>
    <w:div w:id="456265546">
      <w:bodyDiv w:val="1"/>
      <w:marLeft w:val="0"/>
      <w:marRight w:val="0"/>
      <w:marTop w:val="0"/>
      <w:marBottom w:val="0"/>
      <w:divBdr>
        <w:top w:val="none" w:sz="0" w:space="0" w:color="auto"/>
        <w:left w:val="none" w:sz="0" w:space="0" w:color="auto"/>
        <w:bottom w:val="none" w:sz="0" w:space="0" w:color="auto"/>
        <w:right w:val="none" w:sz="0" w:space="0" w:color="auto"/>
      </w:divBdr>
    </w:div>
    <w:div w:id="501168662">
      <w:bodyDiv w:val="1"/>
      <w:marLeft w:val="0"/>
      <w:marRight w:val="0"/>
      <w:marTop w:val="0"/>
      <w:marBottom w:val="0"/>
      <w:divBdr>
        <w:top w:val="none" w:sz="0" w:space="0" w:color="auto"/>
        <w:left w:val="none" w:sz="0" w:space="0" w:color="auto"/>
        <w:bottom w:val="none" w:sz="0" w:space="0" w:color="auto"/>
        <w:right w:val="none" w:sz="0" w:space="0" w:color="auto"/>
      </w:divBdr>
    </w:div>
    <w:div w:id="501748695">
      <w:bodyDiv w:val="1"/>
      <w:marLeft w:val="0"/>
      <w:marRight w:val="0"/>
      <w:marTop w:val="0"/>
      <w:marBottom w:val="0"/>
      <w:divBdr>
        <w:top w:val="none" w:sz="0" w:space="0" w:color="auto"/>
        <w:left w:val="none" w:sz="0" w:space="0" w:color="auto"/>
        <w:bottom w:val="none" w:sz="0" w:space="0" w:color="auto"/>
        <w:right w:val="none" w:sz="0" w:space="0" w:color="auto"/>
      </w:divBdr>
    </w:div>
    <w:div w:id="504856465">
      <w:bodyDiv w:val="1"/>
      <w:marLeft w:val="0"/>
      <w:marRight w:val="0"/>
      <w:marTop w:val="0"/>
      <w:marBottom w:val="0"/>
      <w:divBdr>
        <w:top w:val="none" w:sz="0" w:space="0" w:color="auto"/>
        <w:left w:val="none" w:sz="0" w:space="0" w:color="auto"/>
        <w:bottom w:val="none" w:sz="0" w:space="0" w:color="auto"/>
        <w:right w:val="none" w:sz="0" w:space="0" w:color="auto"/>
      </w:divBdr>
    </w:div>
    <w:div w:id="531265558">
      <w:bodyDiv w:val="1"/>
      <w:marLeft w:val="0"/>
      <w:marRight w:val="0"/>
      <w:marTop w:val="0"/>
      <w:marBottom w:val="0"/>
      <w:divBdr>
        <w:top w:val="none" w:sz="0" w:space="0" w:color="auto"/>
        <w:left w:val="none" w:sz="0" w:space="0" w:color="auto"/>
        <w:bottom w:val="none" w:sz="0" w:space="0" w:color="auto"/>
        <w:right w:val="none" w:sz="0" w:space="0" w:color="auto"/>
      </w:divBdr>
      <w:divsChild>
        <w:div w:id="723139750">
          <w:marLeft w:val="0"/>
          <w:marRight w:val="0"/>
          <w:marTop w:val="0"/>
          <w:marBottom w:val="0"/>
          <w:divBdr>
            <w:top w:val="none" w:sz="0" w:space="0" w:color="auto"/>
            <w:left w:val="none" w:sz="0" w:space="0" w:color="auto"/>
            <w:bottom w:val="none" w:sz="0" w:space="0" w:color="auto"/>
            <w:right w:val="none" w:sz="0" w:space="0" w:color="auto"/>
          </w:divBdr>
          <w:divsChild>
            <w:div w:id="929117096">
              <w:marLeft w:val="0"/>
              <w:marRight w:val="0"/>
              <w:marTop w:val="0"/>
              <w:marBottom w:val="0"/>
              <w:divBdr>
                <w:top w:val="none" w:sz="0" w:space="0" w:color="auto"/>
                <w:left w:val="none" w:sz="0" w:space="0" w:color="auto"/>
                <w:bottom w:val="none" w:sz="0" w:space="0" w:color="auto"/>
                <w:right w:val="none" w:sz="0" w:space="0" w:color="auto"/>
              </w:divBdr>
            </w:div>
            <w:div w:id="1790780760">
              <w:marLeft w:val="0"/>
              <w:marRight w:val="0"/>
              <w:marTop w:val="0"/>
              <w:marBottom w:val="0"/>
              <w:divBdr>
                <w:top w:val="none" w:sz="0" w:space="0" w:color="auto"/>
                <w:left w:val="none" w:sz="0" w:space="0" w:color="auto"/>
                <w:bottom w:val="none" w:sz="0" w:space="0" w:color="auto"/>
                <w:right w:val="none" w:sz="0" w:space="0" w:color="auto"/>
              </w:divBdr>
            </w:div>
            <w:div w:id="2015842644">
              <w:marLeft w:val="0"/>
              <w:marRight w:val="0"/>
              <w:marTop w:val="0"/>
              <w:marBottom w:val="0"/>
              <w:divBdr>
                <w:top w:val="none" w:sz="0" w:space="0" w:color="auto"/>
                <w:left w:val="none" w:sz="0" w:space="0" w:color="auto"/>
                <w:bottom w:val="none" w:sz="0" w:space="0" w:color="auto"/>
                <w:right w:val="none" w:sz="0" w:space="0" w:color="auto"/>
              </w:divBdr>
            </w:div>
          </w:divsChild>
        </w:div>
        <w:div w:id="1727871498">
          <w:marLeft w:val="0"/>
          <w:marRight w:val="0"/>
          <w:marTop w:val="0"/>
          <w:marBottom w:val="0"/>
          <w:divBdr>
            <w:top w:val="none" w:sz="0" w:space="0" w:color="auto"/>
            <w:left w:val="none" w:sz="0" w:space="0" w:color="auto"/>
            <w:bottom w:val="none" w:sz="0" w:space="0" w:color="auto"/>
            <w:right w:val="none" w:sz="0" w:space="0" w:color="auto"/>
          </w:divBdr>
          <w:divsChild>
            <w:div w:id="27402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432383">
      <w:bodyDiv w:val="1"/>
      <w:marLeft w:val="0"/>
      <w:marRight w:val="0"/>
      <w:marTop w:val="0"/>
      <w:marBottom w:val="0"/>
      <w:divBdr>
        <w:top w:val="none" w:sz="0" w:space="0" w:color="auto"/>
        <w:left w:val="none" w:sz="0" w:space="0" w:color="auto"/>
        <w:bottom w:val="none" w:sz="0" w:space="0" w:color="auto"/>
        <w:right w:val="none" w:sz="0" w:space="0" w:color="auto"/>
      </w:divBdr>
    </w:div>
    <w:div w:id="679549008">
      <w:bodyDiv w:val="1"/>
      <w:marLeft w:val="0"/>
      <w:marRight w:val="0"/>
      <w:marTop w:val="0"/>
      <w:marBottom w:val="0"/>
      <w:divBdr>
        <w:top w:val="none" w:sz="0" w:space="0" w:color="auto"/>
        <w:left w:val="none" w:sz="0" w:space="0" w:color="auto"/>
        <w:bottom w:val="none" w:sz="0" w:space="0" w:color="auto"/>
        <w:right w:val="none" w:sz="0" w:space="0" w:color="auto"/>
      </w:divBdr>
    </w:div>
    <w:div w:id="704604562">
      <w:bodyDiv w:val="1"/>
      <w:marLeft w:val="0"/>
      <w:marRight w:val="0"/>
      <w:marTop w:val="0"/>
      <w:marBottom w:val="0"/>
      <w:divBdr>
        <w:top w:val="none" w:sz="0" w:space="0" w:color="auto"/>
        <w:left w:val="none" w:sz="0" w:space="0" w:color="auto"/>
        <w:bottom w:val="none" w:sz="0" w:space="0" w:color="auto"/>
        <w:right w:val="none" w:sz="0" w:space="0" w:color="auto"/>
      </w:divBdr>
    </w:div>
    <w:div w:id="791828541">
      <w:bodyDiv w:val="1"/>
      <w:marLeft w:val="0"/>
      <w:marRight w:val="0"/>
      <w:marTop w:val="0"/>
      <w:marBottom w:val="0"/>
      <w:divBdr>
        <w:top w:val="none" w:sz="0" w:space="0" w:color="auto"/>
        <w:left w:val="none" w:sz="0" w:space="0" w:color="auto"/>
        <w:bottom w:val="none" w:sz="0" w:space="0" w:color="auto"/>
        <w:right w:val="none" w:sz="0" w:space="0" w:color="auto"/>
      </w:divBdr>
    </w:div>
    <w:div w:id="861630957">
      <w:bodyDiv w:val="1"/>
      <w:marLeft w:val="0"/>
      <w:marRight w:val="0"/>
      <w:marTop w:val="0"/>
      <w:marBottom w:val="0"/>
      <w:divBdr>
        <w:top w:val="none" w:sz="0" w:space="0" w:color="auto"/>
        <w:left w:val="none" w:sz="0" w:space="0" w:color="auto"/>
        <w:bottom w:val="none" w:sz="0" w:space="0" w:color="auto"/>
        <w:right w:val="none" w:sz="0" w:space="0" w:color="auto"/>
      </w:divBdr>
    </w:div>
    <w:div w:id="893002185">
      <w:bodyDiv w:val="1"/>
      <w:marLeft w:val="0"/>
      <w:marRight w:val="0"/>
      <w:marTop w:val="0"/>
      <w:marBottom w:val="0"/>
      <w:divBdr>
        <w:top w:val="none" w:sz="0" w:space="0" w:color="auto"/>
        <w:left w:val="none" w:sz="0" w:space="0" w:color="auto"/>
        <w:bottom w:val="none" w:sz="0" w:space="0" w:color="auto"/>
        <w:right w:val="none" w:sz="0" w:space="0" w:color="auto"/>
      </w:divBdr>
    </w:div>
    <w:div w:id="932593604">
      <w:bodyDiv w:val="1"/>
      <w:marLeft w:val="0"/>
      <w:marRight w:val="0"/>
      <w:marTop w:val="0"/>
      <w:marBottom w:val="0"/>
      <w:divBdr>
        <w:top w:val="none" w:sz="0" w:space="0" w:color="auto"/>
        <w:left w:val="none" w:sz="0" w:space="0" w:color="auto"/>
        <w:bottom w:val="none" w:sz="0" w:space="0" w:color="auto"/>
        <w:right w:val="none" w:sz="0" w:space="0" w:color="auto"/>
      </w:divBdr>
    </w:div>
    <w:div w:id="968125796">
      <w:bodyDiv w:val="1"/>
      <w:marLeft w:val="0"/>
      <w:marRight w:val="0"/>
      <w:marTop w:val="0"/>
      <w:marBottom w:val="0"/>
      <w:divBdr>
        <w:top w:val="none" w:sz="0" w:space="0" w:color="auto"/>
        <w:left w:val="none" w:sz="0" w:space="0" w:color="auto"/>
        <w:bottom w:val="none" w:sz="0" w:space="0" w:color="auto"/>
        <w:right w:val="none" w:sz="0" w:space="0" w:color="auto"/>
      </w:divBdr>
    </w:div>
    <w:div w:id="1000541094">
      <w:bodyDiv w:val="1"/>
      <w:marLeft w:val="0"/>
      <w:marRight w:val="0"/>
      <w:marTop w:val="0"/>
      <w:marBottom w:val="0"/>
      <w:divBdr>
        <w:top w:val="none" w:sz="0" w:space="0" w:color="auto"/>
        <w:left w:val="none" w:sz="0" w:space="0" w:color="auto"/>
        <w:bottom w:val="none" w:sz="0" w:space="0" w:color="auto"/>
        <w:right w:val="none" w:sz="0" w:space="0" w:color="auto"/>
      </w:divBdr>
    </w:div>
    <w:div w:id="1083844389">
      <w:bodyDiv w:val="1"/>
      <w:marLeft w:val="0"/>
      <w:marRight w:val="0"/>
      <w:marTop w:val="0"/>
      <w:marBottom w:val="0"/>
      <w:divBdr>
        <w:top w:val="none" w:sz="0" w:space="0" w:color="auto"/>
        <w:left w:val="none" w:sz="0" w:space="0" w:color="auto"/>
        <w:bottom w:val="none" w:sz="0" w:space="0" w:color="auto"/>
        <w:right w:val="none" w:sz="0" w:space="0" w:color="auto"/>
      </w:divBdr>
      <w:divsChild>
        <w:div w:id="381172247">
          <w:marLeft w:val="360"/>
          <w:marRight w:val="0"/>
          <w:marTop w:val="0"/>
          <w:marBottom w:val="0"/>
          <w:divBdr>
            <w:top w:val="none" w:sz="0" w:space="0" w:color="auto"/>
            <w:left w:val="none" w:sz="0" w:space="0" w:color="auto"/>
            <w:bottom w:val="none" w:sz="0" w:space="0" w:color="auto"/>
            <w:right w:val="none" w:sz="0" w:space="0" w:color="auto"/>
          </w:divBdr>
        </w:div>
        <w:div w:id="423306634">
          <w:marLeft w:val="360"/>
          <w:marRight w:val="0"/>
          <w:marTop w:val="0"/>
          <w:marBottom w:val="0"/>
          <w:divBdr>
            <w:top w:val="none" w:sz="0" w:space="0" w:color="auto"/>
            <w:left w:val="none" w:sz="0" w:space="0" w:color="auto"/>
            <w:bottom w:val="none" w:sz="0" w:space="0" w:color="auto"/>
            <w:right w:val="none" w:sz="0" w:space="0" w:color="auto"/>
          </w:divBdr>
        </w:div>
        <w:div w:id="686295422">
          <w:marLeft w:val="360"/>
          <w:marRight w:val="0"/>
          <w:marTop w:val="0"/>
          <w:marBottom w:val="0"/>
          <w:divBdr>
            <w:top w:val="none" w:sz="0" w:space="0" w:color="auto"/>
            <w:left w:val="none" w:sz="0" w:space="0" w:color="auto"/>
            <w:bottom w:val="none" w:sz="0" w:space="0" w:color="auto"/>
            <w:right w:val="none" w:sz="0" w:space="0" w:color="auto"/>
          </w:divBdr>
        </w:div>
      </w:divsChild>
    </w:div>
    <w:div w:id="1102259851">
      <w:bodyDiv w:val="1"/>
      <w:marLeft w:val="0"/>
      <w:marRight w:val="0"/>
      <w:marTop w:val="0"/>
      <w:marBottom w:val="0"/>
      <w:divBdr>
        <w:top w:val="none" w:sz="0" w:space="0" w:color="auto"/>
        <w:left w:val="none" w:sz="0" w:space="0" w:color="auto"/>
        <w:bottom w:val="none" w:sz="0" w:space="0" w:color="auto"/>
        <w:right w:val="none" w:sz="0" w:space="0" w:color="auto"/>
      </w:divBdr>
      <w:divsChild>
        <w:div w:id="632489486">
          <w:marLeft w:val="360"/>
          <w:marRight w:val="0"/>
          <w:marTop w:val="0"/>
          <w:marBottom w:val="0"/>
          <w:divBdr>
            <w:top w:val="none" w:sz="0" w:space="0" w:color="auto"/>
            <w:left w:val="none" w:sz="0" w:space="0" w:color="auto"/>
            <w:bottom w:val="none" w:sz="0" w:space="0" w:color="auto"/>
            <w:right w:val="none" w:sz="0" w:space="0" w:color="auto"/>
          </w:divBdr>
        </w:div>
        <w:div w:id="720593464">
          <w:marLeft w:val="360"/>
          <w:marRight w:val="0"/>
          <w:marTop w:val="0"/>
          <w:marBottom w:val="0"/>
          <w:divBdr>
            <w:top w:val="none" w:sz="0" w:space="0" w:color="auto"/>
            <w:left w:val="none" w:sz="0" w:space="0" w:color="auto"/>
            <w:bottom w:val="none" w:sz="0" w:space="0" w:color="auto"/>
            <w:right w:val="none" w:sz="0" w:space="0" w:color="auto"/>
          </w:divBdr>
        </w:div>
      </w:divsChild>
    </w:div>
    <w:div w:id="1109349012">
      <w:bodyDiv w:val="1"/>
      <w:marLeft w:val="0"/>
      <w:marRight w:val="0"/>
      <w:marTop w:val="0"/>
      <w:marBottom w:val="0"/>
      <w:divBdr>
        <w:top w:val="none" w:sz="0" w:space="0" w:color="auto"/>
        <w:left w:val="none" w:sz="0" w:space="0" w:color="auto"/>
        <w:bottom w:val="none" w:sz="0" w:space="0" w:color="auto"/>
        <w:right w:val="none" w:sz="0" w:space="0" w:color="auto"/>
      </w:divBdr>
    </w:div>
    <w:div w:id="1145319477">
      <w:bodyDiv w:val="1"/>
      <w:marLeft w:val="0"/>
      <w:marRight w:val="0"/>
      <w:marTop w:val="0"/>
      <w:marBottom w:val="0"/>
      <w:divBdr>
        <w:top w:val="none" w:sz="0" w:space="0" w:color="auto"/>
        <w:left w:val="none" w:sz="0" w:space="0" w:color="auto"/>
        <w:bottom w:val="none" w:sz="0" w:space="0" w:color="auto"/>
        <w:right w:val="none" w:sz="0" w:space="0" w:color="auto"/>
      </w:divBdr>
      <w:divsChild>
        <w:div w:id="33695435">
          <w:marLeft w:val="360"/>
          <w:marRight w:val="0"/>
          <w:marTop w:val="0"/>
          <w:marBottom w:val="0"/>
          <w:divBdr>
            <w:top w:val="none" w:sz="0" w:space="0" w:color="auto"/>
            <w:left w:val="none" w:sz="0" w:space="0" w:color="auto"/>
            <w:bottom w:val="none" w:sz="0" w:space="0" w:color="auto"/>
            <w:right w:val="none" w:sz="0" w:space="0" w:color="auto"/>
          </w:divBdr>
        </w:div>
        <w:div w:id="308747645">
          <w:marLeft w:val="360"/>
          <w:marRight w:val="0"/>
          <w:marTop w:val="0"/>
          <w:marBottom w:val="0"/>
          <w:divBdr>
            <w:top w:val="none" w:sz="0" w:space="0" w:color="auto"/>
            <w:left w:val="none" w:sz="0" w:space="0" w:color="auto"/>
            <w:bottom w:val="none" w:sz="0" w:space="0" w:color="auto"/>
            <w:right w:val="none" w:sz="0" w:space="0" w:color="auto"/>
          </w:divBdr>
        </w:div>
        <w:div w:id="501435457">
          <w:marLeft w:val="360"/>
          <w:marRight w:val="0"/>
          <w:marTop w:val="0"/>
          <w:marBottom w:val="0"/>
          <w:divBdr>
            <w:top w:val="none" w:sz="0" w:space="0" w:color="auto"/>
            <w:left w:val="none" w:sz="0" w:space="0" w:color="auto"/>
            <w:bottom w:val="none" w:sz="0" w:space="0" w:color="auto"/>
            <w:right w:val="none" w:sz="0" w:space="0" w:color="auto"/>
          </w:divBdr>
        </w:div>
        <w:div w:id="550968801">
          <w:marLeft w:val="360"/>
          <w:marRight w:val="0"/>
          <w:marTop w:val="0"/>
          <w:marBottom w:val="0"/>
          <w:divBdr>
            <w:top w:val="none" w:sz="0" w:space="0" w:color="auto"/>
            <w:left w:val="none" w:sz="0" w:space="0" w:color="auto"/>
            <w:bottom w:val="none" w:sz="0" w:space="0" w:color="auto"/>
            <w:right w:val="none" w:sz="0" w:space="0" w:color="auto"/>
          </w:divBdr>
        </w:div>
        <w:div w:id="673917532">
          <w:marLeft w:val="360"/>
          <w:marRight w:val="0"/>
          <w:marTop w:val="0"/>
          <w:marBottom w:val="0"/>
          <w:divBdr>
            <w:top w:val="none" w:sz="0" w:space="0" w:color="auto"/>
            <w:left w:val="none" w:sz="0" w:space="0" w:color="auto"/>
            <w:bottom w:val="none" w:sz="0" w:space="0" w:color="auto"/>
            <w:right w:val="none" w:sz="0" w:space="0" w:color="auto"/>
          </w:divBdr>
        </w:div>
        <w:div w:id="707264901">
          <w:marLeft w:val="360"/>
          <w:marRight w:val="0"/>
          <w:marTop w:val="0"/>
          <w:marBottom w:val="0"/>
          <w:divBdr>
            <w:top w:val="none" w:sz="0" w:space="0" w:color="auto"/>
            <w:left w:val="none" w:sz="0" w:space="0" w:color="auto"/>
            <w:bottom w:val="none" w:sz="0" w:space="0" w:color="auto"/>
            <w:right w:val="none" w:sz="0" w:space="0" w:color="auto"/>
          </w:divBdr>
        </w:div>
        <w:div w:id="765075255">
          <w:marLeft w:val="360"/>
          <w:marRight w:val="0"/>
          <w:marTop w:val="0"/>
          <w:marBottom w:val="0"/>
          <w:divBdr>
            <w:top w:val="none" w:sz="0" w:space="0" w:color="auto"/>
            <w:left w:val="none" w:sz="0" w:space="0" w:color="auto"/>
            <w:bottom w:val="none" w:sz="0" w:space="0" w:color="auto"/>
            <w:right w:val="none" w:sz="0" w:space="0" w:color="auto"/>
          </w:divBdr>
        </w:div>
        <w:div w:id="889728831">
          <w:marLeft w:val="360"/>
          <w:marRight w:val="0"/>
          <w:marTop w:val="0"/>
          <w:marBottom w:val="0"/>
          <w:divBdr>
            <w:top w:val="none" w:sz="0" w:space="0" w:color="auto"/>
            <w:left w:val="none" w:sz="0" w:space="0" w:color="auto"/>
            <w:bottom w:val="none" w:sz="0" w:space="0" w:color="auto"/>
            <w:right w:val="none" w:sz="0" w:space="0" w:color="auto"/>
          </w:divBdr>
        </w:div>
        <w:div w:id="948394001">
          <w:marLeft w:val="360"/>
          <w:marRight w:val="0"/>
          <w:marTop w:val="0"/>
          <w:marBottom w:val="0"/>
          <w:divBdr>
            <w:top w:val="none" w:sz="0" w:space="0" w:color="auto"/>
            <w:left w:val="none" w:sz="0" w:space="0" w:color="auto"/>
            <w:bottom w:val="none" w:sz="0" w:space="0" w:color="auto"/>
            <w:right w:val="none" w:sz="0" w:space="0" w:color="auto"/>
          </w:divBdr>
        </w:div>
        <w:div w:id="1188717348">
          <w:marLeft w:val="360"/>
          <w:marRight w:val="0"/>
          <w:marTop w:val="0"/>
          <w:marBottom w:val="0"/>
          <w:divBdr>
            <w:top w:val="none" w:sz="0" w:space="0" w:color="auto"/>
            <w:left w:val="none" w:sz="0" w:space="0" w:color="auto"/>
            <w:bottom w:val="none" w:sz="0" w:space="0" w:color="auto"/>
            <w:right w:val="none" w:sz="0" w:space="0" w:color="auto"/>
          </w:divBdr>
        </w:div>
        <w:div w:id="1390616668">
          <w:marLeft w:val="360"/>
          <w:marRight w:val="0"/>
          <w:marTop w:val="0"/>
          <w:marBottom w:val="0"/>
          <w:divBdr>
            <w:top w:val="none" w:sz="0" w:space="0" w:color="auto"/>
            <w:left w:val="none" w:sz="0" w:space="0" w:color="auto"/>
            <w:bottom w:val="none" w:sz="0" w:space="0" w:color="auto"/>
            <w:right w:val="none" w:sz="0" w:space="0" w:color="auto"/>
          </w:divBdr>
        </w:div>
        <w:div w:id="1401446474">
          <w:marLeft w:val="360"/>
          <w:marRight w:val="0"/>
          <w:marTop w:val="0"/>
          <w:marBottom w:val="0"/>
          <w:divBdr>
            <w:top w:val="none" w:sz="0" w:space="0" w:color="auto"/>
            <w:left w:val="none" w:sz="0" w:space="0" w:color="auto"/>
            <w:bottom w:val="none" w:sz="0" w:space="0" w:color="auto"/>
            <w:right w:val="none" w:sz="0" w:space="0" w:color="auto"/>
          </w:divBdr>
        </w:div>
        <w:div w:id="1492674251">
          <w:marLeft w:val="360"/>
          <w:marRight w:val="0"/>
          <w:marTop w:val="0"/>
          <w:marBottom w:val="0"/>
          <w:divBdr>
            <w:top w:val="none" w:sz="0" w:space="0" w:color="auto"/>
            <w:left w:val="none" w:sz="0" w:space="0" w:color="auto"/>
            <w:bottom w:val="none" w:sz="0" w:space="0" w:color="auto"/>
            <w:right w:val="none" w:sz="0" w:space="0" w:color="auto"/>
          </w:divBdr>
        </w:div>
        <w:div w:id="1508248172">
          <w:marLeft w:val="360"/>
          <w:marRight w:val="0"/>
          <w:marTop w:val="0"/>
          <w:marBottom w:val="0"/>
          <w:divBdr>
            <w:top w:val="none" w:sz="0" w:space="0" w:color="auto"/>
            <w:left w:val="none" w:sz="0" w:space="0" w:color="auto"/>
            <w:bottom w:val="none" w:sz="0" w:space="0" w:color="auto"/>
            <w:right w:val="none" w:sz="0" w:space="0" w:color="auto"/>
          </w:divBdr>
        </w:div>
        <w:div w:id="1545094895">
          <w:marLeft w:val="360"/>
          <w:marRight w:val="0"/>
          <w:marTop w:val="0"/>
          <w:marBottom w:val="0"/>
          <w:divBdr>
            <w:top w:val="none" w:sz="0" w:space="0" w:color="auto"/>
            <w:left w:val="none" w:sz="0" w:space="0" w:color="auto"/>
            <w:bottom w:val="none" w:sz="0" w:space="0" w:color="auto"/>
            <w:right w:val="none" w:sz="0" w:space="0" w:color="auto"/>
          </w:divBdr>
        </w:div>
      </w:divsChild>
    </w:div>
    <w:div w:id="1174880758">
      <w:bodyDiv w:val="1"/>
      <w:marLeft w:val="0"/>
      <w:marRight w:val="0"/>
      <w:marTop w:val="0"/>
      <w:marBottom w:val="0"/>
      <w:divBdr>
        <w:top w:val="none" w:sz="0" w:space="0" w:color="auto"/>
        <w:left w:val="none" w:sz="0" w:space="0" w:color="auto"/>
        <w:bottom w:val="none" w:sz="0" w:space="0" w:color="auto"/>
        <w:right w:val="none" w:sz="0" w:space="0" w:color="auto"/>
      </w:divBdr>
      <w:divsChild>
        <w:div w:id="1724020015">
          <w:marLeft w:val="0"/>
          <w:marRight w:val="0"/>
          <w:marTop w:val="0"/>
          <w:marBottom w:val="0"/>
          <w:divBdr>
            <w:top w:val="none" w:sz="0" w:space="0" w:color="auto"/>
            <w:left w:val="none" w:sz="0" w:space="0" w:color="auto"/>
            <w:bottom w:val="none" w:sz="0" w:space="0" w:color="auto"/>
            <w:right w:val="none" w:sz="0" w:space="0" w:color="auto"/>
          </w:divBdr>
        </w:div>
      </w:divsChild>
    </w:div>
    <w:div w:id="1229805316">
      <w:bodyDiv w:val="1"/>
      <w:marLeft w:val="0"/>
      <w:marRight w:val="0"/>
      <w:marTop w:val="0"/>
      <w:marBottom w:val="0"/>
      <w:divBdr>
        <w:top w:val="none" w:sz="0" w:space="0" w:color="auto"/>
        <w:left w:val="none" w:sz="0" w:space="0" w:color="auto"/>
        <w:bottom w:val="none" w:sz="0" w:space="0" w:color="auto"/>
        <w:right w:val="none" w:sz="0" w:space="0" w:color="auto"/>
      </w:divBdr>
      <w:divsChild>
        <w:div w:id="859051175">
          <w:marLeft w:val="0"/>
          <w:marRight w:val="0"/>
          <w:marTop w:val="0"/>
          <w:marBottom w:val="0"/>
          <w:divBdr>
            <w:top w:val="none" w:sz="0" w:space="0" w:color="auto"/>
            <w:left w:val="none" w:sz="0" w:space="0" w:color="auto"/>
            <w:bottom w:val="none" w:sz="0" w:space="0" w:color="auto"/>
            <w:right w:val="none" w:sz="0" w:space="0" w:color="auto"/>
          </w:divBdr>
        </w:div>
        <w:div w:id="1380783025">
          <w:marLeft w:val="0"/>
          <w:marRight w:val="0"/>
          <w:marTop w:val="0"/>
          <w:marBottom w:val="0"/>
          <w:divBdr>
            <w:top w:val="none" w:sz="0" w:space="0" w:color="auto"/>
            <w:left w:val="none" w:sz="0" w:space="0" w:color="auto"/>
            <w:bottom w:val="none" w:sz="0" w:space="0" w:color="auto"/>
            <w:right w:val="none" w:sz="0" w:space="0" w:color="auto"/>
          </w:divBdr>
        </w:div>
        <w:div w:id="1803187397">
          <w:marLeft w:val="0"/>
          <w:marRight w:val="0"/>
          <w:marTop w:val="0"/>
          <w:marBottom w:val="0"/>
          <w:divBdr>
            <w:top w:val="none" w:sz="0" w:space="0" w:color="auto"/>
            <w:left w:val="none" w:sz="0" w:space="0" w:color="auto"/>
            <w:bottom w:val="none" w:sz="0" w:space="0" w:color="auto"/>
            <w:right w:val="none" w:sz="0" w:space="0" w:color="auto"/>
          </w:divBdr>
        </w:div>
      </w:divsChild>
    </w:div>
    <w:div w:id="1243106316">
      <w:bodyDiv w:val="1"/>
      <w:marLeft w:val="0"/>
      <w:marRight w:val="0"/>
      <w:marTop w:val="0"/>
      <w:marBottom w:val="0"/>
      <w:divBdr>
        <w:top w:val="none" w:sz="0" w:space="0" w:color="auto"/>
        <w:left w:val="none" w:sz="0" w:space="0" w:color="auto"/>
        <w:bottom w:val="none" w:sz="0" w:space="0" w:color="auto"/>
        <w:right w:val="none" w:sz="0" w:space="0" w:color="auto"/>
      </w:divBdr>
    </w:div>
    <w:div w:id="1245578156">
      <w:bodyDiv w:val="1"/>
      <w:marLeft w:val="0"/>
      <w:marRight w:val="0"/>
      <w:marTop w:val="0"/>
      <w:marBottom w:val="0"/>
      <w:divBdr>
        <w:top w:val="none" w:sz="0" w:space="0" w:color="auto"/>
        <w:left w:val="none" w:sz="0" w:space="0" w:color="auto"/>
        <w:bottom w:val="none" w:sz="0" w:space="0" w:color="auto"/>
        <w:right w:val="none" w:sz="0" w:space="0" w:color="auto"/>
      </w:divBdr>
    </w:div>
    <w:div w:id="1298991875">
      <w:bodyDiv w:val="1"/>
      <w:marLeft w:val="0"/>
      <w:marRight w:val="0"/>
      <w:marTop w:val="0"/>
      <w:marBottom w:val="0"/>
      <w:divBdr>
        <w:top w:val="none" w:sz="0" w:space="0" w:color="auto"/>
        <w:left w:val="none" w:sz="0" w:space="0" w:color="auto"/>
        <w:bottom w:val="none" w:sz="0" w:space="0" w:color="auto"/>
        <w:right w:val="none" w:sz="0" w:space="0" w:color="auto"/>
      </w:divBdr>
      <w:divsChild>
        <w:div w:id="1088425440">
          <w:marLeft w:val="360"/>
          <w:marRight w:val="0"/>
          <w:marTop w:val="0"/>
          <w:marBottom w:val="0"/>
          <w:divBdr>
            <w:top w:val="none" w:sz="0" w:space="0" w:color="auto"/>
            <w:left w:val="none" w:sz="0" w:space="0" w:color="auto"/>
            <w:bottom w:val="none" w:sz="0" w:space="0" w:color="auto"/>
            <w:right w:val="none" w:sz="0" w:space="0" w:color="auto"/>
          </w:divBdr>
        </w:div>
        <w:div w:id="1209146352">
          <w:marLeft w:val="360"/>
          <w:marRight w:val="0"/>
          <w:marTop w:val="0"/>
          <w:marBottom w:val="0"/>
          <w:divBdr>
            <w:top w:val="none" w:sz="0" w:space="0" w:color="auto"/>
            <w:left w:val="none" w:sz="0" w:space="0" w:color="auto"/>
            <w:bottom w:val="none" w:sz="0" w:space="0" w:color="auto"/>
            <w:right w:val="none" w:sz="0" w:space="0" w:color="auto"/>
          </w:divBdr>
        </w:div>
        <w:div w:id="1285766251">
          <w:marLeft w:val="360"/>
          <w:marRight w:val="0"/>
          <w:marTop w:val="0"/>
          <w:marBottom w:val="0"/>
          <w:divBdr>
            <w:top w:val="none" w:sz="0" w:space="0" w:color="auto"/>
            <w:left w:val="none" w:sz="0" w:space="0" w:color="auto"/>
            <w:bottom w:val="none" w:sz="0" w:space="0" w:color="auto"/>
            <w:right w:val="none" w:sz="0" w:space="0" w:color="auto"/>
          </w:divBdr>
        </w:div>
        <w:div w:id="1417894555">
          <w:marLeft w:val="360"/>
          <w:marRight w:val="0"/>
          <w:marTop w:val="0"/>
          <w:marBottom w:val="0"/>
          <w:divBdr>
            <w:top w:val="none" w:sz="0" w:space="0" w:color="auto"/>
            <w:left w:val="none" w:sz="0" w:space="0" w:color="auto"/>
            <w:bottom w:val="none" w:sz="0" w:space="0" w:color="auto"/>
            <w:right w:val="none" w:sz="0" w:space="0" w:color="auto"/>
          </w:divBdr>
        </w:div>
      </w:divsChild>
    </w:div>
    <w:div w:id="1302267600">
      <w:bodyDiv w:val="1"/>
      <w:marLeft w:val="0"/>
      <w:marRight w:val="0"/>
      <w:marTop w:val="0"/>
      <w:marBottom w:val="0"/>
      <w:divBdr>
        <w:top w:val="none" w:sz="0" w:space="0" w:color="auto"/>
        <w:left w:val="none" w:sz="0" w:space="0" w:color="auto"/>
        <w:bottom w:val="none" w:sz="0" w:space="0" w:color="auto"/>
        <w:right w:val="none" w:sz="0" w:space="0" w:color="auto"/>
      </w:divBdr>
      <w:divsChild>
        <w:div w:id="997810292">
          <w:marLeft w:val="274"/>
          <w:marRight w:val="0"/>
          <w:marTop w:val="0"/>
          <w:marBottom w:val="0"/>
          <w:divBdr>
            <w:top w:val="none" w:sz="0" w:space="0" w:color="auto"/>
            <w:left w:val="none" w:sz="0" w:space="0" w:color="auto"/>
            <w:bottom w:val="none" w:sz="0" w:space="0" w:color="auto"/>
            <w:right w:val="none" w:sz="0" w:space="0" w:color="auto"/>
          </w:divBdr>
        </w:div>
        <w:div w:id="1406565958">
          <w:marLeft w:val="274"/>
          <w:marRight w:val="0"/>
          <w:marTop w:val="0"/>
          <w:marBottom w:val="0"/>
          <w:divBdr>
            <w:top w:val="none" w:sz="0" w:space="0" w:color="auto"/>
            <w:left w:val="none" w:sz="0" w:space="0" w:color="auto"/>
            <w:bottom w:val="none" w:sz="0" w:space="0" w:color="auto"/>
            <w:right w:val="none" w:sz="0" w:space="0" w:color="auto"/>
          </w:divBdr>
        </w:div>
        <w:div w:id="1597132888">
          <w:marLeft w:val="274"/>
          <w:marRight w:val="0"/>
          <w:marTop w:val="0"/>
          <w:marBottom w:val="0"/>
          <w:divBdr>
            <w:top w:val="none" w:sz="0" w:space="0" w:color="auto"/>
            <w:left w:val="none" w:sz="0" w:space="0" w:color="auto"/>
            <w:bottom w:val="none" w:sz="0" w:space="0" w:color="auto"/>
            <w:right w:val="none" w:sz="0" w:space="0" w:color="auto"/>
          </w:divBdr>
        </w:div>
      </w:divsChild>
    </w:div>
    <w:div w:id="1393579070">
      <w:bodyDiv w:val="1"/>
      <w:marLeft w:val="0"/>
      <w:marRight w:val="0"/>
      <w:marTop w:val="0"/>
      <w:marBottom w:val="0"/>
      <w:divBdr>
        <w:top w:val="none" w:sz="0" w:space="0" w:color="auto"/>
        <w:left w:val="none" w:sz="0" w:space="0" w:color="auto"/>
        <w:bottom w:val="none" w:sz="0" w:space="0" w:color="auto"/>
        <w:right w:val="none" w:sz="0" w:space="0" w:color="auto"/>
      </w:divBdr>
    </w:div>
    <w:div w:id="1511213488">
      <w:bodyDiv w:val="1"/>
      <w:marLeft w:val="0"/>
      <w:marRight w:val="0"/>
      <w:marTop w:val="0"/>
      <w:marBottom w:val="0"/>
      <w:divBdr>
        <w:top w:val="none" w:sz="0" w:space="0" w:color="auto"/>
        <w:left w:val="none" w:sz="0" w:space="0" w:color="auto"/>
        <w:bottom w:val="none" w:sz="0" w:space="0" w:color="auto"/>
        <w:right w:val="none" w:sz="0" w:space="0" w:color="auto"/>
      </w:divBdr>
    </w:div>
    <w:div w:id="1539200668">
      <w:bodyDiv w:val="1"/>
      <w:marLeft w:val="0"/>
      <w:marRight w:val="0"/>
      <w:marTop w:val="0"/>
      <w:marBottom w:val="0"/>
      <w:divBdr>
        <w:top w:val="none" w:sz="0" w:space="0" w:color="auto"/>
        <w:left w:val="none" w:sz="0" w:space="0" w:color="auto"/>
        <w:bottom w:val="none" w:sz="0" w:space="0" w:color="auto"/>
        <w:right w:val="none" w:sz="0" w:space="0" w:color="auto"/>
      </w:divBdr>
    </w:div>
    <w:div w:id="1547832565">
      <w:bodyDiv w:val="1"/>
      <w:marLeft w:val="0"/>
      <w:marRight w:val="0"/>
      <w:marTop w:val="0"/>
      <w:marBottom w:val="0"/>
      <w:divBdr>
        <w:top w:val="none" w:sz="0" w:space="0" w:color="auto"/>
        <w:left w:val="none" w:sz="0" w:space="0" w:color="auto"/>
        <w:bottom w:val="none" w:sz="0" w:space="0" w:color="auto"/>
        <w:right w:val="none" w:sz="0" w:space="0" w:color="auto"/>
      </w:divBdr>
    </w:div>
    <w:div w:id="1581131966">
      <w:bodyDiv w:val="1"/>
      <w:marLeft w:val="0"/>
      <w:marRight w:val="0"/>
      <w:marTop w:val="0"/>
      <w:marBottom w:val="0"/>
      <w:divBdr>
        <w:top w:val="none" w:sz="0" w:space="0" w:color="auto"/>
        <w:left w:val="none" w:sz="0" w:space="0" w:color="auto"/>
        <w:bottom w:val="none" w:sz="0" w:space="0" w:color="auto"/>
        <w:right w:val="none" w:sz="0" w:space="0" w:color="auto"/>
      </w:divBdr>
      <w:divsChild>
        <w:div w:id="1032728935">
          <w:marLeft w:val="360"/>
          <w:marRight w:val="0"/>
          <w:marTop w:val="0"/>
          <w:marBottom w:val="0"/>
          <w:divBdr>
            <w:top w:val="none" w:sz="0" w:space="0" w:color="auto"/>
            <w:left w:val="none" w:sz="0" w:space="0" w:color="auto"/>
            <w:bottom w:val="none" w:sz="0" w:space="0" w:color="auto"/>
            <w:right w:val="none" w:sz="0" w:space="0" w:color="auto"/>
          </w:divBdr>
        </w:div>
        <w:div w:id="1572813465">
          <w:marLeft w:val="360"/>
          <w:marRight w:val="0"/>
          <w:marTop w:val="0"/>
          <w:marBottom w:val="0"/>
          <w:divBdr>
            <w:top w:val="none" w:sz="0" w:space="0" w:color="auto"/>
            <w:left w:val="none" w:sz="0" w:space="0" w:color="auto"/>
            <w:bottom w:val="none" w:sz="0" w:space="0" w:color="auto"/>
            <w:right w:val="none" w:sz="0" w:space="0" w:color="auto"/>
          </w:divBdr>
        </w:div>
        <w:div w:id="1656183863">
          <w:marLeft w:val="360"/>
          <w:marRight w:val="0"/>
          <w:marTop w:val="0"/>
          <w:marBottom w:val="0"/>
          <w:divBdr>
            <w:top w:val="none" w:sz="0" w:space="0" w:color="auto"/>
            <w:left w:val="none" w:sz="0" w:space="0" w:color="auto"/>
            <w:bottom w:val="none" w:sz="0" w:space="0" w:color="auto"/>
            <w:right w:val="none" w:sz="0" w:space="0" w:color="auto"/>
          </w:divBdr>
        </w:div>
      </w:divsChild>
    </w:div>
    <w:div w:id="1591310172">
      <w:bodyDiv w:val="1"/>
      <w:marLeft w:val="0"/>
      <w:marRight w:val="0"/>
      <w:marTop w:val="0"/>
      <w:marBottom w:val="0"/>
      <w:divBdr>
        <w:top w:val="none" w:sz="0" w:space="0" w:color="auto"/>
        <w:left w:val="none" w:sz="0" w:space="0" w:color="auto"/>
        <w:bottom w:val="none" w:sz="0" w:space="0" w:color="auto"/>
        <w:right w:val="none" w:sz="0" w:space="0" w:color="auto"/>
      </w:divBdr>
    </w:div>
    <w:div w:id="1639215882">
      <w:bodyDiv w:val="1"/>
      <w:marLeft w:val="0"/>
      <w:marRight w:val="0"/>
      <w:marTop w:val="0"/>
      <w:marBottom w:val="0"/>
      <w:divBdr>
        <w:top w:val="none" w:sz="0" w:space="0" w:color="auto"/>
        <w:left w:val="none" w:sz="0" w:space="0" w:color="auto"/>
        <w:bottom w:val="none" w:sz="0" w:space="0" w:color="auto"/>
        <w:right w:val="none" w:sz="0" w:space="0" w:color="auto"/>
      </w:divBdr>
      <w:divsChild>
        <w:div w:id="1276520460">
          <w:marLeft w:val="547"/>
          <w:marRight w:val="0"/>
          <w:marTop w:val="0"/>
          <w:marBottom w:val="0"/>
          <w:divBdr>
            <w:top w:val="none" w:sz="0" w:space="0" w:color="auto"/>
            <w:left w:val="none" w:sz="0" w:space="0" w:color="auto"/>
            <w:bottom w:val="none" w:sz="0" w:space="0" w:color="auto"/>
            <w:right w:val="none" w:sz="0" w:space="0" w:color="auto"/>
          </w:divBdr>
        </w:div>
      </w:divsChild>
    </w:div>
    <w:div w:id="1659963307">
      <w:bodyDiv w:val="1"/>
      <w:marLeft w:val="0"/>
      <w:marRight w:val="0"/>
      <w:marTop w:val="0"/>
      <w:marBottom w:val="0"/>
      <w:divBdr>
        <w:top w:val="none" w:sz="0" w:space="0" w:color="auto"/>
        <w:left w:val="none" w:sz="0" w:space="0" w:color="auto"/>
        <w:bottom w:val="none" w:sz="0" w:space="0" w:color="auto"/>
        <w:right w:val="none" w:sz="0" w:space="0" w:color="auto"/>
      </w:divBdr>
    </w:div>
    <w:div w:id="1724522772">
      <w:bodyDiv w:val="1"/>
      <w:marLeft w:val="0"/>
      <w:marRight w:val="0"/>
      <w:marTop w:val="0"/>
      <w:marBottom w:val="0"/>
      <w:divBdr>
        <w:top w:val="none" w:sz="0" w:space="0" w:color="auto"/>
        <w:left w:val="none" w:sz="0" w:space="0" w:color="auto"/>
        <w:bottom w:val="none" w:sz="0" w:space="0" w:color="auto"/>
        <w:right w:val="none" w:sz="0" w:space="0" w:color="auto"/>
      </w:divBdr>
      <w:divsChild>
        <w:div w:id="22244742">
          <w:marLeft w:val="360"/>
          <w:marRight w:val="0"/>
          <w:marTop w:val="0"/>
          <w:marBottom w:val="0"/>
          <w:divBdr>
            <w:top w:val="none" w:sz="0" w:space="0" w:color="auto"/>
            <w:left w:val="none" w:sz="0" w:space="0" w:color="auto"/>
            <w:bottom w:val="none" w:sz="0" w:space="0" w:color="auto"/>
            <w:right w:val="none" w:sz="0" w:space="0" w:color="auto"/>
          </w:divBdr>
        </w:div>
        <w:div w:id="278071173">
          <w:marLeft w:val="360"/>
          <w:marRight w:val="0"/>
          <w:marTop w:val="0"/>
          <w:marBottom w:val="0"/>
          <w:divBdr>
            <w:top w:val="none" w:sz="0" w:space="0" w:color="auto"/>
            <w:left w:val="none" w:sz="0" w:space="0" w:color="auto"/>
            <w:bottom w:val="none" w:sz="0" w:space="0" w:color="auto"/>
            <w:right w:val="none" w:sz="0" w:space="0" w:color="auto"/>
          </w:divBdr>
        </w:div>
        <w:div w:id="459959793">
          <w:marLeft w:val="360"/>
          <w:marRight w:val="0"/>
          <w:marTop w:val="0"/>
          <w:marBottom w:val="0"/>
          <w:divBdr>
            <w:top w:val="none" w:sz="0" w:space="0" w:color="auto"/>
            <w:left w:val="none" w:sz="0" w:space="0" w:color="auto"/>
            <w:bottom w:val="none" w:sz="0" w:space="0" w:color="auto"/>
            <w:right w:val="none" w:sz="0" w:space="0" w:color="auto"/>
          </w:divBdr>
        </w:div>
        <w:div w:id="520777922">
          <w:marLeft w:val="360"/>
          <w:marRight w:val="0"/>
          <w:marTop w:val="0"/>
          <w:marBottom w:val="0"/>
          <w:divBdr>
            <w:top w:val="none" w:sz="0" w:space="0" w:color="auto"/>
            <w:left w:val="none" w:sz="0" w:space="0" w:color="auto"/>
            <w:bottom w:val="none" w:sz="0" w:space="0" w:color="auto"/>
            <w:right w:val="none" w:sz="0" w:space="0" w:color="auto"/>
          </w:divBdr>
        </w:div>
        <w:div w:id="650905419">
          <w:marLeft w:val="360"/>
          <w:marRight w:val="0"/>
          <w:marTop w:val="0"/>
          <w:marBottom w:val="0"/>
          <w:divBdr>
            <w:top w:val="none" w:sz="0" w:space="0" w:color="auto"/>
            <w:left w:val="none" w:sz="0" w:space="0" w:color="auto"/>
            <w:bottom w:val="none" w:sz="0" w:space="0" w:color="auto"/>
            <w:right w:val="none" w:sz="0" w:space="0" w:color="auto"/>
          </w:divBdr>
        </w:div>
        <w:div w:id="823161761">
          <w:marLeft w:val="360"/>
          <w:marRight w:val="0"/>
          <w:marTop w:val="0"/>
          <w:marBottom w:val="0"/>
          <w:divBdr>
            <w:top w:val="none" w:sz="0" w:space="0" w:color="auto"/>
            <w:left w:val="none" w:sz="0" w:space="0" w:color="auto"/>
            <w:bottom w:val="none" w:sz="0" w:space="0" w:color="auto"/>
            <w:right w:val="none" w:sz="0" w:space="0" w:color="auto"/>
          </w:divBdr>
        </w:div>
        <w:div w:id="953024755">
          <w:marLeft w:val="360"/>
          <w:marRight w:val="0"/>
          <w:marTop w:val="0"/>
          <w:marBottom w:val="0"/>
          <w:divBdr>
            <w:top w:val="none" w:sz="0" w:space="0" w:color="auto"/>
            <w:left w:val="none" w:sz="0" w:space="0" w:color="auto"/>
            <w:bottom w:val="none" w:sz="0" w:space="0" w:color="auto"/>
            <w:right w:val="none" w:sz="0" w:space="0" w:color="auto"/>
          </w:divBdr>
        </w:div>
        <w:div w:id="962462227">
          <w:marLeft w:val="360"/>
          <w:marRight w:val="0"/>
          <w:marTop w:val="0"/>
          <w:marBottom w:val="0"/>
          <w:divBdr>
            <w:top w:val="none" w:sz="0" w:space="0" w:color="auto"/>
            <w:left w:val="none" w:sz="0" w:space="0" w:color="auto"/>
            <w:bottom w:val="none" w:sz="0" w:space="0" w:color="auto"/>
            <w:right w:val="none" w:sz="0" w:space="0" w:color="auto"/>
          </w:divBdr>
        </w:div>
        <w:div w:id="1068268544">
          <w:marLeft w:val="360"/>
          <w:marRight w:val="0"/>
          <w:marTop w:val="0"/>
          <w:marBottom w:val="0"/>
          <w:divBdr>
            <w:top w:val="none" w:sz="0" w:space="0" w:color="auto"/>
            <w:left w:val="none" w:sz="0" w:space="0" w:color="auto"/>
            <w:bottom w:val="none" w:sz="0" w:space="0" w:color="auto"/>
            <w:right w:val="none" w:sz="0" w:space="0" w:color="auto"/>
          </w:divBdr>
        </w:div>
        <w:div w:id="1234775956">
          <w:marLeft w:val="360"/>
          <w:marRight w:val="0"/>
          <w:marTop w:val="0"/>
          <w:marBottom w:val="0"/>
          <w:divBdr>
            <w:top w:val="none" w:sz="0" w:space="0" w:color="auto"/>
            <w:left w:val="none" w:sz="0" w:space="0" w:color="auto"/>
            <w:bottom w:val="none" w:sz="0" w:space="0" w:color="auto"/>
            <w:right w:val="none" w:sz="0" w:space="0" w:color="auto"/>
          </w:divBdr>
        </w:div>
        <w:div w:id="1267082953">
          <w:marLeft w:val="360"/>
          <w:marRight w:val="0"/>
          <w:marTop w:val="0"/>
          <w:marBottom w:val="0"/>
          <w:divBdr>
            <w:top w:val="none" w:sz="0" w:space="0" w:color="auto"/>
            <w:left w:val="none" w:sz="0" w:space="0" w:color="auto"/>
            <w:bottom w:val="none" w:sz="0" w:space="0" w:color="auto"/>
            <w:right w:val="none" w:sz="0" w:space="0" w:color="auto"/>
          </w:divBdr>
        </w:div>
        <w:div w:id="1356075381">
          <w:marLeft w:val="360"/>
          <w:marRight w:val="0"/>
          <w:marTop w:val="0"/>
          <w:marBottom w:val="0"/>
          <w:divBdr>
            <w:top w:val="none" w:sz="0" w:space="0" w:color="auto"/>
            <w:left w:val="none" w:sz="0" w:space="0" w:color="auto"/>
            <w:bottom w:val="none" w:sz="0" w:space="0" w:color="auto"/>
            <w:right w:val="none" w:sz="0" w:space="0" w:color="auto"/>
          </w:divBdr>
        </w:div>
        <w:div w:id="1455753548">
          <w:marLeft w:val="360"/>
          <w:marRight w:val="0"/>
          <w:marTop w:val="0"/>
          <w:marBottom w:val="0"/>
          <w:divBdr>
            <w:top w:val="none" w:sz="0" w:space="0" w:color="auto"/>
            <w:left w:val="none" w:sz="0" w:space="0" w:color="auto"/>
            <w:bottom w:val="none" w:sz="0" w:space="0" w:color="auto"/>
            <w:right w:val="none" w:sz="0" w:space="0" w:color="auto"/>
          </w:divBdr>
        </w:div>
        <w:div w:id="1769622281">
          <w:marLeft w:val="360"/>
          <w:marRight w:val="0"/>
          <w:marTop w:val="0"/>
          <w:marBottom w:val="0"/>
          <w:divBdr>
            <w:top w:val="none" w:sz="0" w:space="0" w:color="auto"/>
            <w:left w:val="none" w:sz="0" w:space="0" w:color="auto"/>
            <w:bottom w:val="none" w:sz="0" w:space="0" w:color="auto"/>
            <w:right w:val="none" w:sz="0" w:space="0" w:color="auto"/>
          </w:divBdr>
        </w:div>
        <w:div w:id="2004772273">
          <w:marLeft w:val="360"/>
          <w:marRight w:val="0"/>
          <w:marTop w:val="0"/>
          <w:marBottom w:val="0"/>
          <w:divBdr>
            <w:top w:val="none" w:sz="0" w:space="0" w:color="auto"/>
            <w:left w:val="none" w:sz="0" w:space="0" w:color="auto"/>
            <w:bottom w:val="none" w:sz="0" w:space="0" w:color="auto"/>
            <w:right w:val="none" w:sz="0" w:space="0" w:color="auto"/>
          </w:divBdr>
        </w:div>
      </w:divsChild>
    </w:div>
    <w:div w:id="1846630156">
      <w:bodyDiv w:val="1"/>
      <w:marLeft w:val="0"/>
      <w:marRight w:val="0"/>
      <w:marTop w:val="0"/>
      <w:marBottom w:val="0"/>
      <w:divBdr>
        <w:top w:val="none" w:sz="0" w:space="0" w:color="auto"/>
        <w:left w:val="none" w:sz="0" w:space="0" w:color="auto"/>
        <w:bottom w:val="none" w:sz="0" w:space="0" w:color="auto"/>
        <w:right w:val="none" w:sz="0" w:space="0" w:color="auto"/>
      </w:divBdr>
    </w:div>
    <w:div w:id="1908102793">
      <w:bodyDiv w:val="1"/>
      <w:marLeft w:val="0"/>
      <w:marRight w:val="0"/>
      <w:marTop w:val="0"/>
      <w:marBottom w:val="0"/>
      <w:divBdr>
        <w:top w:val="none" w:sz="0" w:space="0" w:color="auto"/>
        <w:left w:val="none" w:sz="0" w:space="0" w:color="auto"/>
        <w:bottom w:val="none" w:sz="0" w:space="0" w:color="auto"/>
        <w:right w:val="none" w:sz="0" w:space="0" w:color="auto"/>
      </w:divBdr>
      <w:divsChild>
        <w:div w:id="247202337">
          <w:marLeft w:val="360"/>
          <w:marRight w:val="0"/>
          <w:marTop w:val="0"/>
          <w:marBottom w:val="0"/>
          <w:divBdr>
            <w:top w:val="none" w:sz="0" w:space="0" w:color="auto"/>
            <w:left w:val="none" w:sz="0" w:space="0" w:color="auto"/>
            <w:bottom w:val="none" w:sz="0" w:space="0" w:color="auto"/>
            <w:right w:val="none" w:sz="0" w:space="0" w:color="auto"/>
          </w:divBdr>
        </w:div>
        <w:div w:id="423306966">
          <w:marLeft w:val="360"/>
          <w:marRight w:val="0"/>
          <w:marTop w:val="0"/>
          <w:marBottom w:val="0"/>
          <w:divBdr>
            <w:top w:val="none" w:sz="0" w:space="0" w:color="auto"/>
            <w:left w:val="none" w:sz="0" w:space="0" w:color="auto"/>
            <w:bottom w:val="none" w:sz="0" w:space="0" w:color="auto"/>
            <w:right w:val="none" w:sz="0" w:space="0" w:color="auto"/>
          </w:divBdr>
        </w:div>
        <w:div w:id="651250412">
          <w:marLeft w:val="360"/>
          <w:marRight w:val="0"/>
          <w:marTop w:val="0"/>
          <w:marBottom w:val="0"/>
          <w:divBdr>
            <w:top w:val="none" w:sz="0" w:space="0" w:color="auto"/>
            <w:left w:val="none" w:sz="0" w:space="0" w:color="auto"/>
            <w:bottom w:val="none" w:sz="0" w:space="0" w:color="auto"/>
            <w:right w:val="none" w:sz="0" w:space="0" w:color="auto"/>
          </w:divBdr>
        </w:div>
        <w:div w:id="1643119576">
          <w:marLeft w:val="360"/>
          <w:marRight w:val="0"/>
          <w:marTop w:val="0"/>
          <w:marBottom w:val="0"/>
          <w:divBdr>
            <w:top w:val="none" w:sz="0" w:space="0" w:color="auto"/>
            <w:left w:val="none" w:sz="0" w:space="0" w:color="auto"/>
            <w:bottom w:val="none" w:sz="0" w:space="0" w:color="auto"/>
            <w:right w:val="none" w:sz="0" w:space="0" w:color="auto"/>
          </w:divBdr>
        </w:div>
        <w:div w:id="1683632076">
          <w:marLeft w:val="360"/>
          <w:marRight w:val="0"/>
          <w:marTop w:val="0"/>
          <w:marBottom w:val="0"/>
          <w:divBdr>
            <w:top w:val="none" w:sz="0" w:space="0" w:color="auto"/>
            <w:left w:val="none" w:sz="0" w:space="0" w:color="auto"/>
            <w:bottom w:val="none" w:sz="0" w:space="0" w:color="auto"/>
            <w:right w:val="none" w:sz="0" w:space="0" w:color="auto"/>
          </w:divBdr>
        </w:div>
      </w:divsChild>
    </w:div>
    <w:div w:id="1921871122">
      <w:bodyDiv w:val="1"/>
      <w:marLeft w:val="0"/>
      <w:marRight w:val="0"/>
      <w:marTop w:val="0"/>
      <w:marBottom w:val="0"/>
      <w:divBdr>
        <w:top w:val="none" w:sz="0" w:space="0" w:color="auto"/>
        <w:left w:val="none" w:sz="0" w:space="0" w:color="auto"/>
        <w:bottom w:val="none" w:sz="0" w:space="0" w:color="auto"/>
        <w:right w:val="none" w:sz="0" w:space="0" w:color="auto"/>
      </w:divBdr>
    </w:div>
    <w:div w:id="1951545577">
      <w:bodyDiv w:val="1"/>
      <w:marLeft w:val="0"/>
      <w:marRight w:val="0"/>
      <w:marTop w:val="0"/>
      <w:marBottom w:val="0"/>
      <w:divBdr>
        <w:top w:val="none" w:sz="0" w:space="0" w:color="auto"/>
        <w:left w:val="none" w:sz="0" w:space="0" w:color="auto"/>
        <w:bottom w:val="none" w:sz="0" w:space="0" w:color="auto"/>
        <w:right w:val="none" w:sz="0" w:space="0" w:color="auto"/>
      </w:divBdr>
    </w:div>
    <w:div w:id="1984037470">
      <w:bodyDiv w:val="1"/>
      <w:marLeft w:val="0"/>
      <w:marRight w:val="0"/>
      <w:marTop w:val="0"/>
      <w:marBottom w:val="0"/>
      <w:divBdr>
        <w:top w:val="none" w:sz="0" w:space="0" w:color="auto"/>
        <w:left w:val="none" w:sz="0" w:space="0" w:color="auto"/>
        <w:bottom w:val="none" w:sz="0" w:space="0" w:color="auto"/>
        <w:right w:val="none" w:sz="0" w:space="0" w:color="auto"/>
      </w:divBdr>
      <w:divsChild>
        <w:div w:id="122432680">
          <w:marLeft w:val="360"/>
          <w:marRight w:val="0"/>
          <w:marTop w:val="0"/>
          <w:marBottom w:val="0"/>
          <w:divBdr>
            <w:top w:val="none" w:sz="0" w:space="0" w:color="auto"/>
            <w:left w:val="none" w:sz="0" w:space="0" w:color="auto"/>
            <w:bottom w:val="none" w:sz="0" w:space="0" w:color="auto"/>
            <w:right w:val="none" w:sz="0" w:space="0" w:color="auto"/>
          </w:divBdr>
        </w:div>
        <w:div w:id="928275894">
          <w:marLeft w:val="360"/>
          <w:marRight w:val="0"/>
          <w:marTop w:val="0"/>
          <w:marBottom w:val="0"/>
          <w:divBdr>
            <w:top w:val="none" w:sz="0" w:space="0" w:color="auto"/>
            <w:left w:val="none" w:sz="0" w:space="0" w:color="auto"/>
            <w:bottom w:val="none" w:sz="0" w:space="0" w:color="auto"/>
            <w:right w:val="none" w:sz="0" w:space="0" w:color="auto"/>
          </w:divBdr>
        </w:div>
        <w:div w:id="1212963637">
          <w:marLeft w:val="360"/>
          <w:marRight w:val="0"/>
          <w:marTop w:val="0"/>
          <w:marBottom w:val="0"/>
          <w:divBdr>
            <w:top w:val="none" w:sz="0" w:space="0" w:color="auto"/>
            <w:left w:val="none" w:sz="0" w:space="0" w:color="auto"/>
            <w:bottom w:val="none" w:sz="0" w:space="0" w:color="auto"/>
            <w:right w:val="none" w:sz="0" w:space="0" w:color="auto"/>
          </w:divBdr>
        </w:div>
        <w:div w:id="1326787903">
          <w:marLeft w:val="360"/>
          <w:marRight w:val="0"/>
          <w:marTop w:val="0"/>
          <w:marBottom w:val="0"/>
          <w:divBdr>
            <w:top w:val="none" w:sz="0" w:space="0" w:color="auto"/>
            <w:left w:val="none" w:sz="0" w:space="0" w:color="auto"/>
            <w:bottom w:val="none" w:sz="0" w:space="0" w:color="auto"/>
            <w:right w:val="none" w:sz="0" w:space="0" w:color="auto"/>
          </w:divBdr>
        </w:div>
        <w:div w:id="1647390509">
          <w:marLeft w:val="360"/>
          <w:marRight w:val="0"/>
          <w:marTop w:val="0"/>
          <w:marBottom w:val="0"/>
          <w:divBdr>
            <w:top w:val="none" w:sz="0" w:space="0" w:color="auto"/>
            <w:left w:val="none" w:sz="0" w:space="0" w:color="auto"/>
            <w:bottom w:val="none" w:sz="0" w:space="0" w:color="auto"/>
            <w:right w:val="none" w:sz="0" w:space="0" w:color="auto"/>
          </w:divBdr>
        </w:div>
      </w:divsChild>
    </w:div>
    <w:div w:id="2023700480">
      <w:bodyDiv w:val="1"/>
      <w:marLeft w:val="0"/>
      <w:marRight w:val="0"/>
      <w:marTop w:val="0"/>
      <w:marBottom w:val="0"/>
      <w:divBdr>
        <w:top w:val="none" w:sz="0" w:space="0" w:color="auto"/>
        <w:left w:val="none" w:sz="0" w:space="0" w:color="auto"/>
        <w:bottom w:val="none" w:sz="0" w:space="0" w:color="auto"/>
        <w:right w:val="none" w:sz="0" w:space="0" w:color="auto"/>
      </w:divBdr>
    </w:div>
    <w:div w:id="2063020534">
      <w:bodyDiv w:val="1"/>
      <w:marLeft w:val="0"/>
      <w:marRight w:val="0"/>
      <w:marTop w:val="0"/>
      <w:marBottom w:val="0"/>
      <w:divBdr>
        <w:top w:val="none" w:sz="0" w:space="0" w:color="auto"/>
        <w:left w:val="none" w:sz="0" w:space="0" w:color="auto"/>
        <w:bottom w:val="none" w:sz="0" w:space="0" w:color="auto"/>
        <w:right w:val="none" w:sz="0" w:space="0" w:color="auto"/>
      </w:divBdr>
    </w:div>
    <w:div w:id="2074816319">
      <w:bodyDiv w:val="1"/>
      <w:marLeft w:val="0"/>
      <w:marRight w:val="0"/>
      <w:marTop w:val="0"/>
      <w:marBottom w:val="0"/>
      <w:divBdr>
        <w:top w:val="none" w:sz="0" w:space="0" w:color="auto"/>
        <w:left w:val="none" w:sz="0" w:space="0" w:color="auto"/>
        <w:bottom w:val="none" w:sz="0" w:space="0" w:color="auto"/>
        <w:right w:val="none" w:sz="0" w:space="0" w:color="auto"/>
      </w:divBdr>
    </w:div>
    <w:div w:id="2079356006">
      <w:bodyDiv w:val="1"/>
      <w:marLeft w:val="0"/>
      <w:marRight w:val="0"/>
      <w:marTop w:val="0"/>
      <w:marBottom w:val="0"/>
      <w:divBdr>
        <w:top w:val="none" w:sz="0" w:space="0" w:color="auto"/>
        <w:left w:val="none" w:sz="0" w:space="0" w:color="auto"/>
        <w:bottom w:val="none" w:sz="0" w:space="0" w:color="auto"/>
        <w:right w:val="none" w:sz="0" w:space="0" w:color="auto"/>
      </w:divBdr>
    </w:div>
    <w:div w:id="2138335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Joseph.gibbs@ed.gov"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Katie.Opper@ed.gov"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ana.Knapp@ed.gov"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www.congress.gov/107/plaws/publ279/PLAW-107publ279.pdf" TargetMode="External"/><Relationship Id="rId1" Type="http://schemas.openxmlformats.org/officeDocument/2006/relationships/hyperlink" Target="http://www2.ed.gov/policy/rschstat/leg/PL107-279.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86441\appdata\roaming\microsoft\templates\GT_Word_Templates\Letter\Blank.dotm" TargetMode="External"/></Relationships>
</file>

<file path=word/theme/theme1.xml><?xml version="1.0" encoding="utf-8"?>
<a:theme xmlns:a="http://schemas.openxmlformats.org/drawingml/2006/main" name="IES Georgia PPT">
  <a:themeElements>
    <a:clrScheme name="Custom 4">
      <a:dk1>
        <a:sysClr val="windowText" lastClr="000000"/>
      </a:dk1>
      <a:lt1>
        <a:sysClr val="window" lastClr="FFFFFF"/>
      </a:lt1>
      <a:dk2>
        <a:srgbClr val="576F7F"/>
      </a:dk2>
      <a:lt2>
        <a:srgbClr val="FBB03B"/>
      </a:lt2>
      <a:accent1>
        <a:srgbClr val="971B2F"/>
      </a:accent1>
      <a:accent2>
        <a:srgbClr val="071D49"/>
      </a:accent2>
      <a:accent3>
        <a:srgbClr val="D5CB9F"/>
      </a:accent3>
      <a:accent4>
        <a:srgbClr val="489FDF"/>
      </a:accent4>
      <a:accent5>
        <a:srgbClr val="B4875E"/>
      </a:accent5>
      <a:accent6>
        <a:srgbClr val="009A44"/>
      </a:accent6>
      <a:hlink>
        <a:srgbClr val="003DA5"/>
      </a:hlink>
      <a:folHlink>
        <a:srgbClr val="84329B"/>
      </a:folHlink>
    </a:clrScheme>
    <a:fontScheme name="Custom 1">
      <a:majorFont>
        <a:latin typeface="Georgia"/>
        <a:ea typeface=""/>
        <a:cs typeface=""/>
      </a:majorFont>
      <a:minorFont>
        <a:latin typeface="Georg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IES Georgia PPT" id="{A8EC448D-80F7-4549-9D8F-B31D379CB02A}" vid="{1CA6F06E-20DE-4875-A4E9-A12F9E95781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escription xmlns="6ed4f710-a888-49b6-a3ba-a65a9384835f" xsi:nil="true"/>
    <q6nh xmlns="6ed4f710-a888-49b6-a3ba-a65a9384835f">
      <UserInfo>
        <DisplayName/>
        <AccountId xsi:nil="true"/>
        <AccountType/>
      </UserInfo>
    </q6nh>
    <TodaysDate xmlns="6ed4f710-a888-49b6-a3ba-a65a9384835f" xsi:nil="true"/>
    <Link_x0020_to_x0020_Full_x0020_Report xmlns="6ed4f710-a888-49b6-a3ba-a65a9384835f">
      <Url xsi:nil="true"/>
      <Description xsi:nil="true"/>
    </Link_x0020_to_x0020_Full_x0020_Report>
    <Notesonforms xmlns="6ed4f710-a888-49b6-a3ba-a65a9384835f" xsi:nil="true"/>
    <lcf76f155ced4ddcb4097134ff3c332f xmlns="6ed4f710-a888-49b6-a3ba-a65a9384835f">
      <Terms xmlns="http://schemas.microsoft.com/office/infopath/2007/PartnerControls"/>
    </lcf76f155ced4ddcb4097134ff3c332f>
    <DateAdded xmlns="6ed4f710-a888-49b6-a3ba-a65a9384835f">2024-06-18T16:43:16+00:00</DateAdded>
    <Time_x0020_Mod xmlns="6ed4f710-a888-49b6-a3ba-a65a9384835f">2024-06-18T16:43:16+00:00</Time_x0020_Mod>
    <TaxCatchAll xmlns="2a2db8c4-56ab-4882-a5d0-0fe8165c6658" xsi:nil="true"/>
    <Notes xmlns="6ed4f710-a888-49b6-a3ba-a65a9384835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5905E9B17257344A422F0EB5D5A7C38" ma:contentTypeVersion="49" ma:contentTypeDescription="Create a new document." ma:contentTypeScope="" ma:versionID="b43a8f01ed1c366d2995ea846c821713">
  <xsd:schema xmlns:xsd="http://www.w3.org/2001/XMLSchema" xmlns:xs="http://www.w3.org/2001/XMLSchema" xmlns:p="http://schemas.microsoft.com/office/2006/metadata/properties" xmlns:ns2="6ed4f710-a888-49b6-a3ba-a65a9384835f" xmlns:ns3="ffcb171c-5eb6-4b7e-bff7-850b4441ed9e" xmlns:ns4="2a2db8c4-56ab-4882-a5d0-0fe8165c6658" targetNamespace="http://schemas.microsoft.com/office/2006/metadata/properties" ma:root="true" ma:fieldsID="d83529d823c1c3c445795789a6ff5084" ns2:_="" ns3:_="" ns4:_="">
    <xsd:import namespace="6ed4f710-a888-49b6-a3ba-a65a9384835f"/>
    <xsd:import namespace="ffcb171c-5eb6-4b7e-bff7-850b4441ed9e"/>
    <xsd:import namespace="2a2db8c4-56ab-4882-a5d0-0fe8165c6658"/>
    <xsd:element name="properties">
      <xsd:complexType>
        <xsd:sequence>
          <xsd:element name="documentManagement">
            <xsd:complexType>
              <xsd:all>
                <xsd:element ref="ns2:Notes" minOccurs="0"/>
                <xsd:element ref="ns2:TodaysDate" minOccurs="0"/>
                <xsd:element ref="ns2:q6nh" minOccurs="0"/>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3:SharedWithUsers" minOccurs="0"/>
                <xsd:element ref="ns3:SharedWithDetails" minOccurs="0"/>
                <xsd:element ref="ns2:MediaServiceGenerationTime" minOccurs="0"/>
                <xsd:element ref="ns2:MediaServiceEventHashCode" minOccurs="0"/>
                <xsd:element ref="ns2:Description" minOccurs="0"/>
                <xsd:element ref="ns2:Link_x0020_to_x0020_Full_x0020_Report" minOccurs="0"/>
                <xsd:element ref="ns2:Time_x0020_Mod" minOccurs="0"/>
                <xsd:element ref="ns2:MediaServiceAutoKeyPoints" minOccurs="0"/>
                <xsd:element ref="ns2:MediaServiceKeyPoints" minOccurs="0"/>
                <xsd:element ref="ns2:MediaLengthInSeconds" minOccurs="0"/>
                <xsd:element ref="ns4:TaxCatchAll" minOccurs="0"/>
                <xsd:element ref="ns2:lcf76f155ced4ddcb4097134ff3c332f" minOccurs="0"/>
                <xsd:element ref="ns2:Notesonforms" minOccurs="0"/>
                <xsd:element ref="ns2:MediaServiceObjectDetectorVersions" minOccurs="0"/>
                <xsd:element ref="ns2:DateAdded"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d4f710-a888-49b6-a3ba-a65a9384835f" elementFormDefault="qualified">
    <xsd:import namespace="http://schemas.microsoft.com/office/2006/documentManagement/types"/>
    <xsd:import namespace="http://schemas.microsoft.com/office/infopath/2007/PartnerControls"/>
    <xsd:element name="Notes" ma:index="1" nillable="true" ma:displayName="Notes" ma:format="Dropdown" ma:internalName="Notes" ma:readOnly="false">
      <xsd:simpleType>
        <xsd:restriction base="dms:Note">
          <xsd:maxLength value="255"/>
        </xsd:restriction>
      </xsd:simpleType>
    </xsd:element>
    <xsd:element name="TodaysDate" ma:index="2" nillable="true" ma:displayName="Today's Date" ma:description="Enter today's date" ma:format="DateOnly" ma:internalName="TodaysDate" ma:readOnly="false">
      <xsd:simpleType>
        <xsd:restriction base="dms:DateTime"/>
      </xsd:simpleType>
    </xsd:element>
    <xsd:element name="q6nh" ma:index="3" nillable="true" ma:displayName="Contact Person" ma:list="UserInfo" ma:internalName="q6nh"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7" nillable="true" ma:displayName="MediaServiceMetadata" ma:description="" ma:hidden="true" ma:internalName="MediaServiceMetadata" ma:readOnly="true">
      <xsd:simpleType>
        <xsd:restriction base="dms:Note"/>
      </xsd:simpleType>
    </xsd:element>
    <xsd:element name="MediaServiceFastMetadata" ma:index="8" nillable="true" ma:displayName="MediaServiceFastMetadata" ma:description="" ma:hidden="true" ma:internalName="MediaServiceFastMetadata" ma:readOnly="true">
      <xsd:simpleType>
        <xsd:restriction base="dms:Note"/>
      </xsd:simpleType>
    </xsd:element>
    <xsd:element name="MediaServiceDateTaken" ma:index="9" nillable="true" ma:displayName="MediaServiceDateTaken" ma:description="" ma:hidden="true" ma:internalName="MediaServiceDateTaken" ma:readOnly="true">
      <xsd:simpleType>
        <xsd:restriction base="dms:Text"/>
      </xsd:simpleType>
    </xsd:element>
    <xsd:element name="MediaServiceAutoTags" ma:index="10" nillable="true" ma:displayName="Tags" ma:hidden="true" ma:internalName="MediaServiceAutoTags" ma:readOnly="true">
      <xsd:simpleType>
        <xsd:restriction base="dms:Text"/>
      </xsd:simpleType>
    </xsd:element>
    <xsd:element name="MediaServiceOCR" ma:index="11" nillable="true" ma:displayName="Extracted Text" ma:hidden="true" ma:internalName="MediaServiceOCR" ma:readOnly="true">
      <xsd:simpleType>
        <xsd:restriction base="dms:Note"/>
      </xsd:simpleType>
    </xsd:element>
    <xsd:element name="MediaServiceLocation" ma:index="12" nillable="true" ma:displayName="Location" ma:description="" ma:hidden="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Description" ma:index="18" nillable="true" ma:displayName="Description" ma:format="Dropdown" ma:hidden="true" ma:internalName="Description" ma:readOnly="false">
      <xsd:simpleType>
        <xsd:restriction base="dms:Note"/>
      </xsd:simpleType>
    </xsd:element>
    <xsd:element name="Link_x0020_to_x0020_Full_x0020_Report" ma:index="23" nillable="true" ma:displayName="Link to full report" ma:description="Enter hyperlink for full report" ma:format="Hyperlink" ma:hidden="true" ma:internalName="Link_x0020_to_x0020_Full_x0020_Report"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Time_x0020_Mod" ma:index="24" nillable="true" ma:displayName="Time Mod" ma:default="[today]" ma:format="DateOnly" ma:hidden="true" ma:internalName="Time_x0020_Mod" ma:readOnly="false">
      <xsd:simpleType>
        <xsd:restriction base="dms:DateTime"/>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hidden="true" ma:internalName="MediaServiceKeyPoints" ma:readOnly="true">
      <xsd:simpleType>
        <xsd:restriction base="dms:Note"/>
      </xsd:simpleType>
    </xsd:element>
    <xsd:element name="MediaLengthInSeconds" ma:index="27" nillable="true" ma:displayName="Length (seconds)" ma:hidden="true" ma:internalName="MediaLengthInSeconds" ma:readOnly="true">
      <xsd:simpleType>
        <xsd:restriction base="dms:Unknown"/>
      </xsd:simpleType>
    </xsd:element>
    <xsd:element name="lcf76f155ced4ddcb4097134ff3c332f" ma:index="30" nillable="true" ma:taxonomy="true" ma:internalName="lcf76f155ced4ddcb4097134ff3c332f" ma:taxonomyFieldName="MediaServiceImageTags" ma:displayName="Image Tags" ma:readOnly="false" ma:fieldId="{5cf76f15-5ced-4ddc-b409-7134ff3c332f}" ma:taxonomyMulti="true" ma:sspId="557479ed-16e3-4c54-a34b-e226e0af443e" ma:termSetId="09814cd3-568e-fe90-9814-8d621ff8fb84" ma:anchorId="fba54fb3-c3e1-fe81-a776-ca4b69148c4d" ma:open="true" ma:isKeyword="false">
      <xsd:complexType>
        <xsd:sequence>
          <xsd:element ref="pc:Terms" minOccurs="0" maxOccurs="1"/>
        </xsd:sequence>
      </xsd:complexType>
    </xsd:element>
    <xsd:element name="Notesonforms" ma:index="31" nillable="true" ma:displayName="Notes on forms" ma:format="Dropdown" ma:internalName="Notesonforms">
      <xsd:simpleType>
        <xsd:restriction base="dms:Note">
          <xsd:maxLength value="255"/>
        </xsd:restriction>
      </xsd:simple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DateAdded" ma:index="33" nillable="true" ma:displayName="Date Submitted" ma:default="[today]" ma:format="DateOnly" ma:internalName="DateAdded">
      <xsd:simpleType>
        <xsd:restriction base="dms:DateTime"/>
      </xsd:simpleType>
    </xsd:element>
    <xsd:element name="MediaServiceSearchProperties" ma:index="3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cb171c-5eb6-4b7e-bff7-850b4441ed9e" elementFormDefault="qualified">
    <xsd:import namespace="http://schemas.microsoft.com/office/2006/documentManagement/types"/>
    <xsd:import namespace="http://schemas.microsoft.com/office/infopath/2007/PartnerControls"/>
    <xsd:element name="SharedWithUsers" ma:index="13"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2db8c4-56ab-4882-a5d0-0fe8165c6658" elementFormDefault="qualified">
    <xsd:import namespace="http://schemas.microsoft.com/office/2006/documentManagement/types"/>
    <xsd:import namespace="http://schemas.microsoft.com/office/infopath/2007/PartnerControls"/>
    <xsd:element name="TaxCatchAll" ma:index="28" nillable="true" ma:displayName="Taxonomy Catch All Column" ma:hidden="true" ma:list="{f3130df0-897c-4bb5-a672-9076d4f15938}" ma:internalName="TaxCatchAll" ma:readOnly="false" ma:showField="CatchAllData" ma:web="ffcb171c-5eb6-4b7e-bff7-850b4441ed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Plain 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BCF274-5866-4038-81E9-1054A75F0184}">
  <ds:schemaRefs>
    <ds:schemaRef ds:uri="http://schemas.openxmlformats.org/package/2006/metadata/core-properties"/>
    <ds:schemaRef ds:uri="http://schemas.microsoft.com/office/infopath/2007/PartnerControls"/>
    <ds:schemaRef ds:uri="http://purl.org/dc/elements/1.1/"/>
    <ds:schemaRef ds:uri="ffcb171c-5eb6-4b7e-bff7-850b4441ed9e"/>
    <ds:schemaRef ds:uri="http://purl.org/dc/dcmitype/"/>
    <ds:schemaRef ds:uri="http://schemas.microsoft.com/office/2006/documentManagement/types"/>
    <ds:schemaRef ds:uri="http://www.w3.org/XML/1998/namespace"/>
    <ds:schemaRef ds:uri="http://schemas.microsoft.com/office/2006/metadata/properties"/>
    <ds:schemaRef ds:uri="2a2db8c4-56ab-4882-a5d0-0fe8165c6658"/>
    <ds:schemaRef ds:uri="6ed4f710-a888-49b6-a3ba-a65a9384835f"/>
    <ds:schemaRef ds:uri="http://purl.org/dc/terms/"/>
  </ds:schemaRefs>
</ds:datastoreItem>
</file>

<file path=customXml/itemProps2.xml><?xml version="1.0" encoding="utf-8"?>
<ds:datastoreItem xmlns:ds="http://schemas.openxmlformats.org/officeDocument/2006/customXml" ds:itemID="{F97BFC00-671A-4B7D-8895-7008102C84FA}">
  <ds:schemaRefs>
    <ds:schemaRef ds:uri="http://schemas.microsoft.com/sharepoint/v3/contenttype/forms"/>
  </ds:schemaRefs>
</ds:datastoreItem>
</file>

<file path=customXml/itemProps3.xml><?xml version="1.0" encoding="utf-8"?>
<ds:datastoreItem xmlns:ds="http://schemas.openxmlformats.org/officeDocument/2006/customXml" ds:itemID="{EC724B2E-461F-41DF-80F5-79532C090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d4f710-a888-49b6-a3ba-a65a9384835f"/>
    <ds:schemaRef ds:uri="ffcb171c-5eb6-4b7e-bff7-850b4441ed9e"/>
    <ds:schemaRef ds:uri="2a2db8c4-56ab-4882-a5d0-0fe8165c66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8B2F5FF-B18A-4B5A-AF83-CDE7067D5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Template>
  <TotalTime>1</TotalTime>
  <Pages>6</Pages>
  <Words>1705</Words>
  <Characters>9402</Characters>
  <Application>Microsoft Office Word</Application>
  <DocSecurity>2</DocSecurity>
  <Lines>179</Lines>
  <Paragraphs>67</Paragraphs>
  <ScaleCrop>false</ScaleCrop>
  <HeadingPairs>
    <vt:vector size="2" baseType="variant">
      <vt:variant>
        <vt:lpstr>Title</vt:lpstr>
      </vt:variant>
      <vt:variant>
        <vt:i4>1</vt:i4>
      </vt:variant>
    </vt:vector>
  </HeadingPairs>
  <TitlesOfParts>
    <vt:vector size="1" baseType="lpstr">
      <vt:lpstr>IES Request for Information Notice</vt:lpstr>
    </vt:vector>
  </TitlesOfParts>
  <Company>Grant Thornton LLP</Company>
  <LinksUpToDate>false</LinksUpToDate>
  <CharactersWithSpaces>11056</CharactersWithSpaces>
  <SharedDoc>false</SharedDoc>
  <HLinks>
    <vt:vector size="24" baseType="variant">
      <vt:variant>
        <vt:i4>1769594</vt:i4>
      </vt:variant>
      <vt:variant>
        <vt:i4>3</vt:i4>
      </vt:variant>
      <vt:variant>
        <vt:i4>0</vt:i4>
      </vt:variant>
      <vt:variant>
        <vt:i4>5</vt:i4>
      </vt:variant>
      <vt:variant>
        <vt:lpwstr>mailto:Joseph.gibbs@ed.gov</vt:lpwstr>
      </vt:variant>
      <vt:variant>
        <vt:lpwstr/>
      </vt:variant>
      <vt:variant>
        <vt:i4>5308474</vt:i4>
      </vt:variant>
      <vt:variant>
        <vt:i4>0</vt:i4>
      </vt:variant>
      <vt:variant>
        <vt:i4>0</vt:i4>
      </vt:variant>
      <vt:variant>
        <vt:i4>5</vt:i4>
      </vt:variant>
      <vt:variant>
        <vt:lpwstr>mailto:Katie.Opper@ed.gov</vt:lpwstr>
      </vt:variant>
      <vt:variant>
        <vt:lpwstr/>
      </vt:variant>
      <vt:variant>
        <vt:i4>3735665</vt:i4>
      </vt:variant>
      <vt:variant>
        <vt:i4>3</vt:i4>
      </vt:variant>
      <vt:variant>
        <vt:i4>0</vt:i4>
      </vt:variant>
      <vt:variant>
        <vt:i4>5</vt:i4>
      </vt:variant>
      <vt:variant>
        <vt:lpwstr>https://www.congress.gov/107/plaws/publ279/PLAW-107publ279.pdf</vt:lpwstr>
      </vt:variant>
      <vt:variant>
        <vt:lpwstr/>
      </vt:variant>
      <vt:variant>
        <vt:i4>5963858</vt:i4>
      </vt:variant>
      <vt:variant>
        <vt:i4>0</vt:i4>
      </vt:variant>
      <vt:variant>
        <vt:i4>0</vt:i4>
      </vt:variant>
      <vt:variant>
        <vt:i4>5</vt:i4>
      </vt:variant>
      <vt:variant>
        <vt:lpwstr>http://www2.ed.gov/policy/rschstat/leg/PL107-279.pdf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IES Request for Information Notice</dc:title>
  <dc:subject/>
  <dc:creator>Makey, Peter</dc:creator>
  <cp:keywords/>
  <dc:description/>
  <cp:lastModifiedBy>Knapp, Jana</cp:lastModifiedBy>
  <cp:revision>3</cp:revision>
  <dcterms:created xsi:type="dcterms:W3CDTF">2025-12-19T18:11:00Z</dcterms:created>
  <dcterms:modified xsi:type="dcterms:W3CDTF">2025-12-19T18:11:00Z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0x01010045905E9B17257344A422F0EB5D5A7C38</vt:lpwstr>
  </property>
  <property fmtid="{D5CDD505-2E9C-101B-9397-08002B2CF9AE}" pid="3" name="MediaServiceImageTags">
    <vt:lpwstr/>
  </property>
  <property fmtid="{D5CDD505-2E9C-101B-9397-08002B2CF9AE}" pid="4" name="GUID">
    <vt:lpwstr>0b570c14-1630-4526-9708-8c284626c3ee</vt:lpwstr>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TaxCatchAll">
    <vt:lpwstr/>
  </property>
  <property fmtid="{D5CDD505-2E9C-101B-9397-08002B2CF9AE}" pid="12" name="lcf76f155ced4ddcb4097134ff3c332f">
    <vt:lpwstr/>
  </property>
  <property fmtid="{D5CDD505-2E9C-101B-9397-08002B2CF9AE}" pid="13" name="MSIP_Label_303e25a3-56e7-4f07-9acc-ed14a1e5b460_Enabled">
    <vt:lpwstr>true</vt:lpwstr>
  </property>
  <property fmtid="{D5CDD505-2E9C-101B-9397-08002B2CF9AE}" pid="14" name="MSIP_Label_303e25a3-56e7-4f07-9acc-ed14a1e5b460_SetDate">
    <vt:lpwstr>2022-12-08T15:07:34Z</vt:lpwstr>
  </property>
  <property fmtid="{D5CDD505-2E9C-101B-9397-08002B2CF9AE}" pid="15" name="MSIP_Label_303e25a3-56e7-4f07-9acc-ed14a1e5b460_Method">
    <vt:lpwstr>Privileged</vt:lpwstr>
  </property>
  <property fmtid="{D5CDD505-2E9C-101B-9397-08002B2CF9AE}" pid="16" name="MSIP_Label_303e25a3-56e7-4f07-9acc-ed14a1e5b460_Name">
    <vt:lpwstr>Public External</vt:lpwstr>
  </property>
  <property fmtid="{D5CDD505-2E9C-101B-9397-08002B2CF9AE}" pid="17" name="MSIP_Label_303e25a3-56e7-4f07-9acc-ed14a1e5b460_SiteId">
    <vt:lpwstr>4ee48f43-e15d-4f4a-ad55-d0990aac660e</vt:lpwstr>
  </property>
  <property fmtid="{D5CDD505-2E9C-101B-9397-08002B2CF9AE}" pid="18" name="MSIP_Label_303e25a3-56e7-4f07-9acc-ed14a1e5b460_ActionId">
    <vt:lpwstr>d2bbd28f-ea0f-43c4-b0b2-f7c1668b4201</vt:lpwstr>
  </property>
  <property fmtid="{D5CDD505-2E9C-101B-9397-08002B2CF9AE}" pid="19" name="MSIP_Label_303e25a3-56e7-4f07-9acc-ed14a1e5b460_ContentBits">
    <vt:lpwstr>0</vt:lpwstr>
  </property>
</Properties>
</file>