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845A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095206" w14:textId="5B4453D4" w:rsidR="0057133E" w:rsidRDefault="0057133E" w:rsidP="00164512">
      <w:pPr>
        <w:tabs>
          <w:tab w:val="left" w:pos="24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MEMORANDUM FOR </w:t>
      </w:r>
      <w:r w:rsidR="004E5974">
        <w:rPr>
          <w:rFonts w:ascii="Times New Roman" w:hAnsi="Times New Roman" w:cs="Times New Roman"/>
          <w:sz w:val="24"/>
          <w:szCs w:val="24"/>
        </w:rPr>
        <w:t>55th</w:t>
      </w:r>
      <w:r w:rsidR="00C367FB">
        <w:rPr>
          <w:rFonts w:ascii="Times New Roman" w:hAnsi="Times New Roman" w:cs="Times New Roman"/>
          <w:sz w:val="24"/>
          <w:szCs w:val="24"/>
        </w:rPr>
        <w:t xml:space="preserve"> Contracting </w:t>
      </w:r>
      <w:r w:rsidR="004E5974">
        <w:rPr>
          <w:rFonts w:ascii="Times New Roman" w:hAnsi="Times New Roman" w:cs="Times New Roman"/>
          <w:sz w:val="24"/>
          <w:szCs w:val="24"/>
        </w:rPr>
        <w:t>Squadron, Offutt AFB, NE</w:t>
      </w:r>
    </w:p>
    <w:p w14:paraId="6A9CAE95" w14:textId="6750DF07" w:rsidR="0057133E" w:rsidRDefault="009063AD" w:rsidP="00164512">
      <w:pPr>
        <w:tabs>
          <w:tab w:val="left" w:pos="24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7E27474" w14:textId="77777777" w:rsidR="00C367FB" w:rsidRDefault="00C367FB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A5650" w14:textId="77777777" w:rsidR="0057133E" w:rsidRDefault="00391447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FROM: </w:t>
      </w:r>
      <w:r w:rsidR="00C367FB">
        <w:rPr>
          <w:rFonts w:ascii="Times New Roman" w:hAnsi="Times New Roman" w:cs="Times New Roman"/>
          <w:sz w:val="24"/>
          <w:szCs w:val="24"/>
        </w:rPr>
        <w:t>(Your Company Name and Address)</w:t>
      </w:r>
    </w:p>
    <w:p w14:paraId="6CEE2289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3705F8" w14:textId="6211F858" w:rsidR="004E5974" w:rsidRDefault="0057133E" w:rsidP="004E5974">
      <w:pPr>
        <w:pStyle w:val="BodyText"/>
        <w:rPr>
          <w:bCs/>
          <w:spacing w:val="-2"/>
        </w:rPr>
      </w:pPr>
      <w:r>
        <w:t xml:space="preserve">SUBJECT: </w:t>
      </w:r>
      <w:r w:rsidR="00CF300D">
        <w:t>Fitness Instructor BPA Price List,</w:t>
      </w:r>
      <w:r w:rsidR="009063AD">
        <w:t xml:space="preserve"> </w:t>
      </w:r>
      <w:r w:rsidR="004E5974" w:rsidRPr="004E5974">
        <w:rPr>
          <w:bCs/>
        </w:rPr>
        <w:t>Offutt AFB</w:t>
      </w:r>
      <w:bookmarkStart w:id="0" w:name="_Hlk213072183"/>
      <w:r w:rsidR="004E5974" w:rsidRPr="004E5974">
        <w:rPr>
          <w:bCs/>
        </w:rPr>
        <w:t xml:space="preserve"> </w:t>
      </w:r>
      <w:r w:rsidR="00535A79">
        <w:rPr>
          <w:bCs/>
        </w:rPr>
        <w:t xml:space="preserve">- </w:t>
      </w:r>
    </w:p>
    <w:p w14:paraId="27844D8B" w14:textId="77777777" w:rsidR="00BA0DC8" w:rsidRDefault="00BA0DC8" w:rsidP="004E5974">
      <w:pPr>
        <w:pStyle w:val="BodyText"/>
        <w:rPr>
          <w:bCs/>
          <w:spacing w:val="-2"/>
        </w:rPr>
      </w:pPr>
    </w:p>
    <w:p w14:paraId="7B19F974" w14:textId="765AABFE" w:rsidR="00BA0DC8" w:rsidRDefault="00BA0DC8" w:rsidP="004E5974">
      <w:pPr>
        <w:pStyle w:val="BodyText"/>
        <w:rPr>
          <w:b/>
        </w:rPr>
      </w:pPr>
      <w:r>
        <w:rPr>
          <w:bCs/>
          <w:spacing w:val="-2"/>
        </w:rPr>
        <w:t xml:space="preserve">All items in the price list describe </w:t>
      </w:r>
      <w:r w:rsidR="00ED2C9D">
        <w:rPr>
          <w:bCs/>
          <w:spacing w:val="-2"/>
        </w:rPr>
        <w:t xml:space="preserve">a </w:t>
      </w:r>
      <w:r w:rsidR="00CF300D">
        <w:rPr>
          <w:bCs/>
          <w:spacing w:val="-2"/>
        </w:rPr>
        <w:t>fitness class</w:t>
      </w:r>
      <w:r>
        <w:rPr>
          <w:bCs/>
          <w:spacing w:val="-2"/>
        </w:rPr>
        <w:t xml:space="preserve">. </w:t>
      </w:r>
      <w:r w:rsidR="00ED2C9D">
        <w:rPr>
          <w:bCs/>
          <w:spacing w:val="-2"/>
        </w:rPr>
        <w:t>Food provided in th</w:t>
      </w:r>
      <w:r w:rsidR="00BD10AB">
        <w:rPr>
          <w:bCs/>
          <w:spacing w:val="-2"/>
        </w:rPr>
        <w:t>ese</w:t>
      </w:r>
      <w:r w:rsidR="00ED2C9D">
        <w:rPr>
          <w:bCs/>
          <w:spacing w:val="-2"/>
        </w:rPr>
        <w:t xml:space="preserve"> meals may be rotated</w:t>
      </w:r>
      <w:r w:rsidR="00BD10AB">
        <w:rPr>
          <w:bCs/>
          <w:spacing w:val="-2"/>
        </w:rPr>
        <w:t xml:space="preserve">. All </w:t>
      </w:r>
      <w:r w:rsidR="004B2D98">
        <w:rPr>
          <w:bCs/>
          <w:spacing w:val="-2"/>
        </w:rPr>
        <w:t>fitness classes will be IAW the</w:t>
      </w:r>
      <w:r w:rsidR="00531CC0">
        <w:rPr>
          <w:bCs/>
          <w:spacing w:val="-2"/>
        </w:rPr>
        <w:t xml:space="preserve"> </w:t>
      </w:r>
      <w:r w:rsidR="004B2D98">
        <w:rPr>
          <w:bCs/>
          <w:spacing w:val="-2"/>
        </w:rPr>
        <w:t>PWS</w:t>
      </w:r>
      <w:r w:rsidR="00531CC0">
        <w:rPr>
          <w:bCs/>
          <w:spacing w:val="-2"/>
        </w:rPr>
        <w:t xml:space="preserve">. </w:t>
      </w:r>
    </w:p>
    <w:bookmarkEnd w:id="0"/>
    <w:p w14:paraId="06AFDC0E" w14:textId="1AECCECB" w:rsidR="0057133E" w:rsidRP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99C959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8811F8" w14:textId="14E6AAD2" w:rsidR="004E5974" w:rsidRDefault="009063AD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Price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per </w:t>
      </w:r>
      <w:r w:rsidR="00FD27E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4E5974">
        <w:rPr>
          <w:rFonts w:ascii="Times New Roman" w:hAnsi="Times New Roman" w:cs="Times New Roman"/>
          <w:sz w:val="24"/>
          <w:szCs w:val="24"/>
        </w:rPr>
        <w:t>1</w:t>
      </w:r>
      <w:r w:rsidR="00FD2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7E7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FD27E7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23D3DF49" w14:textId="77777777" w:rsidR="00E15393" w:rsidRDefault="00E15393" w:rsidP="007208E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0ACAA94" w14:textId="3900F2F1" w:rsidR="0024404E" w:rsidRDefault="0024404E" w:rsidP="007208E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0001 – </w:t>
      </w:r>
      <w:r w:rsidR="00482A66">
        <w:rPr>
          <w:rFonts w:ascii="Times New Roman" w:hAnsi="Times New Roman" w:cs="Times New Roman"/>
          <w:sz w:val="24"/>
          <w:szCs w:val="24"/>
        </w:rPr>
        <w:t>Strength</w:t>
      </w:r>
      <w:r w:rsidR="00CF300D">
        <w:rPr>
          <w:rFonts w:ascii="Times New Roman" w:hAnsi="Times New Roman" w:cs="Times New Roman"/>
          <w:sz w:val="24"/>
          <w:szCs w:val="24"/>
        </w:rPr>
        <w:t xml:space="preserve"> and Stretch</w:t>
      </w:r>
      <w:r w:rsidR="007208EB">
        <w:rPr>
          <w:rFonts w:ascii="Times New Roman" w:hAnsi="Times New Roman" w:cs="Times New Roman"/>
          <w:sz w:val="24"/>
          <w:szCs w:val="24"/>
        </w:rPr>
        <w:t xml:space="preserve">              $</w:t>
      </w:r>
      <w:proofErr w:type="spellStart"/>
      <w:r w:rsidR="007208EB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2BEAF92" w14:textId="1EF2C4E7" w:rsidR="0024404E" w:rsidRDefault="0024404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0002 – </w:t>
      </w:r>
      <w:r w:rsidR="00CF300D">
        <w:rPr>
          <w:rFonts w:ascii="Times New Roman" w:hAnsi="Times New Roman" w:cs="Times New Roman"/>
          <w:sz w:val="24"/>
          <w:szCs w:val="24"/>
        </w:rPr>
        <w:t>Everyday Athlete</w:t>
      </w:r>
      <w:r w:rsidR="007208EB">
        <w:rPr>
          <w:rFonts w:ascii="Times New Roman" w:hAnsi="Times New Roman" w:cs="Times New Roman"/>
          <w:sz w:val="24"/>
          <w:szCs w:val="24"/>
        </w:rPr>
        <w:t xml:space="preserve">                    $</w:t>
      </w:r>
      <w:proofErr w:type="spellStart"/>
      <w:r w:rsidR="007208EB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78DA9A82" w14:textId="06A8749C" w:rsidR="005071AE" w:rsidRDefault="0024404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0003 </w:t>
      </w:r>
      <w:r w:rsidR="005071A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00D">
        <w:rPr>
          <w:rFonts w:ascii="Times New Roman" w:hAnsi="Times New Roman" w:cs="Times New Roman"/>
          <w:sz w:val="24"/>
          <w:szCs w:val="24"/>
        </w:rPr>
        <w:t>Body Sculpt and Strength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00E77973" w14:textId="13B98F77" w:rsidR="00416BB0" w:rsidRDefault="00416BB0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0004 – </w:t>
      </w:r>
      <w:r w:rsidR="00CF300D">
        <w:rPr>
          <w:rFonts w:ascii="Times New Roman" w:hAnsi="Times New Roman" w:cs="Times New Roman"/>
          <w:sz w:val="24"/>
          <w:szCs w:val="24"/>
        </w:rPr>
        <w:t>HIIT/Tabata</w:t>
      </w:r>
      <w:r w:rsidR="00D6318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6318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63182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44C998D4" w14:textId="21E99E2A" w:rsidR="00416BB0" w:rsidRDefault="00416BB0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0005 – </w:t>
      </w:r>
      <w:r w:rsidR="00CF300D">
        <w:rPr>
          <w:rFonts w:ascii="Times New Roman" w:hAnsi="Times New Roman" w:cs="Times New Roman"/>
          <w:sz w:val="24"/>
          <w:szCs w:val="24"/>
        </w:rPr>
        <w:t>Cycling</w:t>
      </w:r>
      <w:r w:rsidR="00D63182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6318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D63182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712EE2F1" w14:textId="23767D81" w:rsidR="00416BB0" w:rsidRDefault="00416BB0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0006 </w:t>
      </w:r>
      <w:r w:rsidR="00D6318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00D">
        <w:rPr>
          <w:rFonts w:ascii="Times New Roman" w:hAnsi="Times New Roman" w:cs="Times New Roman"/>
          <w:sz w:val="24"/>
          <w:szCs w:val="24"/>
        </w:rPr>
        <w:t>Yoga</w:t>
      </w:r>
      <w:r w:rsidR="00D63182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D6318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D63182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2A62789D" w14:textId="1A658614" w:rsidR="00D63182" w:rsidRDefault="00D63182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0007 – </w:t>
      </w:r>
      <w:r w:rsidR="00CF300D">
        <w:rPr>
          <w:rFonts w:ascii="Times New Roman" w:hAnsi="Times New Roman" w:cs="Times New Roman"/>
          <w:sz w:val="24"/>
          <w:szCs w:val="24"/>
        </w:rPr>
        <w:t>Pilates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sz w:val="24"/>
          <w:szCs w:val="24"/>
        </w:rPr>
        <w:t>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2B4E592D" w14:textId="2D6EB853" w:rsidR="00D63182" w:rsidRDefault="00D63182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0008 – </w:t>
      </w:r>
      <w:r w:rsidR="00CF300D">
        <w:rPr>
          <w:rFonts w:ascii="Times New Roman" w:hAnsi="Times New Roman" w:cs="Times New Roman"/>
          <w:sz w:val="24"/>
          <w:szCs w:val="24"/>
        </w:rPr>
        <w:t>Zumba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4A2954B" w14:textId="490DB1E7" w:rsidR="00D63182" w:rsidRDefault="00D63182" w:rsidP="00CF300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0009 – </w:t>
      </w:r>
      <w:r w:rsidR="00CF300D">
        <w:rPr>
          <w:rFonts w:ascii="Times New Roman" w:hAnsi="Times New Roman" w:cs="Times New Roman"/>
          <w:sz w:val="24"/>
          <w:szCs w:val="24"/>
        </w:rPr>
        <w:t>Barre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CF300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>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E1E3A51" w14:textId="059220FE" w:rsidR="00CF300D" w:rsidRDefault="00CF300D" w:rsidP="00CF300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0010 – Cardio and Core                     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FE3652F" w14:textId="606D174D" w:rsidR="00CF300D" w:rsidRDefault="00CF300D" w:rsidP="00CF300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0011 – STEP Fitness                          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1D483D5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742DE" w14:textId="77777777" w:rsidR="002D10F2" w:rsidRDefault="00C367FB" w:rsidP="002D10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price</w:t>
      </w:r>
      <w:r w:rsidR="009063AD">
        <w:rPr>
          <w:rFonts w:ascii="Times New Roman" w:hAnsi="Times New Roman" w:cs="Times New Roman"/>
          <w:sz w:val="24"/>
          <w:szCs w:val="24"/>
        </w:rPr>
        <w:t xml:space="preserve">s are valid for </w:t>
      </w:r>
      <w:r w:rsidR="004E5974">
        <w:rPr>
          <w:rFonts w:ascii="Times New Roman" w:hAnsi="Times New Roman" w:cs="Times New Roman"/>
          <w:sz w:val="24"/>
          <w:szCs w:val="24"/>
        </w:rPr>
        <w:t>12 mo</w:t>
      </w:r>
      <w:r w:rsidR="002D10F2">
        <w:rPr>
          <w:rFonts w:ascii="Times New Roman" w:hAnsi="Times New Roman" w:cs="Times New Roman"/>
          <w:sz w:val="24"/>
          <w:szCs w:val="24"/>
        </w:rPr>
        <w:t>nths</w:t>
      </w:r>
      <w:r w:rsidR="004E748D">
        <w:rPr>
          <w:rFonts w:ascii="Times New Roman" w:hAnsi="Times New Roman" w:cs="Times New Roman"/>
          <w:sz w:val="24"/>
          <w:szCs w:val="24"/>
        </w:rPr>
        <w:tab/>
      </w:r>
      <w:r w:rsidR="002D10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6EE1E" w14:textId="77777777" w:rsidR="002D10F2" w:rsidRDefault="002D10F2" w:rsidP="002D10F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788438" w14:textId="77777777" w:rsidR="002D10F2" w:rsidRDefault="00C367FB" w:rsidP="002D10F2">
      <w:pPr>
        <w:spacing w:after="0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14:paraId="2045DD7C" w14:textId="0B49DB8E" w:rsidR="004E748D" w:rsidRDefault="004E748D" w:rsidP="002D10F2">
      <w:pPr>
        <w:spacing w:after="0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p w14:paraId="334E8F6D" w14:textId="77777777" w:rsidR="0057133E" w:rsidRPr="0057133E" w:rsidRDefault="0057133E" w:rsidP="006F72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3B2825" w14:textId="4036C9A2" w:rsidR="00A01E29" w:rsidRPr="0057133E" w:rsidRDefault="00A01E29" w:rsidP="002D10F2">
      <w:pPr>
        <w:rPr>
          <w:rFonts w:ascii="Times New Roman" w:hAnsi="Times New Roman" w:cs="Times New Roman"/>
          <w:sz w:val="24"/>
          <w:szCs w:val="24"/>
        </w:rPr>
      </w:pPr>
    </w:p>
    <w:sectPr w:rsidR="00A01E29" w:rsidRPr="0057133E" w:rsidSect="00DD5289">
      <w:footerReference w:type="default" r:id="rId10"/>
      <w:headerReference w:type="first" r:id="rId11"/>
      <w:pgSz w:w="12240" w:h="15840"/>
      <w:pgMar w:top="1440" w:right="1440" w:bottom="1440" w:left="1440" w:header="90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3CB8" w14:textId="77777777" w:rsidR="0033380A" w:rsidRDefault="0033380A" w:rsidP="00A3442C">
      <w:pPr>
        <w:spacing w:after="0" w:line="240" w:lineRule="auto"/>
      </w:pPr>
      <w:r>
        <w:separator/>
      </w:r>
    </w:p>
  </w:endnote>
  <w:endnote w:type="continuationSeparator" w:id="0">
    <w:p w14:paraId="717CCFEF" w14:textId="77777777" w:rsidR="0033380A" w:rsidRDefault="0033380A" w:rsidP="00A3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43FF" w14:textId="77777777" w:rsidR="00C7310E" w:rsidRPr="00C7310E" w:rsidRDefault="00C7310E" w:rsidP="00C731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5E60" w14:textId="77777777" w:rsidR="0033380A" w:rsidRDefault="0033380A" w:rsidP="00A3442C">
      <w:pPr>
        <w:spacing w:after="0" w:line="240" w:lineRule="auto"/>
      </w:pPr>
      <w:r>
        <w:separator/>
      </w:r>
    </w:p>
  </w:footnote>
  <w:footnote w:type="continuationSeparator" w:id="0">
    <w:p w14:paraId="7C3F43DC" w14:textId="77777777" w:rsidR="0033380A" w:rsidRDefault="0033380A" w:rsidP="00A3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249A" w14:textId="77777777" w:rsidR="00DD5289" w:rsidRPr="00791175" w:rsidRDefault="00DD5289" w:rsidP="00DD5289">
    <w:pPr>
      <w:framePr w:hSpace="180" w:wrap="around" w:vAnchor="text" w:hAnchor="page" w:x="10096" w:y="1"/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</w:p>
  <w:p w14:paraId="60A91B55" w14:textId="62524E18" w:rsidR="00DD5289" w:rsidRPr="00A3442C" w:rsidRDefault="00DD5289" w:rsidP="004E5974">
    <w:pPr>
      <w:kinsoku w:val="0"/>
      <w:overflowPunct w:val="0"/>
      <w:autoSpaceDE w:val="0"/>
      <w:autoSpaceDN w:val="0"/>
      <w:adjustRightInd w:val="0"/>
      <w:spacing w:after="0" w:line="245" w:lineRule="exact"/>
      <w:rPr>
        <w:lang w:val="es-PR"/>
      </w:rPr>
    </w:pPr>
  </w:p>
  <w:p w14:paraId="528A8197" w14:textId="77777777" w:rsidR="00DD5289" w:rsidRDefault="00DD52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24"/>
    <w:rsid w:val="0000115D"/>
    <w:rsid w:val="00053B4D"/>
    <w:rsid w:val="000540F5"/>
    <w:rsid w:val="000C37B8"/>
    <w:rsid w:val="000F2DD6"/>
    <w:rsid w:val="0010145A"/>
    <w:rsid w:val="001019A4"/>
    <w:rsid w:val="00104419"/>
    <w:rsid w:val="00115CC1"/>
    <w:rsid w:val="0012328A"/>
    <w:rsid w:val="00164512"/>
    <w:rsid w:val="00181DFE"/>
    <w:rsid w:val="002040D0"/>
    <w:rsid w:val="002177B2"/>
    <w:rsid w:val="0022774F"/>
    <w:rsid w:val="0023168E"/>
    <w:rsid w:val="0024404E"/>
    <w:rsid w:val="00256699"/>
    <w:rsid w:val="002670EF"/>
    <w:rsid w:val="002D10F2"/>
    <w:rsid w:val="0033380A"/>
    <w:rsid w:val="00391447"/>
    <w:rsid w:val="004014BC"/>
    <w:rsid w:val="00414B37"/>
    <w:rsid w:val="00416BB0"/>
    <w:rsid w:val="004318A6"/>
    <w:rsid w:val="00441F44"/>
    <w:rsid w:val="00454FFF"/>
    <w:rsid w:val="00466891"/>
    <w:rsid w:val="004718F8"/>
    <w:rsid w:val="00482A66"/>
    <w:rsid w:val="004A5AC9"/>
    <w:rsid w:val="004B2D98"/>
    <w:rsid w:val="004D2AA9"/>
    <w:rsid w:val="004E5974"/>
    <w:rsid w:val="004E748D"/>
    <w:rsid w:val="005071AE"/>
    <w:rsid w:val="00530330"/>
    <w:rsid w:val="00531CC0"/>
    <w:rsid w:val="00535A79"/>
    <w:rsid w:val="0057133E"/>
    <w:rsid w:val="005A746A"/>
    <w:rsid w:val="005B2D74"/>
    <w:rsid w:val="005D6619"/>
    <w:rsid w:val="005E04E8"/>
    <w:rsid w:val="00614827"/>
    <w:rsid w:val="006151A6"/>
    <w:rsid w:val="00636557"/>
    <w:rsid w:val="00641B51"/>
    <w:rsid w:val="00650744"/>
    <w:rsid w:val="00651C2E"/>
    <w:rsid w:val="006A1913"/>
    <w:rsid w:val="006D257B"/>
    <w:rsid w:val="006F721E"/>
    <w:rsid w:val="007208EB"/>
    <w:rsid w:val="00740D21"/>
    <w:rsid w:val="00783024"/>
    <w:rsid w:val="00791175"/>
    <w:rsid w:val="0086165B"/>
    <w:rsid w:val="0086720B"/>
    <w:rsid w:val="00877783"/>
    <w:rsid w:val="008C6C9F"/>
    <w:rsid w:val="009063AD"/>
    <w:rsid w:val="00935E08"/>
    <w:rsid w:val="00955A4D"/>
    <w:rsid w:val="009E2CF1"/>
    <w:rsid w:val="009E614D"/>
    <w:rsid w:val="00A01E29"/>
    <w:rsid w:val="00A0682C"/>
    <w:rsid w:val="00A23AE8"/>
    <w:rsid w:val="00A3442C"/>
    <w:rsid w:val="00A71F2D"/>
    <w:rsid w:val="00AA27F5"/>
    <w:rsid w:val="00AA7ACC"/>
    <w:rsid w:val="00B50267"/>
    <w:rsid w:val="00B90E5B"/>
    <w:rsid w:val="00BA0DC8"/>
    <w:rsid w:val="00BA5A55"/>
    <w:rsid w:val="00BD10AB"/>
    <w:rsid w:val="00C367FB"/>
    <w:rsid w:val="00C51D7C"/>
    <w:rsid w:val="00C62AC0"/>
    <w:rsid w:val="00C67F91"/>
    <w:rsid w:val="00C7310E"/>
    <w:rsid w:val="00C8338B"/>
    <w:rsid w:val="00CD5C97"/>
    <w:rsid w:val="00CF300D"/>
    <w:rsid w:val="00CF76FC"/>
    <w:rsid w:val="00D10F12"/>
    <w:rsid w:val="00D352B5"/>
    <w:rsid w:val="00D36FC9"/>
    <w:rsid w:val="00D63182"/>
    <w:rsid w:val="00DD5289"/>
    <w:rsid w:val="00E15393"/>
    <w:rsid w:val="00E26343"/>
    <w:rsid w:val="00E9606B"/>
    <w:rsid w:val="00ED2C9D"/>
    <w:rsid w:val="00ED7533"/>
    <w:rsid w:val="00F03667"/>
    <w:rsid w:val="00F20F89"/>
    <w:rsid w:val="00F463A9"/>
    <w:rsid w:val="00F52038"/>
    <w:rsid w:val="00F822AA"/>
    <w:rsid w:val="00FD037A"/>
    <w:rsid w:val="00FD27E7"/>
    <w:rsid w:val="00FE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572F"/>
  <w15:docId w15:val="{F899EF99-F00D-4833-A980-2A544665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42C"/>
  </w:style>
  <w:style w:type="paragraph" w:styleId="Footer">
    <w:name w:val="footer"/>
    <w:basedOn w:val="Normal"/>
    <w:link w:val="FooterChar"/>
    <w:uiPriority w:val="99"/>
    <w:unhideWhenUsed/>
    <w:rsid w:val="00A3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42C"/>
  </w:style>
  <w:style w:type="paragraph" w:customStyle="1" w:styleId="Default">
    <w:name w:val="Default"/>
    <w:rsid w:val="00A344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597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E59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59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a.salcedo\Desktop\156AW%20Official%20Memorandum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AD4CED306FDF884E9A41C8FFA716AE0700F6C4D11F5A06B44FBCCC373321B8D6D4" ma:contentTypeVersion="3" ma:contentTypeDescription="Create a new document." ma:contentTypeScope="" ma:versionID="3bd762694bd7da1962a4093a9484f346">
  <xsd:schema xmlns:xsd="http://www.w3.org/2001/XMLSchema" xmlns:xs="http://www.w3.org/2001/XMLSchema" xmlns:p="http://schemas.microsoft.com/office/2006/metadata/properties" xmlns:ns1="http://schemas.microsoft.com/sharepoint/v3" xmlns:ns2="5099c5ef-74f4-46cd-845b-7e740e910f98" targetNamespace="http://schemas.microsoft.com/office/2006/metadata/properties" ma:root="true" ma:fieldsID="f9d02a938ad1bd8dc72ec822a213c552" ns1:_="" ns2:_="">
    <xsd:import namespace="http://schemas.microsoft.com/sharepoint/v3"/>
    <xsd:import namespace="5099c5ef-74f4-46cd-845b-7e740e910f98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9c5ef-74f4-46cd-845b-7e740e910f98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099c5ef-74f4-46cd-845b-7e740e910f98">H474MJF747DV-874334272-100</_dlc_DocId>
    <_dlc_DocIdUrl xmlns="5099c5ef-74f4-46cd-845b-7e740e910f98">
      <Url>https://usaf.dps.mil/teams/ktfso13081/1236151/_layouts/15/DocIdRedir.aspx?ID=H474MJF747DV-874334272-100</Url>
      <Description>H474MJF747DV-874334272-100</Description>
    </_dlc_DocIdUrl>
    <ECFActionIsPartitioned xmlns="5099c5ef-74f4-46cd-845b-7e740e910f98" xsi:nil="true"/>
    <ECFActionBuyers xmlns="5099c5ef-74f4-46cd-845b-7e740e910f98">
      <UserInfo>
        <DisplayName/>
        <AccountId xsi:nil="true"/>
        <AccountType/>
      </UserInfo>
    </ECFActionBuyers>
    <ECFActionCOs xmlns="5099c5ef-74f4-46cd-845b-7e740e910f98">
      <UserInfo>
        <DisplayName/>
        <AccountId xsi:nil="true"/>
        <AccountType/>
      </UserInfo>
    </ECFActionCOs>
    <ECFActionStatus xmlns="5099c5ef-74f4-46cd-845b-7e740e910f98" xsi:nil="true"/>
    <ECFApplicationVersion xmlns="5099c5ef-74f4-46cd-845b-7e740e910f98">5.0.0</ECFApplicationVersion>
    <ECFActionName xmlns="5099c5ef-74f4-46cd-845b-7e740e910f98" xsi:nil="true"/>
    <ECFActionDescription xmlns="5099c5ef-74f4-46cd-845b-7e740e910f98" xsi:nil="true"/>
    <ECFActionPrimaryCloseOutBuyer xmlns="5099c5ef-74f4-46cd-845b-7e740e910f98">
      <UserInfo>
        <DisplayName/>
        <AccountId xsi:nil="true"/>
        <AccountType/>
      </UserInfo>
    </ECFActionPrimaryCloseOutBuyer>
    <ECFActionCreateDate xmlns="5099c5ef-74f4-46cd-845b-7e740e910f98" xsi:nil="true"/>
    <ECFActionPrimaryCO xmlns="5099c5ef-74f4-46cd-845b-7e740e910f98">
      <UserInfo>
        <DisplayName/>
        <AccountId xsi:nil="true"/>
        <AccountType/>
      </UserInfo>
    </ECFActionPrimaryCO>
    <ECFActionPrimaryCloseOutCO xmlns="5099c5ef-74f4-46cd-845b-7e740e910f98">
      <UserInfo>
        <DisplayName/>
        <AccountId xsi:nil="true"/>
        <AccountType/>
      </UserInfo>
    </ECFActionPrimaryCloseOutCO>
    <ECFApplicationEnvironment xmlns="5099c5ef-74f4-46cd-845b-7e740e910f98">VanaQA</ECFApplicationEnvironment>
    <ECFActionParentID xmlns="5099c5ef-74f4-46cd-845b-7e740e910f98" xsi:nil="true"/>
    <ECFActionSolicitationNumber xmlns="5099c5ef-74f4-46cd-845b-7e740e910f98" xsi:nil="true"/>
    <ECFActionNumber xmlns="5099c5ef-74f4-46cd-845b-7e740e910f98" xsi:nil="true"/>
    <ECFActionPurchaseReqNumbers xmlns="5099c5ef-74f4-46cd-845b-7e740e910f98" xsi:nil="true"/>
    <ECFActionID xmlns="5099c5ef-74f4-46cd-845b-7e740e910f98" xsi:nil="true"/>
    <ECFActionPrimaryBuyer xmlns="5099c5ef-74f4-46cd-845b-7e740e910f98">
      <UserInfo>
        <DisplayName/>
        <AccountId xsi:nil="true"/>
        <AccountType/>
      </UserInfo>
    </ECFActionPrimaryBuyer>
    <ECFActionOfficeID xmlns="5099c5ef-74f4-46cd-845b-7e740e910f98" xsi:nil="true"/>
  </documentManagement>
</p:properties>
</file>

<file path=customXml/itemProps1.xml><?xml version="1.0" encoding="utf-8"?>
<ds:datastoreItem xmlns:ds="http://schemas.openxmlformats.org/officeDocument/2006/customXml" ds:itemID="{AF40309B-B098-44D9-9ECA-94CA0A0A1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B593D8-BC27-42E6-83E7-6339A498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099c5ef-74f4-46cd-845b-7e740e910f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C9CE39-3962-4760-9AB4-76C3820FD05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BEF955F-543D-4E79-B07A-0A3A02A1E9EB}">
  <ds:schemaRefs>
    <ds:schemaRef ds:uri="http://schemas.microsoft.com/office/2006/metadata/properties"/>
    <ds:schemaRef ds:uri="http://schemas.microsoft.com/office/infopath/2007/PartnerControls"/>
    <ds:schemaRef ds:uri="5099c5ef-74f4-46cd-845b-7e740e910f98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156AW Official Memorandum Template</Template>
  <TotalTime>6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Salcedo, Marta MSgt USAF ANG 156 MSG/CCA</dc:creator>
  <cp:lastModifiedBy>BOYESEN, EYVIND B SSgt USAF ACC 55 CONS/PKB</cp:lastModifiedBy>
  <cp:revision>5</cp:revision>
  <cp:lastPrinted>2014-05-22T14:46:00Z</cp:lastPrinted>
  <dcterms:created xsi:type="dcterms:W3CDTF">2026-04-08T20:43:00Z</dcterms:created>
  <dcterms:modified xsi:type="dcterms:W3CDTF">2026-04-10T17:30:00Z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0x010100AD4CED306FDF884E9A41C8FFA716AE0700F6C4D11F5A06B44FBCCC373321B8D6D4</vt:lpwstr>
  </property>
  <property fmtid="{D5CDD505-2E9C-101B-9397-08002B2CF9AE}" pid="3" name="_dlc_DocIdItemGuid">
    <vt:lpwstr>5f813491-7994-464c-b59c-9019974a4623</vt:lpwstr>
  </property>
</Properties>
</file>