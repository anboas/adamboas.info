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E4028" w14:textId="77777777" w:rsidR="00152527" w:rsidRPr="0082133D" w:rsidRDefault="00027368" w:rsidP="000065A0">
      <w:pPr>
        <w:jc w:val="center"/>
        <w:rPr>
          <w:rFonts w:ascii="Times New Roman" w:hAnsi="Times New Roman" w:cs="Times New Roman"/>
          <w:b/>
          <w:bCs/>
        </w:rPr>
      </w:pPr>
      <w:bookmarkStart w:id="0" w:name="_Hlk210831412"/>
      <w:r w:rsidRPr="0082133D">
        <w:rPr>
          <w:rFonts w:ascii="Times New Roman" w:hAnsi="Times New Roman" w:cs="Times New Roman"/>
          <w:b/>
          <w:bCs/>
        </w:rPr>
        <w:t xml:space="preserve">Current and Emerging </w:t>
      </w:r>
      <w:r w:rsidR="00190DFB" w:rsidRPr="0082133D">
        <w:rPr>
          <w:rFonts w:ascii="Times New Roman" w:hAnsi="Times New Roman" w:cs="Times New Roman"/>
          <w:b/>
          <w:bCs/>
        </w:rPr>
        <w:t>A</w:t>
      </w:r>
      <w:r w:rsidR="002E30A9">
        <w:rPr>
          <w:rFonts w:ascii="Times New Roman" w:hAnsi="Times New Roman" w:cs="Times New Roman"/>
          <w:b/>
          <w:bCs/>
        </w:rPr>
        <w:t xml:space="preserve">rtificial </w:t>
      </w:r>
      <w:r w:rsidR="00190DFB" w:rsidRPr="0082133D">
        <w:rPr>
          <w:rFonts w:ascii="Times New Roman" w:hAnsi="Times New Roman" w:cs="Times New Roman"/>
          <w:b/>
          <w:bCs/>
        </w:rPr>
        <w:t>I</w:t>
      </w:r>
      <w:r w:rsidR="002E30A9">
        <w:rPr>
          <w:rFonts w:ascii="Times New Roman" w:hAnsi="Times New Roman" w:cs="Times New Roman"/>
          <w:b/>
          <w:bCs/>
        </w:rPr>
        <w:t>ntelligence</w:t>
      </w:r>
      <w:r w:rsidR="00190DFB" w:rsidRPr="0082133D">
        <w:rPr>
          <w:rFonts w:ascii="Times New Roman" w:hAnsi="Times New Roman" w:cs="Times New Roman"/>
          <w:b/>
          <w:bCs/>
        </w:rPr>
        <w:t xml:space="preserve"> Tool</w:t>
      </w:r>
      <w:r w:rsidR="00932CEE" w:rsidRPr="0082133D">
        <w:rPr>
          <w:rFonts w:ascii="Times New Roman" w:hAnsi="Times New Roman" w:cs="Times New Roman"/>
          <w:b/>
          <w:bCs/>
        </w:rPr>
        <w:t xml:space="preserve">s to Support </w:t>
      </w:r>
      <w:r w:rsidR="000065A0" w:rsidRPr="0082133D">
        <w:rPr>
          <w:rFonts w:ascii="Times New Roman" w:hAnsi="Times New Roman" w:cs="Times New Roman"/>
          <w:b/>
          <w:bCs/>
        </w:rPr>
        <w:t xml:space="preserve">Air Force Mobility Aircraft </w:t>
      </w:r>
      <w:r w:rsidR="00932CEE" w:rsidRPr="0082133D">
        <w:rPr>
          <w:rFonts w:ascii="Times New Roman" w:hAnsi="Times New Roman" w:cs="Times New Roman"/>
          <w:b/>
          <w:bCs/>
        </w:rPr>
        <w:t xml:space="preserve">Acquisition </w:t>
      </w:r>
      <w:r w:rsidR="001B530C" w:rsidRPr="0082133D">
        <w:rPr>
          <w:rFonts w:ascii="Times New Roman" w:hAnsi="Times New Roman" w:cs="Times New Roman"/>
          <w:b/>
          <w:bCs/>
        </w:rPr>
        <w:t xml:space="preserve">Activities </w:t>
      </w:r>
      <w:bookmarkEnd w:id="0"/>
      <w:r w:rsidR="001B530C" w:rsidRPr="0082133D">
        <w:rPr>
          <w:rFonts w:ascii="Times New Roman" w:hAnsi="Times New Roman" w:cs="Times New Roman"/>
          <w:b/>
          <w:bCs/>
        </w:rPr>
        <w:t>-</w:t>
      </w:r>
      <w:r w:rsidR="00152527" w:rsidRPr="0082133D">
        <w:rPr>
          <w:rFonts w:ascii="Times New Roman" w:hAnsi="Times New Roman" w:cs="Times New Roman"/>
          <w:b/>
          <w:bCs/>
        </w:rPr>
        <w:t xml:space="preserve"> Request for Information (RFI)</w:t>
      </w:r>
    </w:p>
    <w:p w14:paraId="5FE02016" w14:textId="77777777" w:rsidR="006916B3" w:rsidRPr="0082133D" w:rsidRDefault="006916B3" w:rsidP="00152527">
      <w:pPr>
        <w:rPr>
          <w:rFonts w:ascii="Times New Roman" w:hAnsi="Times New Roman" w:cs="Times New Roman"/>
          <w:b/>
          <w:bCs/>
        </w:rPr>
      </w:pPr>
      <w:bookmarkStart w:id="1" w:name="#/opp/51c6d98258ec4ab6baf11943a3d5a87d/v"/>
      <w:bookmarkEnd w:id="1"/>
    </w:p>
    <w:p w14:paraId="343BD8DD" w14:textId="77777777" w:rsidR="00152527" w:rsidRPr="0082133D" w:rsidRDefault="00152527" w:rsidP="00152527">
      <w:pPr>
        <w:rPr>
          <w:rFonts w:ascii="Times New Roman" w:hAnsi="Times New Roman" w:cs="Times New Roman"/>
          <w:b/>
          <w:bCs/>
        </w:rPr>
      </w:pPr>
      <w:r w:rsidRPr="0082133D">
        <w:rPr>
          <w:rFonts w:ascii="Times New Roman" w:hAnsi="Times New Roman" w:cs="Times New Roman"/>
          <w:b/>
          <w:bCs/>
        </w:rPr>
        <w:t>Description</w:t>
      </w:r>
    </w:p>
    <w:p w14:paraId="76FB6D33" w14:textId="77777777" w:rsidR="00152527" w:rsidRPr="0082133D" w:rsidRDefault="00152527" w:rsidP="00152527">
      <w:pPr>
        <w:rPr>
          <w:rFonts w:ascii="Times New Roman" w:hAnsi="Times New Roman" w:cs="Times New Roman"/>
        </w:rPr>
      </w:pPr>
      <w:r w:rsidRPr="0082133D">
        <w:rPr>
          <w:rFonts w:ascii="Times New Roman" w:hAnsi="Times New Roman" w:cs="Times New Roman"/>
          <w:b/>
          <w:bCs/>
        </w:rPr>
        <w:t>TITLE:</w:t>
      </w:r>
      <w:r w:rsidRPr="0082133D">
        <w:rPr>
          <w:rFonts w:ascii="Times New Roman" w:hAnsi="Times New Roman" w:cs="Times New Roman"/>
        </w:rPr>
        <w:t> </w:t>
      </w:r>
      <w:r w:rsidR="001B530C" w:rsidRPr="0082133D">
        <w:rPr>
          <w:rFonts w:ascii="Times New Roman" w:hAnsi="Times New Roman" w:cs="Times New Roman"/>
        </w:rPr>
        <w:t>Current and Emerging A</w:t>
      </w:r>
      <w:r w:rsidR="002E30A9">
        <w:rPr>
          <w:rFonts w:ascii="Times New Roman" w:hAnsi="Times New Roman" w:cs="Times New Roman"/>
        </w:rPr>
        <w:t xml:space="preserve">rtificial </w:t>
      </w:r>
      <w:r w:rsidR="001B530C" w:rsidRPr="0082133D">
        <w:rPr>
          <w:rFonts w:ascii="Times New Roman" w:hAnsi="Times New Roman" w:cs="Times New Roman"/>
        </w:rPr>
        <w:t>I</w:t>
      </w:r>
      <w:r w:rsidR="002E30A9">
        <w:rPr>
          <w:rFonts w:ascii="Times New Roman" w:hAnsi="Times New Roman" w:cs="Times New Roman"/>
        </w:rPr>
        <w:t>ntelligence</w:t>
      </w:r>
      <w:r w:rsidR="001B6B32">
        <w:rPr>
          <w:rFonts w:ascii="Times New Roman" w:hAnsi="Times New Roman" w:cs="Times New Roman"/>
        </w:rPr>
        <w:t xml:space="preserve"> (AI)</w:t>
      </w:r>
      <w:r w:rsidR="001B530C" w:rsidRPr="0082133D">
        <w:rPr>
          <w:rFonts w:ascii="Times New Roman" w:hAnsi="Times New Roman" w:cs="Times New Roman"/>
        </w:rPr>
        <w:t xml:space="preserve"> Tools to </w:t>
      </w:r>
      <w:r w:rsidR="001B6B32">
        <w:rPr>
          <w:rFonts w:ascii="Times New Roman" w:hAnsi="Times New Roman" w:cs="Times New Roman"/>
        </w:rPr>
        <w:t xml:space="preserve">Accelerate </w:t>
      </w:r>
      <w:r w:rsidR="001B530C" w:rsidRPr="0082133D">
        <w:rPr>
          <w:rFonts w:ascii="Times New Roman" w:hAnsi="Times New Roman" w:cs="Times New Roman"/>
        </w:rPr>
        <w:t xml:space="preserve">Air Force Mobility Aircraft </w:t>
      </w:r>
      <w:r w:rsidR="002D7C27">
        <w:rPr>
          <w:rFonts w:ascii="Times New Roman" w:hAnsi="Times New Roman" w:cs="Times New Roman"/>
        </w:rPr>
        <w:t>Acquisition</w:t>
      </w:r>
      <w:r w:rsidR="002D7C27" w:rsidRPr="0082133D">
        <w:rPr>
          <w:rFonts w:ascii="Times New Roman" w:hAnsi="Times New Roman" w:cs="Times New Roman"/>
        </w:rPr>
        <w:t xml:space="preserve"> </w:t>
      </w:r>
      <w:r w:rsidR="001B530C" w:rsidRPr="0082133D">
        <w:rPr>
          <w:rFonts w:ascii="Times New Roman" w:hAnsi="Times New Roman" w:cs="Times New Roman"/>
        </w:rPr>
        <w:t>Activities</w:t>
      </w:r>
      <w:r w:rsidRPr="0082133D">
        <w:rPr>
          <w:rFonts w:ascii="Times New Roman" w:hAnsi="Times New Roman" w:cs="Times New Roman"/>
        </w:rPr>
        <w:t>.</w:t>
      </w:r>
    </w:p>
    <w:p w14:paraId="26993258" w14:textId="77777777" w:rsidR="00152527" w:rsidRPr="0082133D" w:rsidRDefault="00152527" w:rsidP="00152527">
      <w:pPr>
        <w:rPr>
          <w:rFonts w:ascii="Times New Roman" w:hAnsi="Times New Roman" w:cs="Times New Roman"/>
        </w:rPr>
      </w:pPr>
      <w:r w:rsidRPr="09FAAD46">
        <w:rPr>
          <w:rFonts w:ascii="Times New Roman" w:hAnsi="Times New Roman" w:cs="Times New Roman"/>
          <w:b/>
          <w:bCs/>
        </w:rPr>
        <w:t>KEYWORDS:</w:t>
      </w:r>
      <w:r w:rsidRPr="09FAAD46">
        <w:rPr>
          <w:rFonts w:ascii="Times New Roman" w:hAnsi="Times New Roman" w:cs="Times New Roman"/>
        </w:rPr>
        <w:t> </w:t>
      </w:r>
      <w:r w:rsidR="001B530C" w:rsidRPr="09FAAD46">
        <w:rPr>
          <w:rFonts w:ascii="Times New Roman" w:hAnsi="Times New Roman" w:cs="Times New Roman"/>
        </w:rPr>
        <w:t xml:space="preserve">Artificial Intelligence (AI), </w:t>
      </w:r>
      <w:r w:rsidR="006E1BFD">
        <w:rPr>
          <w:rFonts w:ascii="Times New Roman" w:hAnsi="Times New Roman" w:cs="Times New Roman"/>
        </w:rPr>
        <w:t xml:space="preserve">Generative AI (Gen AI), </w:t>
      </w:r>
      <w:r w:rsidR="00CD7DF8" w:rsidRPr="09FAAD46">
        <w:rPr>
          <w:rFonts w:ascii="Times New Roman" w:hAnsi="Times New Roman" w:cs="Times New Roman"/>
        </w:rPr>
        <w:t>Machine Learning (ML), Department of War (</w:t>
      </w:r>
      <w:proofErr w:type="spellStart"/>
      <w:r w:rsidR="00CD7DF8" w:rsidRPr="09FAAD46">
        <w:rPr>
          <w:rFonts w:ascii="Times New Roman" w:hAnsi="Times New Roman" w:cs="Times New Roman"/>
        </w:rPr>
        <w:t>D</w:t>
      </w:r>
      <w:r w:rsidR="7CA63B1D" w:rsidRPr="09FAAD46">
        <w:rPr>
          <w:rFonts w:ascii="Times New Roman" w:hAnsi="Times New Roman" w:cs="Times New Roman"/>
        </w:rPr>
        <w:t>o</w:t>
      </w:r>
      <w:r w:rsidR="00CD7DF8" w:rsidRPr="09FAAD46">
        <w:rPr>
          <w:rFonts w:ascii="Times New Roman" w:hAnsi="Times New Roman" w:cs="Times New Roman"/>
        </w:rPr>
        <w:t>W</w:t>
      </w:r>
      <w:proofErr w:type="spellEnd"/>
      <w:r w:rsidR="00CD7DF8" w:rsidRPr="09FAAD46">
        <w:rPr>
          <w:rFonts w:ascii="Times New Roman" w:hAnsi="Times New Roman" w:cs="Times New Roman"/>
        </w:rPr>
        <w:t>)</w:t>
      </w:r>
      <w:r w:rsidR="00653DFC">
        <w:rPr>
          <w:rFonts w:ascii="Times New Roman" w:hAnsi="Times New Roman" w:cs="Times New Roman"/>
        </w:rPr>
        <w:t>, Acquisition, Acquisition Reform, Accelerating Acquisition</w:t>
      </w:r>
    </w:p>
    <w:p w14:paraId="5E2D1456" w14:textId="77777777" w:rsidR="00152527" w:rsidRPr="0082133D" w:rsidRDefault="00152527" w:rsidP="00152527">
      <w:pPr>
        <w:rPr>
          <w:rFonts w:ascii="Times New Roman" w:hAnsi="Times New Roman" w:cs="Times New Roman"/>
        </w:rPr>
      </w:pPr>
      <w:r w:rsidRPr="0082133D">
        <w:rPr>
          <w:rFonts w:ascii="Times New Roman" w:hAnsi="Times New Roman" w:cs="Times New Roman"/>
          <w:b/>
          <w:bCs/>
        </w:rPr>
        <w:t>POC:</w:t>
      </w:r>
      <w:r w:rsidRPr="0082133D">
        <w:rPr>
          <w:rFonts w:ascii="Times New Roman" w:hAnsi="Times New Roman" w:cs="Times New Roman"/>
        </w:rPr>
        <w:t> AFLCMC/WL</w:t>
      </w:r>
    </w:p>
    <w:p w14:paraId="02721431" w14:textId="77777777" w:rsidR="00152527" w:rsidRPr="0082133D" w:rsidRDefault="00152527" w:rsidP="00152527">
      <w:pPr>
        <w:rPr>
          <w:rFonts w:ascii="Times New Roman" w:hAnsi="Times New Roman" w:cs="Times New Roman"/>
        </w:rPr>
      </w:pPr>
      <w:r w:rsidRPr="3C76B96C">
        <w:rPr>
          <w:rFonts w:ascii="Times New Roman" w:hAnsi="Times New Roman" w:cs="Times New Roman"/>
          <w:b/>
          <w:bCs/>
        </w:rPr>
        <w:t>OBJECTIVE</w:t>
      </w:r>
      <w:r w:rsidRPr="3C76B96C">
        <w:rPr>
          <w:rFonts w:ascii="Times New Roman" w:hAnsi="Times New Roman" w:cs="Times New Roman"/>
          <w:b/>
          <w:bCs/>
          <w:color w:val="000000" w:themeColor="text1"/>
        </w:rPr>
        <w:t>:</w:t>
      </w:r>
      <w:r w:rsidRPr="3C76B96C">
        <w:rPr>
          <w:rFonts w:ascii="Times New Roman" w:hAnsi="Times New Roman" w:cs="Times New Roman"/>
          <w:color w:val="000000" w:themeColor="text1"/>
        </w:rPr>
        <w:t> The Air Force Materiel Command (AFMC), Air Force Life Cycle Management Center/Mobility Aircraft Directorate (AFLCMC/WL) seeks vendor capability information in support of market research. This RFI is to understand</w:t>
      </w:r>
      <w:r w:rsidR="005A20E3" w:rsidRPr="3C76B96C">
        <w:rPr>
          <w:rFonts w:ascii="Times New Roman" w:hAnsi="Times New Roman" w:cs="Times New Roman"/>
          <w:color w:val="000000" w:themeColor="text1"/>
        </w:rPr>
        <w:t xml:space="preserve"> </w:t>
      </w:r>
      <w:r w:rsidR="00323229">
        <w:rPr>
          <w:rFonts w:ascii="Times New Roman" w:hAnsi="Times New Roman" w:cs="Times New Roman"/>
          <w:color w:val="000000" w:themeColor="text1"/>
        </w:rPr>
        <w:t xml:space="preserve">(1) </w:t>
      </w:r>
      <w:r w:rsidR="005A20E3" w:rsidRPr="3C76B96C">
        <w:rPr>
          <w:rFonts w:ascii="Times New Roman" w:hAnsi="Times New Roman" w:cs="Times New Roman"/>
          <w:color w:val="000000" w:themeColor="text1"/>
        </w:rPr>
        <w:t>the current and emerging Commercial Off the Shelf (COTS)</w:t>
      </w:r>
      <w:r w:rsidR="75F19C7F" w:rsidRPr="3C76B96C">
        <w:rPr>
          <w:rFonts w:ascii="Times New Roman" w:hAnsi="Times New Roman" w:cs="Times New Roman"/>
          <w:color w:val="000000" w:themeColor="text1"/>
        </w:rPr>
        <w:t>,</w:t>
      </w:r>
      <w:r w:rsidR="00AF0CC0">
        <w:rPr>
          <w:rFonts w:ascii="Times New Roman" w:hAnsi="Times New Roman" w:cs="Times New Roman"/>
          <w:color w:val="000000" w:themeColor="text1"/>
        </w:rPr>
        <w:t xml:space="preserve"> </w:t>
      </w:r>
      <w:r w:rsidR="005A20E3" w:rsidRPr="3C76B96C">
        <w:rPr>
          <w:rFonts w:ascii="Times New Roman" w:hAnsi="Times New Roman" w:cs="Times New Roman"/>
          <w:color w:val="000000" w:themeColor="text1"/>
        </w:rPr>
        <w:t>Government Off the Shelf (GOTS</w:t>
      </w:r>
      <w:r w:rsidR="29E1C225" w:rsidRPr="3C76B96C">
        <w:rPr>
          <w:rFonts w:ascii="Times New Roman" w:hAnsi="Times New Roman" w:cs="Times New Roman"/>
          <w:color w:val="000000" w:themeColor="text1"/>
        </w:rPr>
        <w:t>) high Technology Readiness Level</w:t>
      </w:r>
      <w:r w:rsidR="00D0014B" w:rsidRPr="3C76B96C">
        <w:rPr>
          <w:rFonts w:ascii="Times New Roman" w:hAnsi="Times New Roman" w:cs="Times New Roman"/>
          <w:color w:val="000000" w:themeColor="text1"/>
        </w:rPr>
        <w:t xml:space="preserve"> (TRL)</w:t>
      </w:r>
      <w:r w:rsidR="00C3054E" w:rsidRPr="3C76B96C">
        <w:rPr>
          <w:rFonts w:ascii="Times New Roman" w:hAnsi="Times New Roman" w:cs="Times New Roman"/>
          <w:color w:val="000000" w:themeColor="text1"/>
        </w:rPr>
        <w:t xml:space="preserve"> </w:t>
      </w:r>
      <w:r w:rsidR="005A20E3" w:rsidRPr="3C76B96C">
        <w:rPr>
          <w:rFonts w:ascii="Times New Roman" w:hAnsi="Times New Roman" w:cs="Times New Roman"/>
          <w:color w:val="000000" w:themeColor="text1"/>
        </w:rPr>
        <w:t>AI tools</w:t>
      </w:r>
      <w:r w:rsidR="005E036F" w:rsidRPr="3C76B96C">
        <w:rPr>
          <w:rFonts w:ascii="Times New Roman" w:hAnsi="Times New Roman" w:cs="Times New Roman"/>
          <w:color w:val="000000" w:themeColor="text1"/>
        </w:rPr>
        <w:t xml:space="preserve"> </w:t>
      </w:r>
      <w:r w:rsidR="00DF112F">
        <w:rPr>
          <w:rFonts w:ascii="Times New Roman" w:hAnsi="Times New Roman" w:cs="Times New Roman"/>
          <w:color w:val="000000" w:themeColor="text1"/>
        </w:rPr>
        <w:t>(e</w:t>
      </w:r>
      <w:r w:rsidR="001E24B3">
        <w:rPr>
          <w:rFonts w:ascii="Times New Roman" w:hAnsi="Times New Roman" w:cs="Times New Roman"/>
          <w:color w:val="000000" w:themeColor="text1"/>
        </w:rPr>
        <w:t>x</w:t>
      </w:r>
      <w:r w:rsidR="00DF112F">
        <w:rPr>
          <w:rFonts w:ascii="Times New Roman" w:hAnsi="Times New Roman" w:cs="Times New Roman"/>
          <w:color w:val="000000" w:themeColor="text1"/>
        </w:rPr>
        <w:t>. TRL</w:t>
      </w:r>
      <w:r w:rsidR="001E24B3">
        <w:rPr>
          <w:rFonts w:ascii="Times New Roman" w:hAnsi="Times New Roman" w:cs="Times New Roman"/>
          <w:color w:val="000000" w:themeColor="text1"/>
        </w:rPr>
        <w:t xml:space="preserve"> range</w:t>
      </w:r>
      <w:r w:rsidR="00DF112F">
        <w:rPr>
          <w:rFonts w:ascii="Times New Roman" w:hAnsi="Times New Roman" w:cs="Times New Roman"/>
          <w:color w:val="000000" w:themeColor="text1"/>
        </w:rPr>
        <w:t xml:space="preserve"> 7-9)</w:t>
      </w:r>
      <w:r w:rsidR="00AA7DB1">
        <w:rPr>
          <w:rFonts w:ascii="Times New Roman" w:hAnsi="Times New Roman" w:cs="Times New Roman"/>
          <w:color w:val="000000" w:themeColor="text1"/>
        </w:rPr>
        <w:t xml:space="preserve">, and </w:t>
      </w:r>
      <w:r w:rsidR="00AA7DB1" w:rsidRPr="3C76B96C">
        <w:rPr>
          <w:rFonts w:ascii="Times New Roman" w:hAnsi="Times New Roman" w:cs="Times New Roman"/>
        </w:rPr>
        <w:t>field-ready tools (e.g., Impact Level (IL) IL 5/6 certified or scheduled certification)</w:t>
      </w:r>
      <w:r w:rsidR="00AF0CC0">
        <w:rPr>
          <w:rFonts w:ascii="Times New Roman" w:hAnsi="Times New Roman" w:cs="Times New Roman"/>
        </w:rPr>
        <w:t>,</w:t>
      </w:r>
      <w:r w:rsidR="00E248F0">
        <w:rPr>
          <w:rFonts w:ascii="Times New Roman" w:hAnsi="Times New Roman" w:cs="Times New Roman"/>
        </w:rPr>
        <w:t xml:space="preserve"> </w:t>
      </w:r>
      <w:r w:rsidR="005E036F" w:rsidRPr="3C76B96C">
        <w:rPr>
          <w:rFonts w:ascii="Times New Roman" w:hAnsi="Times New Roman" w:cs="Times New Roman"/>
          <w:color w:val="000000" w:themeColor="text1"/>
        </w:rPr>
        <w:t xml:space="preserve">and </w:t>
      </w:r>
      <w:r w:rsidR="00AF0CC0">
        <w:rPr>
          <w:rFonts w:ascii="Times New Roman" w:hAnsi="Times New Roman" w:cs="Times New Roman"/>
          <w:color w:val="000000" w:themeColor="text1"/>
        </w:rPr>
        <w:t xml:space="preserve">(2) </w:t>
      </w:r>
      <w:r w:rsidR="005E036F" w:rsidRPr="3C76B96C">
        <w:rPr>
          <w:rFonts w:ascii="Times New Roman" w:hAnsi="Times New Roman" w:cs="Times New Roman"/>
          <w:color w:val="000000" w:themeColor="text1"/>
        </w:rPr>
        <w:t>t</w:t>
      </w:r>
      <w:r w:rsidR="00CA0953">
        <w:rPr>
          <w:rFonts w:ascii="Times New Roman" w:hAnsi="Times New Roman" w:cs="Times New Roman"/>
          <w:color w:val="000000" w:themeColor="text1"/>
        </w:rPr>
        <w:t>ool</w:t>
      </w:r>
      <w:r w:rsidR="005E036F" w:rsidRPr="3C76B96C">
        <w:rPr>
          <w:rFonts w:ascii="Times New Roman" w:hAnsi="Times New Roman" w:cs="Times New Roman"/>
          <w:color w:val="000000" w:themeColor="text1"/>
        </w:rPr>
        <w:t xml:space="preserve"> impact on process/methodology</w:t>
      </w:r>
      <w:r w:rsidR="00FA338E" w:rsidRPr="3C76B96C">
        <w:rPr>
          <w:rFonts w:ascii="Times New Roman" w:hAnsi="Times New Roman" w:cs="Times New Roman"/>
          <w:color w:val="000000" w:themeColor="text1"/>
        </w:rPr>
        <w:t xml:space="preserve"> that can be used independently </w:t>
      </w:r>
      <w:r w:rsidR="002C061B" w:rsidRPr="3C76B96C">
        <w:rPr>
          <w:rFonts w:ascii="Times New Roman" w:hAnsi="Times New Roman" w:cs="Times New Roman"/>
          <w:color w:val="000000" w:themeColor="text1"/>
        </w:rPr>
        <w:t>and/</w:t>
      </w:r>
      <w:r w:rsidR="00FA338E" w:rsidRPr="3C76B96C">
        <w:rPr>
          <w:rFonts w:ascii="Times New Roman" w:hAnsi="Times New Roman" w:cs="Times New Roman"/>
          <w:color w:val="000000" w:themeColor="text1"/>
        </w:rPr>
        <w:t xml:space="preserve">or as part of a larger continuum of tools </w:t>
      </w:r>
      <w:r w:rsidR="00A30718" w:rsidRPr="3C76B96C">
        <w:rPr>
          <w:rFonts w:ascii="Times New Roman" w:hAnsi="Times New Roman" w:cs="Times New Roman"/>
          <w:color w:val="000000" w:themeColor="text1"/>
        </w:rPr>
        <w:t xml:space="preserve">in support of </w:t>
      </w:r>
      <w:r w:rsidR="00EB62F7" w:rsidRPr="3C76B96C">
        <w:rPr>
          <w:rFonts w:ascii="Times New Roman" w:hAnsi="Times New Roman" w:cs="Times New Roman"/>
          <w:color w:val="000000" w:themeColor="text1"/>
        </w:rPr>
        <w:t xml:space="preserve">upcoming </w:t>
      </w:r>
      <w:r w:rsidR="00A30718" w:rsidRPr="3C76B96C">
        <w:rPr>
          <w:rFonts w:ascii="Times New Roman" w:hAnsi="Times New Roman" w:cs="Times New Roman"/>
          <w:color w:val="000000" w:themeColor="text1"/>
        </w:rPr>
        <w:t xml:space="preserve">PEO Mobility </w:t>
      </w:r>
      <w:r w:rsidR="006A1EEB" w:rsidRPr="3C76B96C">
        <w:rPr>
          <w:rFonts w:ascii="Times New Roman" w:hAnsi="Times New Roman" w:cs="Times New Roman"/>
          <w:color w:val="000000" w:themeColor="text1"/>
        </w:rPr>
        <w:t>procurement</w:t>
      </w:r>
      <w:r w:rsidR="00A30718" w:rsidRPr="3C76B96C">
        <w:rPr>
          <w:rFonts w:ascii="Times New Roman" w:hAnsi="Times New Roman" w:cs="Times New Roman"/>
          <w:color w:val="000000" w:themeColor="text1"/>
        </w:rPr>
        <w:t xml:space="preserve"> activities</w:t>
      </w:r>
      <w:r w:rsidR="0011155A" w:rsidRPr="3C76B96C">
        <w:rPr>
          <w:rFonts w:ascii="Times New Roman" w:hAnsi="Times New Roman" w:cs="Times New Roman"/>
          <w:color w:val="000000" w:themeColor="text1"/>
        </w:rPr>
        <w:t xml:space="preserve"> across aircraft platform lifecycles </w:t>
      </w:r>
      <w:r w:rsidR="002C061B" w:rsidRPr="3C76B96C">
        <w:rPr>
          <w:rFonts w:ascii="Times New Roman" w:hAnsi="Times New Roman" w:cs="Times New Roman"/>
          <w:color w:val="000000" w:themeColor="text1"/>
        </w:rPr>
        <w:t xml:space="preserve">that will result in </w:t>
      </w:r>
      <w:r w:rsidR="43DFC993" w:rsidRPr="3C76B96C">
        <w:rPr>
          <w:rFonts w:ascii="Times New Roman" w:hAnsi="Times New Roman" w:cs="Times New Roman"/>
          <w:color w:val="000000" w:themeColor="text1"/>
        </w:rPr>
        <w:t>accelerating f</w:t>
      </w:r>
      <w:r w:rsidR="002C061B" w:rsidRPr="3C76B96C">
        <w:rPr>
          <w:rFonts w:ascii="Times New Roman" w:hAnsi="Times New Roman" w:cs="Times New Roman"/>
          <w:color w:val="000000" w:themeColor="text1"/>
        </w:rPr>
        <w:t xml:space="preserve">ielding </w:t>
      </w:r>
      <w:r w:rsidR="00731494" w:rsidRPr="3C76B96C">
        <w:rPr>
          <w:rFonts w:ascii="Times New Roman" w:hAnsi="Times New Roman" w:cs="Times New Roman"/>
          <w:color w:val="000000" w:themeColor="text1"/>
        </w:rPr>
        <w:t xml:space="preserve">and </w:t>
      </w:r>
      <w:r w:rsidR="0039459A" w:rsidRPr="3C76B96C">
        <w:rPr>
          <w:rFonts w:ascii="Times New Roman" w:hAnsi="Times New Roman" w:cs="Times New Roman"/>
          <w:color w:val="000000" w:themeColor="text1"/>
        </w:rPr>
        <w:t xml:space="preserve">supporting </w:t>
      </w:r>
      <w:r w:rsidR="00373522" w:rsidRPr="3C76B96C">
        <w:rPr>
          <w:rFonts w:ascii="Times New Roman" w:hAnsi="Times New Roman" w:cs="Times New Roman"/>
          <w:color w:val="000000" w:themeColor="text1"/>
        </w:rPr>
        <w:t xml:space="preserve">the best </w:t>
      </w:r>
      <w:r w:rsidR="00731494" w:rsidRPr="3C76B96C">
        <w:rPr>
          <w:rFonts w:ascii="Times New Roman" w:hAnsi="Times New Roman" w:cs="Times New Roman"/>
          <w:color w:val="000000" w:themeColor="text1"/>
        </w:rPr>
        <w:t xml:space="preserve">aircraft mobility </w:t>
      </w:r>
      <w:r w:rsidR="00373522" w:rsidRPr="3C76B96C">
        <w:rPr>
          <w:rFonts w:ascii="Times New Roman" w:hAnsi="Times New Roman" w:cs="Times New Roman"/>
          <w:color w:val="000000" w:themeColor="text1"/>
        </w:rPr>
        <w:t>capabilities to our Warfighters.</w:t>
      </w:r>
    </w:p>
    <w:p w14:paraId="6D7D5352" w14:textId="77777777" w:rsidR="00152527" w:rsidRDefault="00152527" w:rsidP="00152527">
      <w:pPr>
        <w:rPr>
          <w:rFonts w:ascii="Times New Roman" w:hAnsi="Times New Roman" w:cs="Times New Roman"/>
        </w:rPr>
      </w:pPr>
      <w:r w:rsidRPr="35465EC1">
        <w:rPr>
          <w:rFonts w:ascii="Times New Roman" w:hAnsi="Times New Roman" w:cs="Times New Roman"/>
          <w:b/>
          <w:bCs/>
        </w:rPr>
        <w:t>DESCRIPTION:</w:t>
      </w:r>
      <w:r w:rsidRPr="35465EC1">
        <w:rPr>
          <w:rFonts w:ascii="Times New Roman" w:hAnsi="Times New Roman" w:cs="Times New Roman"/>
        </w:rPr>
        <w:t xml:space="preserve"> PEO Mobility is seeking industry input to identify </w:t>
      </w:r>
      <w:r w:rsidR="00FF1BBA" w:rsidRPr="35465EC1">
        <w:rPr>
          <w:rFonts w:ascii="Times New Roman" w:hAnsi="Times New Roman" w:cs="Times New Roman"/>
        </w:rPr>
        <w:t>current and emerging AI tool</w:t>
      </w:r>
      <w:r w:rsidR="0099024B" w:rsidRPr="35465EC1">
        <w:rPr>
          <w:rFonts w:ascii="Times New Roman" w:hAnsi="Times New Roman" w:cs="Times New Roman"/>
        </w:rPr>
        <w:t xml:space="preserve">s </w:t>
      </w:r>
      <w:r w:rsidRPr="35465EC1">
        <w:rPr>
          <w:rFonts w:ascii="Times New Roman" w:hAnsi="Times New Roman" w:cs="Times New Roman"/>
        </w:rPr>
        <w:t xml:space="preserve">that </w:t>
      </w:r>
      <w:r w:rsidR="000529FE" w:rsidRPr="35465EC1">
        <w:rPr>
          <w:rFonts w:ascii="Times New Roman" w:hAnsi="Times New Roman" w:cs="Times New Roman"/>
        </w:rPr>
        <w:t>can improve</w:t>
      </w:r>
      <w:r w:rsidR="0099024B" w:rsidRPr="35465EC1">
        <w:rPr>
          <w:rFonts w:ascii="Times New Roman" w:hAnsi="Times New Roman" w:cs="Times New Roman"/>
        </w:rPr>
        <w:t xml:space="preserve"> </w:t>
      </w:r>
      <w:r w:rsidR="001E11BC" w:rsidRPr="35465EC1">
        <w:rPr>
          <w:rFonts w:ascii="Times New Roman" w:hAnsi="Times New Roman" w:cs="Times New Roman"/>
        </w:rPr>
        <w:t xml:space="preserve">the full life cycle Acquisition process to </w:t>
      </w:r>
      <w:r w:rsidR="00597E68" w:rsidRPr="35465EC1">
        <w:rPr>
          <w:rFonts w:ascii="Times New Roman" w:hAnsi="Times New Roman" w:cs="Times New Roman"/>
        </w:rPr>
        <w:t xml:space="preserve">efficiently </w:t>
      </w:r>
      <w:r w:rsidR="001E11BC" w:rsidRPr="35465EC1">
        <w:rPr>
          <w:rFonts w:ascii="Times New Roman" w:hAnsi="Times New Roman" w:cs="Times New Roman"/>
        </w:rPr>
        <w:t>deliver</w:t>
      </w:r>
      <w:r w:rsidR="000C4DDF" w:rsidRPr="35465EC1">
        <w:rPr>
          <w:rFonts w:ascii="Times New Roman" w:hAnsi="Times New Roman" w:cs="Times New Roman"/>
        </w:rPr>
        <w:t xml:space="preserve"> high-quality</w:t>
      </w:r>
      <w:r w:rsidR="001E11BC" w:rsidRPr="35465EC1">
        <w:rPr>
          <w:rFonts w:ascii="Times New Roman" w:hAnsi="Times New Roman" w:cs="Times New Roman"/>
        </w:rPr>
        <w:t xml:space="preserve"> </w:t>
      </w:r>
      <w:r w:rsidR="005E036F" w:rsidRPr="35465EC1">
        <w:rPr>
          <w:rFonts w:ascii="Times New Roman" w:hAnsi="Times New Roman" w:cs="Times New Roman"/>
        </w:rPr>
        <w:t>hardware and software</w:t>
      </w:r>
      <w:r w:rsidR="005F7FFA" w:rsidRPr="35465EC1">
        <w:rPr>
          <w:rFonts w:ascii="Times New Roman" w:hAnsi="Times New Roman" w:cs="Times New Roman"/>
        </w:rPr>
        <w:t xml:space="preserve"> </w:t>
      </w:r>
      <w:r w:rsidR="001E11BC" w:rsidRPr="35465EC1">
        <w:rPr>
          <w:rFonts w:ascii="Times New Roman" w:hAnsi="Times New Roman" w:cs="Times New Roman"/>
        </w:rPr>
        <w:t>capabilit</w:t>
      </w:r>
      <w:r w:rsidR="000C4DDF" w:rsidRPr="35465EC1">
        <w:rPr>
          <w:rFonts w:ascii="Times New Roman" w:hAnsi="Times New Roman" w:cs="Times New Roman"/>
        </w:rPr>
        <w:t>ies faster</w:t>
      </w:r>
      <w:r w:rsidR="6DC69E84" w:rsidRPr="35465EC1">
        <w:rPr>
          <w:rFonts w:ascii="Times New Roman" w:hAnsi="Times New Roman" w:cs="Times New Roman"/>
        </w:rPr>
        <w:t xml:space="preserve"> to the Warfighter</w:t>
      </w:r>
      <w:r w:rsidRPr="35465EC1">
        <w:rPr>
          <w:rFonts w:ascii="Times New Roman" w:hAnsi="Times New Roman" w:cs="Times New Roman"/>
        </w:rPr>
        <w:t xml:space="preserve">. </w:t>
      </w:r>
      <w:r w:rsidR="001E11BC" w:rsidRPr="35465EC1">
        <w:rPr>
          <w:rFonts w:ascii="Times New Roman" w:hAnsi="Times New Roman" w:cs="Times New Roman"/>
        </w:rPr>
        <w:t>To accomplish this task</w:t>
      </w:r>
      <w:r w:rsidR="0079106F" w:rsidRPr="35465EC1">
        <w:rPr>
          <w:rFonts w:ascii="Times New Roman" w:hAnsi="Times New Roman" w:cs="Times New Roman"/>
        </w:rPr>
        <w:t>,</w:t>
      </w:r>
      <w:r w:rsidR="001E11BC" w:rsidRPr="35465EC1">
        <w:rPr>
          <w:rFonts w:ascii="Times New Roman" w:hAnsi="Times New Roman" w:cs="Times New Roman"/>
        </w:rPr>
        <w:t xml:space="preserve"> we are seeking to leverage</w:t>
      </w:r>
      <w:r w:rsidR="006E3A9D" w:rsidRPr="35465EC1">
        <w:rPr>
          <w:rFonts w:ascii="Times New Roman" w:hAnsi="Times New Roman" w:cs="Times New Roman"/>
        </w:rPr>
        <w:t>,</w:t>
      </w:r>
      <w:r w:rsidR="001E11BC" w:rsidRPr="35465EC1">
        <w:rPr>
          <w:rFonts w:ascii="Times New Roman" w:hAnsi="Times New Roman" w:cs="Times New Roman"/>
        </w:rPr>
        <w:t xml:space="preserve"> to the max</w:t>
      </w:r>
      <w:r w:rsidR="6D0B48F7" w:rsidRPr="35465EC1">
        <w:rPr>
          <w:rFonts w:ascii="Times New Roman" w:hAnsi="Times New Roman" w:cs="Times New Roman"/>
        </w:rPr>
        <w:t>imum</w:t>
      </w:r>
      <w:r w:rsidR="001E11BC" w:rsidRPr="35465EC1">
        <w:rPr>
          <w:rFonts w:ascii="Times New Roman" w:hAnsi="Times New Roman" w:cs="Times New Roman"/>
        </w:rPr>
        <w:t xml:space="preserve"> extent feasible</w:t>
      </w:r>
      <w:r w:rsidR="006E3A9D" w:rsidRPr="35465EC1">
        <w:rPr>
          <w:rFonts w:ascii="Times New Roman" w:hAnsi="Times New Roman" w:cs="Times New Roman"/>
        </w:rPr>
        <w:t>,</w:t>
      </w:r>
      <w:r w:rsidR="001E11BC" w:rsidRPr="35465EC1">
        <w:rPr>
          <w:rFonts w:ascii="Times New Roman" w:hAnsi="Times New Roman" w:cs="Times New Roman"/>
        </w:rPr>
        <w:t xml:space="preserve"> AI capabilities for all phases of PEO Mobilit</w:t>
      </w:r>
      <w:r w:rsidR="00AD6463" w:rsidRPr="35465EC1">
        <w:rPr>
          <w:rFonts w:ascii="Times New Roman" w:hAnsi="Times New Roman" w:cs="Times New Roman"/>
        </w:rPr>
        <w:t>y’s</w:t>
      </w:r>
      <w:r w:rsidR="001E11BC" w:rsidRPr="35465EC1">
        <w:rPr>
          <w:rFonts w:ascii="Times New Roman" w:hAnsi="Times New Roman" w:cs="Times New Roman"/>
        </w:rPr>
        <w:t xml:space="preserve"> portfolio of programs</w:t>
      </w:r>
      <w:r w:rsidR="74DD4AEF" w:rsidRPr="35465EC1">
        <w:rPr>
          <w:rFonts w:ascii="Times New Roman" w:hAnsi="Times New Roman" w:cs="Times New Roman"/>
        </w:rPr>
        <w:t>,</w:t>
      </w:r>
      <w:r w:rsidR="001E11BC" w:rsidRPr="35465EC1">
        <w:rPr>
          <w:rFonts w:ascii="Times New Roman" w:hAnsi="Times New Roman" w:cs="Times New Roman"/>
        </w:rPr>
        <w:t xml:space="preserve"> spanning the entirety of the</w:t>
      </w:r>
      <w:r w:rsidR="00645B43">
        <w:rPr>
          <w:rFonts w:ascii="Times New Roman" w:hAnsi="Times New Roman" w:cs="Times New Roman"/>
        </w:rPr>
        <w:t xml:space="preserve"> </w:t>
      </w:r>
      <w:r w:rsidR="0E2057A9" w:rsidRPr="35465EC1">
        <w:rPr>
          <w:rFonts w:ascii="Times New Roman" w:hAnsi="Times New Roman" w:cs="Times New Roman"/>
        </w:rPr>
        <w:t>a</w:t>
      </w:r>
      <w:r w:rsidR="001E11BC" w:rsidRPr="35465EC1">
        <w:rPr>
          <w:rFonts w:ascii="Times New Roman" w:hAnsi="Times New Roman" w:cs="Times New Roman"/>
        </w:rPr>
        <w:t xml:space="preserve">cquisition lifecycle.  </w:t>
      </w:r>
      <w:r w:rsidR="3BB11DEE" w:rsidRPr="35465EC1">
        <w:rPr>
          <w:rFonts w:ascii="Times New Roman" w:hAnsi="Times New Roman" w:cs="Times New Roman"/>
        </w:rPr>
        <w:t>PEO Mo</w:t>
      </w:r>
      <w:r w:rsidR="001B0744">
        <w:rPr>
          <w:rFonts w:ascii="Times New Roman" w:hAnsi="Times New Roman" w:cs="Times New Roman"/>
        </w:rPr>
        <w:t>b</w:t>
      </w:r>
      <w:r w:rsidR="3BB11DEE" w:rsidRPr="35465EC1">
        <w:rPr>
          <w:rFonts w:ascii="Times New Roman" w:hAnsi="Times New Roman" w:cs="Times New Roman"/>
        </w:rPr>
        <w:t>ility</w:t>
      </w:r>
      <w:r w:rsidR="00845BF6" w:rsidRPr="35465EC1">
        <w:rPr>
          <w:rFonts w:ascii="Times New Roman" w:hAnsi="Times New Roman" w:cs="Times New Roman"/>
        </w:rPr>
        <w:t xml:space="preserve"> </w:t>
      </w:r>
      <w:proofErr w:type="gramStart"/>
      <w:r w:rsidR="00845BF6" w:rsidRPr="35465EC1">
        <w:rPr>
          <w:rFonts w:ascii="Times New Roman" w:hAnsi="Times New Roman" w:cs="Times New Roman"/>
        </w:rPr>
        <w:t>understand</w:t>
      </w:r>
      <w:proofErr w:type="gramEnd"/>
      <w:r w:rsidR="00845BF6" w:rsidRPr="35465EC1">
        <w:rPr>
          <w:rFonts w:ascii="Times New Roman" w:hAnsi="Times New Roman" w:cs="Times New Roman"/>
        </w:rPr>
        <w:t xml:space="preserve"> that </w:t>
      </w:r>
      <w:r w:rsidR="00C9502E" w:rsidRPr="35465EC1">
        <w:rPr>
          <w:rFonts w:ascii="Times New Roman" w:hAnsi="Times New Roman" w:cs="Times New Roman"/>
        </w:rPr>
        <w:t>these tools are continually maturing</w:t>
      </w:r>
      <w:r w:rsidR="70696184" w:rsidRPr="35465EC1">
        <w:rPr>
          <w:rFonts w:ascii="Times New Roman" w:hAnsi="Times New Roman" w:cs="Times New Roman"/>
        </w:rPr>
        <w:t>.</w:t>
      </w:r>
      <w:r w:rsidR="0018336F">
        <w:rPr>
          <w:rFonts w:ascii="Times New Roman" w:hAnsi="Times New Roman" w:cs="Times New Roman"/>
        </w:rPr>
        <w:t xml:space="preserve"> </w:t>
      </w:r>
      <w:r w:rsidR="00C9502E" w:rsidRPr="35465EC1">
        <w:rPr>
          <w:rFonts w:ascii="Times New Roman" w:hAnsi="Times New Roman" w:cs="Times New Roman"/>
        </w:rPr>
        <w:t xml:space="preserve"> </w:t>
      </w:r>
      <w:r w:rsidR="559FAD1D" w:rsidRPr="35465EC1">
        <w:rPr>
          <w:rFonts w:ascii="Times New Roman" w:hAnsi="Times New Roman" w:cs="Times New Roman"/>
        </w:rPr>
        <w:t>PEO Mobility</w:t>
      </w:r>
      <w:r w:rsidR="005E0314" w:rsidRPr="35465EC1">
        <w:rPr>
          <w:rFonts w:ascii="Times New Roman" w:hAnsi="Times New Roman" w:cs="Times New Roman"/>
        </w:rPr>
        <w:t xml:space="preserve"> may use AI </w:t>
      </w:r>
      <w:r w:rsidR="005F7FFA" w:rsidRPr="35465EC1">
        <w:rPr>
          <w:rFonts w:ascii="Times New Roman" w:hAnsi="Times New Roman" w:cs="Times New Roman"/>
        </w:rPr>
        <w:t xml:space="preserve">automation </w:t>
      </w:r>
      <w:r w:rsidR="005E0314" w:rsidRPr="35465EC1">
        <w:rPr>
          <w:rFonts w:ascii="Times New Roman" w:hAnsi="Times New Roman" w:cs="Times New Roman"/>
        </w:rPr>
        <w:t xml:space="preserve">to periodically monitor vendor-provided documentation and </w:t>
      </w:r>
      <w:r w:rsidR="00566B11" w:rsidRPr="35465EC1">
        <w:rPr>
          <w:rFonts w:ascii="Times New Roman" w:hAnsi="Times New Roman" w:cs="Times New Roman"/>
        </w:rPr>
        <w:t>Uniform Resource Locators (</w:t>
      </w:r>
      <w:r w:rsidR="005E0314" w:rsidRPr="35465EC1">
        <w:rPr>
          <w:rFonts w:ascii="Times New Roman" w:hAnsi="Times New Roman" w:cs="Times New Roman"/>
        </w:rPr>
        <w:t>URL</w:t>
      </w:r>
      <w:r w:rsidR="00566B11" w:rsidRPr="35465EC1">
        <w:rPr>
          <w:rFonts w:ascii="Times New Roman" w:hAnsi="Times New Roman" w:cs="Times New Roman"/>
        </w:rPr>
        <w:t>)</w:t>
      </w:r>
      <w:r w:rsidR="005E0314" w:rsidRPr="35465EC1">
        <w:rPr>
          <w:rFonts w:ascii="Times New Roman" w:hAnsi="Times New Roman" w:cs="Times New Roman"/>
        </w:rPr>
        <w:t xml:space="preserve"> for updates, changes, or new capabilities.</w:t>
      </w:r>
    </w:p>
    <w:p w14:paraId="7BF2617B" w14:textId="77777777" w:rsidR="00AF1099" w:rsidRPr="0082133D" w:rsidRDefault="00905306" w:rsidP="00152527">
      <w:pPr>
        <w:rPr>
          <w:rFonts w:ascii="Times New Roman" w:hAnsi="Times New Roman" w:cs="Times New Roman"/>
        </w:rPr>
      </w:pPr>
      <w:r w:rsidRPr="3C76B96C">
        <w:rPr>
          <w:rFonts w:ascii="Times New Roman" w:hAnsi="Times New Roman" w:cs="Times New Roman"/>
        </w:rPr>
        <w:t xml:space="preserve">This RFI seeks </w:t>
      </w:r>
      <w:r w:rsidR="0077570D">
        <w:rPr>
          <w:rFonts w:ascii="Times New Roman" w:hAnsi="Times New Roman" w:cs="Times New Roman"/>
        </w:rPr>
        <w:t>tools</w:t>
      </w:r>
      <w:r w:rsidRPr="3C76B96C">
        <w:rPr>
          <w:rFonts w:ascii="Times New Roman" w:hAnsi="Times New Roman" w:cs="Times New Roman"/>
        </w:rPr>
        <w:t xml:space="preserve"> that can deliver measurable improvements to the acquisition process in the near term. The information gathered will inform PEO Mobility staff about which AI tools </w:t>
      </w:r>
      <w:r w:rsidR="00FF625C" w:rsidRPr="3C76B96C">
        <w:rPr>
          <w:rFonts w:ascii="Times New Roman" w:hAnsi="Times New Roman" w:cs="Times New Roman"/>
          <w:color w:val="000000" w:themeColor="text1"/>
        </w:rPr>
        <w:t xml:space="preserve">and their impact on process/methodology </w:t>
      </w:r>
      <w:r w:rsidRPr="3C76B96C">
        <w:rPr>
          <w:rFonts w:ascii="Times New Roman" w:hAnsi="Times New Roman" w:cs="Times New Roman"/>
        </w:rPr>
        <w:t>are available for each phase and task across the Adaptive Acquisition Framework (AAF) and their demonstrated effectiveness, enabling recommendations for implementation across the PEO Mobility portfolio to accelerate change. To assist vendors, this RFI includes a notional scenario titled “PEO Mobility Enterprise Connectivity in a Contested Environment” that describes the organization’s specific AI needs.</w:t>
      </w:r>
    </w:p>
    <w:p w14:paraId="1C92A3CC" w14:textId="77777777" w:rsidR="00152527" w:rsidRPr="0082133D" w:rsidRDefault="00152527" w:rsidP="00152527">
      <w:pPr>
        <w:rPr>
          <w:rFonts w:ascii="Times New Roman" w:hAnsi="Times New Roman" w:cs="Times New Roman"/>
        </w:rPr>
      </w:pPr>
      <w:r w:rsidRPr="3B00CC96">
        <w:rPr>
          <w:rFonts w:ascii="Times New Roman" w:hAnsi="Times New Roman" w:cs="Times New Roman"/>
        </w:rPr>
        <w:t>Areas of specific interest include</w:t>
      </w:r>
      <w:r w:rsidR="00AF1099" w:rsidRPr="3B00CC96">
        <w:rPr>
          <w:rFonts w:ascii="Times New Roman" w:hAnsi="Times New Roman" w:cs="Times New Roman"/>
        </w:rPr>
        <w:t xml:space="preserve"> but are not limited to</w:t>
      </w:r>
      <w:r w:rsidRPr="3B00CC96">
        <w:rPr>
          <w:rFonts w:ascii="Times New Roman" w:hAnsi="Times New Roman" w:cs="Times New Roman"/>
        </w:rPr>
        <w:t>:</w:t>
      </w:r>
    </w:p>
    <w:p w14:paraId="40A2832E" w14:textId="77777777" w:rsidR="12B2E05A" w:rsidRPr="005621DA" w:rsidRDefault="12B2E05A" w:rsidP="004D77DF">
      <w:pPr>
        <w:pStyle w:val="ListParagraph"/>
        <w:numPr>
          <w:ilvl w:val="0"/>
          <w:numId w:val="1"/>
        </w:numPr>
        <w:rPr>
          <w:rFonts w:ascii="Times New Roman" w:eastAsia="system-ui" w:hAnsi="Times New Roman" w:cs="Times New Roman"/>
        </w:rPr>
      </w:pPr>
      <w:r w:rsidRPr="005621DA">
        <w:rPr>
          <w:rFonts w:ascii="Times New Roman" w:eastAsia="system-ui" w:hAnsi="Times New Roman" w:cs="Times New Roman"/>
          <w:b/>
          <w:bCs/>
        </w:rPr>
        <w:lastRenderedPageBreak/>
        <w:t xml:space="preserve">Efficiency in Acquisition: </w:t>
      </w:r>
      <w:r w:rsidRPr="005621DA">
        <w:rPr>
          <w:rFonts w:ascii="Times New Roman" w:eastAsia="system-ui" w:hAnsi="Times New Roman" w:cs="Times New Roman"/>
        </w:rPr>
        <w:t>Reducing time, manpower, and cost throughout the acquisition lifecycle.</w:t>
      </w:r>
    </w:p>
    <w:p w14:paraId="358F4CC9" w14:textId="77777777" w:rsidR="12B2E05A" w:rsidRPr="005621DA" w:rsidRDefault="12B2E05A" w:rsidP="3B00CC96">
      <w:pPr>
        <w:pStyle w:val="ListParagraph"/>
        <w:numPr>
          <w:ilvl w:val="0"/>
          <w:numId w:val="1"/>
        </w:numPr>
        <w:rPr>
          <w:rFonts w:ascii="Times New Roman" w:hAnsi="Times New Roman" w:cs="Times New Roman"/>
        </w:rPr>
      </w:pPr>
      <w:r w:rsidRPr="005621DA">
        <w:rPr>
          <w:rFonts w:ascii="Times New Roman" w:eastAsia="system-ui" w:hAnsi="Times New Roman" w:cs="Times New Roman"/>
          <w:b/>
          <w:bCs/>
        </w:rPr>
        <w:t xml:space="preserve">AI Capabilities: </w:t>
      </w:r>
      <w:r w:rsidRPr="005621DA">
        <w:rPr>
          <w:rFonts w:ascii="Times New Roman" w:eastAsia="system-ui" w:hAnsi="Times New Roman" w:cs="Times New Roman"/>
        </w:rPr>
        <w:t>Exploring existing, rapidly deployable AI tools and their specific use cases in accelerating acquisitions</w:t>
      </w:r>
      <w:r w:rsidR="00AC2A88">
        <w:rPr>
          <w:rFonts w:ascii="Times New Roman" w:eastAsia="system-ui" w:hAnsi="Times New Roman" w:cs="Times New Roman"/>
        </w:rPr>
        <w:t xml:space="preserve"> and product support planning</w:t>
      </w:r>
      <w:r w:rsidRPr="005621DA">
        <w:rPr>
          <w:rFonts w:ascii="Times New Roman" w:eastAsia="system-ui" w:hAnsi="Times New Roman" w:cs="Times New Roman"/>
        </w:rPr>
        <w:t>.</w:t>
      </w:r>
    </w:p>
    <w:p w14:paraId="55818306" w14:textId="77777777" w:rsidR="12B2E05A" w:rsidRPr="005621DA" w:rsidRDefault="12B2E05A" w:rsidP="004D77DF">
      <w:pPr>
        <w:pStyle w:val="ListParagraph"/>
        <w:numPr>
          <w:ilvl w:val="0"/>
          <w:numId w:val="1"/>
        </w:numPr>
        <w:spacing w:after="0"/>
        <w:rPr>
          <w:rFonts w:ascii="Times New Roman" w:eastAsia="system-ui" w:hAnsi="Times New Roman" w:cs="Times New Roman"/>
        </w:rPr>
      </w:pPr>
      <w:r w:rsidRPr="48C536C8">
        <w:rPr>
          <w:rFonts w:ascii="Times New Roman" w:eastAsia="system-ui" w:hAnsi="Times New Roman" w:cs="Times New Roman"/>
          <w:b/>
          <w:bCs/>
        </w:rPr>
        <w:t xml:space="preserve">Data Handling &amp; Security: </w:t>
      </w:r>
      <w:r w:rsidRPr="48C536C8">
        <w:rPr>
          <w:rFonts w:ascii="Times New Roman" w:eastAsia="system-ui" w:hAnsi="Times New Roman" w:cs="Times New Roman"/>
        </w:rPr>
        <w:t>Understanding how data is used, secured, and trained in these models, as well as data rights</w:t>
      </w:r>
      <w:r w:rsidR="00E111DF" w:rsidRPr="48C536C8">
        <w:rPr>
          <w:rFonts w:ascii="Times New Roman" w:eastAsia="system-ui" w:hAnsi="Times New Roman" w:cs="Times New Roman"/>
        </w:rPr>
        <w:t>, development environment</w:t>
      </w:r>
      <w:r w:rsidR="00CB44F0" w:rsidRPr="48C536C8">
        <w:rPr>
          <w:rFonts w:ascii="Times New Roman" w:eastAsia="system-ui" w:hAnsi="Times New Roman" w:cs="Times New Roman"/>
        </w:rPr>
        <w:t>s,</w:t>
      </w:r>
      <w:r w:rsidRPr="48C536C8">
        <w:rPr>
          <w:rFonts w:ascii="Times New Roman" w:eastAsia="system-ui" w:hAnsi="Times New Roman" w:cs="Times New Roman"/>
        </w:rPr>
        <w:t xml:space="preserve"> and security levels</w:t>
      </w:r>
      <w:r w:rsidR="03524B16" w:rsidRPr="48C536C8">
        <w:rPr>
          <w:rFonts w:ascii="Times New Roman" w:eastAsia="system-ui" w:hAnsi="Times New Roman" w:cs="Times New Roman"/>
        </w:rPr>
        <w:t xml:space="preserve"> supported</w:t>
      </w:r>
      <w:r w:rsidRPr="48C536C8">
        <w:rPr>
          <w:rFonts w:ascii="Times New Roman" w:eastAsia="system-ui" w:hAnsi="Times New Roman" w:cs="Times New Roman"/>
        </w:rPr>
        <w:t>.</w:t>
      </w:r>
    </w:p>
    <w:p w14:paraId="648C6C5F" w14:textId="77777777" w:rsidR="6B840B8C" w:rsidRPr="005621DA" w:rsidRDefault="6B840B8C" w:rsidP="004D77DF">
      <w:pPr>
        <w:pStyle w:val="ListParagraph"/>
        <w:numPr>
          <w:ilvl w:val="0"/>
          <w:numId w:val="1"/>
        </w:numPr>
        <w:spacing w:after="0"/>
        <w:rPr>
          <w:rFonts w:ascii="Times New Roman" w:eastAsia="system-ui" w:hAnsi="Times New Roman" w:cs="Times New Roman"/>
        </w:rPr>
      </w:pPr>
      <w:r w:rsidRPr="005621DA">
        <w:rPr>
          <w:rFonts w:ascii="Times New Roman" w:eastAsia="system-ui" w:hAnsi="Times New Roman" w:cs="Times New Roman"/>
          <w:b/>
          <w:bCs/>
        </w:rPr>
        <w:t xml:space="preserve">Performance Monitoring: </w:t>
      </w:r>
      <w:r w:rsidRPr="005621DA">
        <w:rPr>
          <w:rFonts w:ascii="Times New Roman" w:eastAsia="system-ui" w:hAnsi="Times New Roman" w:cs="Times New Roman"/>
        </w:rPr>
        <w:t xml:space="preserve">Assess program risks, evaluate </w:t>
      </w:r>
      <w:proofErr w:type="gramStart"/>
      <w:r w:rsidRPr="005621DA">
        <w:rPr>
          <w:rFonts w:ascii="Times New Roman" w:eastAsia="system-ui" w:hAnsi="Times New Roman" w:cs="Times New Roman"/>
        </w:rPr>
        <w:t>cost</w:t>
      </w:r>
      <w:proofErr w:type="gramEnd"/>
      <w:r w:rsidRPr="005621DA">
        <w:rPr>
          <w:rFonts w:ascii="Times New Roman" w:eastAsia="system-ui" w:hAnsi="Times New Roman" w:cs="Times New Roman"/>
        </w:rPr>
        <w:t>, schedule, and technical performance, and gauge development progress.</w:t>
      </w:r>
    </w:p>
    <w:p w14:paraId="7A2667A1" w14:textId="77777777" w:rsidR="6B840B8C" w:rsidRPr="005621DA" w:rsidRDefault="6B840B8C" w:rsidP="004D77DF">
      <w:pPr>
        <w:pStyle w:val="ListParagraph"/>
        <w:numPr>
          <w:ilvl w:val="0"/>
          <w:numId w:val="1"/>
        </w:numPr>
        <w:spacing w:after="0"/>
        <w:rPr>
          <w:rFonts w:ascii="Times New Roman" w:eastAsia="system-ui" w:hAnsi="Times New Roman" w:cs="Times New Roman"/>
        </w:rPr>
      </w:pPr>
      <w:r w:rsidRPr="005621DA">
        <w:rPr>
          <w:rFonts w:ascii="Times New Roman" w:eastAsia="system-ui" w:hAnsi="Times New Roman" w:cs="Times New Roman"/>
          <w:b/>
          <w:bCs/>
        </w:rPr>
        <w:t xml:space="preserve">Knowledge Sharing &amp; Automation: </w:t>
      </w:r>
      <w:r w:rsidRPr="005621DA">
        <w:rPr>
          <w:rFonts w:ascii="Times New Roman" w:eastAsia="system-ui" w:hAnsi="Times New Roman" w:cs="Times New Roman"/>
        </w:rPr>
        <w:t>Capture/share knowledge, automate testing processes, and ultimately reduce workload for acquisition staff while improving efficiency.</w:t>
      </w:r>
    </w:p>
    <w:p w14:paraId="2E6273A4" w14:textId="77777777" w:rsidR="6B840B8C" w:rsidRPr="005621DA" w:rsidRDefault="6B840B8C" w:rsidP="3B00CC96">
      <w:pPr>
        <w:pStyle w:val="ListParagraph"/>
        <w:numPr>
          <w:ilvl w:val="0"/>
          <w:numId w:val="1"/>
        </w:numPr>
        <w:spacing w:after="0"/>
        <w:rPr>
          <w:rFonts w:ascii="Times New Roman" w:eastAsia="system-ui" w:hAnsi="Times New Roman" w:cs="Times New Roman"/>
        </w:rPr>
      </w:pPr>
      <w:r w:rsidRPr="005621DA">
        <w:rPr>
          <w:rFonts w:ascii="Times New Roman" w:eastAsia="system-ui" w:hAnsi="Times New Roman" w:cs="Times New Roman"/>
          <w:b/>
          <w:bCs/>
        </w:rPr>
        <w:t xml:space="preserve">Practical Applications: </w:t>
      </w:r>
      <w:r w:rsidRPr="005621DA">
        <w:rPr>
          <w:rFonts w:ascii="Times New Roman" w:eastAsia="system-ui" w:hAnsi="Times New Roman" w:cs="Times New Roman"/>
        </w:rPr>
        <w:t xml:space="preserve">Ability to generate, review, and edit acquisition-related </w:t>
      </w:r>
      <w:r w:rsidR="00F6636A">
        <w:rPr>
          <w:rFonts w:ascii="Times New Roman" w:eastAsia="system-ui" w:hAnsi="Times New Roman" w:cs="Times New Roman"/>
        </w:rPr>
        <w:t>and project support</w:t>
      </w:r>
      <w:r w:rsidRPr="005621DA">
        <w:rPr>
          <w:rFonts w:ascii="Times New Roman" w:eastAsia="system-ui" w:hAnsi="Times New Roman" w:cs="Times New Roman"/>
        </w:rPr>
        <w:t xml:space="preserve"> documentation, analyze proposals, and assess program performance.</w:t>
      </w:r>
    </w:p>
    <w:p w14:paraId="11FB20A4" w14:textId="77777777" w:rsidR="6B840B8C" w:rsidRPr="005621DA" w:rsidRDefault="6B840B8C" w:rsidP="004D77DF">
      <w:pPr>
        <w:pStyle w:val="ListParagraph"/>
        <w:numPr>
          <w:ilvl w:val="0"/>
          <w:numId w:val="1"/>
        </w:numPr>
        <w:rPr>
          <w:rFonts w:ascii="Times New Roman" w:hAnsi="Times New Roman" w:cs="Times New Roman"/>
        </w:rPr>
      </w:pPr>
      <w:r w:rsidRPr="005621DA">
        <w:rPr>
          <w:rFonts w:ascii="Times New Roman" w:eastAsia="system-ui" w:hAnsi="Times New Roman" w:cs="Times New Roman"/>
          <w:b/>
          <w:bCs/>
        </w:rPr>
        <w:t xml:space="preserve">Costing Models: </w:t>
      </w:r>
      <w:r w:rsidRPr="005621DA">
        <w:rPr>
          <w:rFonts w:ascii="Times New Roman" w:hAnsi="Times New Roman" w:cs="Times New Roman"/>
        </w:rPr>
        <w:t xml:space="preserve">Rough order of magnitude cost model </w:t>
      </w:r>
      <w:r w:rsidR="002069F0" w:rsidRPr="005621DA">
        <w:rPr>
          <w:rFonts w:ascii="Times New Roman" w:hAnsi="Times New Roman" w:cs="Times New Roman"/>
        </w:rPr>
        <w:t>(</w:t>
      </w:r>
      <w:r w:rsidRPr="005621DA">
        <w:rPr>
          <w:rFonts w:ascii="Times New Roman" w:hAnsi="Times New Roman" w:cs="Times New Roman"/>
        </w:rPr>
        <w:t>i.e. enterprise or per license model, tokens or other</w:t>
      </w:r>
      <w:r w:rsidR="005403DF" w:rsidRPr="005621DA">
        <w:rPr>
          <w:rFonts w:ascii="Times New Roman" w:hAnsi="Times New Roman" w:cs="Times New Roman"/>
        </w:rPr>
        <w:t>)</w:t>
      </w:r>
      <w:r w:rsidRPr="005621DA">
        <w:rPr>
          <w:rFonts w:ascii="Times New Roman" w:hAnsi="Times New Roman" w:cs="Times New Roman"/>
        </w:rPr>
        <w:t>.</w:t>
      </w:r>
    </w:p>
    <w:p w14:paraId="6A1FE0AF" w14:textId="77777777" w:rsidR="6B840B8C" w:rsidRPr="005621DA" w:rsidRDefault="6B840B8C" w:rsidP="004D77DF">
      <w:pPr>
        <w:pStyle w:val="ListParagraph"/>
        <w:numPr>
          <w:ilvl w:val="0"/>
          <w:numId w:val="1"/>
        </w:numPr>
        <w:spacing w:after="0"/>
        <w:rPr>
          <w:rFonts w:ascii="Times New Roman" w:eastAsia="system-ui" w:hAnsi="Times New Roman" w:cs="Times New Roman"/>
        </w:rPr>
      </w:pPr>
      <w:r w:rsidRPr="005621DA">
        <w:rPr>
          <w:rFonts w:ascii="Times New Roman" w:eastAsia="system-ui" w:hAnsi="Times New Roman" w:cs="Times New Roman"/>
          <w:b/>
          <w:bCs/>
        </w:rPr>
        <w:t xml:space="preserve">Overall Improvement: </w:t>
      </w:r>
      <w:r w:rsidRPr="005621DA">
        <w:rPr>
          <w:rFonts w:ascii="Times New Roman" w:eastAsia="system-ui" w:hAnsi="Times New Roman" w:cs="Times New Roman"/>
        </w:rPr>
        <w:t>Aiming to reduce workload, increase efficiency, and improve knowledge sharing within program offices, process improvements and examples where the capability has accelerated acquisitions.</w:t>
      </w:r>
    </w:p>
    <w:p w14:paraId="63FB80C0" w14:textId="77777777" w:rsidR="6B840B8C" w:rsidRPr="005621DA" w:rsidRDefault="6B840B8C" w:rsidP="004D77DF">
      <w:pPr>
        <w:pStyle w:val="ListParagraph"/>
        <w:numPr>
          <w:ilvl w:val="0"/>
          <w:numId w:val="1"/>
        </w:numPr>
        <w:spacing w:after="0"/>
        <w:rPr>
          <w:rFonts w:ascii="Times New Roman" w:eastAsia="system-ui" w:hAnsi="Times New Roman" w:cs="Times New Roman"/>
        </w:rPr>
      </w:pPr>
      <w:r w:rsidRPr="4C645618">
        <w:rPr>
          <w:rFonts w:ascii="Times New Roman" w:eastAsia="system-ui" w:hAnsi="Times New Roman" w:cs="Times New Roman"/>
          <w:b/>
          <w:bCs/>
        </w:rPr>
        <w:t xml:space="preserve">Integrable &amp; Customizable: </w:t>
      </w:r>
      <w:r w:rsidRPr="4C645618">
        <w:rPr>
          <w:rFonts w:ascii="Times New Roman" w:eastAsia="system-ui" w:hAnsi="Times New Roman" w:cs="Times New Roman"/>
        </w:rPr>
        <w:t xml:space="preserve">Can work with existing desktop applications, other AI platforms, and be customized to fit diverse </w:t>
      </w:r>
      <w:r w:rsidR="008B768C">
        <w:rPr>
          <w:rFonts w:ascii="Times New Roman" w:eastAsia="system-ui" w:hAnsi="Times New Roman" w:cs="Times New Roman"/>
        </w:rPr>
        <w:t>government/</w:t>
      </w:r>
      <w:r w:rsidRPr="4C645618">
        <w:rPr>
          <w:rFonts w:ascii="Times New Roman" w:eastAsia="system-ui" w:hAnsi="Times New Roman" w:cs="Times New Roman"/>
        </w:rPr>
        <w:t>program office requirements</w:t>
      </w:r>
      <w:r w:rsidR="008B768C">
        <w:rPr>
          <w:rFonts w:ascii="Times New Roman" w:eastAsia="system-ui" w:hAnsi="Times New Roman" w:cs="Times New Roman"/>
        </w:rPr>
        <w:t xml:space="preserve"> at </w:t>
      </w:r>
      <w:r w:rsidR="007C50FD">
        <w:rPr>
          <w:rFonts w:ascii="Times New Roman" w:eastAsia="system-ui" w:hAnsi="Times New Roman" w:cs="Times New Roman"/>
        </w:rPr>
        <w:t>different levels of classification</w:t>
      </w:r>
      <w:r w:rsidR="00CB1A09">
        <w:rPr>
          <w:rFonts w:ascii="Times New Roman" w:eastAsia="system-ui" w:hAnsi="Times New Roman" w:cs="Times New Roman"/>
        </w:rPr>
        <w:t xml:space="preserve"> </w:t>
      </w:r>
      <w:r w:rsidR="00B63F5A">
        <w:rPr>
          <w:rFonts w:ascii="Times New Roman" w:eastAsia="system-ui" w:hAnsi="Times New Roman" w:cs="Times New Roman"/>
        </w:rPr>
        <w:t xml:space="preserve">and </w:t>
      </w:r>
      <w:r w:rsidR="00A333F0">
        <w:rPr>
          <w:rFonts w:ascii="Times New Roman" w:eastAsia="system-ui" w:hAnsi="Times New Roman" w:cs="Times New Roman"/>
        </w:rPr>
        <w:t>other tools available or used by the vendor</w:t>
      </w:r>
      <w:r w:rsidRPr="005621DA">
        <w:rPr>
          <w:rFonts w:ascii="Times New Roman" w:eastAsia="system-ui" w:hAnsi="Times New Roman" w:cs="Times New Roman"/>
        </w:rPr>
        <w:t>.</w:t>
      </w:r>
      <w:r w:rsidR="00C7506F" w:rsidRPr="4C645618">
        <w:rPr>
          <w:rFonts w:ascii="Segoe UI" w:hAnsi="Segoe UI" w:cs="Segoe UI"/>
          <w:sz w:val="18"/>
          <w:szCs w:val="18"/>
        </w:rPr>
        <w:t xml:space="preserve"> </w:t>
      </w:r>
      <w:r w:rsidR="00C7506F" w:rsidRPr="4C645618">
        <w:rPr>
          <w:rFonts w:ascii="Times New Roman" w:eastAsia="system-ui" w:hAnsi="Times New Roman" w:cs="Times New Roman"/>
        </w:rPr>
        <w:t xml:space="preserve">Ability to integrate into workflow automation including CI/CD pipelines (continuous integration, continuous delivery). These are also called DevOps or </w:t>
      </w:r>
      <w:proofErr w:type="spellStart"/>
      <w:r w:rsidR="00C7506F" w:rsidRPr="4C645618">
        <w:rPr>
          <w:rFonts w:ascii="Times New Roman" w:eastAsia="system-ui" w:hAnsi="Times New Roman" w:cs="Times New Roman"/>
        </w:rPr>
        <w:t>DevSecOps</w:t>
      </w:r>
      <w:proofErr w:type="spellEnd"/>
      <w:r w:rsidR="00C7506F" w:rsidRPr="4C645618">
        <w:rPr>
          <w:rFonts w:ascii="Times New Roman" w:eastAsia="system-ui" w:hAnsi="Times New Roman" w:cs="Times New Roman"/>
        </w:rPr>
        <w:t xml:space="preserve"> pipelines.</w:t>
      </w:r>
    </w:p>
    <w:p w14:paraId="42872429" w14:textId="77777777" w:rsidR="00BB3C3D" w:rsidRPr="00140BFD" w:rsidRDefault="000758AB" w:rsidP="3B00CC96">
      <w:pPr>
        <w:numPr>
          <w:ilvl w:val="0"/>
          <w:numId w:val="4"/>
        </w:numPr>
        <w:rPr>
          <w:rFonts w:ascii="Times New Roman" w:hAnsi="Times New Roman" w:cs="Times New Roman"/>
        </w:rPr>
      </w:pPr>
      <w:r w:rsidRPr="0079092F">
        <w:rPr>
          <w:rFonts w:ascii="Times New Roman" w:hAnsi="Times New Roman" w:cs="Times New Roman"/>
          <w:b/>
          <w:bCs/>
        </w:rPr>
        <w:t>Interaction with Existing Government Ecosystem:</w:t>
      </w:r>
      <w:r w:rsidRPr="000758AB">
        <w:rPr>
          <w:rFonts w:ascii="Times New Roman" w:hAnsi="Times New Roman" w:cs="Times New Roman"/>
        </w:rPr>
        <w:t xml:space="preserve"> Interoperability with </w:t>
      </w:r>
      <w:r w:rsidR="00113294">
        <w:rPr>
          <w:rFonts w:ascii="Times New Roman" w:hAnsi="Times New Roman" w:cs="Times New Roman"/>
        </w:rPr>
        <w:t xml:space="preserve">existing </w:t>
      </w:r>
      <w:r>
        <w:rPr>
          <w:rFonts w:ascii="Times New Roman" w:hAnsi="Times New Roman" w:cs="Times New Roman"/>
        </w:rPr>
        <w:t>government</w:t>
      </w:r>
      <w:r w:rsidRPr="000758AB">
        <w:rPr>
          <w:rFonts w:ascii="Times New Roman" w:hAnsi="Times New Roman" w:cs="Times New Roman"/>
        </w:rPr>
        <w:t xml:space="preserve"> data, artifacts, and toolchains via APIs/plugins; support for common data standards/formats</w:t>
      </w:r>
      <w:r w:rsidR="00E22E2F">
        <w:rPr>
          <w:rFonts w:ascii="Times New Roman" w:hAnsi="Times New Roman" w:cs="Times New Roman"/>
        </w:rPr>
        <w:t xml:space="preserve"> (</w:t>
      </w:r>
      <w:proofErr w:type="spellStart"/>
      <w:r w:rsidR="007A2D38">
        <w:fldChar w:fldCharType="begin"/>
      </w:r>
      <w:r w:rsidR="007A2D38">
        <w:instrText>HYPERLINK "https://media.defense.gov/2020/Oct/08/2002514180/-1/-1/0/DOD-DATA-STRATEGY.PDF"</w:instrText>
      </w:r>
      <w:r w:rsidR="007A2D38">
        <w:fldChar w:fldCharType="separate"/>
      </w:r>
      <w:r w:rsidR="007A2D38" w:rsidRPr="006B6E5B">
        <w:rPr>
          <w:rStyle w:val="Hyperlink"/>
          <w:rFonts w:ascii="Times New Roman" w:hAnsi="Times New Roman" w:cs="Times New Roman"/>
        </w:rPr>
        <w:t>DoW</w:t>
      </w:r>
      <w:proofErr w:type="spellEnd"/>
      <w:r w:rsidR="007A2D38" w:rsidRPr="006B6E5B">
        <w:rPr>
          <w:rStyle w:val="Hyperlink"/>
          <w:rFonts w:ascii="Times New Roman" w:hAnsi="Times New Roman" w:cs="Times New Roman"/>
        </w:rPr>
        <w:t xml:space="preserve"> Data Strategy</w:t>
      </w:r>
      <w:r w:rsidR="007A2D38">
        <w:fldChar w:fldCharType="end"/>
      </w:r>
      <w:r w:rsidR="00E22E2F">
        <w:rPr>
          <w:rFonts w:ascii="Times New Roman" w:hAnsi="Times New Roman" w:cs="Times New Roman"/>
        </w:rPr>
        <w:t>)</w:t>
      </w:r>
      <w:r w:rsidR="007D49F9">
        <w:rPr>
          <w:rFonts w:ascii="Times New Roman" w:hAnsi="Times New Roman" w:cs="Times New Roman"/>
        </w:rPr>
        <w:t xml:space="preserve">; </w:t>
      </w:r>
      <w:r w:rsidRPr="000758AB">
        <w:rPr>
          <w:rFonts w:ascii="Times New Roman" w:hAnsi="Times New Roman" w:cs="Times New Roman"/>
        </w:rPr>
        <w:t>integration with</w:t>
      </w:r>
      <w:r w:rsidR="004F4344">
        <w:rPr>
          <w:rFonts w:ascii="Times New Roman" w:hAnsi="Times New Roman" w:cs="Times New Roman"/>
        </w:rPr>
        <w:t xml:space="preserve"> existing tools </w:t>
      </w:r>
      <w:r w:rsidR="008F2694">
        <w:rPr>
          <w:rFonts w:ascii="Times New Roman" w:hAnsi="Times New Roman" w:cs="Times New Roman"/>
        </w:rPr>
        <w:t>for</w:t>
      </w:r>
      <w:r w:rsidRPr="000758AB">
        <w:rPr>
          <w:rFonts w:ascii="Times New Roman" w:hAnsi="Times New Roman" w:cs="Times New Roman"/>
        </w:rPr>
        <w:t xml:space="preserve"> </w:t>
      </w:r>
      <w:r w:rsidR="00C77BA7">
        <w:rPr>
          <w:rFonts w:ascii="Times New Roman" w:hAnsi="Times New Roman" w:cs="Times New Roman"/>
        </w:rPr>
        <w:t>Requirements Management (RM)</w:t>
      </w:r>
      <w:r w:rsidR="000457D6">
        <w:rPr>
          <w:rFonts w:ascii="Times New Roman" w:hAnsi="Times New Roman" w:cs="Times New Roman"/>
        </w:rPr>
        <w:t>, Application of Lifecycle Management (</w:t>
      </w:r>
      <w:r w:rsidRPr="000758AB">
        <w:rPr>
          <w:rFonts w:ascii="Times New Roman" w:hAnsi="Times New Roman" w:cs="Times New Roman"/>
        </w:rPr>
        <w:t>ALM</w:t>
      </w:r>
      <w:r w:rsidR="000457D6">
        <w:rPr>
          <w:rFonts w:ascii="Times New Roman" w:hAnsi="Times New Roman" w:cs="Times New Roman"/>
        </w:rPr>
        <w:t>), Product Lifecycle Management (</w:t>
      </w:r>
      <w:r w:rsidRPr="000758AB">
        <w:rPr>
          <w:rFonts w:ascii="Times New Roman" w:hAnsi="Times New Roman" w:cs="Times New Roman"/>
        </w:rPr>
        <w:t>PL</w:t>
      </w:r>
      <w:r w:rsidR="00BF25B3">
        <w:rPr>
          <w:rFonts w:ascii="Times New Roman" w:hAnsi="Times New Roman" w:cs="Times New Roman"/>
        </w:rPr>
        <w:t>M)</w:t>
      </w:r>
      <w:r w:rsidR="00000FBA">
        <w:rPr>
          <w:rFonts w:ascii="Times New Roman" w:hAnsi="Times New Roman" w:cs="Times New Roman"/>
        </w:rPr>
        <w:t>, Model</w:t>
      </w:r>
      <w:r w:rsidR="006568A9">
        <w:rPr>
          <w:rFonts w:ascii="Times New Roman" w:hAnsi="Times New Roman" w:cs="Times New Roman"/>
        </w:rPr>
        <w:t xml:space="preserve"> </w:t>
      </w:r>
      <w:r w:rsidR="00000FBA">
        <w:rPr>
          <w:rFonts w:ascii="Times New Roman" w:hAnsi="Times New Roman" w:cs="Times New Roman"/>
        </w:rPr>
        <w:t>Based Systems Engineering (</w:t>
      </w:r>
      <w:r w:rsidRPr="000758AB">
        <w:rPr>
          <w:rFonts w:ascii="Times New Roman" w:hAnsi="Times New Roman" w:cs="Times New Roman"/>
        </w:rPr>
        <w:t>MBSE</w:t>
      </w:r>
      <w:r w:rsidR="006568A9">
        <w:rPr>
          <w:rFonts w:ascii="Times New Roman" w:hAnsi="Times New Roman" w:cs="Times New Roman"/>
        </w:rPr>
        <w:t>)</w:t>
      </w:r>
      <w:r w:rsidR="00000FBA">
        <w:rPr>
          <w:rFonts w:ascii="Times New Roman" w:hAnsi="Times New Roman" w:cs="Times New Roman"/>
        </w:rPr>
        <w:t xml:space="preserve"> and </w:t>
      </w:r>
      <w:proofErr w:type="spellStart"/>
      <w:r w:rsidRPr="000758AB">
        <w:rPr>
          <w:rFonts w:ascii="Times New Roman" w:hAnsi="Times New Roman" w:cs="Times New Roman"/>
        </w:rPr>
        <w:t>DevSecOps</w:t>
      </w:r>
      <w:proofErr w:type="spellEnd"/>
      <w:r w:rsidRPr="000758AB">
        <w:rPr>
          <w:rFonts w:ascii="Times New Roman" w:hAnsi="Times New Roman" w:cs="Times New Roman"/>
        </w:rPr>
        <w:t xml:space="preserve">; includes </w:t>
      </w:r>
      <w:r w:rsidR="00566C76">
        <w:rPr>
          <w:rFonts w:ascii="Times New Roman" w:hAnsi="Times New Roman" w:cs="Times New Roman"/>
        </w:rPr>
        <w:t>Supply Chain Management (</w:t>
      </w:r>
      <w:r w:rsidRPr="000758AB">
        <w:rPr>
          <w:rFonts w:ascii="Times New Roman" w:hAnsi="Times New Roman" w:cs="Times New Roman"/>
        </w:rPr>
        <w:t>read-only vs read-write behavior</w:t>
      </w:r>
      <w:r w:rsidR="00566C76">
        <w:rPr>
          <w:rFonts w:ascii="Times New Roman" w:hAnsi="Times New Roman" w:cs="Times New Roman"/>
        </w:rPr>
        <w:t>)</w:t>
      </w:r>
      <w:r w:rsidRPr="000758AB">
        <w:rPr>
          <w:rFonts w:ascii="Times New Roman" w:hAnsi="Times New Roman" w:cs="Times New Roman"/>
        </w:rPr>
        <w:t xml:space="preserve">, </w:t>
      </w:r>
      <w:r w:rsidR="0097567F">
        <w:rPr>
          <w:rFonts w:ascii="Times New Roman" w:hAnsi="Times New Roman" w:cs="Times New Roman"/>
        </w:rPr>
        <w:t>Configuration Management (</w:t>
      </w:r>
      <w:r w:rsidRPr="000758AB">
        <w:rPr>
          <w:rFonts w:ascii="Times New Roman" w:hAnsi="Times New Roman" w:cs="Times New Roman"/>
        </w:rPr>
        <w:t>permissions/change control and traceability, audit/provenance logging</w:t>
      </w:r>
      <w:r w:rsidR="00743CC9">
        <w:rPr>
          <w:rFonts w:ascii="Times New Roman" w:hAnsi="Times New Roman" w:cs="Times New Roman"/>
        </w:rPr>
        <w:t>)</w:t>
      </w:r>
      <w:r w:rsidRPr="000758AB">
        <w:rPr>
          <w:rFonts w:ascii="Times New Roman" w:hAnsi="Times New Roman" w:cs="Times New Roman"/>
        </w:rPr>
        <w:t xml:space="preserve">, </w:t>
      </w:r>
      <w:r w:rsidR="001862B4">
        <w:rPr>
          <w:rFonts w:ascii="Times New Roman" w:hAnsi="Times New Roman" w:cs="Times New Roman"/>
        </w:rPr>
        <w:t>Security (</w:t>
      </w:r>
      <w:r w:rsidRPr="000758AB">
        <w:rPr>
          <w:rFonts w:ascii="Times New Roman" w:hAnsi="Times New Roman" w:cs="Times New Roman"/>
        </w:rPr>
        <w:t>operation at required classification levels</w:t>
      </w:r>
      <w:r w:rsidR="00AB456B">
        <w:rPr>
          <w:rFonts w:ascii="Times New Roman" w:hAnsi="Times New Roman" w:cs="Times New Roman"/>
        </w:rPr>
        <w:t>)</w:t>
      </w:r>
      <w:r w:rsidR="00113294">
        <w:rPr>
          <w:rFonts w:ascii="Times New Roman" w:hAnsi="Times New Roman" w:cs="Times New Roman"/>
        </w:rPr>
        <w:t xml:space="preserve">, </w:t>
      </w:r>
      <w:r w:rsidR="00C60D35">
        <w:rPr>
          <w:rFonts w:ascii="Times New Roman" w:hAnsi="Times New Roman" w:cs="Times New Roman"/>
        </w:rPr>
        <w:t>Reliability (</w:t>
      </w:r>
      <w:r w:rsidRPr="000758AB">
        <w:rPr>
          <w:rFonts w:ascii="Times New Roman" w:hAnsi="Times New Roman" w:cs="Times New Roman"/>
        </w:rPr>
        <w:t>performance/scalability and failure/rollback handling</w:t>
      </w:r>
      <w:r w:rsidR="00C60D35">
        <w:rPr>
          <w:rFonts w:ascii="Times New Roman" w:hAnsi="Times New Roman" w:cs="Times New Roman"/>
        </w:rPr>
        <w:t>)</w:t>
      </w:r>
      <w:r w:rsidRPr="000758AB">
        <w:rPr>
          <w:rFonts w:ascii="Times New Roman" w:hAnsi="Times New Roman" w:cs="Times New Roman"/>
        </w:rPr>
        <w:t xml:space="preserve">, </w:t>
      </w:r>
      <w:r w:rsidR="00985DC7">
        <w:rPr>
          <w:rFonts w:ascii="Times New Roman" w:hAnsi="Times New Roman" w:cs="Times New Roman"/>
        </w:rPr>
        <w:t>Operability</w:t>
      </w:r>
      <w:r w:rsidR="00346270">
        <w:rPr>
          <w:rFonts w:ascii="Times New Roman" w:hAnsi="Times New Roman" w:cs="Times New Roman"/>
        </w:rPr>
        <w:t xml:space="preserve">/Maintainability </w:t>
      </w:r>
      <w:r w:rsidR="00F17623">
        <w:rPr>
          <w:rFonts w:ascii="Times New Roman" w:hAnsi="Times New Roman" w:cs="Times New Roman"/>
        </w:rPr>
        <w:t xml:space="preserve"> (</w:t>
      </w:r>
      <w:r w:rsidRPr="000758AB">
        <w:rPr>
          <w:rFonts w:ascii="Times New Roman" w:hAnsi="Times New Roman" w:cs="Times New Roman"/>
        </w:rPr>
        <w:t>cross-domain options and human-in-the-loop controls</w:t>
      </w:r>
      <w:r w:rsidR="00346270">
        <w:rPr>
          <w:rFonts w:ascii="Times New Roman" w:hAnsi="Times New Roman" w:cs="Times New Roman"/>
        </w:rPr>
        <w:t>)</w:t>
      </w:r>
      <w:r w:rsidRPr="000758AB">
        <w:rPr>
          <w:rFonts w:ascii="Times New Roman" w:hAnsi="Times New Roman" w:cs="Times New Roman"/>
        </w:rPr>
        <w:t>.</w:t>
      </w:r>
    </w:p>
    <w:p w14:paraId="55830DA3" w14:textId="77777777" w:rsidR="001E11BC" w:rsidRDefault="001227EE" w:rsidP="3B00CC96">
      <w:pPr>
        <w:numPr>
          <w:ilvl w:val="0"/>
          <w:numId w:val="4"/>
        </w:numPr>
        <w:rPr>
          <w:rFonts w:ascii="Times New Roman" w:hAnsi="Times New Roman" w:cs="Times New Roman"/>
        </w:rPr>
      </w:pPr>
      <w:r>
        <w:rPr>
          <w:rFonts w:ascii="Times New Roman" w:eastAsia="system-ui" w:hAnsi="Times New Roman" w:cs="Times New Roman"/>
          <w:b/>
          <w:bCs/>
        </w:rPr>
        <w:t>Tool Development Maturity</w:t>
      </w:r>
      <w:r w:rsidR="06066EC2" w:rsidRPr="005621DA">
        <w:rPr>
          <w:rFonts w:ascii="Times New Roman" w:eastAsia="system-ui" w:hAnsi="Times New Roman" w:cs="Times New Roman"/>
          <w:b/>
          <w:bCs/>
        </w:rPr>
        <w:t>:</w:t>
      </w:r>
      <w:r w:rsidR="06066EC2" w:rsidRPr="005621DA">
        <w:rPr>
          <w:rFonts w:ascii="Times New Roman" w:hAnsi="Times New Roman" w:cs="Times New Roman"/>
        </w:rPr>
        <w:t xml:space="preserve"> Assessed TRL and is it ready for rapid or immediate use.</w:t>
      </w:r>
    </w:p>
    <w:p w14:paraId="1FAF10C4" w14:textId="77777777" w:rsidR="001227EE" w:rsidRPr="005621DA" w:rsidRDefault="001227EE" w:rsidP="3B00CC96">
      <w:pPr>
        <w:numPr>
          <w:ilvl w:val="0"/>
          <w:numId w:val="4"/>
        </w:numPr>
        <w:rPr>
          <w:rFonts w:ascii="Times New Roman" w:hAnsi="Times New Roman" w:cs="Times New Roman"/>
        </w:rPr>
      </w:pPr>
      <w:r w:rsidRPr="00DD0AE0">
        <w:rPr>
          <w:rStyle w:val="CommentReference"/>
          <w:rFonts w:ascii="Times New Roman" w:hAnsi="Times New Roman" w:cs="Times New Roman"/>
          <w:b/>
          <w:bCs/>
          <w:sz w:val="24"/>
          <w:szCs w:val="24"/>
        </w:rPr>
        <w:t>Product Roadmap:</w:t>
      </w:r>
      <w:r>
        <w:rPr>
          <w:rFonts w:ascii="Times New Roman" w:hAnsi="Times New Roman" w:cs="Times New Roman"/>
        </w:rPr>
        <w:t xml:space="preserve"> </w:t>
      </w:r>
      <w:r w:rsidR="00E55D24">
        <w:rPr>
          <w:rFonts w:ascii="Times New Roman" w:hAnsi="Times New Roman" w:cs="Times New Roman"/>
        </w:rPr>
        <w:t>W</w:t>
      </w:r>
      <w:r w:rsidR="00AE2AD9">
        <w:rPr>
          <w:rFonts w:ascii="Times New Roman" w:hAnsi="Times New Roman" w:cs="Times New Roman"/>
        </w:rPr>
        <w:t>here is the tool now and where is it going.</w:t>
      </w:r>
    </w:p>
    <w:p w14:paraId="1A22EDEC" w14:textId="77777777" w:rsidR="001E11BC" w:rsidRPr="0082133D" w:rsidRDefault="001E11BC" w:rsidP="3B00CC96">
      <w:pPr>
        <w:pStyle w:val="ListParagraph"/>
        <w:rPr>
          <w:rFonts w:ascii="Times New Roman" w:hAnsi="Times New Roman" w:cs="Times New Roman"/>
        </w:rPr>
      </w:pPr>
    </w:p>
    <w:p w14:paraId="0614976B" w14:textId="056EA94B" w:rsidR="00075EEA" w:rsidRPr="0082133D" w:rsidRDefault="00075EEA" w:rsidP="00075EEA">
      <w:pPr>
        <w:pStyle w:val="NormalWeb"/>
        <w:shd w:val="clear" w:color="auto" w:fill="F9F9F9"/>
        <w:spacing w:before="0" w:beforeAutospacing="0" w:after="0" w:afterAutospacing="0" w:line="360" w:lineRule="atLeast"/>
        <w:rPr>
          <w:color w:val="EE0000"/>
        </w:rPr>
      </w:pPr>
      <w:r w:rsidRPr="43F73378">
        <w:rPr>
          <w:rStyle w:val="Strong"/>
          <w:rFonts w:eastAsiaTheme="majorEastAsia"/>
          <w:color w:val="212121"/>
        </w:rPr>
        <w:lastRenderedPageBreak/>
        <w:t>SUBMISSION INSTRUCTIONS:</w:t>
      </w:r>
      <w:r w:rsidRPr="43F73378">
        <w:rPr>
          <w:color w:val="212121"/>
        </w:rPr>
        <w:t xml:space="preserve"> </w:t>
      </w:r>
      <w:r w:rsidR="00D00353" w:rsidRPr="00D00353">
        <w:t xml:space="preserve">Interested parties are requested to provide information within the “Response </w:t>
      </w:r>
      <w:r w:rsidR="00A91B93">
        <w:t>Form</w:t>
      </w:r>
      <w:r w:rsidR="00D00353" w:rsidRPr="00D00353">
        <w:t>” included as an attachment to this RFI.</w:t>
      </w:r>
      <w:r w:rsidR="0095720A">
        <w:t xml:space="preserve"> </w:t>
      </w:r>
      <w:r w:rsidRPr="00922010">
        <w:t xml:space="preserve">It is highly recommended that respondents draft their responses outside of the </w:t>
      </w:r>
      <w:r w:rsidR="00E269AE">
        <w:t xml:space="preserve">Response </w:t>
      </w:r>
      <w:r w:rsidR="00A91B93">
        <w:t>Form</w:t>
      </w:r>
      <w:r w:rsidRPr="00922010">
        <w:t xml:space="preserve"> and then copy and paste responses into the form to avoid loss of data. </w:t>
      </w:r>
      <w:r w:rsidR="00897F7D">
        <w:t>Open data fields are limited to 2</w:t>
      </w:r>
      <w:r w:rsidR="00E269AE">
        <w:t>,000 characters</w:t>
      </w:r>
      <w:r w:rsidR="00897F7D">
        <w:t>.</w:t>
      </w:r>
      <w:r w:rsidR="00E5458A">
        <w:t xml:space="preserve"> </w:t>
      </w:r>
      <w:r w:rsidR="00417793" w:rsidRPr="00417793">
        <w:t>All instructions for uploading supporting attachments (e.g., drawings, illustrations) will be provided in the PEO Mobility RFI Response Form. Please refer to that document for detailed guidance on submitting attachments.</w:t>
      </w:r>
      <w:r w:rsidR="0095720A">
        <w:t xml:space="preserve"> </w:t>
      </w:r>
      <w:r w:rsidR="0095720A" w:rsidRPr="43F73378">
        <w:rPr>
          <w:color w:val="212121"/>
        </w:rPr>
        <w:t xml:space="preserve">Responses are due no later </w:t>
      </w:r>
      <w:r w:rsidR="0095720A">
        <w:t>than 1600</w:t>
      </w:r>
      <w:r w:rsidR="00716949">
        <w:t xml:space="preserve"> </w:t>
      </w:r>
      <w:r w:rsidR="0095720A">
        <w:t xml:space="preserve">EST on </w:t>
      </w:r>
      <w:r w:rsidR="00A37F7C">
        <w:t>20 March</w:t>
      </w:r>
      <w:r w:rsidR="0095720A" w:rsidRPr="00903405">
        <w:t xml:space="preserve"> 2026</w:t>
      </w:r>
      <w:r w:rsidR="0095720A">
        <w:t xml:space="preserve">. Late submissions will not be accepted or reviewed. </w:t>
      </w:r>
      <w:r w:rsidR="00FB338D" w:rsidRPr="00D200E6">
        <w:t xml:space="preserve">Please send responses electronically </w:t>
      </w:r>
      <w:r w:rsidR="00D200E6" w:rsidRPr="00D200E6">
        <w:t>to</w:t>
      </w:r>
      <w:r w:rsidR="00D200E6">
        <w:t xml:space="preserve"> </w:t>
      </w:r>
      <w:r w:rsidR="00661943">
        <w:t xml:space="preserve">Debra </w:t>
      </w:r>
      <w:proofErr w:type="spellStart"/>
      <w:r w:rsidR="00661943">
        <w:t>Zides</w:t>
      </w:r>
      <w:proofErr w:type="spellEnd"/>
      <w:r w:rsidR="00661943">
        <w:t xml:space="preserve">, </w:t>
      </w:r>
      <w:hyperlink r:id="rId11" w:history="1">
        <w:r w:rsidR="00C55ECD" w:rsidRPr="004F64A5">
          <w:rPr>
            <w:rStyle w:val="Hyperlink"/>
          </w:rPr>
          <w:t>debra.zides.2.ctr@us.af.mil</w:t>
        </w:r>
      </w:hyperlink>
      <w:r w:rsidR="00C55ECD">
        <w:t xml:space="preserve"> </w:t>
      </w:r>
      <w:r w:rsidR="00A37F7C">
        <w:t xml:space="preserve">and Capt Jason Kyles, </w:t>
      </w:r>
      <w:hyperlink r:id="rId12" w:history="1">
        <w:r w:rsidR="00C55ECD" w:rsidRPr="004F64A5">
          <w:rPr>
            <w:rStyle w:val="Hyperlink"/>
          </w:rPr>
          <w:t>jason.kyles.1@us.af.mil</w:t>
        </w:r>
      </w:hyperlink>
      <w:r w:rsidR="00A53963" w:rsidRPr="00D200E6">
        <w:t>.</w:t>
      </w:r>
      <w:r w:rsidR="00C55ECD">
        <w:t xml:space="preserve"> </w:t>
      </w:r>
      <w:r w:rsidR="00A53963" w:rsidRPr="00A53963">
        <w:t xml:space="preserve">Unclassified questions may be submitted directly via email. </w:t>
      </w:r>
    </w:p>
    <w:p w14:paraId="5F01921A" w14:textId="77777777" w:rsidR="00075EEA" w:rsidRPr="0082133D" w:rsidRDefault="00075EEA">
      <w:pPr>
        <w:rPr>
          <w:rFonts w:ascii="Times New Roman" w:hAnsi="Times New Roman" w:cs="Times New Roman"/>
          <w:b/>
          <w:bCs/>
        </w:rPr>
      </w:pPr>
    </w:p>
    <w:p w14:paraId="5A4ECC0E" w14:textId="77777777" w:rsidR="003A4297" w:rsidRDefault="00152527">
      <w:pPr>
        <w:rPr>
          <w:rFonts w:ascii="Times New Roman" w:hAnsi="Times New Roman" w:cs="Times New Roman"/>
        </w:rPr>
      </w:pPr>
      <w:r w:rsidRPr="0082133D">
        <w:rPr>
          <w:rFonts w:ascii="Times New Roman" w:hAnsi="Times New Roman" w:cs="Times New Roman"/>
          <w:b/>
          <w:bCs/>
        </w:rPr>
        <w:t>THIS IS A REQUEST FOR INFORMATION (RFI) ONLY</w:t>
      </w:r>
      <w:r w:rsidRPr="0082133D">
        <w:rPr>
          <w:rFonts w:ascii="Times New Roman" w:hAnsi="Times New Roman" w:cs="Times New Roman"/>
        </w:rPr>
        <w:t xml:space="preserve"> to identify </w:t>
      </w:r>
      <w:r w:rsidR="00AC7199" w:rsidRPr="0082133D">
        <w:rPr>
          <w:rFonts w:ascii="Times New Roman" w:hAnsi="Times New Roman" w:cs="Times New Roman"/>
        </w:rPr>
        <w:t xml:space="preserve">AI capabilities to accelerate PEO Mobility Acquisition activities and increase the Acquisition’s Workforce efficiency in a deliberate and secure manner by leveraging advancements in AI.  </w:t>
      </w:r>
      <w:r w:rsidRPr="0082133D">
        <w:rPr>
          <w:rFonts w:ascii="Times New Roman" w:hAnsi="Times New Roman" w:cs="Times New Roman"/>
        </w:rPr>
        <w:t>The information provided in the RFI is subject to change and is not binding on the Government. The Air Force has not made a commitment to procure any of the items discussed, and release of this RFI should not be construed as such a commitment or as authorization to incur cost for which reimbursement would be required or sought. All submissions become Government property.</w:t>
      </w:r>
    </w:p>
    <w:p w14:paraId="1BF72269" w14:textId="77777777" w:rsidR="009A5F3E" w:rsidRDefault="009A5F3E">
      <w:pPr>
        <w:rPr>
          <w:rFonts w:ascii="Times New Roman" w:hAnsi="Times New Roman" w:cs="Times New Roman"/>
        </w:rPr>
      </w:pPr>
    </w:p>
    <w:p w14:paraId="72EFCA24" w14:textId="77777777" w:rsidR="00C504E6" w:rsidRPr="009A5F3E" w:rsidRDefault="00C504E6" w:rsidP="00C504E6">
      <w:pPr>
        <w:rPr>
          <w:rFonts w:ascii="Times New Roman" w:hAnsi="Times New Roman" w:cs="Times New Roman"/>
          <w:b/>
          <w:bCs/>
        </w:rPr>
      </w:pPr>
      <w:r w:rsidRPr="009A5F3E">
        <w:rPr>
          <w:rFonts w:ascii="Times New Roman" w:hAnsi="Times New Roman" w:cs="Times New Roman"/>
          <w:b/>
          <w:bCs/>
          <w:caps/>
        </w:rPr>
        <w:t>Proprietary Information and Disclosure</w:t>
      </w:r>
      <w:r w:rsidRPr="009A5F3E">
        <w:rPr>
          <w:rFonts w:ascii="Times New Roman" w:hAnsi="Times New Roman" w:cs="Times New Roman"/>
          <w:b/>
          <w:bCs/>
        </w:rPr>
        <w:t xml:space="preserve">: </w:t>
      </w:r>
      <w:r w:rsidRPr="009A5F3E">
        <w:rPr>
          <w:rFonts w:ascii="Times New Roman" w:hAnsi="Times New Roman" w:cs="Times New Roman"/>
        </w:rPr>
        <w:t xml:space="preserve">Any submission in response to this RFI constitutes consent for that submission to be reviewed by Government personnel, Federally Funded Research and Development Center (FFRDC) contractor employees, and Advisory &amp; Assistance Services (A&amp;AS) contractor employees supporting AFLCMC/WL who have signed appropriate Non-Disclosure Agreements (NDAs), unless the respondent clearly objects in writing to the release of this information to FFRDC and/or A&amp;AS contractor employees in a cover letter accompanying the submission. All Government and </w:t>
      </w:r>
      <w:proofErr w:type="spellStart"/>
      <w:r w:rsidRPr="009A5F3E">
        <w:rPr>
          <w:rFonts w:ascii="Times New Roman" w:hAnsi="Times New Roman" w:cs="Times New Roman"/>
        </w:rPr>
        <w:t>DoW</w:t>
      </w:r>
      <w:proofErr w:type="spellEnd"/>
      <w:r w:rsidRPr="009A5F3E">
        <w:rPr>
          <w:rFonts w:ascii="Times New Roman" w:hAnsi="Times New Roman" w:cs="Times New Roman"/>
        </w:rPr>
        <w:t xml:space="preserve"> contractor personnel reviewing RFI responses understand their responsibility for the proper use and protection of proprietary information from unauthorized disclosure.</w:t>
      </w:r>
    </w:p>
    <w:p w14:paraId="742AC987" w14:textId="77777777" w:rsidR="00132C6D" w:rsidRPr="0082133D" w:rsidRDefault="00132C6D">
      <w:pPr>
        <w:rPr>
          <w:rFonts w:ascii="Times New Roman" w:hAnsi="Times New Roman" w:cs="Times New Roman"/>
        </w:rPr>
      </w:pPr>
    </w:p>
    <w:p w14:paraId="28822306" w14:textId="77777777" w:rsidR="00F7191D" w:rsidRPr="00132C6D" w:rsidRDefault="00F7191D" w:rsidP="00F7191D">
      <w:pPr>
        <w:rPr>
          <w:rFonts w:ascii="Times New Roman" w:hAnsi="Times New Roman" w:cs="Times New Roman"/>
        </w:rPr>
      </w:pPr>
      <w:r w:rsidRPr="00E218E2">
        <w:rPr>
          <w:rFonts w:ascii="Times New Roman" w:hAnsi="Times New Roman" w:cs="Times New Roman"/>
          <w:b/>
          <w:bCs/>
        </w:rPr>
        <w:t xml:space="preserve">Notional </w:t>
      </w:r>
      <w:r w:rsidR="006C13AC">
        <w:rPr>
          <w:rFonts w:ascii="Times New Roman" w:hAnsi="Times New Roman" w:cs="Times New Roman"/>
          <w:b/>
          <w:bCs/>
        </w:rPr>
        <w:t xml:space="preserve">Acquisition AI Tool </w:t>
      </w:r>
      <w:r w:rsidR="00E62FED">
        <w:rPr>
          <w:rFonts w:ascii="Times New Roman" w:hAnsi="Times New Roman" w:cs="Times New Roman"/>
          <w:b/>
          <w:bCs/>
        </w:rPr>
        <w:t xml:space="preserve">Application </w:t>
      </w:r>
      <w:r w:rsidRPr="00E218E2">
        <w:rPr>
          <w:rFonts w:ascii="Times New Roman" w:hAnsi="Times New Roman" w:cs="Times New Roman"/>
          <w:b/>
          <w:bCs/>
        </w:rPr>
        <w:t>Scenario: PEO Mobility Enterprise Connectivity in a Contested Environment</w:t>
      </w:r>
    </w:p>
    <w:p w14:paraId="23867513" w14:textId="77777777" w:rsidR="00F7191D" w:rsidRPr="0082133D" w:rsidRDefault="00F7191D" w:rsidP="00F7191D">
      <w:pPr>
        <w:rPr>
          <w:rFonts w:ascii="Times New Roman" w:hAnsi="Times New Roman" w:cs="Times New Roman"/>
        </w:rPr>
      </w:pPr>
      <w:r w:rsidRPr="0082133D">
        <w:rPr>
          <w:rFonts w:ascii="Times New Roman" w:hAnsi="Times New Roman" w:cs="Times New Roman"/>
        </w:rPr>
        <w:t>The following scenario is provided as a notional, illustrative example to support market research and inform future acquisition planning. It does not represent a formal requirement or solicitation and is intended solely to help respondents demonstrate how their AI capabilities could address representative lifecycle acquisition challenges faced by PEO Mobility</w:t>
      </w:r>
      <w:r w:rsidR="00F42B4F">
        <w:rPr>
          <w:rFonts w:ascii="Times New Roman" w:hAnsi="Times New Roman" w:cs="Times New Roman"/>
        </w:rPr>
        <w:t xml:space="preserve"> and staff</w:t>
      </w:r>
      <w:r w:rsidRPr="0082133D">
        <w:rPr>
          <w:rFonts w:ascii="Times New Roman" w:hAnsi="Times New Roman" w:cs="Times New Roman"/>
        </w:rPr>
        <w:t>.</w:t>
      </w:r>
      <w:r w:rsidR="006D0A9D">
        <w:rPr>
          <w:rFonts w:ascii="Times New Roman" w:hAnsi="Times New Roman" w:cs="Times New Roman"/>
        </w:rPr>
        <w:t xml:space="preserve"> The acquisition </w:t>
      </w:r>
      <w:r w:rsidR="006D0A9D">
        <w:rPr>
          <w:rFonts w:ascii="Times New Roman" w:hAnsi="Times New Roman" w:cs="Times New Roman"/>
        </w:rPr>
        <w:lastRenderedPageBreak/>
        <w:t xml:space="preserve">lifecycle </w:t>
      </w:r>
      <w:r w:rsidR="00E44BC1">
        <w:rPr>
          <w:rFonts w:ascii="Times New Roman" w:hAnsi="Times New Roman" w:cs="Times New Roman"/>
        </w:rPr>
        <w:t xml:space="preserve">scenario </w:t>
      </w:r>
      <w:r w:rsidR="006D0A9D">
        <w:rPr>
          <w:rFonts w:ascii="Times New Roman" w:hAnsi="Times New Roman" w:cs="Times New Roman"/>
        </w:rPr>
        <w:t xml:space="preserve">has been deconstructed into three phases: requirements definition through contract award, procurement through fielding, and </w:t>
      </w:r>
      <w:r w:rsidR="00450A37">
        <w:rPr>
          <w:rFonts w:ascii="Times New Roman" w:hAnsi="Times New Roman" w:cs="Times New Roman"/>
        </w:rPr>
        <w:t xml:space="preserve">product </w:t>
      </w:r>
      <w:r w:rsidR="00BA67BA">
        <w:rPr>
          <w:rFonts w:ascii="Times New Roman" w:hAnsi="Times New Roman" w:cs="Times New Roman"/>
        </w:rPr>
        <w:t>support/</w:t>
      </w:r>
      <w:r w:rsidR="006D0A9D">
        <w:rPr>
          <w:rFonts w:ascii="Times New Roman" w:hAnsi="Times New Roman" w:cs="Times New Roman"/>
        </w:rPr>
        <w:t>sustainment.</w:t>
      </w:r>
    </w:p>
    <w:p w14:paraId="78460FD9" w14:textId="77777777" w:rsidR="00F7191D" w:rsidRPr="00E218E2" w:rsidRDefault="00F7191D" w:rsidP="00F7191D">
      <w:pPr>
        <w:rPr>
          <w:rFonts w:ascii="Times New Roman" w:hAnsi="Times New Roman" w:cs="Times New Roman"/>
          <w:b/>
          <w:bCs/>
        </w:rPr>
      </w:pPr>
      <w:r w:rsidRPr="00E218E2">
        <w:rPr>
          <w:rFonts w:ascii="Times New Roman" w:hAnsi="Times New Roman" w:cs="Times New Roman"/>
          <w:b/>
          <w:bCs/>
        </w:rPr>
        <w:t>Scenario Overview (Notional):</w:t>
      </w:r>
    </w:p>
    <w:p w14:paraId="32DAEFA5" w14:textId="6AA0E851" w:rsidR="00F7191D" w:rsidRDefault="00F7191D" w:rsidP="00F7191D">
      <w:pPr>
        <w:rPr>
          <w:rFonts w:ascii="Times New Roman" w:hAnsi="Times New Roman" w:cs="Times New Roman"/>
        </w:rPr>
      </w:pPr>
      <w:r w:rsidRPr="0082133D">
        <w:rPr>
          <w:rFonts w:ascii="Times New Roman" w:hAnsi="Times New Roman" w:cs="Times New Roman"/>
        </w:rPr>
        <w:t xml:space="preserve">Recent exercises and Congressional testimony have highlighted the importance of enhancing connectivity across the </w:t>
      </w:r>
      <w:r w:rsidR="000A51DE">
        <w:rPr>
          <w:rFonts w:ascii="Times New Roman" w:hAnsi="Times New Roman" w:cs="Times New Roman"/>
        </w:rPr>
        <w:t>United States Air Force (</w:t>
      </w:r>
      <w:r w:rsidRPr="0082133D">
        <w:rPr>
          <w:rFonts w:ascii="Times New Roman" w:hAnsi="Times New Roman" w:cs="Times New Roman"/>
        </w:rPr>
        <w:t>USAF</w:t>
      </w:r>
      <w:r w:rsidR="000A51DE">
        <w:rPr>
          <w:rFonts w:ascii="Times New Roman" w:hAnsi="Times New Roman" w:cs="Times New Roman"/>
        </w:rPr>
        <w:t>)</w:t>
      </w:r>
      <w:r w:rsidRPr="0082133D">
        <w:rPr>
          <w:rFonts w:ascii="Times New Roman" w:hAnsi="Times New Roman" w:cs="Times New Roman"/>
        </w:rPr>
        <w:t xml:space="preserve"> mobility fleet to ensure interoperability, operational tempo</w:t>
      </w:r>
      <w:r w:rsidR="00A95E81">
        <w:rPr>
          <w:rFonts w:ascii="Times New Roman" w:hAnsi="Times New Roman" w:cs="Times New Roman"/>
        </w:rPr>
        <w:t xml:space="preserve"> and readiness</w:t>
      </w:r>
      <w:r w:rsidRPr="0082133D">
        <w:rPr>
          <w:rFonts w:ascii="Times New Roman" w:hAnsi="Times New Roman" w:cs="Times New Roman"/>
        </w:rPr>
        <w:t xml:space="preserve"> in contested environments. For the purposes of this RFI, respondents are asked to consider a hypothetical initiative </w:t>
      </w:r>
      <w:r w:rsidR="00CB591B">
        <w:rPr>
          <w:rFonts w:ascii="Times New Roman" w:hAnsi="Times New Roman" w:cs="Times New Roman"/>
        </w:rPr>
        <w:t xml:space="preserve">to address </w:t>
      </w:r>
      <w:r w:rsidR="008E7455">
        <w:rPr>
          <w:rFonts w:ascii="Times New Roman" w:hAnsi="Times New Roman" w:cs="Times New Roman"/>
        </w:rPr>
        <w:t xml:space="preserve">mission requirements, enable interoperability, and </w:t>
      </w:r>
      <w:r w:rsidR="0051372F">
        <w:rPr>
          <w:rFonts w:ascii="Times New Roman" w:hAnsi="Times New Roman" w:cs="Times New Roman"/>
        </w:rPr>
        <w:t>en</w:t>
      </w:r>
      <w:r w:rsidR="008E7455">
        <w:rPr>
          <w:rFonts w:ascii="Times New Roman" w:hAnsi="Times New Roman" w:cs="Times New Roman"/>
        </w:rPr>
        <w:t>sure security</w:t>
      </w:r>
      <w:r w:rsidR="00100046">
        <w:rPr>
          <w:rFonts w:ascii="Times New Roman" w:hAnsi="Times New Roman" w:cs="Times New Roman"/>
        </w:rPr>
        <w:t>,</w:t>
      </w:r>
      <w:r w:rsidR="008E7455">
        <w:rPr>
          <w:rFonts w:ascii="Times New Roman" w:hAnsi="Times New Roman" w:cs="Times New Roman"/>
        </w:rPr>
        <w:t xml:space="preserve"> </w:t>
      </w:r>
      <w:r w:rsidRPr="0082133D">
        <w:rPr>
          <w:rFonts w:ascii="Times New Roman" w:hAnsi="Times New Roman" w:cs="Times New Roman"/>
        </w:rPr>
        <w:t>focused on real-time data exchange between aircraft, ground stations, and Joint Force assets.</w:t>
      </w:r>
    </w:p>
    <w:p w14:paraId="14285181" w14:textId="77777777" w:rsidR="005B0053" w:rsidRPr="005B0053" w:rsidRDefault="005B0053" w:rsidP="005B0053">
      <w:pPr>
        <w:rPr>
          <w:rFonts w:ascii="Times New Roman" w:hAnsi="Times New Roman" w:cs="Times New Roman"/>
        </w:rPr>
      </w:pPr>
      <w:r w:rsidRPr="005B0053">
        <w:rPr>
          <w:rFonts w:ascii="Times New Roman" w:hAnsi="Times New Roman" w:cs="Times New Roman"/>
        </w:rPr>
        <w:t xml:space="preserve">To frame execution of this effort, </w:t>
      </w:r>
      <w:proofErr w:type="gramStart"/>
      <w:r w:rsidRPr="005B0053">
        <w:rPr>
          <w:rFonts w:ascii="Times New Roman" w:hAnsi="Times New Roman" w:cs="Times New Roman"/>
        </w:rPr>
        <w:t xml:space="preserve">the </w:t>
      </w:r>
      <w:proofErr w:type="spellStart"/>
      <w:r w:rsidR="005F386A">
        <w:rPr>
          <w:rFonts w:ascii="Times New Roman" w:hAnsi="Times New Roman" w:cs="Times New Roman"/>
        </w:rPr>
        <w:t>DoW</w:t>
      </w:r>
      <w:r w:rsidRPr="005B0053">
        <w:rPr>
          <w:rFonts w:ascii="Times New Roman" w:hAnsi="Times New Roman" w:cs="Times New Roman"/>
        </w:rPr>
        <w:t>’s</w:t>
      </w:r>
      <w:proofErr w:type="spellEnd"/>
      <w:proofErr w:type="gramEnd"/>
      <w:r w:rsidRPr="005B0053">
        <w:rPr>
          <w:rFonts w:ascii="Times New Roman" w:hAnsi="Times New Roman" w:cs="Times New Roman"/>
        </w:rPr>
        <w:t xml:space="preserve"> AAF provides </w:t>
      </w:r>
      <w:r w:rsidR="005A411E">
        <w:rPr>
          <w:rFonts w:ascii="Times New Roman" w:hAnsi="Times New Roman" w:cs="Times New Roman"/>
        </w:rPr>
        <w:t xml:space="preserve">six </w:t>
      </w:r>
      <w:r w:rsidRPr="005B0053">
        <w:rPr>
          <w:rFonts w:ascii="Times New Roman" w:hAnsi="Times New Roman" w:cs="Times New Roman"/>
        </w:rPr>
        <w:t>flexible, tailorable pathways to deliver capability at speed while managing risk in contested, software-intensive, and integrated mission environments</w:t>
      </w:r>
      <w:r w:rsidR="005A411E">
        <w:rPr>
          <w:rFonts w:ascii="Times New Roman" w:hAnsi="Times New Roman" w:cs="Times New Roman"/>
        </w:rPr>
        <w:t xml:space="preserve"> (see Figure 1)</w:t>
      </w:r>
      <w:r w:rsidRPr="005B0053">
        <w:rPr>
          <w:rFonts w:ascii="Times New Roman" w:hAnsi="Times New Roman" w:cs="Times New Roman"/>
        </w:rPr>
        <w:t>.</w:t>
      </w:r>
    </w:p>
    <w:p w14:paraId="69CB7D0E" w14:textId="77777777" w:rsidR="00FD2E02" w:rsidRDefault="00272C78" w:rsidP="00155550">
      <w:pPr>
        <w:jc w:val="center"/>
        <w:rPr>
          <w:rFonts w:ascii="Times New Roman" w:hAnsi="Times New Roman" w:cs="Times New Roman"/>
        </w:rPr>
      </w:pPr>
      <w:r>
        <w:rPr>
          <w:rFonts w:ascii="Times New Roman" w:hAnsi="Times New Roman" w:cs="Times New Roman"/>
          <w:noProof/>
        </w:rPr>
        <w:drawing>
          <wp:inline distT="0" distB="0" distL="0" distR="0" wp14:anchorId="6F5B5D57" wp14:editId="6902494B">
            <wp:extent cx="4349750" cy="2681578"/>
            <wp:effectExtent l="0" t="0" r="0" b="5080"/>
            <wp:docPr id="124503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65040" cy="2691004"/>
                    </a:xfrm>
                    <a:prstGeom prst="rect">
                      <a:avLst/>
                    </a:prstGeom>
                    <a:noFill/>
                  </pic:spPr>
                </pic:pic>
              </a:graphicData>
            </a:graphic>
          </wp:inline>
        </w:drawing>
      </w:r>
    </w:p>
    <w:p w14:paraId="3E896EF5" w14:textId="77777777" w:rsidR="00F012E9" w:rsidRDefault="00F012E9" w:rsidP="004D77DF">
      <w:pPr>
        <w:jc w:val="center"/>
        <w:rPr>
          <w:rFonts w:ascii="Times New Roman" w:hAnsi="Times New Roman" w:cs="Times New Roman"/>
        </w:rPr>
      </w:pPr>
      <w:r>
        <w:rPr>
          <w:rFonts w:ascii="Times New Roman" w:hAnsi="Times New Roman" w:cs="Times New Roman"/>
        </w:rPr>
        <w:t>Figure</w:t>
      </w:r>
      <w:r w:rsidR="005A411E">
        <w:rPr>
          <w:rFonts w:ascii="Times New Roman" w:hAnsi="Times New Roman" w:cs="Times New Roman"/>
        </w:rPr>
        <w:t xml:space="preserve"> 1</w:t>
      </w:r>
      <w:r>
        <w:rPr>
          <w:rFonts w:ascii="Times New Roman" w:hAnsi="Times New Roman" w:cs="Times New Roman"/>
        </w:rPr>
        <w:t xml:space="preserve">: The </w:t>
      </w:r>
      <w:proofErr w:type="spellStart"/>
      <w:r>
        <w:rPr>
          <w:rFonts w:ascii="Times New Roman" w:hAnsi="Times New Roman" w:cs="Times New Roman"/>
        </w:rPr>
        <w:t>DoW</w:t>
      </w:r>
      <w:proofErr w:type="spellEnd"/>
      <w:r>
        <w:rPr>
          <w:rFonts w:ascii="Times New Roman" w:hAnsi="Times New Roman" w:cs="Times New Roman"/>
        </w:rPr>
        <w:t xml:space="preserve"> Adaptive Acquisition Framework</w:t>
      </w:r>
      <w:r w:rsidR="00210C9D">
        <w:rPr>
          <w:rFonts w:ascii="Times New Roman" w:hAnsi="Times New Roman" w:cs="Times New Roman"/>
        </w:rPr>
        <w:t xml:space="preserve"> (AAF)</w:t>
      </w:r>
    </w:p>
    <w:p w14:paraId="397283EC" w14:textId="77777777" w:rsidR="005A411E" w:rsidRDefault="005A411E" w:rsidP="005A411E">
      <w:pPr>
        <w:rPr>
          <w:rFonts w:ascii="Times New Roman" w:hAnsi="Times New Roman" w:cs="Times New Roman"/>
        </w:rPr>
      </w:pPr>
      <w:r w:rsidRPr="005B0053">
        <w:rPr>
          <w:rFonts w:ascii="Times New Roman" w:hAnsi="Times New Roman" w:cs="Times New Roman"/>
        </w:rPr>
        <w:t xml:space="preserve">The AAF enables </w:t>
      </w:r>
      <w:r>
        <w:rPr>
          <w:rFonts w:ascii="Times New Roman" w:hAnsi="Times New Roman" w:cs="Times New Roman"/>
        </w:rPr>
        <w:t xml:space="preserve">PEO </w:t>
      </w:r>
      <w:r w:rsidRPr="005B0053">
        <w:rPr>
          <w:rFonts w:ascii="Times New Roman" w:hAnsi="Times New Roman" w:cs="Times New Roman"/>
        </w:rPr>
        <w:t>program</w:t>
      </w:r>
      <w:r>
        <w:rPr>
          <w:rFonts w:ascii="Times New Roman" w:hAnsi="Times New Roman" w:cs="Times New Roman"/>
        </w:rPr>
        <w:t xml:space="preserve"> teams</w:t>
      </w:r>
      <w:r w:rsidRPr="005B0053">
        <w:rPr>
          <w:rFonts w:ascii="Times New Roman" w:hAnsi="Times New Roman" w:cs="Times New Roman"/>
        </w:rPr>
        <w:t xml:space="preserve"> to select and tailor acquisition pathways</w:t>
      </w:r>
      <w:r>
        <w:rPr>
          <w:rFonts w:ascii="Times New Roman" w:hAnsi="Times New Roman" w:cs="Times New Roman"/>
        </w:rPr>
        <w:t xml:space="preserve"> </w:t>
      </w:r>
      <w:r w:rsidRPr="005B0053">
        <w:rPr>
          <w:rFonts w:ascii="Times New Roman" w:hAnsi="Times New Roman" w:cs="Times New Roman"/>
        </w:rPr>
        <w:t xml:space="preserve">based on urgency, maturity, and risk. It emphasizes iterative delivery, early prototyping, continuous user feedback, integrated test and evaluation, cybersecurity and data protection, open architectures, and </w:t>
      </w:r>
      <w:r w:rsidR="00450A37">
        <w:rPr>
          <w:rFonts w:ascii="Times New Roman" w:hAnsi="Times New Roman" w:cs="Times New Roman"/>
        </w:rPr>
        <w:t>product support/</w:t>
      </w:r>
      <w:r w:rsidRPr="005B0053">
        <w:rPr>
          <w:rFonts w:ascii="Times New Roman" w:hAnsi="Times New Roman" w:cs="Times New Roman"/>
        </w:rPr>
        <w:t xml:space="preserve">sustainment planning from the outset. Respondents should explain how their AI tools enable this approach (e.g., requirements and architecture modeling, digital thread and configuration management, </w:t>
      </w:r>
      <w:proofErr w:type="spellStart"/>
      <w:r w:rsidRPr="005B0053">
        <w:rPr>
          <w:rFonts w:ascii="Times New Roman" w:hAnsi="Times New Roman" w:cs="Times New Roman"/>
        </w:rPr>
        <w:t>DevSecOps</w:t>
      </w:r>
      <w:proofErr w:type="spellEnd"/>
      <w:r w:rsidRPr="005B0053">
        <w:rPr>
          <w:rFonts w:ascii="Times New Roman" w:hAnsi="Times New Roman" w:cs="Times New Roman"/>
        </w:rPr>
        <w:t xml:space="preserve"> pipelines, automated test and evaluation, </w:t>
      </w:r>
      <w:r w:rsidR="002D49BE">
        <w:rPr>
          <w:rFonts w:ascii="Times New Roman" w:hAnsi="Times New Roman" w:cs="Times New Roman"/>
        </w:rPr>
        <w:t xml:space="preserve">risk </w:t>
      </w:r>
      <w:r w:rsidR="002A0176">
        <w:rPr>
          <w:rFonts w:ascii="Times New Roman" w:hAnsi="Times New Roman" w:cs="Times New Roman"/>
        </w:rPr>
        <w:t>management framework (</w:t>
      </w:r>
      <w:r w:rsidRPr="005B0053">
        <w:rPr>
          <w:rFonts w:ascii="Times New Roman" w:hAnsi="Times New Roman" w:cs="Times New Roman"/>
        </w:rPr>
        <w:t>RMF</w:t>
      </w:r>
      <w:r w:rsidR="002A0176">
        <w:rPr>
          <w:rFonts w:ascii="Times New Roman" w:hAnsi="Times New Roman" w:cs="Times New Roman"/>
        </w:rPr>
        <w:t>)</w:t>
      </w:r>
      <w:r w:rsidRPr="005B0053">
        <w:rPr>
          <w:rFonts w:ascii="Times New Roman" w:hAnsi="Times New Roman" w:cs="Times New Roman"/>
        </w:rPr>
        <w:t xml:space="preserve"> support, interoperability validation, and sustainment analytics) to support evidence-based decisions across the lifecycle.</w:t>
      </w:r>
    </w:p>
    <w:p w14:paraId="793BC32E" w14:textId="77777777" w:rsidR="00FD2E02" w:rsidRDefault="00FD2E02" w:rsidP="00F7191D">
      <w:pPr>
        <w:rPr>
          <w:rFonts w:ascii="Times New Roman" w:hAnsi="Times New Roman" w:cs="Times New Roman"/>
        </w:rPr>
      </w:pPr>
      <w:r>
        <w:rPr>
          <w:rFonts w:ascii="Times New Roman" w:hAnsi="Times New Roman" w:cs="Times New Roman"/>
        </w:rPr>
        <w:t>For additional insights into the AAF, please consult the DAU website</w:t>
      </w:r>
      <w:r w:rsidR="006053F8">
        <w:rPr>
          <w:rFonts w:ascii="Times New Roman" w:hAnsi="Times New Roman" w:cs="Times New Roman"/>
        </w:rPr>
        <w:t xml:space="preserve"> </w:t>
      </w:r>
      <w:r w:rsidR="00F012E9">
        <w:rPr>
          <w:rFonts w:ascii="Times New Roman" w:hAnsi="Times New Roman" w:cs="Times New Roman"/>
        </w:rPr>
        <w:t>(</w:t>
      </w:r>
      <w:hyperlink r:id="rId14" w:history="1">
        <w:r w:rsidR="00F012E9" w:rsidRPr="00E5446A">
          <w:rPr>
            <w:rStyle w:val="Hyperlink"/>
            <w:rFonts w:ascii="Times New Roman" w:hAnsi="Times New Roman" w:cs="Times New Roman"/>
          </w:rPr>
          <w:t>https://aaf.dau.edu/</w:t>
        </w:r>
      </w:hyperlink>
      <w:r w:rsidR="00F012E9">
        <w:rPr>
          <w:rFonts w:ascii="Times New Roman" w:hAnsi="Times New Roman" w:cs="Times New Roman"/>
        </w:rPr>
        <w:t>)</w:t>
      </w:r>
      <w:r w:rsidR="006053F8">
        <w:rPr>
          <w:rFonts w:ascii="Times New Roman" w:hAnsi="Times New Roman" w:cs="Times New Roman"/>
        </w:rPr>
        <w:t>.</w:t>
      </w:r>
    </w:p>
    <w:p w14:paraId="04BBC2BC" w14:textId="77777777" w:rsidR="00944340" w:rsidRDefault="00944340" w:rsidP="00F7191D">
      <w:pPr>
        <w:rPr>
          <w:rFonts w:ascii="Times New Roman" w:hAnsi="Times New Roman" w:cs="Times New Roman"/>
        </w:rPr>
      </w:pPr>
      <w:r>
        <w:rPr>
          <w:rFonts w:ascii="Times New Roman" w:hAnsi="Times New Roman" w:cs="Times New Roman"/>
        </w:rPr>
        <w:lastRenderedPageBreak/>
        <w:t xml:space="preserve">Specific to software </w:t>
      </w:r>
      <w:r w:rsidR="00B6200C">
        <w:rPr>
          <w:rFonts w:ascii="Times New Roman" w:hAnsi="Times New Roman" w:cs="Times New Roman"/>
        </w:rPr>
        <w:t xml:space="preserve">development and </w:t>
      </w:r>
      <w:r>
        <w:rPr>
          <w:rFonts w:ascii="Times New Roman" w:hAnsi="Times New Roman" w:cs="Times New Roman"/>
        </w:rPr>
        <w:t xml:space="preserve">acquisition, the </w:t>
      </w:r>
      <w:proofErr w:type="spellStart"/>
      <w:r>
        <w:rPr>
          <w:rFonts w:ascii="Times New Roman" w:hAnsi="Times New Roman" w:cs="Times New Roman"/>
        </w:rPr>
        <w:t>DoW</w:t>
      </w:r>
      <w:proofErr w:type="spellEnd"/>
      <w:r>
        <w:rPr>
          <w:rFonts w:ascii="Times New Roman" w:hAnsi="Times New Roman" w:cs="Times New Roman"/>
        </w:rPr>
        <w:t xml:space="preserve"> </w:t>
      </w:r>
      <w:r w:rsidR="0076028B">
        <w:rPr>
          <w:rFonts w:ascii="Times New Roman" w:hAnsi="Times New Roman" w:cs="Times New Roman"/>
        </w:rPr>
        <w:t xml:space="preserve">has </w:t>
      </w:r>
      <w:r w:rsidR="00B6200C">
        <w:rPr>
          <w:rFonts w:ascii="Times New Roman" w:hAnsi="Times New Roman" w:cs="Times New Roman"/>
        </w:rPr>
        <w:t xml:space="preserve">published </w:t>
      </w:r>
      <w:r w:rsidR="009B794C">
        <w:rPr>
          <w:rFonts w:ascii="Times New Roman" w:hAnsi="Times New Roman" w:cs="Times New Roman"/>
        </w:rPr>
        <w:t xml:space="preserve">a guidebook that defines </w:t>
      </w:r>
      <w:proofErr w:type="spellStart"/>
      <w:r w:rsidR="009B794C">
        <w:rPr>
          <w:rFonts w:ascii="Times New Roman" w:hAnsi="Times New Roman" w:cs="Times New Roman"/>
        </w:rPr>
        <w:t>DevSecOps</w:t>
      </w:r>
      <w:proofErr w:type="spellEnd"/>
      <w:r w:rsidR="00E71748">
        <w:rPr>
          <w:rFonts w:ascii="Times New Roman" w:hAnsi="Times New Roman" w:cs="Times New Roman"/>
        </w:rPr>
        <w:t xml:space="preserve"> implementation activities</w:t>
      </w:r>
      <w:r w:rsidR="00B6200C">
        <w:rPr>
          <w:rFonts w:ascii="Times New Roman" w:hAnsi="Times New Roman" w:cs="Times New Roman"/>
        </w:rPr>
        <w:t>, as shown in Figure 2 below.</w:t>
      </w:r>
    </w:p>
    <w:p w14:paraId="322A6610" w14:textId="77777777" w:rsidR="00F757AC" w:rsidRDefault="00F757AC" w:rsidP="00573C8A">
      <w:pPr>
        <w:jc w:val="center"/>
        <w:rPr>
          <w:rFonts w:ascii="Times New Roman" w:hAnsi="Times New Roman" w:cs="Times New Roman"/>
        </w:rPr>
      </w:pPr>
      <w:r w:rsidRPr="00E909DD">
        <w:rPr>
          <w:rFonts w:ascii="Times New Roman" w:hAnsi="Times New Roman" w:cs="Times New Roman"/>
          <w:noProof/>
        </w:rPr>
        <w:drawing>
          <wp:inline distT="0" distB="0" distL="0" distR="0" wp14:anchorId="117F7906" wp14:editId="6252897C">
            <wp:extent cx="5443596" cy="3275463"/>
            <wp:effectExtent l="0" t="0" r="5080" b="1270"/>
            <wp:docPr id="49169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3411" cy="3281369"/>
                    </a:xfrm>
                    <a:prstGeom prst="rect">
                      <a:avLst/>
                    </a:prstGeom>
                    <a:noFill/>
                    <a:ln>
                      <a:noFill/>
                    </a:ln>
                  </pic:spPr>
                </pic:pic>
              </a:graphicData>
            </a:graphic>
          </wp:inline>
        </w:drawing>
      </w:r>
    </w:p>
    <w:p w14:paraId="1F9A3D65" w14:textId="77777777" w:rsidR="00F757AC" w:rsidRDefault="00F757AC" w:rsidP="00DD0AE0">
      <w:pPr>
        <w:jc w:val="center"/>
        <w:rPr>
          <w:rFonts w:ascii="Times New Roman" w:hAnsi="Times New Roman" w:cs="Times New Roman"/>
        </w:rPr>
      </w:pPr>
      <w:r>
        <w:rPr>
          <w:rFonts w:ascii="Times New Roman" w:hAnsi="Times New Roman" w:cs="Times New Roman"/>
        </w:rPr>
        <w:t>Figure</w:t>
      </w:r>
      <w:r w:rsidR="00B6200C">
        <w:rPr>
          <w:rFonts w:ascii="Times New Roman" w:hAnsi="Times New Roman" w:cs="Times New Roman"/>
        </w:rPr>
        <w:t xml:space="preserve"> 2</w:t>
      </w:r>
      <w:r>
        <w:rPr>
          <w:rFonts w:ascii="Times New Roman" w:hAnsi="Times New Roman" w:cs="Times New Roman"/>
        </w:rPr>
        <w:t xml:space="preserve">: </w:t>
      </w:r>
      <w:r w:rsidR="00B6200C">
        <w:rPr>
          <w:rFonts w:ascii="Times New Roman" w:hAnsi="Times New Roman" w:cs="Times New Roman"/>
        </w:rPr>
        <w:t xml:space="preserve">the </w:t>
      </w:r>
      <w:proofErr w:type="spellStart"/>
      <w:r>
        <w:rPr>
          <w:rFonts w:ascii="Times New Roman" w:hAnsi="Times New Roman" w:cs="Times New Roman"/>
        </w:rPr>
        <w:t>DoW</w:t>
      </w:r>
      <w:proofErr w:type="spellEnd"/>
      <w:r>
        <w:rPr>
          <w:rFonts w:ascii="Times New Roman" w:hAnsi="Times New Roman" w:cs="Times New Roman"/>
        </w:rPr>
        <w:t xml:space="preserve"> </w:t>
      </w:r>
      <w:proofErr w:type="spellStart"/>
      <w:r>
        <w:rPr>
          <w:rFonts w:ascii="Times New Roman" w:hAnsi="Times New Roman" w:cs="Times New Roman"/>
        </w:rPr>
        <w:t>DevSecOp</w:t>
      </w:r>
      <w:r w:rsidR="006C425C">
        <w:rPr>
          <w:rFonts w:ascii="Times New Roman" w:hAnsi="Times New Roman" w:cs="Times New Roman"/>
        </w:rPr>
        <w:t>s</w:t>
      </w:r>
      <w:proofErr w:type="spellEnd"/>
      <w:r w:rsidR="006C425C">
        <w:rPr>
          <w:rFonts w:ascii="Times New Roman" w:hAnsi="Times New Roman" w:cs="Times New Roman"/>
        </w:rPr>
        <w:t xml:space="preserve"> Model</w:t>
      </w:r>
    </w:p>
    <w:p w14:paraId="7B320D66" w14:textId="77777777" w:rsidR="00F757AC" w:rsidRPr="0082133D" w:rsidRDefault="00F757AC" w:rsidP="00F7191D">
      <w:pPr>
        <w:rPr>
          <w:rFonts w:ascii="Times New Roman" w:hAnsi="Times New Roman" w:cs="Times New Roman"/>
        </w:rPr>
      </w:pPr>
      <w:r>
        <w:rPr>
          <w:rFonts w:ascii="Times New Roman" w:hAnsi="Times New Roman" w:cs="Times New Roman"/>
        </w:rPr>
        <w:t xml:space="preserve">For additional insights into </w:t>
      </w:r>
      <w:proofErr w:type="spellStart"/>
      <w:r w:rsidR="006C425C">
        <w:rPr>
          <w:rFonts w:ascii="Times New Roman" w:hAnsi="Times New Roman" w:cs="Times New Roman"/>
        </w:rPr>
        <w:t>DevSecOps</w:t>
      </w:r>
      <w:proofErr w:type="spellEnd"/>
      <w:r>
        <w:rPr>
          <w:rFonts w:ascii="Times New Roman" w:hAnsi="Times New Roman" w:cs="Times New Roman"/>
        </w:rPr>
        <w:t xml:space="preserve">, please consult the </w:t>
      </w:r>
      <w:proofErr w:type="spellStart"/>
      <w:r w:rsidR="007E7C61">
        <w:rPr>
          <w:rFonts w:ascii="Times New Roman" w:hAnsi="Times New Roman" w:cs="Times New Roman"/>
        </w:rPr>
        <w:t>D</w:t>
      </w:r>
      <w:r w:rsidR="00970039">
        <w:rPr>
          <w:rFonts w:ascii="Times New Roman" w:hAnsi="Times New Roman" w:cs="Times New Roman"/>
        </w:rPr>
        <w:t>oW</w:t>
      </w:r>
      <w:r w:rsidR="003C0AD1">
        <w:rPr>
          <w:rFonts w:ascii="Times New Roman" w:hAnsi="Times New Roman" w:cs="Times New Roman"/>
        </w:rPr>
        <w:t>’s</w:t>
      </w:r>
      <w:proofErr w:type="spellEnd"/>
      <w:r w:rsidR="00970039">
        <w:rPr>
          <w:rFonts w:ascii="Times New Roman" w:hAnsi="Times New Roman" w:cs="Times New Roman"/>
        </w:rPr>
        <w:t xml:space="preserve"> </w:t>
      </w:r>
      <w:hyperlink r:id="rId16" w:history="1">
        <w:r w:rsidR="00970039" w:rsidRPr="003C0AD1">
          <w:rPr>
            <w:rStyle w:val="Hyperlink"/>
            <w:rFonts w:ascii="Times New Roman" w:hAnsi="Times New Roman" w:cs="Times New Roman"/>
          </w:rPr>
          <w:t>Enterprise DevSecOps Activities &amp; Tools Guidebook</w:t>
        </w:r>
      </w:hyperlink>
      <w:r>
        <w:rPr>
          <w:rFonts w:ascii="Times New Roman" w:hAnsi="Times New Roman" w:cs="Times New Roman"/>
        </w:rPr>
        <w:t xml:space="preserve"> (</w:t>
      </w:r>
      <w:hyperlink r:id="rId17" w:history="1">
        <w:r w:rsidR="007E7C61" w:rsidRPr="00E5446A">
          <w:rPr>
            <w:rStyle w:val="Hyperlink"/>
            <w:rFonts w:ascii="Times New Roman" w:hAnsi="Times New Roman" w:cs="Times New Roman"/>
          </w:rPr>
          <w:t>https://dodcio.defense.gov/Portals/0/Documents/Library/DevSecOpsActivitesToolsGuidebook.pdf</w:t>
        </w:r>
      </w:hyperlink>
      <w:r w:rsidR="007E7C61">
        <w:rPr>
          <w:rFonts w:ascii="Times New Roman" w:hAnsi="Times New Roman" w:cs="Times New Roman"/>
        </w:rPr>
        <w:t xml:space="preserve"> </w:t>
      </w:r>
      <w:r>
        <w:rPr>
          <w:rFonts w:ascii="Times New Roman" w:hAnsi="Times New Roman" w:cs="Times New Roman"/>
        </w:rPr>
        <w:t>).</w:t>
      </w:r>
    </w:p>
    <w:p w14:paraId="4A390DB9" w14:textId="77777777" w:rsidR="00E470E8" w:rsidRPr="0082133D" w:rsidRDefault="00F7191D" w:rsidP="00F7191D">
      <w:pPr>
        <w:rPr>
          <w:rFonts w:ascii="Times New Roman" w:hAnsi="Times New Roman" w:cs="Times New Roman"/>
        </w:rPr>
      </w:pPr>
      <w:r w:rsidRPr="0082133D">
        <w:rPr>
          <w:rFonts w:ascii="Times New Roman" w:hAnsi="Times New Roman" w:cs="Times New Roman"/>
        </w:rPr>
        <w:t xml:space="preserve">Respondents should use this notional scenario to illustrate how their solutions could accelerate the acquisition, integration, and </w:t>
      </w:r>
      <w:r w:rsidR="00B03C5A">
        <w:rPr>
          <w:rFonts w:ascii="Times New Roman" w:hAnsi="Times New Roman" w:cs="Times New Roman"/>
        </w:rPr>
        <w:t>product support/</w:t>
      </w:r>
      <w:r w:rsidRPr="0082133D">
        <w:rPr>
          <w:rFonts w:ascii="Times New Roman" w:hAnsi="Times New Roman" w:cs="Times New Roman"/>
        </w:rPr>
        <w:t>sustainment of advanced connectivity capabilities for</w:t>
      </w:r>
      <w:r w:rsidR="00F77A7D" w:rsidRPr="0082133D">
        <w:rPr>
          <w:rFonts w:ascii="Times New Roman" w:hAnsi="Times New Roman" w:cs="Times New Roman"/>
        </w:rPr>
        <w:t xml:space="preserve"> USAF</w:t>
      </w:r>
      <w:r w:rsidRPr="0082133D">
        <w:rPr>
          <w:rFonts w:ascii="Times New Roman" w:hAnsi="Times New Roman" w:cs="Times New Roman"/>
        </w:rPr>
        <w:t xml:space="preserve"> mobility aircraft, supporting rapid global mobility and Joint Force operations.</w:t>
      </w:r>
    </w:p>
    <w:p w14:paraId="09D03BDD" w14:textId="77777777" w:rsidR="00A27810" w:rsidRPr="0082133D" w:rsidRDefault="00A27810" w:rsidP="00A27810">
      <w:pPr>
        <w:rPr>
          <w:rFonts w:ascii="Times New Roman" w:hAnsi="Times New Roman" w:cs="Times New Roman"/>
          <w:b/>
          <w:bCs/>
        </w:rPr>
      </w:pPr>
      <w:r w:rsidRPr="0082133D">
        <w:rPr>
          <w:rFonts w:ascii="Times New Roman" w:hAnsi="Times New Roman" w:cs="Times New Roman"/>
          <w:b/>
          <w:bCs/>
        </w:rPr>
        <w:t xml:space="preserve">Scenario </w:t>
      </w:r>
      <w:r w:rsidR="006E4B05" w:rsidRPr="0082133D">
        <w:rPr>
          <w:rFonts w:ascii="Times New Roman" w:hAnsi="Times New Roman" w:cs="Times New Roman"/>
          <w:b/>
          <w:bCs/>
        </w:rPr>
        <w:t xml:space="preserve">Acquisition Activity </w:t>
      </w:r>
      <w:r w:rsidRPr="0082133D">
        <w:rPr>
          <w:rFonts w:ascii="Times New Roman" w:hAnsi="Times New Roman" w:cs="Times New Roman"/>
          <w:b/>
          <w:bCs/>
        </w:rPr>
        <w:t>Phases:</w:t>
      </w:r>
    </w:p>
    <w:p w14:paraId="149555F8" w14:textId="77777777" w:rsidR="00A27810" w:rsidRPr="00E218E2" w:rsidRDefault="00A27810" w:rsidP="00A27810">
      <w:pPr>
        <w:rPr>
          <w:rFonts w:ascii="Times New Roman" w:hAnsi="Times New Roman" w:cs="Times New Roman"/>
          <w:u w:val="single"/>
        </w:rPr>
      </w:pPr>
      <w:r w:rsidRPr="00E218E2">
        <w:rPr>
          <w:rFonts w:ascii="Times New Roman" w:hAnsi="Times New Roman" w:cs="Times New Roman"/>
          <w:u w:val="single"/>
        </w:rPr>
        <w:t xml:space="preserve">Phase </w:t>
      </w:r>
      <w:r w:rsidR="004A4448">
        <w:rPr>
          <w:rFonts w:ascii="Times New Roman" w:hAnsi="Times New Roman" w:cs="Times New Roman"/>
          <w:u w:val="single"/>
        </w:rPr>
        <w:t>I</w:t>
      </w:r>
      <w:r w:rsidRPr="00E218E2">
        <w:rPr>
          <w:rFonts w:ascii="Times New Roman" w:hAnsi="Times New Roman" w:cs="Times New Roman"/>
          <w:u w:val="single"/>
        </w:rPr>
        <w:t>: Requirements Definition through Contract Award</w:t>
      </w:r>
    </w:p>
    <w:p w14:paraId="400FC5EA" w14:textId="77777777" w:rsidR="00794931" w:rsidRPr="00E218E2" w:rsidRDefault="00655D64" w:rsidP="00794931">
      <w:pPr>
        <w:rPr>
          <w:rFonts w:ascii="Times New Roman" w:hAnsi="Times New Roman" w:cs="Times New Roman"/>
        </w:rPr>
      </w:pPr>
      <w:r w:rsidRPr="0082133D">
        <w:rPr>
          <w:rFonts w:ascii="Times New Roman" w:hAnsi="Times New Roman" w:cs="Times New Roman"/>
        </w:rPr>
        <w:t>D</w:t>
      </w:r>
      <w:r w:rsidR="00794931" w:rsidRPr="0082133D">
        <w:rPr>
          <w:rFonts w:ascii="Times New Roman" w:hAnsi="Times New Roman" w:cs="Times New Roman"/>
        </w:rPr>
        <w:t xml:space="preserve">efine, analyze, and validate requirements for secure, interoperable connectivity solutions for </w:t>
      </w:r>
      <w:r w:rsidR="000A51DE">
        <w:rPr>
          <w:rFonts w:ascii="Times New Roman" w:hAnsi="Times New Roman" w:cs="Times New Roman"/>
        </w:rPr>
        <w:t>Department of the Air Force (</w:t>
      </w:r>
      <w:r w:rsidR="00827192">
        <w:rPr>
          <w:rFonts w:ascii="Times New Roman" w:hAnsi="Times New Roman" w:cs="Times New Roman"/>
        </w:rPr>
        <w:t>D</w:t>
      </w:r>
      <w:r w:rsidR="00827192" w:rsidRPr="0082133D">
        <w:rPr>
          <w:rFonts w:ascii="Times New Roman" w:hAnsi="Times New Roman" w:cs="Times New Roman"/>
        </w:rPr>
        <w:t>AF</w:t>
      </w:r>
      <w:r w:rsidR="000A51DE">
        <w:rPr>
          <w:rFonts w:ascii="Times New Roman" w:hAnsi="Times New Roman" w:cs="Times New Roman"/>
        </w:rPr>
        <w:t>)</w:t>
      </w:r>
      <w:r w:rsidR="00827192" w:rsidRPr="0082133D">
        <w:rPr>
          <w:rFonts w:ascii="Times New Roman" w:hAnsi="Times New Roman" w:cs="Times New Roman"/>
        </w:rPr>
        <w:t xml:space="preserve"> </w:t>
      </w:r>
      <w:r w:rsidR="00794931" w:rsidRPr="0082133D">
        <w:rPr>
          <w:rFonts w:ascii="Times New Roman" w:hAnsi="Times New Roman" w:cs="Times New Roman"/>
        </w:rPr>
        <w:t xml:space="preserve">mobility aircraft operating in contested environments. This phase focuses on </w:t>
      </w:r>
      <w:r w:rsidR="00372EAC">
        <w:rPr>
          <w:rFonts w:ascii="Times New Roman" w:hAnsi="Times New Roman" w:cs="Times New Roman"/>
        </w:rPr>
        <w:t>solidifying</w:t>
      </w:r>
      <w:r w:rsidR="00372EAC" w:rsidRPr="0082133D">
        <w:rPr>
          <w:rFonts w:ascii="Times New Roman" w:hAnsi="Times New Roman" w:cs="Times New Roman"/>
        </w:rPr>
        <w:t xml:space="preserve"> </w:t>
      </w:r>
      <w:r w:rsidR="00794931" w:rsidRPr="0082133D">
        <w:rPr>
          <w:rFonts w:ascii="Times New Roman" w:hAnsi="Times New Roman" w:cs="Times New Roman"/>
        </w:rPr>
        <w:t xml:space="preserve">operational </w:t>
      </w:r>
      <w:r w:rsidR="0081252E">
        <w:rPr>
          <w:rFonts w:ascii="Times New Roman" w:hAnsi="Times New Roman" w:cs="Times New Roman"/>
        </w:rPr>
        <w:t xml:space="preserve">problems and </w:t>
      </w:r>
      <w:r w:rsidR="00794931" w:rsidRPr="0082133D">
        <w:rPr>
          <w:rFonts w:ascii="Times New Roman" w:hAnsi="Times New Roman" w:cs="Times New Roman"/>
        </w:rPr>
        <w:t>needs, developing acquisition strategies, conducting market research, preparing solicitation documents, and evaluating proposals to select vendors capable of delivering advanced mission systems that support real-time information exchange.</w:t>
      </w:r>
    </w:p>
    <w:p w14:paraId="38286C0A" w14:textId="77777777" w:rsidR="00A27810" w:rsidRPr="00E218E2" w:rsidRDefault="00A27810" w:rsidP="00A27810">
      <w:pPr>
        <w:rPr>
          <w:rFonts w:ascii="Times New Roman" w:hAnsi="Times New Roman" w:cs="Times New Roman"/>
          <w:u w:val="single"/>
        </w:rPr>
      </w:pPr>
      <w:r w:rsidRPr="00E218E2">
        <w:rPr>
          <w:rFonts w:ascii="Times New Roman" w:hAnsi="Times New Roman" w:cs="Times New Roman"/>
          <w:u w:val="single"/>
        </w:rPr>
        <w:t xml:space="preserve">Phase </w:t>
      </w:r>
      <w:r w:rsidR="004A4448">
        <w:rPr>
          <w:rFonts w:ascii="Times New Roman" w:hAnsi="Times New Roman" w:cs="Times New Roman"/>
          <w:u w:val="single"/>
        </w:rPr>
        <w:t>II</w:t>
      </w:r>
      <w:r w:rsidRPr="00E218E2">
        <w:rPr>
          <w:rFonts w:ascii="Times New Roman" w:hAnsi="Times New Roman" w:cs="Times New Roman"/>
          <w:u w:val="single"/>
        </w:rPr>
        <w:t>: Procurement through Fielding</w:t>
      </w:r>
    </w:p>
    <w:p w14:paraId="01C580CC" w14:textId="77777777" w:rsidR="0044246D" w:rsidRPr="00E218E2" w:rsidRDefault="0044246D" w:rsidP="00A27810">
      <w:pPr>
        <w:rPr>
          <w:rFonts w:ascii="Times New Roman" w:hAnsi="Times New Roman" w:cs="Times New Roman"/>
        </w:rPr>
      </w:pPr>
      <w:r w:rsidRPr="0082133D">
        <w:rPr>
          <w:rFonts w:ascii="Times New Roman" w:hAnsi="Times New Roman" w:cs="Times New Roman"/>
        </w:rPr>
        <w:lastRenderedPageBreak/>
        <w:t>Execut</w:t>
      </w:r>
      <w:r w:rsidR="00372EAC">
        <w:rPr>
          <w:rFonts w:ascii="Times New Roman" w:hAnsi="Times New Roman" w:cs="Times New Roman"/>
        </w:rPr>
        <w:t>ing</w:t>
      </w:r>
      <w:r w:rsidRPr="0082133D">
        <w:rPr>
          <w:rFonts w:ascii="Times New Roman" w:hAnsi="Times New Roman" w:cs="Times New Roman"/>
        </w:rPr>
        <w:t xml:space="preserve"> contracts and manag</w:t>
      </w:r>
      <w:r w:rsidR="00372EAC">
        <w:rPr>
          <w:rFonts w:ascii="Times New Roman" w:hAnsi="Times New Roman" w:cs="Times New Roman"/>
        </w:rPr>
        <w:t xml:space="preserve">ing </w:t>
      </w:r>
      <w:r w:rsidRPr="0082133D">
        <w:rPr>
          <w:rFonts w:ascii="Times New Roman" w:hAnsi="Times New Roman" w:cs="Times New Roman"/>
        </w:rPr>
        <w:t>the development, integration, testing, and deployment</w:t>
      </w:r>
      <w:r w:rsidR="002D7C04">
        <w:rPr>
          <w:rFonts w:ascii="Times New Roman" w:hAnsi="Times New Roman" w:cs="Times New Roman"/>
        </w:rPr>
        <w:t xml:space="preserve"> and </w:t>
      </w:r>
      <w:r w:rsidR="00B03C5A">
        <w:rPr>
          <w:rFonts w:ascii="Times New Roman" w:hAnsi="Times New Roman" w:cs="Times New Roman"/>
        </w:rPr>
        <w:t xml:space="preserve">product </w:t>
      </w:r>
      <w:r w:rsidR="0020664C">
        <w:rPr>
          <w:rFonts w:ascii="Times New Roman" w:hAnsi="Times New Roman" w:cs="Times New Roman"/>
        </w:rPr>
        <w:t>support/</w:t>
      </w:r>
      <w:r w:rsidR="002D7C04">
        <w:rPr>
          <w:rFonts w:ascii="Times New Roman" w:hAnsi="Times New Roman" w:cs="Times New Roman"/>
        </w:rPr>
        <w:t>sustainment</w:t>
      </w:r>
      <w:r w:rsidRPr="0082133D">
        <w:rPr>
          <w:rFonts w:ascii="Times New Roman" w:hAnsi="Times New Roman" w:cs="Times New Roman"/>
        </w:rPr>
        <w:t xml:space="preserve"> of secure, interoperable connectivity solutions for USAF mobility aircraft. This </w:t>
      </w:r>
      <w:r w:rsidR="006F3886" w:rsidRPr="0082133D">
        <w:rPr>
          <w:rFonts w:ascii="Times New Roman" w:hAnsi="Times New Roman" w:cs="Times New Roman"/>
        </w:rPr>
        <w:t>phase</w:t>
      </w:r>
      <w:r w:rsidR="006F3886">
        <w:rPr>
          <w:rFonts w:ascii="Times New Roman" w:hAnsi="Times New Roman" w:cs="Times New Roman"/>
        </w:rPr>
        <w:t xml:space="preserve"> </w:t>
      </w:r>
      <w:r w:rsidR="006F3886" w:rsidRPr="0082133D">
        <w:rPr>
          <w:rFonts w:ascii="Times New Roman" w:hAnsi="Times New Roman" w:cs="Times New Roman"/>
        </w:rPr>
        <w:t>focuses</w:t>
      </w:r>
      <w:r w:rsidRPr="0082133D">
        <w:rPr>
          <w:rFonts w:ascii="Times New Roman" w:hAnsi="Times New Roman" w:cs="Times New Roman"/>
        </w:rPr>
        <w:t xml:space="preserve"> on </w:t>
      </w:r>
      <w:r w:rsidR="008018AE">
        <w:rPr>
          <w:rFonts w:ascii="Times New Roman" w:hAnsi="Times New Roman" w:cs="Times New Roman"/>
        </w:rPr>
        <w:t>developing capability to make sure that s</w:t>
      </w:r>
      <w:r w:rsidRPr="0082133D">
        <w:rPr>
          <w:rFonts w:ascii="Times New Roman" w:hAnsi="Times New Roman" w:cs="Times New Roman"/>
        </w:rPr>
        <w:t>elected mission systems are delivered on schedule, integrated with legacy and new platforms, validated through rigorous testing in simulated contested environments, and fielded with appropriate training and support for</w:t>
      </w:r>
      <w:r w:rsidR="002A76C7">
        <w:rPr>
          <w:rFonts w:ascii="Times New Roman" w:hAnsi="Times New Roman" w:cs="Times New Roman"/>
        </w:rPr>
        <w:t xml:space="preserve"> use by</w:t>
      </w:r>
      <w:r w:rsidRPr="0082133D">
        <w:rPr>
          <w:rFonts w:ascii="Times New Roman" w:hAnsi="Times New Roman" w:cs="Times New Roman"/>
        </w:rPr>
        <w:t xml:space="preserve"> </w:t>
      </w:r>
      <w:r w:rsidR="001A2EB6">
        <w:rPr>
          <w:rFonts w:ascii="Times New Roman" w:hAnsi="Times New Roman" w:cs="Times New Roman"/>
        </w:rPr>
        <w:t>military</w:t>
      </w:r>
      <w:r w:rsidRPr="0082133D">
        <w:rPr>
          <w:rFonts w:ascii="Times New Roman" w:hAnsi="Times New Roman" w:cs="Times New Roman"/>
        </w:rPr>
        <w:t xml:space="preserve"> personnel.</w:t>
      </w:r>
    </w:p>
    <w:p w14:paraId="10EAB853" w14:textId="77777777" w:rsidR="00A27810" w:rsidRPr="00E218E2" w:rsidRDefault="00A27810" w:rsidP="00A27810">
      <w:pPr>
        <w:rPr>
          <w:rFonts w:ascii="Times New Roman" w:hAnsi="Times New Roman" w:cs="Times New Roman"/>
          <w:u w:val="single"/>
        </w:rPr>
      </w:pPr>
      <w:r w:rsidRPr="00E218E2">
        <w:rPr>
          <w:rFonts w:ascii="Times New Roman" w:hAnsi="Times New Roman" w:cs="Times New Roman"/>
          <w:u w:val="single"/>
        </w:rPr>
        <w:t xml:space="preserve">Phase </w:t>
      </w:r>
      <w:r w:rsidR="004A4448">
        <w:rPr>
          <w:rFonts w:ascii="Times New Roman" w:hAnsi="Times New Roman" w:cs="Times New Roman"/>
          <w:u w:val="single"/>
        </w:rPr>
        <w:t>III</w:t>
      </w:r>
      <w:r w:rsidRPr="00E218E2">
        <w:rPr>
          <w:rFonts w:ascii="Times New Roman" w:hAnsi="Times New Roman" w:cs="Times New Roman"/>
          <w:u w:val="single"/>
        </w:rPr>
        <w:t xml:space="preserve">: </w:t>
      </w:r>
      <w:r w:rsidR="00B03C5A">
        <w:rPr>
          <w:rFonts w:ascii="Times New Roman" w:hAnsi="Times New Roman" w:cs="Times New Roman"/>
          <w:u w:val="single"/>
        </w:rPr>
        <w:t xml:space="preserve">Product </w:t>
      </w:r>
      <w:r w:rsidR="00BA67BA">
        <w:rPr>
          <w:rFonts w:ascii="Times New Roman" w:hAnsi="Times New Roman" w:cs="Times New Roman"/>
          <w:u w:val="single"/>
        </w:rPr>
        <w:t>Support/</w:t>
      </w:r>
      <w:r w:rsidRPr="00E218E2">
        <w:rPr>
          <w:rFonts w:ascii="Times New Roman" w:hAnsi="Times New Roman" w:cs="Times New Roman"/>
          <w:u w:val="single"/>
        </w:rPr>
        <w:t>Sustainment</w:t>
      </w:r>
    </w:p>
    <w:p w14:paraId="17AE140F" w14:textId="66BA416F" w:rsidR="001E6848" w:rsidRPr="00E218E2" w:rsidRDefault="00CB561C" w:rsidP="00A27810">
      <w:pPr>
        <w:rPr>
          <w:rFonts w:ascii="Times New Roman" w:hAnsi="Times New Roman" w:cs="Times New Roman"/>
        </w:rPr>
      </w:pPr>
      <w:r w:rsidRPr="0082133D">
        <w:rPr>
          <w:rFonts w:ascii="Times New Roman" w:hAnsi="Times New Roman" w:cs="Times New Roman"/>
        </w:rPr>
        <w:t xml:space="preserve">Support, maintain, and continuously improve connectivity capabilities across the mobility fleet, ensuring long-term operational </w:t>
      </w:r>
      <w:r w:rsidR="00C839A3">
        <w:rPr>
          <w:rFonts w:ascii="Times New Roman" w:hAnsi="Times New Roman" w:cs="Times New Roman"/>
        </w:rPr>
        <w:t>availability</w:t>
      </w:r>
      <w:r w:rsidR="00F63D2D">
        <w:rPr>
          <w:rFonts w:ascii="Times New Roman" w:hAnsi="Times New Roman" w:cs="Times New Roman"/>
        </w:rPr>
        <w:t xml:space="preserve"> and</w:t>
      </w:r>
      <w:r w:rsidR="00C839A3">
        <w:rPr>
          <w:rFonts w:ascii="Times New Roman" w:hAnsi="Times New Roman" w:cs="Times New Roman"/>
        </w:rPr>
        <w:t xml:space="preserve"> </w:t>
      </w:r>
      <w:r w:rsidRPr="0082133D">
        <w:rPr>
          <w:rFonts w:ascii="Times New Roman" w:hAnsi="Times New Roman" w:cs="Times New Roman"/>
        </w:rPr>
        <w:t>effectiveness in contested environments. This phase focuses on monitoring system performance, collecting operational feedback, conducting predictive maintenance, managing cybersecurity, and planning for future upgrades and technology refreshes.</w:t>
      </w:r>
      <w:r w:rsidR="00FE4B1F" w:rsidRPr="004D77DF">
        <w:rPr>
          <w:rFonts w:ascii="Times New Roman" w:hAnsi="Times New Roman" w:cs="Times New Roman"/>
        </w:rPr>
        <w:t xml:space="preserve"> </w:t>
      </w:r>
      <w:r w:rsidR="008C3661" w:rsidRPr="004D77DF">
        <w:rPr>
          <w:rFonts w:ascii="Times New Roman" w:hAnsi="Times New Roman" w:cs="Times New Roman"/>
        </w:rPr>
        <w:t>For software-intensive capabilities, su</w:t>
      </w:r>
      <w:r w:rsidR="008C3661">
        <w:rPr>
          <w:rFonts w:ascii="Times New Roman" w:hAnsi="Times New Roman" w:cs="Times New Roman"/>
        </w:rPr>
        <w:t>pport</w:t>
      </w:r>
      <w:r w:rsidR="008C3661" w:rsidRPr="004D77DF">
        <w:rPr>
          <w:rFonts w:ascii="Times New Roman" w:hAnsi="Times New Roman" w:cs="Times New Roman"/>
        </w:rPr>
        <w:t xml:space="preserve"> will use agile </w:t>
      </w:r>
      <w:proofErr w:type="spellStart"/>
      <w:r w:rsidR="008C3661" w:rsidRPr="004D77DF">
        <w:rPr>
          <w:rFonts w:ascii="Times New Roman" w:hAnsi="Times New Roman" w:cs="Times New Roman"/>
        </w:rPr>
        <w:t>DevSecOps</w:t>
      </w:r>
      <w:proofErr w:type="spellEnd"/>
      <w:r w:rsidR="008C3661" w:rsidRPr="004D77DF">
        <w:rPr>
          <w:rFonts w:ascii="Times New Roman" w:hAnsi="Times New Roman" w:cs="Times New Roman"/>
        </w:rPr>
        <w:t xml:space="preserve"> with short iterations, CI/CD, telemetry, and regular user feedback, supported by a digital thread and MBSE artifacts, to validate changes, maintain RMF compliance, and monitor and retrain AI models so performance, interoperability, and cyber resilience are preserved.</w:t>
      </w:r>
    </w:p>
    <w:p w14:paraId="0C444E02" w14:textId="77777777" w:rsidR="00A27810" w:rsidRPr="00D27913" w:rsidRDefault="00A27810" w:rsidP="00A27810">
      <w:pPr>
        <w:rPr>
          <w:rFonts w:ascii="Times New Roman" w:hAnsi="Times New Roman" w:cs="Times New Roman"/>
          <w:b/>
          <w:bCs/>
        </w:rPr>
      </w:pPr>
      <w:r w:rsidRPr="00D27913">
        <w:rPr>
          <w:rFonts w:ascii="Times New Roman" w:hAnsi="Times New Roman" w:cs="Times New Roman"/>
          <w:b/>
          <w:bCs/>
        </w:rPr>
        <w:t>Instructions for Respondents:</w:t>
      </w:r>
    </w:p>
    <w:p w14:paraId="33714BF0" w14:textId="77777777" w:rsidR="00D27913" w:rsidRPr="00055EA8" w:rsidRDefault="00A27810" w:rsidP="00A27810">
      <w:pPr>
        <w:rPr>
          <w:rFonts w:ascii="Times New Roman" w:hAnsi="Times New Roman" w:cs="Times New Roman"/>
        </w:rPr>
      </w:pPr>
      <w:r w:rsidRPr="00E218E2">
        <w:rPr>
          <w:rFonts w:ascii="Times New Roman" w:hAnsi="Times New Roman" w:cs="Times New Roman"/>
        </w:rPr>
        <w:t xml:space="preserve">Please describe how your AI tool or solution could support the objectives and activities outlined in each </w:t>
      </w:r>
      <w:r w:rsidRPr="00055EA8">
        <w:rPr>
          <w:rFonts w:ascii="Times New Roman" w:hAnsi="Times New Roman" w:cs="Times New Roman"/>
        </w:rPr>
        <w:t>notional phase. Responses should be illustrative and focused on demonstrating relevant capabilities, not on proposing specific solutions for an active acquisition.</w:t>
      </w:r>
      <w:r w:rsidR="00775868" w:rsidRPr="00055EA8">
        <w:rPr>
          <w:rFonts w:ascii="Times New Roman" w:hAnsi="Times New Roman" w:cs="Times New Roman"/>
        </w:rPr>
        <w:t xml:space="preserve"> Concise responses are </w:t>
      </w:r>
      <w:r w:rsidR="00AF764D" w:rsidRPr="00055EA8">
        <w:rPr>
          <w:rFonts w:ascii="Times New Roman" w:hAnsi="Times New Roman" w:cs="Times New Roman"/>
        </w:rPr>
        <w:t>acceptable,</w:t>
      </w:r>
      <w:r w:rsidR="00775868" w:rsidRPr="00055EA8">
        <w:rPr>
          <w:rFonts w:ascii="Times New Roman" w:hAnsi="Times New Roman" w:cs="Times New Roman"/>
        </w:rPr>
        <w:t xml:space="preserve"> and vendors do not need to provide exhaustive documentation.</w:t>
      </w:r>
      <w:r w:rsidR="00AF764D" w:rsidRPr="00055EA8">
        <w:rPr>
          <w:rFonts w:ascii="Times New Roman" w:hAnsi="Times New Roman" w:cs="Times New Roman"/>
        </w:rPr>
        <w:t xml:space="preserve"> Responses do not require proprietary or sensitive information.</w:t>
      </w:r>
      <w:r w:rsidR="00C13094" w:rsidRPr="00055EA8">
        <w:rPr>
          <w:rFonts w:ascii="Times New Roman" w:hAnsi="Times New Roman" w:cs="Times New Roman"/>
        </w:rPr>
        <w:t xml:space="preserve"> </w:t>
      </w:r>
    </w:p>
    <w:p w14:paraId="1C7B0C48" w14:textId="77777777" w:rsidR="00A27810" w:rsidRPr="007C0B0E" w:rsidRDefault="00A27810" w:rsidP="00A27810">
      <w:pPr>
        <w:rPr>
          <w:rFonts w:ascii="Times New Roman" w:hAnsi="Times New Roman" w:cs="Times New Roman"/>
          <w:b/>
          <w:bCs/>
        </w:rPr>
      </w:pPr>
      <w:r w:rsidRPr="00055EA8">
        <w:rPr>
          <w:rFonts w:ascii="Times New Roman" w:hAnsi="Times New Roman" w:cs="Times New Roman"/>
          <w:b/>
          <w:bCs/>
        </w:rPr>
        <w:t>Disclaimer:</w:t>
      </w:r>
    </w:p>
    <w:p w14:paraId="3792F4AF" w14:textId="77777777" w:rsidR="00132C6D" w:rsidRPr="00BC3517" w:rsidRDefault="00132C6D" w:rsidP="00132C6D">
      <w:pPr>
        <w:rPr>
          <w:rFonts w:ascii="Arial" w:hAnsi="Arial" w:cs="Arial"/>
          <w:b/>
          <w:bCs/>
          <w:caps/>
          <w:color w:val="5F636A"/>
          <w:sz w:val="21"/>
          <w:szCs w:val="21"/>
          <w:shd w:val="clear" w:color="auto" w:fill="FFFFFF"/>
        </w:rPr>
      </w:pPr>
      <w:r w:rsidRPr="00132C6D">
        <w:rPr>
          <w:rFonts w:ascii="Times New Roman" w:hAnsi="Times New Roman" w:cs="Times New Roman"/>
          <w:b/>
          <w:bCs/>
          <w:caps/>
        </w:rPr>
        <w:t>THIS IS A REQUEST FOR INFORMATION (RFI) ONLY</w:t>
      </w:r>
      <w:r w:rsidRPr="00132C6D">
        <w:rPr>
          <w:rFonts w:ascii="Times New Roman" w:hAnsi="Times New Roman" w:cs="Times New Roman"/>
          <w:caps/>
        </w:rPr>
        <w:t> to identify Gen</w:t>
      </w:r>
      <w:r w:rsidR="005F3709">
        <w:rPr>
          <w:rFonts w:ascii="Times New Roman" w:hAnsi="Times New Roman" w:cs="Times New Roman"/>
          <w:caps/>
        </w:rPr>
        <w:t>ERATIVE</w:t>
      </w:r>
      <w:r w:rsidRPr="00132C6D">
        <w:rPr>
          <w:rFonts w:ascii="Times New Roman" w:hAnsi="Times New Roman" w:cs="Times New Roman"/>
          <w:caps/>
        </w:rPr>
        <w:t xml:space="preserve"> AI capabilities to accelerate PEO Mobility Acquisition activities and increase Acquisition Workforce efficiency in a deliberate and secure manner by leveraging advancements in AI.  The information provided in the RFI is subject to change and is not binding on the Government. The Air Force has not made a commitment to procure any of the items discussed, and release of this RFI should not be construed as such a commitment or as authorization to incur cost for which reimbursement would be required or sought. All submissions become Government property.</w:t>
      </w:r>
      <w:r w:rsidR="00B72E45" w:rsidRPr="3C76B96C">
        <w:rPr>
          <w:rFonts w:ascii="Times New Roman" w:hAnsi="Times New Roman" w:cs="Times New Roman"/>
          <w:caps/>
        </w:rPr>
        <w:t xml:space="preserve"> By responding, the respondent consents to the review of their information by Government, FFRDC, and Advisory &amp; Assistance Services (A&amp;AS) contractor personnel.</w:t>
      </w:r>
      <w:r w:rsidR="00BC3517">
        <w:rPr>
          <w:rFonts w:ascii="Arial" w:hAnsi="Arial" w:cs="Arial"/>
          <w:b/>
          <w:bCs/>
          <w:caps/>
          <w:color w:val="5F636A"/>
          <w:sz w:val="21"/>
          <w:szCs w:val="21"/>
          <w:shd w:val="clear" w:color="auto" w:fill="FFFFFF"/>
        </w:rPr>
        <w:t xml:space="preserve"> </w:t>
      </w:r>
      <w:r w:rsidRPr="004C5C9D">
        <w:rPr>
          <w:rFonts w:ascii="Times New Roman" w:hAnsi="Times New Roman" w:cs="Times New Roman"/>
          <w:b/>
          <w:bCs/>
          <w:caps/>
        </w:rPr>
        <w:t>PEO Mobility may use AI automation to periodically monitor vendor-provided documentation and URLs for updates, changes, or new capabilities.</w:t>
      </w:r>
      <w:r w:rsidRPr="004C5C9D">
        <w:rPr>
          <w:caps/>
        </w:rPr>
        <w:t xml:space="preserve"> </w:t>
      </w:r>
    </w:p>
    <w:p w14:paraId="1BC19ED7" w14:textId="77777777" w:rsidR="00132C6D" w:rsidRPr="004C5C9D" w:rsidRDefault="00132C6D" w:rsidP="443BF8BB">
      <w:pPr>
        <w:rPr>
          <w:rFonts w:ascii="Times New Roman" w:hAnsi="Times New Roman" w:cs="Times New Roman"/>
        </w:rPr>
      </w:pPr>
      <w:r w:rsidRPr="443BF8BB">
        <w:rPr>
          <w:rFonts w:ascii="Times New Roman" w:hAnsi="Times New Roman" w:cs="Times New Roman"/>
        </w:rPr>
        <w:lastRenderedPageBreak/>
        <w:t xml:space="preserve">THE GOVERNMENT MAY, AT ITS SOLE DISCRETION, POST AND/OR DISSEMINATE INFORMATION SUBMITTED IN RESPONSE TO THIS RFI IN A PUBLIC FORUM.  </w:t>
      </w:r>
      <w:r w:rsidRPr="00055EA8">
        <w:rPr>
          <w:rFonts w:ascii="Times New Roman" w:hAnsi="Times New Roman" w:cs="Times New Roman"/>
        </w:rPr>
        <w:t>THEREFORE, PROPRIETARY INFORMATION AND/OR TRADE SECRETS SHALL NOT BE INCLUDED IN RESPONSES.</w:t>
      </w:r>
      <w:r w:rsidRPr="443BF8BB">
        <w:rPr>
          <w:rFonts w:ascii="Times New Roman" w:hAnsi="Times New Roman" w:cs="Times New Roman"/>
        </w:rPr>
        <w:t xml:space="preserve"> </w:t>
      </w:r>
    </w:p>
    <w:p w14:paraId="6DF75999" w14:textId="77777777" w:rsidR="00A77A49" w:rsidRDefault="00A77A49">
      <w:pPr>
        <w:rPr>
          <w:rFonts w:ascii="Times New Roman" w:hAnsi="Times New Roman" w:cs="Times New Roman"/>
          <w:highlight w:val="green"/>
        </w:rPr>
      </w:pPr>
      <w:r>
        <w:rPr>
          <w:rFonts w:ascii="Times New Roman" w:hAnsi="Times New Roman" w:cs="Times New Roman"/>
          <w:highlight w:val="green"/>
        </w:rPr>
        <w:br w:type="page"/>
      </w:r>
    </w:p>
    <w:p w14:paraId="567B3D80" w14:textId="23E646B7" w:rsidR="00176569" w:rsidRDefault="00982E1A" w:rsidP="00176569">
      <w:pPr>
        <w:jc w:val="center"/>
        <w:rPr>
          <w:rFonts w:ascii="Times New Roman" w:hAnsi="Times New Roman" w:cs="Times New Roman"/>
        </w:rPr>
      </w:pPr>
      <w:r w:rsidRPr="00355B94">
        <w:rPr>
          <w:rFonts w:ascii="Times New Roman" w:hAnsi="Times New Roman" w:cs="Times New Roman"/>
        </w:rPr>
        <w:lastRenderedPageBreak/>
        <w:t>PEO Mobility RFI Response Form</w:t>
      </w:r>
    </w:p>
    <w:p w14:paraId="14A9A485" w14:textId="58A371A8" w:rsidR="00080546" w:rsidRPr="00271DCD" w:rsidRDefault="00080546" w:rsidP="00176569">
      <w:pPr>
        <w:jc w:val="center"/>
        <w:rPr>
          <w:rFonts w:ascii="Times New Roman" w:hAnsi="Times New Roman" w:cs="Times New Roman"/>
        </w:rPr>
      </w:pPr>
      <w:r w:rsidRPr="008D2093">
        <w:rPr>
          <w:rFonts w:ascii="Times New Roman" w:hAnsi="Times New Roman" w:cs="Times New Roman"/>
          <w:highlight w:val="cyan"/>
        </w:rPr>
        <w:t xml:space="preserve">(Word Version </w:t>
      </w:r>
      <w:r w:rsidR="001118EF">
        <w:rPr>
          <w:rFonts w:ascii="Times New Roman" w:hAnsi="Times New Roman" w:cs="Times New Roman"/>
          <w:highlight w:val="cyan"/>
        </w:rPr>
        <w:t xml:space="preserve">Below </w:t>
      </w:r>
      <w:r w:rsidR="001118EF" w:rsidRPr="008D2093">
        <w:rPr>
          <w:rFonts w:ascii="Times New Roman" w:hAnsi="Times New Roman" w:cs="Times New Roman"/>
          <w:highlight w:val="cyan"/>
        </w:rPr>
        <w:t>for Easier Team Editing – Final Version is an Excel Attachment)</w:t>
      </w:r>
    </w:p>
    <w:p w14:paraId="22D7DE3D" w14:textId="77777777" w:rsidR="007D50EC" w:rsidRDefault="007D50EC" w:rsidP="007D50EC">
      <w:pPr>
        <w:rPr>
          <w:rFonts w:ascii="Times New Roman" w:hAnsi="Times New Roman" w:cs="Times New Roman"/>
          <w:b/>
          <w:bCs/>
        </w:rPr>
      </w:pPr>
    </w:p>
    <w:p w14:paraId="4E75A114" w14:textId="77777777" w:rsidR="007D50EC" w:rsidRPr="003A21F9" w:rsidRDefault="007D50EC" w:rsidP="007D50EC">
      <w:pPr>
        <w:rPr>
          <w:rFonts w:ascii="Times New Roman" w:hAnsi="Times New Roman" w:cs="Times New Roman"/>
          <w:b/>
          <w:bCs/>
        </w:rPr>
      </w:pPr>
      <w:r>
        <w:rPr>
          <w:rFonts w:ascii="Times New Roman" w:hAnsi="Times New Roman" w:cs="Times New Roman"/>
          <w:b/>
          <w:bCs/>
        </w:rPr>
        <w:t xml:space="preserve">RFI Submission </w:t>
      </w:r>
      <w:r w:rsidRPr="003A21F9">
        <w:rPr>
          <w:rFonts w:ascii="Times New Roman" w:hAnsi="Times New Roman" w:cs="Times New Roman"/>
          <w:b/>
          <w:bCs/>
        </w:rPr>
        <w:t>Instructions:</w:t>
      </w:r>
    </w:p>
    <w:p w14:paraId="51B7B9B7" w14:textId="74A292D1" w:rsidR="008666CF" w:rsidRDefault="008666CF" w:rsidP="007D50EC">
      <w:pPr>
        <w:pStyle w:val="ListParagraph"/>
        <w:numPr>
          <w:ilvl w:val="0"/>
          <w:numId w:val="10"/>
        </w:numPr>
        <w:rPr>
          <w:rFonts w:ascii="Times New Roman" w:hAnsi="Times New Roman" w:cs="Times New Roman"/>
        </w:rPr>
      </w:pPr>
      <w:r>
        <w:rPr>
          <w:rFonts w:ascii="Times New Roman" w:hAnsi="Times New Roman" w:cs="Times New Roman"/>
        </w:rPr>
        <w:t xml:space="preserve">Respond to </w:t>
      </w:r>
      <w:r w:rsidR="00EC519C">
        <w:rPr>
          <w:rFonts w:ascii="Times New Roman" w:hAnsi="Times New Roman" w:cs="Times New Roman"/>
        </w:rPr>
        <w:t xml:space="preserve">one or all </w:t>
      </w:r>
      <w:r w:rsidR="003B3B09">
        <w:rPr>
          <w:rFonts w:ascii="Times New Roman" w:hAnsi="Times New Roman" w:cs="Times New Roman"/>
        </w:rPr>
        <w:t>phases</w:t>
      </w:r>
      <w:r w:rsidR="00BA0D44">
        <w:rPr>
          <w:rFonts w:ascii="Times New Roman" w:hAnsi="Times New Roman" w:cs="Times New Roman"/>
        </w:rPr>
        <w:t xml:space="preserve"> that apply to</w:t>
      </w:r>
      <w:r w:rsidR="005B67F3">
        <w:rPr>
          <w:rFonts w:ascii="Times New Roman" w:hAnsi="Times New Roman" w:cs="Times New Roman"/>
        </w:rPr>
        <w:t xml:space="preserve"> your tool/solution in</w:t>
      </w:r>
      <w:r w:rsidR="00F7434C">
        <w:rPr>
          <w:rFonts w:ascii="Times New Roman" w:hAnsi="Times New Roman" w:cs="Times New Roman"/>
        </w:rPr>
        <w:t xml:space="preserve"> Section 2.</w:t>
      </w:r>
    </w:p>
    <w:p w14:paraId="11B14AB8" w14:textId="7EE92830" w:rsidR="007D50EC" w:rsidRPr="00E218E2" w:rsidRDefault="007D50EC" w:rsidP="007D50EC">
      <w:pPr>
        <w:pStyle w:val="ListParagraph"/>
        <w:numPr>
          <w:ilvl w:val="0"/>
          <w:numId w:val="10"/>
        </w:numPr>
        <w:rPr>
          <w:rFonts w:ascii="Times New Roman" w:hAnsi="Times New Roman" w:cs="Times New Roman"/>
        </w:rPr>
      </w:pPr>
      <w:r w:rsidRPr="00E218E2">
        <w:rPr>
          <w:rFonts w:ascii="Times New Roman" w:hAnsi="Times New Roman" w:cs="Times New Roman"/>
        </w:rPr>
        <w:t>Please keep each response concise (max 2</w:t>
      </w:r>
      <w:r w:rsidR="00821292">
        <w:rPr>
          <w:rFonts w:ascii="Times New Roman" w:hAnsi="Times New Roman" w:cs="Times New Roman"/>
        </w:rPr>
        <w:t>000 characters</w:t>
      </w:r>
      <w:r w:rsidRPr="00E218E2">
        <w:rPr>
          <w:rFonts w:ascii="Times New Roman" w:hAnsi="Times New Roman" w:cs="Times New Roman"/>
        </w:rPr>
        <w:t xml:space="preserve"> per field).</w:t>
      </w:r>
    </w:p>
    <w:p w14:paraId="598C2F23" w14:textId="77777777" w:rsidR="007D50EC" w:rsidRPr="00E218E2" w:rsidRDefault="007D50EC" w:rsidP="007D50EC">
      <w:pPr>
        <w:pStyle w:val="ListParagraph"/>
        <w:numPr>
          <w:ilvl w:val="0"/>
          <w:numId w:val="10"/>
        </w:numPr>
        <w:rPr>
          <w:rFonts w:ascii="Times New Roman" w:hAnsi="Times New Roman" w:cs="Times New Roman"/>
        </w:rPr>
      </w:pPr>
      <w:r w:rsidRPr="00E218E2">
        <w:rPr>
          <w:rFonts w:ascii="Times New Roman" w:hAnsi="Times New Roman" w:cs="Times New Roman"/>
        </w:rPr>
        <w:t>Use dropdowns and checkboxes where provided.</w:t>
      </w:r>
    </w:p>
    <w:p w14:paraId="71F937B1" w14:textId="77777777" w:rsidR="007D50EC" w:rsidRPr="00E218E2" w:rsidRDefault="007D50EC" w:rsidP="007D50EC">
      <w:pPr>
        <w:pStyle w:val="ListParagraph"/>
        <w:numPr>
          <w:ilvl w:val="0"/>
          <w:numId w:val="10"/>
        </w:numPr>
        <w:rPr>
          <w:rFonts w:ascii="Times New Roman" w:hAnsi="Times New Roman" w:cs="Times New Roman"/>
        </w:rPr>
      </w:pPr>
      <w:r w:rsidRPr="00E218E2">
        <w:rPr>
          <w:rFonts w:ascii="Times New Roman" w:hAnsi="Times New Roman" w:cs="Times New Roman"/>
        </w:rPr>
        <w:t>Attach supporting documents as needed.</w:t>
      </w:r>
    </w:p>
    <w:p w14:paraId="00DA6350" w14:textId="1396E30D" w:rsidR="00F87D8E" w:rsidRPr="007D50EC" w:rsidRDefault="007D50EC" w:rsidP="007D50EC">
      <w:pPr>
        <w:pStyle w:val="ListParagraph"/>
        <w:numPr>
          <w:ilvl w:val="0"/>
          <w:numId w:val="10"/>
        </w:numPr>
        <w:rPr>
          <w:rFonts w:ascii="Times New Roman" w:hAnsi="Times New Roman" w:cs="Times New Roman"/>
        </w:rPr>
      </w:pPr>
      <w:r w:rsidRPr="00E218E2">
        <w:rPr>
          <w:rFonts w:ascii="Times New Roman" w:hAnsi="Times New Roman" w:cs="Times New Roman"/>
        </w:rPr>
        <w:t xml:space="preserve">Submit completed form by </w:t>
      </w:r>
      <w:r w:rsidR="00C6540A">
        <w:rPr>
          <w:rFonts w:ascii="Times New Roman" w:hAnsi="Times New Roman" w:cs="Times New Roman"/>
        </w:rPr>
        <w:t>20 March</w:t>
      </w:r>
      <w:r w:rsidR="00EB3563">
        <w:rPr>
          <w:rFonts w:ascii="Times New Roman" w:hAnsi="Times New Roman" w:cs="Times New Roman"/>
        </w:rPr>
        <w:t xml:space="preserve"> 2026.</w:t>
      </w:r>
      <w:r w:rsidR="00982E1A" w:rsidRPr="007D50EC">
        <w:rPr>
          <w:rFonts w:ascii="Times New Roman" w:hAnsi="Times New Roman" w:cs="Times New Roman"/>
          <w:b/>
          <w:bCs/>
        </w:rPr>
        <w:t xml:space="preserve"> </w:t>
      </w:r>
    </w:p>
    <w:p w14:paraId="552097A7" w14:textId="77777777" w:rsidR="007D50EC" w:rsidRDefault="007D50EC" w:rsidP="00982E1A">
      <w:pPr>
        <w:rPr>
          <w:rFonts w:ascii="Times New Roman" w:hAnsi="Times New Roman" w:cs="Times New Roman"/>
          <w:b/>
          <w:bCs/>
        </w:rPr>
      </w:pPr>
    </w:p>
    <w:p w14:paraId="5E66C639" w14:textId="0D95032F" w:rsidR="00982E1A" w:rsidRPr="0082133D" w:rsidRDefault="00982E1A" w:rsidP="00982E1A">
      <w:pPr>
        <w:rPr>
          <w:rFonts w:ascii="Times New Roman" w:hAnsi="Times New Roman" w:cs="Times New Roman"/>
          <w:b/>
          <w:bCs/>
        </w:rPr>
      </w:pPr>
      <w:r w:rsidRPr="0082133D">
        <w:rPr>
          <w:rFonts w:ascii="Times New Roman" w:hAnsi="Times New Roman" w:cs="Times New Roman"/>
          <w:b/>
          <w:bCs/>
        </w:rPr>
        <w:t>Section 1: Vendor Information</w:t>
      </w:r>
      <w:r w:rsidR="00591EC8">
        <w:rPr>
          <w:rFonts w:ascii="Times New Roman" w:hAnsi="Times New Roman" w:cs="Times New Roman"/>
          <w:b/>
          <w:bCs/>
        </w:rPr>
        <w:t xml:space="preserve"> (Required)</w:t>
      </w:r>
    </w:p>
    <w:p w14:paraId="27CF54DF" w14:textId="77777777" w:rsidR="00982E1A" w:rsidRPr="00E218E2" w:rsidRDefault="00982E1A" w:rsidP="00982E1A">
      <w:pPr>
        <w:rPr>
          <w:rFonts w:ascii="Times New Roman" w:hAnsi="Times New Roman" w:cs="Times New Roman"/>
        </w:rPr>
      </w:pPr>
      <w:r w:rsidRPr="00E218E2">
        <w:rPr>
          <w:rFonts w:ascii="Times New Roman" w:hAnsi="Times New Roman" w:cs="Times New Roman"/>
        </w:rPr>
        <w:t>Company Name: ___________________________</w:t>
      </w:r>
    </w:p>
    <w:p w14:paraId="57F7B285" w14:textId="77777777" w:rsidR="00982E1A" w:rsidRDefault="00BF67A8" w:rsidP="00982E1A">
      <w:pPr>
        <w:rPr>
          <w:rFonts w:ascii="Times New Roman" w:hAnsi="Times New Roman" w:cs="Times New Roman"/>
        </w:rPr>
      </w:pPr>
      <w:r>
        <w:rPr>
          <w:rFonts w:ascii="Times New Roman" w:hAnsi="Times New Roman" w:cs="Times New Roman"/>
        </w:rPr>
        <w:t xml:space="preserve">Company </w:t>
      </w:r>
      <w:r w:rsidR="00982E1A" w:rsidRPr="00E218E2">
        <w:rPr>
          <w:rFonts w:ascii="Times New Roman" w:hAnsi="Times New Roman" w:cs="Times New Roman"/>
        </w:rPr>
        <w:t>Website Address: _________________________</w:t>
      </w:r>
    </w:p>
    <w:p w14:paraId="54888B68" w14:textId="77777777" w:rsidR="00982E1A" w:rsidRPr="00E218E2" w:rsidRDefault="00982E1A" w:rsidP="00982E1A">
      <w:pPr>
        <w:rPr>
          <w:rFonts w:ascii="Times New Roman" w:hAnsi="Times New Roman" w:cs="Times New Roman"/>
        </w:rPr>
      </w:pPr>
      <w:r w:rsidRPr="00E218E2">
        <w:rPr>
          <w:rFonts w:ascii="Times New Roman" w:hAnsi="Times New Roman" w:cs="Times New Roman"/>
        </w:rPr>
        <w:t>Point of Contact Name: _____________________</w:t>
      </w:r>
    </w:p>
    <w:p w14:paraId="1558EEA0" w14:textId="77777777" w:rsidR="00982E1A" w:rsidRPr="00E218E2" w:rsidRDefault="00982E1A" w:rsidP="00982E1A">
      <w:pPr>
        <w:rPr>
          <w:rFonts w:ascii="Times New Roman" w:hAnsi="Times New Roman" w:cs="Times New Roman"/>
        </w:rPr>
      </w:pPr>
      <w:r w:rsidRPr="00E218E2">
        <w:rPr>
          <w:rFonts w:ascii="Times New Roman" w:hAnsi="Times New Roman" w:cs="Times New Roman"/>
        </w:rPr>
        <w:t>Point of Contact Email: _____________________</w:t>
      </w:r>
    </w:p>
    <w:p w14:paraId="17BA8316" w14:textId="6C58B0D8" w:rsidR="00870E26" w:rsidRDefault="00C23C27" w:rsidP="00982E1A">
      <w:pPr>
        <w:rPr>
          <w:rFonts w:ascii="Times New Roman" w:hAnsi="Times New Roman" w:cs="Times New Roman"/>
        </w:rPr>
      </w:pPr>
      <w:r>
        <w:rPr>
          <w:rFonts w:ascii="Times New Roman" w:hAnsi="Times New Roman" w:cs="Times New Roman"/>
        </w:rPr>
        <w:t xml:space="preserve">Is this tool </w:t>
      </w:r>
      <w:r w:rsidR="00D1041A">
        <w:rPr>
          <w:rFonts w:ascii="Times New Roman" w:hAnsi="Times New Roman" w:cs="Times New Roman"/>
        </w:rPr>
        <w:t xml:space="preserve">currently </w:t>
      </w:r>
      <w:r>
        <w:rPr>
          <w:rFonts w:ascii="Times New Roman" w:hAnsi="Times New Roman" w:cs="Times New Roman"/>
        </w:rPr>
        <w:t xml:space="preserve">available </w:t>
      </w:r>
      <w:r w:rsidR="00FB4A30">
        <w:rPr>
          <w:rFonts w:ascii="Times New Roman" w:hAnsi="Times New Roman" w:cs="Times New Roman"/>
        </w:rPr>
        <w:t>for purchase through a</w:t>
      </w:r>
      <w:r w:rsidR="00D036D0">
        <w:rPr>
          <w:rFonts w:ascii="Times New Roman" w:hAnsi="Times New Roman" w:cs="Times New Roman"/>
        </w:rPr>
        <w:t>n existing</w:t>
      </w:r>
      <w:r w:rsidR="00FB4A30">
        <w:rPr>
          <w:rFonts w:ascii="Times New Roman" w:hAnsi="Times New Roman" w:cs="Times New Roman"/>
        </w:rPr>
        <w:t xml:space="preserve"> federal contract vehicle (e.g., GSA S</w:t>
      </w:r>
      <w:r w:rsidR="00507F28">
        <w:rPr>
          <w:rFonts w:ascii="Times New Roman" w:hAnsi="Times New Roman" w:cs="Times New Roman"/>
        </w:rPr>
        <w:t>c</w:t>
      </w:r>
      <w:r w:rsidR="00FB4A30">
        <w:rPr>
          <w:rFonts w:ascii="Times New Roman" w:hAnsi="Times New Roman" w:cs="Times New Roman"/>
        </w:rPr>
        <w:t>hedule</w:t>
      </w:r>
      <w:r w:rsidR="00507F28">
        <w:rPr>
          <w:rFonts w:ascii="Times New Roman" w:hAnsi="Times New Roman" w:cs="Times New Roman"/>
        </w:rPr>
        <w:t>)? (Y/N): _____</w:t>
      </w:r>
    </w:p>
    <w:p w14:paraId="15092387" w14:textId="526CE82D" w:rsidR="00621A34" w:rsidRDefault="00621A34" w:rsidP="00982E1A">
      <w:pPr>
        <w:rPr>
          <w:rFonts w:ascii="Times New Roman" w:hAnsi="Times New Roman" w:cs="Times New Roman"/>
        </w:rPr>
      </w:pPr>
      <w:r>
        <w:rPr>
          <w:rFonts w:ascii="Times New Roman" w:hAnsi="Times New Roman" w:cs="Times New Roman"/>
        </w:rPr>
        <w:t xml:space="preserve">If yes, please </w:t>
      </w:r>
      <w:r w:rsidR="00D1041A">
        <w:rPr>
          <w:rFonts w:ascii="Times New Roman" w:hAnsi="Times New Roman" w:cs="Times New Roman"/>
        </w:rPr>
        <w:t xml:space="preserve">provide </w:t>
      </w:r>
      <w:r w:rsidR="00D036D0">
        <w:rPr>
          <w:rFonts w:ascii="Times New Roman" w:hAnsi="Times New Roman" w:cs="Times New Roman"/>
        </w:rPr>
        <w:t xml:space="preserve">the </w:t>
      </w:r>
      <w:r w:rsidR="00D1041A">
        <w:rPr>
          <w:rFonts w:ascii="Times New Roman" w:hAnsi="Times New Roman" w:cs="Times New Roman"/>
        </w:rPr>
        <w:t>contract(s) information: _____</w:t>
      </w:r>
      <w:r w:rsidR="00D1041A" w:rsidRPr="77E8DB3F">
        <w:rPr>
          <w:rFonts w:ascii="Times New Roman" w:hAnsi="Times New Roman" w:cs="Times New Roman"/>
        </w:rPr>
        <w:t>______________</w:t>
      </w:r>
    </w:p>
    <w:p w14:paraId="0FC71B70" w14:textId="126D1C17" w:rsidR="00380474" w:rsidRDefault="00380474" w:rsidP="00982E1A">
      <w:pPr>
        <w:rPr>
          <w:rFonts w:ascii="Times New Roman" w:hAnsi="Times New Roman" w:cs="Times New Roman"/>
        </w:rPr>
      </w:pPr>
      <w:r w:rsidRPr="77E8DB3F">
        <w:rPr>
          <w:rFonts w:ascii="Times New Roman" w:hAnsi="Times New Roman" w:cs="Times New Roman"/>
        </w:rPr>
        <w:t xml:space="preserve">Company </w:t>
      </w:r>
      <w:proofErr w:type="spellStart"/>
      <w:r w:rsidRPr="77E8DB3F">
        <w:rPr>
          <w:rFonts w:ascii="Times New Roman" w:hAnsi="Times New Roman" w:cs="Times New Roman"/>
        </w:rPr>
        <w:t>DoW</w:t>
      </w:r>
      <w:proofErr w:type="spellEnd"/>
      <w:r w:rsidRPr="77E8DB3F">
        <w:rPr>
          <w:rFonts w:ascii="Times New Roman" w:hAnsi="Times New Roman" w:cs="Times New Roman"/>
        </w:rPr>
        <w:t xml:space="preserve"> </w:t>
      </w:r>
      <w:hyperlink r:id="rId18">
        <w:proofErr w:type="spellStart"/>
        <w:r w:rsidRPr="77E8DB3F">
          <w:rPr>
            <w:rStyle w:val="Hyperlink"/>
            <w:rFonts w:ascii="Times New Roman" w:hAnsi="Times New Roman" w:cs="Times New Roman"/>
          </w:rPr>
          <w:t>PlatformOne</w:t>
        </w:r>
        <w:proofErr w:type="spellEnd"/>
      </w:hyperlink>
      <w:r w:rsidRPr="77E8DB3F">
        <w:rPr>
          <w:rFonts w:ascii="Times New Roman" w:hAnsi="Times New Roman" w:cs="Times New Roman"/>
        </w:rPr>
        <w:t xml:space="preserve"> Experience? If yes, describe (max </w:t>
      </w:r>
      <w:r w:rsidR="007B5F67">
        <w:rPr>
          <w:rFonts w:ascii="Times New Roman" w:hAnsi="Times New Roman" w:cs="Times New Roman"/>
        </w:rPr>
        <w:t>2000 characters</w:t>
      </w:r>
      <w:r w:rsidRPr="77E8DB3F">
        <w:rPr>
          <w:rFonts w:ascii="Times New Roman" w:hAnsi="Times New Roman" w:cs="Times New Roman"/>
        </w:rPr>
        <w:t>): _______________</w:t>
      </w:r>
    </w:p>
    <w:p w14:paraId="525ED186" w14:textId="77777777" w:rsidR="00982E1A" w:rsidRPr="00E218E2" w:rsidRDefault="00982E1A" w:rsidP="00982E1A">
      <w:pPr>
        <w:rPr>
          <w:rFonts w:ascii="Times New Roman" w:hAnsi="Times New Roman" w:cs="Times New Roman"/>
        </w:rPr>
      </w:pPr>
      <w:r w:rsidRPr="00E218E2">
        <w:rPr>
          <w:rFonts w:ascii="Times New Roman" w:hAnsi="Times New Roman" w:cs="Times New Roman"/>
        </w:rPr>
        <w:t>Tool/Product Name: ________________________</w:t>
      </w:r>
    </w:p>
    <w:p w14:paraId="1A98DE4B" w14:textId="77777777" w:rsidR="00BF67A8" w:rsidRPr="00E218E2" w:rsidRDefault="00BF67A8" w:rsidP="00BF67A8">
      <w:pPr>
        <w:rPr>
          <w:rFonts w:ascii="Times New Roman" w:hAnsi="Times New Roman" w:cs="Times New Roman"/>
        </w:rPr>
      </w:pPr>
      <w:r>
        <w:rPr>
          <w:rFonts w:ascii="Times New Roman" w:hAnsi="Times New Roman" w:cs="Times New Roman"/>
        </w:rPr>
        <w:t>Tool URL</w:t>
      </w:r>
      <w:r w:rsidRPr="00E218E2">
        <w:rPr>
          <w:rFonts w:ascii="Times New Roman" w:hAnsi="Times New Roman" w:cs="Times New Roman"/>
        </w:rPr>
        <w:t>: _________________________</w:t>
      </w:r>
    </w:p>
    <w:p w14:paraId="7594AA33" w14:textId="77777777" w:rsidR="00E85719" w:rsidRDefault="007801F4" w:rsidP="00982E1A">
      <w:pPr>
        <w:rPr>
          <w:rFonts w:ascii="Times New Roman" w:hAnsi="Times New Roman" w:cs="Times New Roman"/>
        </w:rPr>
      </w:pPr>
      <w:r>
        <w:rPr>
          <w:rFonts w:ascii="Times New Roman" w:hAnsi="Times New Roman" w:cs="Times New Roman"/>
        </w:rPr>
        <w:t xml:space="preserve">Tool </w:t>
      </w:r>
      <w:hyperlink r:id="rId19" w:history="1">
        <w:r w:rsidRPr="00A2705C">
          <w:rPr>
            <w:rStyle w:val="Hyperlink"/>
            <w:rFonts w:ascii="Times New Roman" w:hAnsi="Times New Roman" w:cs="Times New Roman"/>
          </w:rPr>
          <w:t>Technology Readiness Level</w:t>
        </w:r>
      </w:hyperlink>
      <w:r>
        <w:rPr>
          <w:rFonts w:ascii="Times New Roman" w:hAnsi="Times New Roman" w:cs="Times New Roman"/>
        </w:rPr>
        <w:t xml:space="preserve"> (TRL): </w:t>
      </w:r>
      <w:r w:rsidR="00B15162" w:rsidRPr="00F23A4F">
        <w:rPr>
          <w:rFonts w:ascii="Times New Roman" w:hAnsi="Times New Roman" w:cs="Times New Roman"/>
        </w:rPr>
        <w:t>____</w:t>
      </w:r>
    </w:p>
    <w:p w14:paraId="63526741" w14:textId="77777777" w:rsidR="008B6B6B" w:rsidRDefault="00F73B79" w:rsidP="00982E1A">
      <w:pPr>
        <w:rPr>
          <w:rFonts w:ascii="Times New Roman" w:hAnsi="Times New Roman" w:cs="Times New Roman"/>
        </w:rPr>
      </w:pPr>
      <w:r>
        <w:rPr>
          <w:rFonts w:ascii="Times New Roman" w:hAnsi="Times New Roman" w:cs="Times New Roman"/>
        </w:rPr>
        <w:t xml:space="preserve">Tool </w:t>
      </w:r>
      <w:hyperlink r:id="rId20" w:history="1">
        <w:r w:rsidR="003C60C4" w:rsidRPr="00F73B79">
          <w:rPr>
            <w:rStyle w:val="Hyperlink"/>
            <w:rFonts w:ascii="Times New Roman" w:hAnsi="Times New Roman" w:cs="Times New Roman"/>
          </w:rPr>
          <w:t>Cybersecurity Maturity Model Certification</w:t>
        </w:r>
      </w:hyperlink>
      <w:r w:rsidR="003C60C4">
        <w:rPr>
          <w:rFonts w:ascii="Times New Roman" w:hAnsi="Times New Roman" w:cs="Times New Roman"/>
        </w:rPr>
        <w:t xml:space="preserve"> (</w:t>
      </w:r>
      <w:r w:rsidR="008B6B6B">
        <w:rPr>
          <w:rFonts w:ascii="Times New Roman" w:hAnsi="Times New Roman" w:cs="Times New Roman"/>
        </w:rPr>
        <w:t>CMMC</w:t>
      </w:r>
      <w:r w:rsidR="003C60C4">
        <w:rPr>
          <w:rFonts w:ascii="Times New Roman" w:hAnsi="Times New Roman" w:cs="Times New Roman"/>
        </w:rPr>
        <w:t>)</w:t>
      </w:r>
      <w:r w:rsidR="00232DAE">
        <w:rPr>
          <w:rFonts w:ascii="Times New Roman" w:hAnsi="Times New Roman" w:cs="Times New Roman"/>
        </w:rPr>
        <w:t xml:space="preserve"> Level</w:t>
      </w:r>
      <w:r>
        <w:rPr>
          <w:rFonts w:ascii="Times New Roman" w:hAnsi="Times New Roman" w:cs="Times New Roman"/>
        </w:rPr>
        <w:t xml:space="preserve"> (e.g., L</w:t>
      </w:r>
      <w:r w:rsidR="009665B0">
        <w:rPr>
          <w:rFonts w:ascii="Times New Roman" w:hAnsi="Times New Roman" w:cs="Times New Roman"/>
        </w:rPr>
        <w:t>evel 2)</w:t>
      </w:r>
      <w:r w:rsidR="0035050C" w:rsidRPr="00E218E2">
        <w:rPr>
          <w:rFonts w:ascii="Times New Roman" w:hAnsi="Times New Roman" w:cs="Times New Roman"/>
        </w:rPr>
        <w:t>: _____</w:t>
      </w:r>
    </w:p>
    <w:p w14:paraId="6DCFCE91" w14:textId="5E4547F3" w:rsidR="00A12A6E" w:rsidRDefault="00A12A6E" w:rsidP="00982E1A">
      <w:pPr>
        <w:rPr>
          <w:rFonts w:ascii="Times New Roman" w:hAnsi="Times New Roman" w:cs="Times New Roman"/>
        </w:rPr>
      </w:pPr>
      <w:r>
        <w:rPr>
          <w:rFonts w:ascii="Times New Roman" w:hAnsi="Times New Roman" w:cs="Times New Roman"/>
        </w:rPr>
        <w:t xml:space="preserve">Tool </w:t>
      </w:r>
      <w:hyperlink r:id="rId21" w:history="1">
        <w:r w:rsidRPr="00BB3D45">
          <w:rPr>
            <w:rStyle w:val="Hyperlink"/>
            <w:rFonts w:ascii="Times New Roman" w:hAnsi="Times New Roman" w:cs="Times New Roman"/>
          </w:rPr>
          <w:t>FedRAMP</w:t>
        </w:r>
        <w:r w:rsidR="009D7C39" w:rsidRPr="00BB3D45">
          <w:rPr>
            <w:rStyle w:val="Hyperlink"/>
            <w:rFonts w:ascii="Times New Roman" w:hAnsi="Times New Roman" w:cs="Times New Roman"/>
          </w:rPr>
          <w:t xml:space="preserve"> </w:t>
        </w:r>
        <w:r w:rsidR="002F4637" w:rsidRPr="00BB3D45">
          <w:rPr>
            <w:rStyle w:val="Hyperlink"/>
            <w:rFonts w:ascii="Times New Roman" w:hAnsi="Times New Roman" w:cs="Times New Roman"/>
          </w:rPr>
          <w:t>designation</w:t>
        </w:r>
      </w:hyperlink>
      <w:r w:rsidR="009D7C39">
        <w:rPr>
          <w:rFonts w:ascii="Times New Roman" w:hAnsi="Times New Roman" w:cs="Times New Roman"/>
        </w:rPr>
        <w:t xml:space="preserve"> (Authorized, Ready, In-</w:t>
      </w:r>
      <w:r w:rsidR="00556A26">
        <w:rPr>
          <w:rFonts w:ascii="Times New Roman" w:hAnsi="Times New Roman" w:cs="Times New Roman"/>
        </w:rPr>
        <w:t>Process</w:t>
      </w:r>
      <w:r w:rsidR="00500BEE">
        <w:rPr>
          <w:rFonts w:ascii="Times New Roman" w:hAnsi="Times New Roman" w:cs="Times New Roman"/>
        </w:rPr>
        <w:t>, None</w:t>
      </w:r>
      <w:r w:rsidR="00556A26">
        <w:rPr>
          <w:rFonts w:ascii="Times New Roman" w:hAnsi="Times New Roman" w:cs="Times New Roman"/>
        </w:rPr>
        <w:t>): _____</w:t>
      </w:r>
    </w:p>
    <w:p w14:paraId="38E56108" w14:textId="4DD1BEBC" w:rsidR="00556A26" w:rsidRDefault="00556A26" w:rsidP="00556A26">
      <w:pPr>
        <w:rPr>
          <w:rFonts w:ascii="Times New Roman" w:hAnsi="Times New Roman" w:cs="Times New Roman"/>
        </w:rPr>
      </w:pPr>
      <w:r>
        <w:rPr>
          <w:rFonts w:ascii="Times New Roman" w:hAnsi="Times New Roman" w:cs="Times New Roman"/>
        </w:rPr>
        <w:t xml:space="preserve">FedRAMP Future Implementation. If </w:t>
      </w:r>
      <w:r w:rsidR="00500BEE">
        <w:rPr>
          <w:rFonts w:ascii="Times New Roman" w:hAnsi="Times New Roman" w:cs="Times New Roman"/>
        </w:rPr>
        <w:t>none</w:t>
      </w:r>
      <w:r>
        <w:rPr>
          <w:rFonts w:ascii="Times New Roman" w:hAnsi="Times New Roman" w:cs="Times New Roman"/>
        </w:rPr>
        <w:t xml:space="preserve">, do you have a plan to secure </w:t>
      </w:r>
      <w:r w:rsidR="00351228">
        <w:rPr>
          <w:rFonts w:ascii="Times New Roman" w:hAnsi="Times New Roman" w:cs="Times New Roman"/>
        </w:rPr>
        <w:t>FedRAMP designation</w:t>
      </w:r>
      <w:r>
        <w:rPr>
          <w:rFonts w:ascii="Times New Roman" w:hAnsi="Times New Roman" w:cs="Times New Roman"/>
        </w:rPr>
        <w:t>? (Y/N): _____</w:t>
      </w:r>
    </w:p>
    <w:p w14:paraId="12C1F31C" w14:textId="68A1C548" w:rsidR="00556A26" w:rsidRDefault="00556A26" w:rsidP="00982E1A">
      <w:pPr>
        <w:rPr>
          <w:rFonts w:ascii="Times New Roman" w:hAnsi="Times New Roman" w:cs="Times New Roman"/>
        </w:rPr>
      </w:pPr>
      <w:r>
        <w:rPr>
          <w:rFonts w:ascii="Times New Roman" w:hAnsi="Times New Roman" w:cs="Times New Roman"/>
        </w:rPr>
        <w:t>If yes, anticipated date:</w:t>
      </w:r>
      <w:r w:rsidRPr="00E218E2">
        <w:rPr>
          <w:rFonts w:ascii="Times New Roman" w:hAnsi="Times New Roman" w:cs="Times New Roman"/>
        </w:rPr>
        <w:t xml:space="preserve"> _____</w:t>
      </w:r>
    </w:p>
    <w:p w14:paraId="6B5004D9" w14:textId="08959708" w:rsidR="00735AD7" w:rsidRDefault="00735AD7" w:rsidP="00982E1A">
      <w:pPr>
        <w:rPr>
          <w:rFonts w:ascii="Times New Roman" w:hAnsi="Times New Roman" w:cs="Times New Roman"/>
        </w:rPr>
      </w:pPr>
      <w:r>
        <w:rPr>
          <w:rFonts w:ascii="Times New Roman" w:hAnsi="Times New Roman" w:cs="Times New Roman"/>
        </w:rPr>
        <w:t xml:space="preserve">Tool </w:t>
      </w:r>
      <w:proofErr w:type="spellStart"/>
      <w:r w:rsidR="00EE0F1D">
        <w:rPr>
          <w:rFonts w:ascii="Times New Roman" w:hAnsi="Times New Roman" w:cs="Times New Roman"/>
        </w:rPr>
        <w:t>DoW</w:t>
      </w:r>
      <w:proofErr w:type="spellEnd"/>
      <w:r w:rsidR="00EE0F1D">
        <w:rPr>
          <w:rFonts w:ascii="Times New Roman" w:hAnsi="Times New Roman" w:cs="Times New Roman"/>
        </w:rPr>
        <w:t xml:space="preserve"> </w:t>
      </w:r>
      <w:hyperlink r:id="rId22" w:history="1">
        <w:r w:rsidRPr="001D377F">
          <w:rPr>
            <w:rStyle w:val="Hyperlink"/>
            <w:rFonts w:ascii="Times New Roman" w:hAnsi="Times New Roman" w:cs="Times New Roman"/>
          </w:rPr>
          <w:t>Impact Level (IL) Certification</w:t>
        </w:r>
        <w:r w:rsidR="008A441B" w:rsidRPr="001D377F">
          <w:rPr>
            <w:rStyle w:val="Hyperlink"/>
            <w:rFonts w:ascii="Times New Roman" w:hAnsi="Times New Roman" w:cs="Times New Roman"/>
          </w:rPr>
          <w:t xml:space="preserve"> Level</w:t>
        </w:r>
      </w:hyperlink>
      <w:r w:rsidR="00BF67A8">
        <w:rPr>
          <w:rFonts w:ascii="Times New Roman" w:hAnsi="Times New Roman" w:cs="Times New Roman"/>
        </w:rPr>
        <w:t xml:space="preserve"> (e.g., IL</w:t>
      </w:r>
      <w:r w:rsidR="00F45B97">
        <w:rPr>
          <w:rFonts w:ascii="Times New Roman" w:hAnsi="Times New Roman" w:cs="Times New Roman"/>
        </w:rPr>
        <w:t>2/4/</w:t>
      </w:r>
      <w:r w:rsidR="00BF67A8">
        <w:rPr>
          <w:rFonts w:ascii="Times New Roman" w:hAnsi="Times New Roman" w:cs="Times New Roman"/>
        </w:rPr>
        <w:t>5/6)</w:t>
      </w:r>
      <w:r w:rsidR="00B15162">
        <w:rPr>
          <w:rFonts w:ascii="Times New Roman" w:hAnsi="Times New Roman" w:cs="Times New Roman"/>
        </w:rPr>
        <w:t xml:space="preserve">: </w:t>
      </w:r>
      <w:r w:rsidR="00B15162" w:rsidRPr="00F23A4F">
        <w:rPr>
          <w:rFonts w:ascii="Times New Roman" w:hAnsi="Times New Roman" w:cs="Times New Roman"/>
        </w:rPr>
        <w:t>_____</w:t>
      </w:r>
    </w:p>
    <w:p w14:paraId="77D6E9AC" w14:textId="77777777" w:rsidR="00F45B97" w:rsidRDefault="00862F66" w:rsidP="00380474">
      <w:pPr>
        <w:rPr>
          <w:rFonts w:ascii="Times New Roman" w:hAnsi="Times New Roman" w:cs="Times New Roman"/>
        </w:rPr>
      </w:pPr>
      <w:r>
        <w:rPr>
          <w:rFonts w:ascii="Times New Roman" w:hAnsi="Times New Roman" w:cs="Times New Roman"/>
        </w:rPr>
        <w:lastRenderedPageBreak/>
        <w:t xml:space="preserve">IL 5/6 </w:t>
      </w:r>
      <w:r w:rsidR="00056642">
        <w:rPr>
          <w:rFonts w:ascii="Times New Roman" w:hAnsi="Times New Roman" w:cs="Times New Roman"/>
        </w:rPr>
        <w:t xml:space="preserve">Future </w:t>
      </w:r>
      <w:r>
        <w:rPr>
          <w:rFonts w:ascii="Times New Roman" w:hAnsi="Times New Roman" w:cs="Times New Roman"/>
        </w:rPr>
        <w:t>Implementation. If your tool is not currently IL5/6</w:t>
      </w:r>
      <w:r w:rsidR="00B846FF">
        <w:rPr>
          <w:rFonts w:ascii="Times New Roman" w:hAnsi="Times New Roman" w:cs="Times New Roman"/>
        </w:rPr>
        <w:t>, do you have a plan to secure those certifications level</w:t>
      </w:r>
      <w:r w:rsidR="00056642">
        <w:rPr>
          <w:rFonts w:ascii="Times New Roman" w:hAnsi="Times New Roman" w:cs="Times New Roman"/>
        </w:rPr>
        <w:t>(</w:t>
      </w:r>
      <w:r w:rsidR="00B846FF">
        <w:rPr>
          <w:rFonts w:ascii="Times New Roman" w:hAnsi="Times New Roman" w:cs="Times New Roman"/>
        </w:rPr>
        <w:t>s</w:t>
      </w:r>
      <w:r w:rsidR="00056642">
        <w:rPr>
          <w:rFonts w:ascii="Times New Roman" w:hAnsi="Times New Roman" w:cs="Times New Roman"/>
        </w:rPr>
        <w:t>)</w:t>
      </w:r>
      <w:r w:rsidR="00B846FF">
        <w:rPr>
          <w:rFonts w:ascii="Times New Roman" w:hAnsi="Times New Roman" w:cs="Times New Roman"/>
        </w:rPr>
        <w:t>?</w:t>
      </w:r>
      <w:r w:rsidR="00E33A12">
        <w:rPr>
          <w:rFonts w:ascii="Times New Roman" w:hAnsi="Times New Roman" w:cs="Times New Roman"/>
        </w:rPr>
        <w:t xml:space="preserve"> (Y/N)</w:t>
      </w:r>
      <w:r w:rsidR="00F45B97">
        <w:rPr>
          <w:rFonts w:ascii="Times New Roman" w:hAnsi="Times New Roman" w:cs="Times New Roman"/>
        </w:rPr>
        <w:t>: _____</w:t>
      </w:r>
    </w:p>
    <w:p w14:paraId="0ACF5A9B" w14:textId="77777777" w:rsidR="00C70B69" w:rsidRDefault="00E33A12" w:rsidP="00F45B97">
      <w:pPr>
        <w:rPr>
          <w:rFonts w:ascii="Times New Roman" w:hAnsi="Times New Roman" w:cs="Times New Roman"/>
        </w:rPr>
      </w:pPr>
      <w:r>
        <w:rPr>
          <w:rFonts w:ascii="Times New Roman" w:hAnsi="Times New Roman" w:cs="Times New Roman"/>
        </w:rPr>
        <w:t>If yes, anticipated release date:</w:t>
      </w:r>
      <w:r w:rsidRPr="00E218E2">
        <w:rPr>
          <w:rFonts w:ascii="Times New Roman" w:hAnsi="Times New Roman" w:cs="Times New Roman"/>
        </w:rPr>
        <w:t xml:space="preserve"> _____</w:t>
      </w:r>
    </w:p>
    <w:p w14:paraId="4FD3AE2C" w14:textId="2435C155" w:rsidR="00380474" w:rsidRDefault="00380474" w:rsidP="00380474">
      <w:pPr>
        <w:rPr>
          <w:rFonts w:ascii="Times New Roman" w:hAnsi="Times New Roman" w:cs="Times New Roman"/>
        </w:rPr>
      </w:pPr>
      <w:r w:rsidRPr="77E8DB3F">
        <w:rPr>
          <w:rFonts w:ascii="Times New Roman" w:hAnsi="Times New Roman" w:cs="Times New Roman"/>
        </w:rPr>
        <w:t xml:space="preserve">Tool Secure / “Locker” Development Environment(s). Explain how </w:t>
      </w:r>
      <w:r w:rsidR="00CB07A2" w:rsidRPr="77E8DB3F">
        <w:rPr>
          <w:rFonts w:ascii="Times New Roman" w:hAnsi="Times New Roman" w:cs="Times New Roman"/>
        </w:rPr>
        <w:t>tool</w:t>
      </w:r>
      <w:r w:rsidRPr="77E8DB3F">
        <w:rPr>
          <w:rFonts w:ascii="Times New Roman" w:hAnsi="Times New Roman" w:cs="Times New Roman"/>
        </w:rPr>
        <w:t xml:space="preserve"> supports secure, isolated development environments (“lockers”) for controlled feature development, testing, and promotion of artifacts (max </w:t>
      </w:r>
      <w:r w:rsidR="007B5F67">
        <w:rPr>
          <w:rFonts w:ascii="Times New Roman" w:hAnsi="Times New Roman" w:cs="Times New Roman"/>
        </w:rPr>
        <w:t>2000 characters</w:t>
      </w:r>
      <w:r w:rsidRPr="77E8DB3F">
        <w:rPr>
          <w:rFonts w:ascii="Times New Roman" w:hAnsi="Times New Roman" w:cs="Times New Roman"/>
        </w:rPr>
        <w:t>): ____________________</w:t>
      </w:r>
    </w:p>
    <w:p w14:paraId="06CD9ADD" w14:textId="77777777" w:rsidR="00F45B97" w:rsidRDefault="00F45B97" w:rsidP="00380474">
      <w:pPr>
        <w:rPr>
          <w:rFonts w:ascii="Times New Roman" w:hAnsi="Times New Roman" w:cs="Times New Roman"/>
        </w:rPr>
      </w:pPr>
    </w:p>
    <w:p w14:paraId="684E1087" w14:textId="3D468F61" w:rsidR="00A2705C" w:rsidRDefault="00A2705C" w:rsidP="00A2705C">
      <w:pPr>
        <w:rPr>
          <w:rFonts w:ascii="Times New Roman" w:hAnsi="Times New Roman" w:cs="Times New Roman"/>
        </w:rPr>
      </w:pPr>
      <w:r w:rsidRPr="00F23A4F">
        <w:rPr>
          <w:rFonts w:ascii="Times New Roman" w:hAnsi="Times New Roman" w:cs="Times New Roman"/>
        </w:rPr>
        <w:t xml:space="preserve">Tool/Product </w:t>
      </w:r>
      <w:r>
        <w:rPr>
          <w:rFonts w:ascii="Times New Roman" w:hAnsi="Times New Roman" w:cs="Times New Roman"/>
        </w:rPr>
        <w:t xml:space="preserve">Description (max </w:t>
      </w:r>
      <w:r w:rsidR="007B5F67">
        <w:rPr>
          <w:rFonts w:ascii="Times New Roman" w:hAnsi="Times New Roman" w:cs="Times New Roman"/>
        </w:rPr>
        <w:t>2000 characters</w:t>
      </w:r>
      <w:r>
        <w:rPr>
          <w:rFonts w:ascii="Times New Roman" w:hAnsi="Times New Roman" w:cs="Times New Roman"/>
        </w:rPr>
        <w:t>)</w:t>
      </w:r>
      <w:r w:rsidRPr="00F23A4F">
        <w:rPr>
          <w:rFonts w:ascii="Times New Roman" w:hAnsi="Times New Roman" w:cs="Times New Roman"/>
        </w:rPr>
        <w:t>: ________________________</w:t>
      </w:r>
    </w:p>
    <w:p w14:paraId="3CC92795" w14:textId="15D53CAD" w:rsidR="00A96A7B" w:rsidRDefault="00A96A7B" w:rsidP="00A96A7B">
      <w:pPr>
        <w:rPr>
          <w:rFonts w:ascii="Times New Roman" w:hAnsi="Times New Roman" w:cs="Times New Roman"/>
        </w:rPr>
      </w:pPr>
      <w:r w:rsidRPr="00A96A7B">
        <w:rPr>
          <w:rFonts w:ascii="Times New Roman" w:hAnsi="Times New Roman" w:cs="Times New Roman"/>
        </w:rPr>
        <w:t>Automation and User Involvement. Explain how the tool distributes work between automated functions and human users (</w:t>
      </w:r>
      <w:r w:rsidR="00FF6C90">
        <w:rPr>
          <w:rFonts w:ascii="Times New Roman" w:hAnsi="Times New Roman" w:cs="Times New Roman"/>
        </w:rPr>
        <w:t>i.e.</w:t>
      </w:r>
      <w:r w:rsidRPr="00A96A7B">
        <w:rPr>
          <w:rFonts w:ascii="Times New Roman" w:hAnsi="Times New Roman" w:cs="Times New Roman"/>
        </w:rPr>
        <w:t>, tasks performed automatically</w:t>
      </w:r>
      <w:r w:rsidR="00FF6C90">
        <w:rPr>
          <w:rFonts w:ascii="Times New Roman" w:hAnsi="Times New Roman" w:cs="Times New Roman"/>
        </w:rPr>
        <w:t xml:space="preserve"> versus tasks that </w:t>
      </w:r>
      <w:r w:rsidRPr="00A96A7B">
        <w:rPr>
          <w:rFonts w:ascii="Times New Roman" w:hAnsi="Times New Roman" w:cs="Times New Roman"/>
        </w:rPr>
        <w:t>require user input, and how users interact with the tool)</w:t>
      </w:r>
      <w:r w:rsidR="00F63C69">
        <w:rPr>
          <w:rFonts w:ascii="Times New Roman" w:hAnsi="Times New Roman" w:cs="Times New Roman"/>
        </w:rPr>
        <w:t xml:space="preserve">. </w:t>
      </w:r>
      <w:r w:rsidRPr="00A96A7B">
        <w:rPr>
          <w:rFonts w:ascii="Times New Roman" w:hAnsi="Times New Roman" w:cs="Times New Roman"/>
        </w:rPr>
        <w:t>(Max 2000 characters)</w:t>
      </w:r>
      <w:r>
        <w:rPr>
          <w:rFonts w:ascii="Times New Roman" w:hAnsi="Times New Roman" w:cs="Times New Roman"/>
        </w:rPr>
        <w:t>:</w:t>
      </w:r>
      <w:r w:rsidRPr="00A96A7B">
        <w:rPr>
          <w:rFonts w:ascii="Times New Roman" w:hAnsi="Times New Roman" w:cs="Times New Roman"/>
        </w:rPr>
        <w:t xml:space="preserve"> </w:t>
      </w:r>
      <w:r w:rsidRPr="77E8DB3F">
        <w:rPr>
          <w:rFonts w:ascii="Times New Roman" w:hAnsi="Times New Roman" w:cs="Times New Roman"/>
        </w:rPr>
        <w:t>________</w:t>
      </w:r>
      <w:r w:rsidR="003C5093">
        <w:rPr>
          <w:rFonts w:ascii="Times New Roman" w:hAnsi="Times New Roman" w:cs="Times New Roman"/>
        </w:rPr>
        <w:t>____</w:t>
      </w:r>
    </w:p>
    <w:p w14:paraId="15DD0122" w14:textId="038D3D57" w:rsidR="00F45B97" w:rsidRDefault="00F45B97" w:rsidP="00A2705C">
      <w:pPr>
        <w:rPr>
          <w:rFonts w:ascii="Times New Roman" w:hAnsi="Times New Roman" w:cs="Times New Roman"/>
        </w:rPr>
      </w:pPr>
    </w:p>
    <w:p w14:paraId="652659F5" w14:textId="77777777" w:rsidR="00B770FD" w:rsidRPr="00F23A4F" w:rsidRDefault="00F410D8" w:rsidP="00A2705C">
      <w:pPr>
        <w:rPr>
          <w:rFonts w:ascii="Times New Roman" w:hAnsi="Times New Roman" w:cs="Times New Roman"/>
        </w:rPr>
      </w:pPr>
      <w:r>
        <w:rPr>
          <w:rFonts w:ascii="Times New Roman" w:hAnsi="Times New Roman" w:cs="Times New Roman"/>
        </w:rPr>
        <w:t>Trial License Available (if yes, indicate duration): _____________________</w:t>
      </w:r>
    </w:p>
    <w:p w14:paraId="0B55FC8D" w14:textId="4DB25CD4" w:rsidR="00982E1A" w:rsidRPr="0082133D" w:rsidRDefault="00982E1A" w:rsidP="00666BD1">
      <w:pPr>
        <w:pageBreakBefore/>
        <w:rPr>
          <w:rFonts w:ascii="Times New Roman" w:hAnsi="Times New Roman" w:cs="Times New Roman"/>
          <w:b/>
          <w:bCs/>
        </w:rPr>
      </w:pPr>
      <w:r w:rsidRPr="0082133D">
        <w:rPr>
          <w:rFonts w:ascii="Times New Roman" w:hAnsi="Times New Roman" w:cs="Times New Roman"/>
          <w:b/>
          <w:bCs/>
        </w:rPr>
        <w:lastRenderedPageBreak/>
        <w:t>Section 2: Scenario-Based</w:t>
      </w:r>
      <w:r w:rsidR="0048370D">
        <w:rPr>
          <w:rFonts w:ascii="Times New Roman" w:hAnsi="Times New Roman" w:cs="Times New Roman"/>
          <w:b/>
          <w:bCs/>
        </w:rPr>
        <w:t xml:space="preserve"> AI Tool</w:t>
      </w:r>
      <w:r w:rsidRPr="0082133D">
        <w:rPr>
          <w:rFonts w:ascii="Times New Roman" w:hAnsi="Times New Roman" w:cs="Times New Roman"/>
          <w:b/>
          <w:bCs/>
        </w:rPr>
        <w:t xml:space="preserve"> Capability Response</w:t>
      </w:r>
      <w:r w:rsidR="00591EC8">
        <w:rPr>
          <w:rFonts w:ascii="Times New Roman" w:hAnsi="Times New Roman" w:cs="Times New Roman"/>
          <w:b/>
          <w:bCs/>
        </w:rPr>
        <w:t xml:space="preserve"> (</w:t>
      </w:r>
      <w:r w:rsidR="00044B06">
        <w:rPr>
          <w:rFonts w:ascii="Times New Roman" w:hAnsi="Times New Roman" w:cs="Times New Roman"/>
          <w:b/>
          <w:bCs/>
        </w:rPr>
        <w:t>Fill out applicable phases)</w:t>
      </w:r>
    </w:p>
    <w:p w14:paraId="410FD4B2" w14:textId="48062E14" w:rsidR="005F0A81" w:rsidRPr="005F0A81" w:rsidRDefault="005F0A81" w:rsidP="005F0A81">
      <w:pPr>
        <w:rPr>
          <w:rFonts w:ascii="Times New Roman" w:hAnsi="Times New Roman" w:cs="Times New Roman"/>
        </w:rPr>
      </w:pPr>
      <w:r w:rsidRPr="005F0A81">
        <w:rPr>
          <w:rFonts w:ascii="Times New Roman" w:hAnsi="Times New Roman" w:cs="Times New Roman"/>
        </w:rPr>
        <w:t xml:space="preserve">Instructions: </w:t>
      </w:r>
      <w:r w:rsidR="00987E9F" w:rsidRPr="00E218E2">
        <w:rPr>
          <w:rFonts w:ascii="Times New Roman" w:hAnsi="Times New Roman" w:cs="Times New Roman"/>
        </w:rPr>
        <w:t xml:space="preserve">Limit each response to </w:t>
      </w:r>
      <w:r w:rsidR="00987E9F">
        <w:rPr>
          <w:rFonts w:ascii="Times New Roman" w:hAnsi="Times New Roman" w:cs="Times New Roman"/>
        </w:rPr>
        <w:t>2000 characters</w:t>
      </w:r>
      <w:r w:rsidR="00987E9F" w:rsidRPr="00E218E2">
        <w:rPr>
          <w:rFonts w:ascii="Times New Roman" w:hAnsi="Times New Roman" w:cs="Times New Roman"/>
        </w:rPr>
        <w:t xml:space="preserve"> or less. Attach supporting documents if needed.</w:t>
      </w:r>
      <w:r w:rsidR="00987E9F" w:rsidRPr="00F40CA3">
        <w:t xml:space="preserve"> </w:t>
      </w:r>
      <w:r w:rsidR="00987E9F" w:rsidRPr="00F40CA3">
        <w:rPr>
          <w:rFonts w:ascii="Times New Roman" w:hAnsi="Times New Roman" w:cs="Times New Roman"/>
        </w:rPr>
        <w:t xml:space="preserve">Concise responses are acceptable, and vendors do not </w:t>
      </w:r>
      <w:r w:rsidR="00987E9F" w:rsidRPr="00055EA8">
        <w:rPr>
          <w:rFonts w:ascii="Times New Roman" w:hAnsi="Times New Roman" w:cs="Times New Roman"/>
        </w:rPr>
        <w:t>need to provide exhaustive documentation. Responses do not require proprietary or sensitive information.</w:t>
      </w:r>
    </w:p>
    <w:p w14:paraId="175F8EEE" w14:textId="594CCA72" w:rsidR="005F0A81" w:rsidRPr="005F0A81" w:rsidRDefault="005F0A81" w:rsidP="005F0A81">
      <w:pPr>
        <w:rPr>
          <w:rFonts w:ascii="Times New Roman" w:hAnsi="Times New Roman" w:cs="Times New Roman"/>
        </w:rPr>
      </w:pPr>
      <w:r w:rsidRPr="005F0A81">
        <w:rPr>
          <w:rFonts w:ascii="Times New Roman" w:hAnsi="Times New Roman" w:cs="Times New Roman"/>
        </w:rPr>
        <w:t xml:space="preserve">Many tools only support one or two phases of the </w:t>
      </w:r>
      <w:r w:rsidR="00B86957">
        <w:rPr>
          <w:rFonts w:ascii="Times New Roman" w:hAnsi="Times New Roman" w:cs="Times New Roman"/>
        </w:rPr>
        <w:t xml:space="preserve">acquisition </w:t>
      </w:r>
      <w:r w:rsidRPr="005F0A81">
        <w:rPr>
          <w:rFonts w:ascii="Times New Roman" w:hAnsi="Times New Roman" w:cs="Times New Roman"/>
        </w:rPr>
        <w:t xml:space="preserve">lifecycle, while others support all three in different ways. </w:t>
      </w:r>
      <w:r w:rsidR="00FF0C4E" w:rsidRPr="005F0A81">
        <w:rPr>
          <w:rFonts w:ascii="Times New Roman" w:hAnsi="Times New Roman" w:cs="Times New Roman"/>
        </w:rPr>
        <w:t>The question sets for Phases I–III are intentionally similar and may appear repetitive. This is by design.</w:t>
      </w:r>
      <w:r w:rsidR="00FF0C4E" w:rsidRPr="00987E9F">
        <w:rPr>
          <w:rFonts w:ascii="Times New Roman" w:hAnsi="Times New Roman" w:cs="Times New Roman"/>
        </w:rPr>
        <w:t xml:space="preserve"> </w:t>
      </w:r>
      <w:r w:rsidRPr="005F0A81">
        <w:rPr>
          <w:rFonts w:ascii="Times New Roman" w:hAnsi="Times New Roman" w:cs="Times New Roman"/>
        </w:rPr>
        <w:t xml:space="preserve"> Please respond </w:t>
      </w:r>
      <w:r w:rsidRPr="005F0A81">
        <w:rPr>
          <w:rFonts w:ascii="Times New Roman" w:hAnsi="Times New Roman" w:cs="Times New Roman"/>
          <w:b/>
          <w:bCs/>
        </w:rPr>
        <w:t xml:space="preserve">only </w:t>
      </w:r>
      <w:proofErr w:type="gramStart"/>
      <w:r w:rsidRPr="005F0A81">
        <w:rPr>
          <w:rFonts w:ascii="Times New Roman" w:hAnsi="Times New Roman" w:cs="Times New Roman"/>
          <w:b/>
          <w:bCs/>
        </w:rPr>
        <w:t>for</w:t>
      </w:r>
      <w:proofErr w:type="gramEnd"/>
      <w:r w:rsidRPr="005F0A81">
        <w:rPr>
          <w:rFonts w:ascii="Times New Roman" w:hAnsi="Times New Roman" w:cs="Times New Roman"/>
          <w:b/>
          <w:bCs/>
        </w:rPr>
        <w:t xml:space="preserve"> the phases where your tool is </w:t>
      </w:r>
      <w:proofErr w:type="gramStart"/>
      <w:r w:rsidRPr="005F0A81">
        <w:rPr>
          <w:rFonts w:ascii="Times New Roman" w:hAnsi="Times New Roman" w:cs="Times New Roman"/>
          <w:b/>
          <w:bCs/>
        </w:rPr>
        <w:t>applicable</w:t>
      </w:r>
      <w:r w:rsidRPr="005F0A81">
        <w:rPr>
          <w:rFonts w:ascii="Times New Roman" w:hAnsi="Times New Roman" w:cs="Times New Roman"/>
        </w:rPr>
        <w:t>, and</w:t>
      </w:r>
      <w:proofErr w:type="gramEnd"/>
      <w:r w:rsidRPr="005F0A81">
        <w:rPr>
          <w:rFonts w:ascii="Times New Roman" w:hAnsi="Times New Roman" w:cs="Times New Roman"/>
        </w:rPr>
        <w:t xml:space="preserve"> answer the questions </w:t>
      </w:r>
      <w:r w:rsidRPr="005F0A81">
        <w:rPr>
          <w:rFonts w:ascii="Times New Roman" w:hAnsi="Times New Roman" w:cs="Times New Roman"/>
          <w:b/>
          <w:bCs/>
        </w:rPr>
        <w:t>from the perspective of how the tool is used in that phase</w:t>
      </w:r>
      <w:r w:rsidRPr="005F0A81">
        <w:rPr>
          <w:rFonts w:ascii="Times New Roman" w:hAnsi="Times New Roman" w:cs="Times New Roman"/>
        </w:rPr>
        <w:t>.</w:t>
      </w:r>
    </w:p>
    <w:p w14:paraId="55F7AEB5" w14:textId="77777777" w:rsidR="00F51932" w:rsidRDefault="00F51932" w:rsidP="00982E1A">
      <w:pPr>
        <w:rPr>
          <w:rFonts w:ascii="Times New Roman" w:hAnsi="Times New Roman" w:cs="Times New Roman"/>
          <w:u w:val="single"/>
        </w:rPr>
      </w:pPr>
    </w:p>
    <w:p w14:paraId="6075D056" w14:textId="4EE22D7B" w:rsidR="00982E1A" w:rsidRPr="00E218E2" w:rsidRDefault="00982E1A" w:rsidP="00982E1A">
      <w:pPr>
        <w:rPr>
          <w:rFonts w:ascii="Times New Roman" w:hAnsi="Times New Roman" w:cs="Times New Roman"/>
          <w:u w:val="single"/>
        </w:rPr>
      </w:pPr>
      <w:r w:rsidRPr="00DD0AE0">
        <w:rPr>
          <w:rFonts w:ascii="Times New Roman" w:hAnsi="Times New Roman" w:cs="Times New Roman"/>
          <w:u w:val="single"/>
        </w:rPr>
        <w:t xml:space="preserve">Phase </w:t>
      </w:r>
      <w:r w:rsidR="001B0600" w:rsidRPr="00DD0AE0">
        <w:rPr>
          <w:rFonts w:ascii="Times New Roman" w:hAnsi="Times New Roman" w:cs="Times New Roman"/>
          <w:u w:val="single"/>
        </w:rPr>
        <w:t>I</w:t>
      </w:r>
      <w:r w:rsidRPr="00DD0AE0">
        <w:rPr>
          <w:rFonts w:ascii="Times New Roman" w:hAnsi="Times New Roman" w:cs="Times New Roman"/>
          <w:u w:val="single"/>
        </w:rPr>
        <w:t>: Requirements Definition through Contract Award</w:t>
      </w:r>
    </w:p>
    <w:p w14:paraId="22C66642" w14:textId="77777777" w:rsidR="004D3A9C" w:rsidRPr="00A3157A" w:rsidRDefault="00982E1A" w:rsidP="00A3157A">
      <w:pPr>
        <w:pStyle w:val="ListParagraph"/>
        <w:numPr>
          <w:ilvl w:val="0"/>
          <w:numId w:val="17"/>
        </w:numPr>
        <w:rPr>
          <w:rFonts w:ascii="Times New Roman" w:hAnsi="Times New Roman" w:cs="Times New Roman"/>
          <w:i/>
          <w:iCs/>
        </w:rPr>
      </w:pPr>
      <w:r w:rsidRPr="002F6EE7">
        <w:rPr>
          <w:rFonts w:ascii="Times New Roman" w:hAnsi="Times New Roman" w:cs="Times New Roman"/>
          <w:i/>
          <w:iCs/>
        </w:rPr>
        <w:t>Supported Activities (Select all that apply)</w:t>
      </w:r>
    </w:p>
    <w:p w14:paraId="304DC4D9" w14:textId="77777777" w:rsidR="00A3157A" w:rsidRPr="006B136B" w:rsidRDefault="006B50A1" w:rsidP="006B136B">
      <w:pPr>
        <w:rPr>
          <w:rFonts w:ascii="Times New Roman" w:hAnsi="Times New Roman" w:cs="Times New Roman"/>
        </w:rPr>
      </w:pPr>
      <w:sdt>
        <w:sdtPr>
          <w:rPr>
            <w:rFonts w:ascii="Times New Roman" w:hAnsi="Times New Roman" w:cs="Times New Roman"/>
          </w:rPr>
          <w:id w:val="369727133"/>
          <w14:checkbox>
            <w14:checked w14:val="0"/>
            <w14:checkedState w14:val="2612" w14:font="MS Gothic"/>
            <w14:uncheckedState w14:val="2610" w14:font="MS Gothic"/>
          </w14:checkbox>
        </w:sdtPr>
        <w:sdtEndPr/>
        <w:sdtContent>
          <w:r w:rsidR="006B136B">
            <w:rPr>
              <w:rFonts w:ascii="MS Gothic" w:eastAsia="MS Gothic" w:hAnsi="MS Gothic" w:cs="Times New Roman" w:hint="eastAsia"/>
            </w:rPr>
            <w:t>☐</w:t>
          </w:r>
        </w:sdtContent>
      </w:sdt>
      <w:r w:rsidR="00A3157A" w:rsidRPr="006B136B">
        <w:rPr>
          <w:rFonts w:ascii="Times New Roman" w:hAnsi="Times New Roman" w:cs="Times New Roman"/>
        </w:rPr>
        <w:t>Operational Need Validation</w:t>
      </w:r>
    </w:p>
    <w:p w14:paraId="32858EA0" w14:textId="77777777" w:rsidR="00982E1A" w:rsidRPr="006B136B" w:rsidRDefault="006B50A1" w:rsidP="006B136B">
      <w:pPr>
        <w:rPr>
          <w:rFonts w:ascii="Times New Roman" w:hAnsi="Times New Roman" w:cs="Times New Roman"/>
        </w:rPr>
      </w:pPr>
      <w:sdt>
        <w:sdtPr>
          <w:rPr>
            <w:rFonts w:ascii="Times New Roman" w:hAnsi="Times New Roman" w:cs="Times New Roman"/>
          </w:rPr>
          <w:id w:val="-90241963"/>
          <w14:checkbox>
            <w14:checked w14:val="0"/>
            <w14:checkedState w14:val="2612" w14:font="MS Gothic"/>
            <w14:uncheckedState w14:val="2610" w14:font="MS Gothic"/>
          </w14:checkbox>
        </w:sdtPr>
        <w:sdtEndPr/>
        <w:sdtContent>
          <w:r w:rsidR="006B136B">
            <w:rPr>
              <w:rFonts w:ascii="MS Gothic" w:eastAsia="MS Gothic" w:hAnsi="MS Gothic" w:cs="Times New Roman" w:hint="eastAsia"/>
            </w:rPr>
            <w:t>☐</w:t>
          </w:r>
        </w:sdtContent>
      </w:sdt>
      <w:r w:rsidR="00982E1A" w:rsidRPr="006B136B">
        <w:rPr>
          <w:rFonts w:ascii="Times New Roman" w:hAnsi="Times New Roman" w:cs="Times New Roman"/>
        </w:rPr>
        <w:t>Requirements Analysis</w:t>
      </w:r>
    </w:p>
    <w:p w14:paraId="48BD6924" w14:textId="77777777" w:rsidR="00982E1A" w:rsidRPr="006B136B" w:rsidRDefault="006B50A1" w:rsidP="006B136B">
      <w:pPr>
        <w:rPr>
          <w:rFonts w:ascii="Times New Roman" w:hAnsi="Times New Roman" w:cs="Times New Roman"/>
        </w:rPr>
      </w:pPr>
      <w:sdt>
        <w:sdtPr>
          <w:rPr>
            <w:rFonts w:ascii="Times New Roman" w:hAnsi="Times New Roman" w:cs="Times New Roman"/>
          </w:rPr>
          <w:id w:val="1895700475"/>
          <w14:checkbox>
            <w14:checked w14:val="0"/>
            <w14:checkedState w14:val="2612" w14:font="MS Gothic"/>
            <w14:uncheckedState w14:val="2610" w14:font="MS Gothic"/>
          </w14:checkbox>
        </w:sdtPr>
        <w:sdtEndPr/>
        <w:sdtContent>
          <w:r w:rsidR="006B136B">
            <w:rPr>
              <w:rFonts w:ascii="MS Gothic" w:eastAsia="MS Gothic" w:hAnsi="MS Gothic" w:cs="Times New Roman" w:hint="eastAsia"/>
            </w:rPr>
            <w:t>☐</w:t>
          </w:r>
        </w:sdtContent>
      </w:sdt>
      <w:r w:rsidR="00982E1A" w:rsidRPr="006B136B">
        <w:rPr>
          <w:rFonts w:ascii="Times New Roman" w:hAnsi="Times New Roman" w:cs="Times New Roman"/>
        </w:rPr>
        <w:t>Stakeholder Engagement</w:t>
      </w:r>
    </w:p>
    <w:p w14:paraId="25775BD4" w14:textId="77777777" w:rsidR="00982E1A" w:rsidRPr="006835DD" w:rsidRDefault="006B50A1" w:rsidP="006835DD">
      <w:pPr>
        <w:rPr>
          <w:rFonts w:ascii="Times New Roman" w:hAnsi="Times New Roman" w:cs="Times New Roman"/>
        </w:rPr>
      </w:pPr>
      <w:sdt>
        <w:sdtPr>
          <w:rPr>
            <w:rFonts w:ascii="Times New Roman" w:hAnsi="Times New Roman" w:cs="Times New Roman"/>
          </w:rPr>
          <w:id w:val="-974060755"/>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982E1A" w:rsidRPr="006835DD">
        <w:rPr>
          <w:rFonts w:ascii="Times New Roman" w:hAnsi="Times New Roman" w:cs="Times New Roman"/>
        </w:rPr>
        <w:t>Market Research/Technology Assessment</w:t>
      </w:r>
    </w:p>
    <w:p w14:paraId="6F0A8E02" w14:textId="77777777" w:rsidR="00982E1A" w:rsidRPr="006835DD" w:rsidRDefault="006B50A1" w:rsidP="006835DD">
      <w:pPr>
        <w:rPr>
          <w:rFonts w:ascii="Times New Roman" w:hAnsi="Times New Roman" w:cs="Times New Roman"/>
        </w:rPr>
      </w:pPr>
      <w:sdt>
        <w:sdtPr>
          <w:rPr>
            <w:rFonts w:ascii="Times New Roman" w:hAnsi="Times New Roman" w:cs="Times New Roman"/>
          </w:rPr>
          <w:id w:val="679395686"/>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982E1A" w:rsidRPr="006835DD">
        <w:rPr>
          <w:rFonts w:ascii="Times New Roman" w:hAnsi="Times New Roman" w:cs="Times New Roman"/>
        </w:rPr>
        <w:t>Risk Assessment</w:t>
      </w:r>
    </w:p>
    <w:p w14:paraId="02F6D333" w14:textId="77777777" w:rsidR="00982E1A" w:rsidRPr="006835DD" w:rsidRDefault="006B50A1" w:rsidP="006835DD">
      <w:pPr>
        <w:rPr>
          <w:rFonts w:ascii="Times New Roman" w:hAnsi="Times New Roman" w:cs="Times New Roman"/>
        </w:rPr>
      </w:pPr>
      <w:sdt>
        <w:sdtPr>
          <w:rPr>
            <w:rFonts w:ascii="Times New Roman" w:hAnsi="Times New Roman" w:cs="Times New Roman"/>
          </w:rPr>
          <w:id w:val="-1165785668"/>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982E1A" w:rsidRPr="006835DD">
        <w:rPr>
          <w:rFonts w:ascii="Times New Roman" w:hAnsi="Times New Roman" w:cs="Times New Roman"/>
        </w:rPr>
        <w:t>Acquisition Strategy Development</w:t>
      </w:r>
    </w:p>
    <w:p w14:paraId="5210F15E" w14:textId="77777777" w:rsidR="00982E1A" w:rsidRPr="006835DD" w:rsidRDefault="006B50A1" w:rsidP="006835DD">
      <w:pPr>
        <w:rPr>
          <w:rFonts w:ascii="Times New Roman" w:hAnsi="Times New Roman" w:cs="Times New Roman"/>
        </w:rPr>
      </w:pPr>
      <w:sdt>
        <w:sdtPr>
          <w:rPr>
            <w:rFonts w:ascii="Times New Roman" w:hAnsi="Times New Roman" w:cs="Times New Roman"/>
          </w:rPr>
          <w:id w:val="-1269315761"/>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982E1A" w:rsidRPr="006835DD">
        <w:rPr>
          <w:rFonts w:ascii="Times New Roman" w:hAnsi="Times New Roman" w:cs="Times New Roman"/>
        </w:rPr>
        <w:t xml:space="preserve">Solicitation </w:t>
      </w:r>
      <w:r w:rsidR="00301488" w:rsidRPr="006835DD">
        <w:rPr>
          <w:rFonts w:ascii="Times New Roman" w:hAnsi="Times New Roman" w:cs="Times New Roman"/>
        </w:rPr>
        <w:t>Development</w:t>
      </w:r>
    </w:p>
    <w:p w14:paraId="6F087292" w14:textId="77777777" w:rsidR="00982E1A" w:rsidRPr="006835DD" w:rsidRDefault="006B50A1" w:rsidP="006835DD">
      <w:pPr>
        <w:rPr>
          <w:rFonts w:ascii="Times New Roman" w:hAnsi="Times New Roman" w:cs="Times New Roman"/>
        </w:rPr>
      </w:pPr>
      <w:sdt>
        <w:sdtPr>
          <w:rPr>
            <w:rFonts w:ascii="Times New Roman" w:hAnsi="Times New Roman" w:cs="Times New Roman"/>
          </w:rPr>
          <w:id w:val="-1732684785"/>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982E1A" w:rsidRPr="006835DD">
        <w:rPr>
          <w:rFonts w:ascii="Times New Roman" w:hAnsi="Times New Roman" w:cs="Times New Roman"/>
        </w:rPr>
        <w:t>Proposal Evaluation</w:t>
      </w:r>
    </w:p>
    <w:p w14:paraId="32205090" w14:textId="77777777" w:rsidR="00380CE5" w:rsidRPr="006835DD" w:rsidRDefault="006B50A1" w:rsidP="006835DD">
      <w:pPr>
        <w:rPr>
          <w:rFonts w:ascii="Times New Roman" w:hAnsi="Times New Roman" w:cs="Times New Roman"/>
        </w:rPr>
      </w:pPr>
      <w:sdt>
        <w:sdtPr>
          <w:rPr>
            <w:rFonts w:ascii="Times New Roman" w:hAnsi="Times New Roman" w:cs="Times New Roman"/>
          </w:rPr>
          <w:id w:val="-992560492"/>
          <w14:checkbox>
            <w14:checked w14:val="0"/>
            <w14:checkedState w14:val="2612" w14:font="MS Gothic"/>
            <w14:uncheckedState w14:val="2610" w14:font="MS Gothic"/>
          </w14:checkbox>
        </w:sdtPr>
        <w:sdtEndPr/>
        <w:sdtContent>
          <w:r w:rsidR="00F45B97">
            <w:rPr>
              <w:rFonts w:ascii="MS Gothic" w:eastAsia="MS Gothic" w:hAnsi="MS Gothic" w:cs="Times New Roman" w:hint="eastAsia"/>
            </w:rPr>
            <w:t>☐</w:t>
          </w:r>
        </w:sdtContent>
      </w:sdt>
      <w:r w:rsidR="00380CE5" w:rsidRPr="006835DD">
        <w:rPr>
          <w:rFonts w:ascii="Times New Roman" w:hAnsi="Times New Roman" w:cs="Times New Roman"/>
        </w:rPr>
        <w:t xml:space="preserve">Source Selection </w:t>
      </w:r>
      <w:r w:rsidR="00E051C7" w:rsidRPr="006835DD">
        <w:rPr>
          <w:rFonts w:ascii="Times New Roman" w:hAnsi="Times New Roman" w:cs="Times New Roman"/>
        </w:rPr>
        <w:t xml:space="preserve">evaluation </w:t>
      </w:r>
      <w:r w:rsidR="00380CE5" w:rsidRPr="006835DD">
        <w:rPr>
          <w:rFonts w:ascii="Times New Roman" w:hAnsi="Times New Roman" w:cs="Times New Roman"/>
        </w:rPr>
        <w:t>and Awar</w:t>
      </w:r>
      <w:r w:rsidR="00301488" w:rsidRPr="006835DD">
        <w:rPr>
          <w:rFonts w:ascii="Times New Roman" w:hAnsi="Times New Roman" w:cs="Times New Roman"/>
        </w:rPr>
        <w:t>d</w:t>
      </w:r>
    </w:p>
    <w:p w14:paraId="1CBF722A" w14:textId="77777777" w:rsidR="00982E1A" w:rsidRPr="006835DD" w:rsidRDefault="006B50A1" w:rsidP="006835DD">
      <w:pPr>
        <w:rPr>
          <w:rFonts w:ascii="Times New Roman" w:hAnsi="Times New Roman" w:cs="Times New Roman"/>
        </w:rPr>
      </w:pPr>
      <w:sdt>
        <w:sdtPr>
          <w:rPr>
            <w:rFonts w:ascii="Times New Roman" w:hAnsi="Times New Roman" w:cs="Times New Roman"/>
          </w:rPr>
          <w:id w:val="1392230107"/>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982E1A" w:rsidRPr="006835DD">
        <w:rPr>
          <w:rFonts w:ascii="Times New Roman" w:hAnsi="Times New Roman" w:cs="Times New Roman"/>
        </w:rPr>
        <w:t>Other: ________________</w:t>
      </w:r>
    </w:p>
    <w:p w14:paraId="778B8487" w14:textId="77777777" w:rsidR="00982E1A" w:rsidRPr="002F6EE7" w:rsidRDefault="00982E1A" w:rsidP="005B2B38">
      <w:pPr>
        <w:pStyle w:val="ListParagraph"/>
        <w:keepNext/>
        <w:numPr>
          <w:ilvl w:val="0"/>
          <w:numId w:val="17"/>
        </w:numPr>
        <w:rPr>
          <w:rFonts w:ascii="Times New Roman" w:hAnsi="Times New Roman" w:cs="Times New Roman"/>
          <w:i/>
          <w:iCs/>
        </w:rPr>
      </w:pPr>
      <w:r w:rsidRPr="002F6EE7">
        <w:rPr>
          <w:rFonts w:ascii="Times New Roman" w:hAnsi="Times New Roman" w:cs="Times New Roman"/>
          <w:i/>
          <w:iCs/>
        </w:rPr>
        <w:lastRenderedPageBreak/>
        <w:t xml:space="preserve">Functional </w:t>
      </w:r>
      <w:r w:rsidR="00336A07">
        <w:rPr>
          <w:rFonts w:ascii="Times New Roman" w:hAnsi="Times New Roman" w:cs="Times New Roman"/>
          <w:i/>
          <w:iCs/>
        </w:rPr>
        <w:t>Area</w:t>
      </w:r>
      <w:r w:rsidR="00336A07" w:rsidRPr="002F6EE7">
        <w:rPr>
          <w:rFonts w:ascii="Times New Roman" w:hAnsi="Times New Roman" w:cs="Times New Roman"/>
          <w:i/>
          <w:iCs/>
        </w:rPr>
        <w:t xml:space="preserve"> </w:t>
      </w:r>
      <w:r w:rsidRPr="002F6EE7">
        <w:rPr>
          <w:rFonts w:ascii="Times New Roman" w:hAnsi="Times New Roman" w:cs="Times New Roman"/>
          <w:i/>
          <w:iCs/>
        </w:rPr>
        <w:t>(Select all that apply)</w:t>
      </w:r>
    </w:p>
    <w:p w14:paraId="3E6835FD" w14:textId="77777777" w:rsidR="00982E1A" w:rsidRPr="006835DD" w:rsidRDefault="006B50A1" w:rsidP="005B2B38">
      <w:pPr>
        <w:keepNext/>
        <w:rPr>
          <w:rFonts w:ascii="Times New Roman" w:hAnsi="Times New Roman" w:cs="Times New Roman"/>
        </w:rPr>
      </w:pPr>
      <w:sdt>
        <w:sdtPr>
          <w:rPr>
            <w:rFonts w:ascii="Times New Roman" w:hAnsi="Times New Roman" w:cs="Times New Roman"/>
          </w:rPr>
          <w:id w:val="205225224"/>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982E1A" w:rsidRPr="006835DD">
        <w:rPr>
          <w:rFonts w:ascii="Times New Roman" w:hAnsi="Times New Roman" w:cs="Times New Roman"/>
        </w:rPr>
        <w:t>Requirements/Capability Development</w:t>
      </w:r>
    </w:p>
    <w:p w14:paraId="3EEC09FF" w14:textId="77777777" w:rsidR="00982E1A" w:rsidRPr="006835DD" w:rsidRDefault="006B50A1" w:rsidP="005B2B38">
      <w:pPr>
        <w:keepNext/>
        <w:rPr>
          <w:rFonts w:ascii="Times New Roman" w:hAnsi="Times New Roman" w:cs="Times New Roman"/>
        </w:rPr>
      </w:pPr>
      <w:sdt>
        <w:sdtPr>
          <w:rPr>
            <w:rFonts w:ascii="Times New Roman" w:hAnsi="Times New Roman" w:cs="Times New Roman"/>
          </w:rPr>
          <w:id w:val="2070142805"/>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982E1A" w:rsidRPr="006835DD">
        <w:rPr>
          <w:rFonts w:ascii="Times New Roman" w:hAnsi="Times New Roman" w:cs="Times New Roman"/>
        </w:rPr>
        <w:t>Program Management</w:t>
      </w:r>
    </w:p>
    <w:p w14:paraId="00484260" w14:textId="77777777" w:rsidR="00F87D8E" w:rsidRPr="006835DD" w:rsidRDefault="006B50A1" w:rsidP="005B2B38">
      <w:pPr>
        <w:keepNext/>
        <w:rPr>
          <w:rFonts w:ascii="Times New Roman" w:hAnsi="Times New Roman" w:cs="Times New Roman"/>
        </w:rPr>
      </w:pPr>
      <w:sdt>
        <w:sdtPr>
          <w:rPr>
            <w:rFonts w:ascii="Times New Roman" w:hAnsi="Times New Roman" w:cs="Times New Roman"/>
          </w:rPr>
          <w:id w:val="1916662480"/>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F87D8E" w:rsidRPr="006835DD">
        <w:rPr>
          <w:rFonts w:ascii="Times New Roman" w:hAnsi="Times New Roman" w:cs="Times New Roman"/>
        </w:rPr>
        <w:t>Contracting</w:t>
      </w:r>
    </w:p>
    <w:p w14:paraId="6F26FBF8" w14:textId="77777777" w:rsidR="00F87D8E" w:rsidRPr="006835DD" w:rsidRDefault="006B50A1" w:rsidP="005B2B38">
      <w:pPr>
        <w:keepNext/>
        <w:rPr>
          <w:rFonts w:ascii="Times New Roman" w:hAnsi="Times New Roman" w:cs="Times New Roman"/>
        </w:rPr>
      </w:pPr>
      <w:sdt>
        <w:sdtPr>
          <w:rPr>
            <w:rFonts w:ascii="Times New Roman" w:hAnsi="Times New Roman" w:cs="Times New Roman"/>
          </w:rPr>
          <w:id w:val="-76219434"/>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C9160A" w:rsidRPr="006835DD">
        <w:rPr>
          <w:rFonts w:ascii="Times New Roman" w:hAnsi="Times New Roman" w:cs="Times New Roman"/>
        </w:rPr>
        <w:t>Financial Management/</w:t>
      </w:r>
      <w:r w:rsidR="00904126" w:rsidRPr="006835DD">
        <w:rPr>
          <w:rFonts w:ascii="Times New Roman" w:hAnsi="Times New Roman" w:cs="Times New Roman"/>
        </w:rPr>
        <w:t>Cost</w:t>
      </w:r>
      <w:r w:rsidR="00C9160A" w:rsidRPr="006835DD">
        <w:rPr>
          <w:rFonts w:ascii="Times New Roman" w:hAnsi="Times New Roman" w:cs="Times New Roman"/>
        </w:rPr>
        <w:t xml:space="preserve"> Estimating</w:t>
      </w:r>
      <w:r w:rsidR="00904126" w:rsidRPr="006835DD">
        <w:rPr>
          <w:rFonts w:ascii="Times New Roman" w:hAnsi="Times New Roman" w:cs="Times New Roman"/>
        </w:rPr>
        <w:t>/Budget Estimation</w:t>
      </w:r>
      <w:r w:rsidR="00C9160A" w:rsidRPr="006835DD">
        <w:rPr>
          <w:rFonts w:ascii="Times New Roman" w:hAnsi="Times New Roman" w:cs="Times New Roman"/>
        </w:rPr>
        <w:t>/Auditing</w:t>
      </w:r>
    </w:p>
    <w:p w14:paraId="459D418C" w14:textId="77777777" w:rsidR="00F87D8E" w:rsidRPr="006835DD" w:rsidRDefault="006B50A1" w:rsidP="005B2B38">
      <w:pPr>
        <w:keepNext/>
        <w:rPr>
          <w:rFonts w:ascii="Times New Roman" w:hAnsi="Times New Roman" w:cs="Times New Roman"/>
        </w:rPr>
      </w:pPr>
      <w:sdt>
        <w:sdtPr>
          <w:rPr>
            <w:rFonts w:ascii="Times New Roman" w:hAnsi="Times New Roman" w:cs="Times New Roman"/>
          </w:rPr>
          <w:id w:val="-1169328145"/>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46249A" w:rsidRPr="006835DD">
        <w:rPr>
          <w:rFonts w:ascii="Times New Roman" w:hAnsi="Times New Roman" w:cs="Times New Roman"/>
        </w:rPr>
        <w:t xml:space="preserve">Life Cycle </w:t>
      </w:r>
      <w:r w:rsidR="00F87D8E" w:rsidRPr="006835DD">
        <w:rPr>
          <w:rFonts w:ascii="Times New Roman" w:hAnsi="Times New Roman" w:cs="Times New Roman"/>
        </w:rPr>
        <w:t>Logistics/Product Support Management (PSM)</w:t>
      </w:r>
    </w:p>
    <w:p w14:paraId="3CE861AA" w14:textId="77777777" w:rsidR="00982E1A" w:rsidRPr="006835DD" w:rsidRDefault="006B50A1" w:rsidP="005B2B38">
      <w:pPr>
        <w:keepNext/>
        <w:rPr>
          <w:rFonts w:ascii="Times New Roman" w:hAnsi="Times New Roman" w:cs="Times New Roman"/>
        </w:rPr>
      </w:pPr>
      <w:sdt>
        <w:sdtPr>
          <w:rPr>
            <w:rFonts w:ascii="Times New Roman" w:hAnsi="Times New Roman" w:cs="Times New Roman"/>
          </w:rPr>
          <w:id w:val="1304426888"/>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982E1A" w:rsidRPr="006835DD">
        <w:rPr>
          <w:rFonts w:ascii="Times New Roman" w:hAnsi="Times New Roman" w:cs="Times New Roman"/>
        </w:rPr>
        <w:t>Engineering</w:t>
      </w:r>
      <w:r w:rsidR="00AF168F" w:rsidRPr="006835DD">
        <w:rPr>
          <w:rFonts w:ascii="Times New Roman" w:hAnsi="Times New Roman" w:cs="Times New Roman"/>
        </w:rPr>
        <w:t>/Model Base</w:t>
      </w:r>
      <w:r w:rsidR="000B1989" w:rsidRPr="006835DD">
        <w:rPr>
          <w:rFonts w:ascii="Times New Roman" w:hAnsi="Times New Roman" w:cs="Times New Roman"/>
        </w:rPr>
        <w:t>d Systems Engineering (MBSE)</w:t>
      </w:r>
      <w:r w:rsidR="0046249A" w:rsidRPr="006835DD">
        <w:rPr>
          <w:rFonts w:ascii="Times New Roman" w:hAnsi="Times New Roman" w:cs="Times New Roman"/>
        </w:rPr>
        <w:t>/Technical Management</w:t>
      </w:r>
    </w:p>
    <w:p w14:paraId="39F78D60" w14:textId="77777777" w:rsidR="00E051C7" w:rsidRPr="006835DD" w:rsidRDefault="006B50A1" w:rsidP="005B2B38">
      <w:pPr>
        <w:keepNext/>
        <w:rPr>
          <w:rFonts w:ascii="Times New Roman" w:hAnsi="Times New Roman" w:cs="Times New Roman"/>
        </w:rPr>
      </w:pPr>
      <w:sdt>
        <w:sdtPr>
          <w:rPr>
            <w:rFonts w:ascii="Times New Roman" w:hAnsi="Times New Roman" w:cs="Times New Roman"/>
          </w:rPr>
          <w:id w:val="1539394433"/>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904126" w:rsidRPr="006835DD">
        <w:rPr>
          <w:rFonts w:ascii="Times New Roman" w:hAnsi="Times New Roman" w:cs="Times New Roman"/>
        </w:rPr>
        <w:t>Test &amp; Evaluation</w:t>
      </w:r>
    </w:p>
    <w:p w14:paraId="68F774D0" w14:textId="77777777" w:rsidR="00F87D8E" w:rsidRPr="006835DD" w:rsidRDefault="006B50A1" w:rsidP="005B2B38">
      <w:pPr>
        <w:keepNext/>
        <w:rPr>
          <w:rFonts w:ascii="Times New Roman" w:hAnsi="Times New Roman" w:cs="Times New Roman"/>
        </w:rPr>
      </w:pPr>
      <w:sdt>
        <w:sdtPr>
          <w:rPr>
            <w:rFonts w:ascii="Times New Roman" w:hAnsi="Times New Roman" w:cs="Times New Roman"/>
          </w:rPr>
          <w:id w:val="-997182227"/>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F87D8E" w:rsidRPr="006835DD">
        <w:rPr>
          <w:rFonts w:ascii="Times New Roman" w:hAnsi="Times New Roman" w:cs="Times New Roman"/>
        </w:rPr>
        <w:t>Security/Counterintelligence</w:t>
      </w:r>
    </w:p>
    <w:p w14:paraId="784940B3" w14:textId="77777777" w:rsidR="00982E1A" w:rsidRPr="006835DD" w:rsidRDefault="006B50A1" w:rsidP="005B2B38">
      <w:pPr>
        <w:keepNext/>
        <w:rPr>
          <w:rFonts w:ascii="Times New Roman" w:hAnsi="Times New Roman" w:cs="Times New Roman"/>
        </w:rPr>
      </w:pPr>
      <w:sdt>
        <w:sdtPr>
          <w:rPr>
            <w:rFonts w:ascii="Times New Roman" w:hAnsi="Times New Roman" w:cs="Times New Roman"/>
          </w:rPr>
          <w:id w:val="-642582455"/>
          <w14:checkbox>
            <w14:checked w14:val="0"/>
            <w14:checkedState w14:val="2612" w14:font="MS Gothic"/>
            <w14:uncheckedState w14:val="2610" w14:font="MS Gothic"/>
          </w14:checkbox>
        </w:sdtPr>
        <w:sdtEndPr/>
        <w:sdtContent>
          <w:r w:rsidR="006835DD">
            <w:rPr>
              <w:rFonts w:ascii="MS Gothic" w:eastAsia="MS Gothic" w:hAnsi="MS Gothic" w:cs="Times New Roman" w:hint="eastAsia"/>
            </w:rPr>
            <w:t>☐</w:t>
          </w:r>
        </w:sdtContent>
      </w:sdt>
      <w:r w:rsidR="00982E1A" w:rsidRPr="006835DD">
        <w:rPr>
          <w:rFonts w:ascii="Times New Roman" w:hAnsi="Times New Roman" w:cs="Times New Roman"/>
        </w:rPr>
        <w:t>Legal/Compliance</w:t>
      </w:r>
    </w:p>
    <w:p w14:paraId="2D441DDF" w14:textId="77777777" w:rsidR="00AE5922" w:rsidRPr="002F6EE7" w:rsidRDefault="00AE5922" w:rsidP="002F6EE7">
      <w:pPr>
        <w:rPr>
          <w:rFonts w:ascii="Times New Roman" w:hAnsi="Times New Roman" w:cs="Times New Roman"/>
        </w:rPr>
      </w:pPr>
    </w:p>
    <w:p w14:paraId="293ABDD1" w14:textId="77777777" w:rsidR="00982E1A" w:rsidRPr="002F6EE7" w:rsidRDefault="00982E1A" w:rsidP="002F6EE7">
      <w:pPr>
        <w:pStyle w:val="ListParagraph"/>
        <w:numPr>
          <w:ilvl w:val="0"/>
          <w:numId w:val="17"/>
        </w:numPr>
        <w:rPr>
          <w:rFonts w:ascii="Times New Roman" w:hAnsi="Times New Roman" w:cs="Times New Roman"/>
          <w:i/>
          <w:iCs/>
        </w:rPr>
      </w:pPr>
      <w:r w:rsidRPr="002F6EE7">
        <w:rPr>
          <w:rFonts w:ascii="Times New Roman" w:hAnsi="Times New Roman" w:cs="Times New Roman"/>
          <w:i/>
          <w:iCs/>
        </w:rPr>
        <w:t>Potential AI Tool Type (Select all that apply)</w:t>
      </w:r>
    </w:p>
    <w:p w14:paraId="4D90D18B" w14:textId="77777777" w:rsidR="00982E1A" w:rsidRPr="002F63F2" w:rsidRDefault="006B50A1" w:rsidP="002F63F2">
      <w:pPr>
        <w:rPr>
          <w:rFonts w:ascii="Times New Roman" w:hAnsi="Times New Roman" w:cs="Times New Roman"/>
        </w:rPr>
      </w:pPr>
      <w:sdt>
        <w:sdtPr>
          <w:rPr>
            <w:rFonts w:ascii="Times New Roman" w:hAnsi="Times New Roman" w:cs="Times New Roman"/>
          </w:rPr>
          <w:id w:val="-22327174"/>
          <w14:checkbox>
            <w14:checked w14:val="0"/>
            <w14:checkedState w14:val="2612" w14:font="MS Gothic"/>
            <w14:uncheckedState w14:val="2610" w14:font="MS Gothic"/>
          </w14:checkbox>
        </w:sdtPr>
        <w:sdtEndPr/>
        <w:sdtContent>
          <w:r w:rsidR="002F63F2">
            <w:rPr>
              <w:rFonts w:ascii="MS Gothic" w:eastAsia="MS Gothic" w:hAnsi="MS Gothic" w:cs="Times New Roman" w:hint="eastAsia"/>
            </w:rPr>
            <w:t>☐</w:t>
          </w:r>
        </w:sdtContent>
      </w:sdt>
      <w:r w:rsidR="00982E1A" w:rsidRPr="002F63F2">
        <w:rPr>
          <w:rFonts w:ascii="Times New Roman" w:hAnsi="Times New Roman" w:cs="Times New Roman"/>
        </w:rPr>
        <w:t>Workflow Automation</w:t>
      </w:r>
    </w:p>
    <w:p w14:paraId="47C39A70" w14:textId="77777777" w:rsidR="00982E1A" w:rsidRPr="002F63F2" w:rsidRDefault="006B50A1" w:rsidP="002F63F2">
      <w:pPr>
        <w:rPr>
          <w:rFonts w:ascii="Times New Roman" w:hAnsi="Times New Roman" w:cs="Times New Roman"/>
        </w:rPr>
      </w:pPr>
      <w:sdt>
        <w:sdtPr>
          <w:rPr>
            <w:rFonts w:ascii="Times New Roman" w:hAnsi="Times New Roman" w:cs="Times New Roman"/>
          </w:rPr>
          <w:id w:val="-1282030412"/>
          <w14:checkbox>
            <w14:checked w14:val="0"/>
            <w14:checkedState w14:val="2612" w14:font="MS Gothic"/>
            <w14:uncheckedState w14:val="2610" w14:font="MS Gothic"/>
          </w14:checkbox>
        </w:sdtPr>
        <w:sdtEndPr/>
        <w:sdtContent>
          <w:r w:rsidR="002F63F2">
            <w:rPr>
              <w:rFonts w:ascii="MS Gothic" w:eastAsia="MS Gothic" w:hAnsi="MS Gothic" w:cs="Times New Roman" w:hint="eastAsia"/>
            </w:rPr>
            <w:t>☐</w:t>
          </w:r>
        </w:sdtContent>
      </w:sdt>
      <w:r w:rsidR="00982E1A" w:rsidRPr="002F63F2">
        <w:rPr>
          <w:rFonts w:ascii="Times New Roman" w:hAnsi="Times New Roman" w:cs="Times New Roman"/>
        </w:rPr>
        <w:t>Document Management</w:t>
      </w:r>
    </w:p>
    <w:p w14:paraId="36088578" w14:textId="77777777" w:rsidR="00982E1A" w:rsidRPr="002F63F2" w:rsidRDefault="006B50A1" w:rsidP="002F63F2">
      <w:pPr>
        <w:rPr>
          <w:rFonts w:ascii="Times New Roman" w:hAnsi="Times New Roman" w:cs="Times New Roman"/>
        </w:rPr>
      </w:pPr>
      <w:sdt>
        <w:sdtPr>
          <w:rPr>
            <w:rFonts w:ascii="Times New Roman" w:hAnsi="Times New Roman" w:cs="Times New Roman"/>
          </w:rPr>
          <w:id w:val="1083488648"/>
          <w14:checkbox>
            <w14:checked w14:val="0"/>
            <w14:checkedState w14:val="2612" w14:font="MS Gothic"/>
            <w14:uncheckedState w14:val="2610" w14:font="MS Gothic"/>
          </w14:checkbox>
        </w:sdtPr>
        <w:sdtEndPr/>
        <w:sdtContent>
          <w:r w:rsidR="002F63F2">
            <w:rPr>
              <w:rFonts w:ascii="MS Gothic" w:eastAsia="MS Gothic" w:hAnsi="MS Gothic" w:cs="Times New Roman" w:hint="eastAsia"/>
            </w:rPr>
            <w:t>☐</w:t>
          </w:r>
        </w:sdtContent>
      </w:sdt>
      <w:r w:rsidR="00982E1A" w:rsidRPr="002F63F2">
        <w:rPr>
          <w:rFonts w:ascii="Times New Roman" w:hAnsi="Times New Roman" w:cs="Times New Roman"/>
        </w:rPr>
        <w:t>Modeling/Simulation</w:t>
      </w:r>
    </w:p>
    <w:p w14:paraId="7FF50AB5" w14:textId="77777777" w:rsidR="00982E1A" w:rsidRPr="002F63F2" w:rsidRDefault="006B50A1" w:rsidP="002F63F2">
      <w:pPr>
        <w:rPr>
          <w:rFonts w:ascii="Times New Roman" w:hAnsi="Times New Roman" w:cs="Times New Roman"/>
        </w:rPr>
      </w:pPr>
      <w:sdt>
        <w:sdtPr>
          <w:rPr>
            <w:rFonts w:ascii="Times New Roman" w:hAnsi="Times New Roman" w:cs="Times New Roman"/>
          </w:rPr>
          <w:id w:val="165449447"/>
          <w14:checkbox>
            <w14:checked w14:val="0"/>
            <w14:checkedState w14:val="2612" w14:font="MS Gothic"/>
            <w14:uncheckedState w14:val="2610" w14:font="MS Gothic"/>
          </w14:checkbox>
        </w:sdtPr>
        <w:sdtEndPr/>
        <w:sdtContent>
          <w:r w:rsidR="002F63F2">
            <w:rPr>
              <w:rFonts w:ascii="MS Gothic" w:eastAsia="MS Gothic" w:hAnsi="MS Gothic" w:cs="Times New Roman" w:hint="eastAsia"/>
            </w:rPr>
            <w:t>☐</w:t>
          </w:r>
        </w:sdtContent>
      </w:sdt>
      <w:r w:rsidR="00982E1A" w:rsidRPr="002F63F2">
        <w:rPr>
          <w:rFonts w:ascii="Times New Roman" w:hAnsi="Times New Roman" w:cs="Times New Roman"/>
        </w:rPr>
        <w:t>Analytics</w:t>
      </w:r>
    </w:p>
    <w:p w14:paraId="76A8B1D8" w14:textId="77777777" w:rsidR="00982E1A" w:rsidRPr="002F63F2" w:rsidRDefault="006B50A1" w:rsidP="002F63F2">
      <w:pPr>
        <w:rPr>
          <w:rFonts w:ascii="Times New Roman" w:hAnsi="Times New Roman" w:cs="Times New Roman"/>
        </w:rPr>
      </w:pPr>
      <w:sdt>
        <w:sdtPr>
          <w:rPr>
            <w:rFonts w:ascii="Times New Roman" w:hAnsi="Times New Roman" w:cs="Times New Roman"/>
          </w:rPr>
          <w:id w:val="-1797983016"/>
          <w14:checkbox>
            <w14:checked w14:val="0"/>
            <w14:checkedState w14:val="2612" w14:font="MS Gothic"/>
            <w14:uncheckedState w14:val="2610" w14:font="MS Gothic"/>
          </w14:checkbox>
        </w:sdtPr>
        <w:sdtEndPr/>
        <w:sdtContent>
          <w:r w:rsidR="002F63F2">
            <w:rPr>
              <w:rFonts w:ascii="MS Gothic" w:eastAsia="MS Gothic" w:hAnsi="MS Gothic" w:cs="Times New Roman" w:hint="eastAsia"/>
            </w:rPr>
            <w:t>☐</w:t>
          </w:r>
        </w:sdtContent>
      </w:sdt>
      <w:r w:rsidR="00982E1A" w:rsidRPr="002F63F2">
        <w:rPr>
          <w:rFonts w:ascii="Times New Roman" w:hAnsi="Times New Roman" w:cs="Times New Roman"/>
        </w:rPr>
        <w:t>Decision Support</w:t>
      </w:r>
    </w:p>
    <w:p w14:paraId="40BBA17B" w14:textId="304B79C1" w:rsidR="00F87D8E" w:rsidRPr="002F63F2" w:rsidRDefault="006B50A1" w:rsidP="002F63F2">
      <w:pPr>
        <w:rPr>
          <w:rFonts w:ascii="Times New Roman" w:hAnsi="Times New Roman" w:cs="Times New Roman"/>
        </w:rPr>
      </w:pPr>
      <w:sdt>
        <w:sdtPr>
          <w:rPr>
            <w:rFonts w:ascii="Times New Roman" w:hAnsi="Times New Roman" w:cs="Times New Roman"/>
          </w:rPr>
          <w:id w:val="-99334899"/>
          <w14:checkbox>
            <w14:checked w14:val="0"/>
            <w14:checkedState w14:val="2612" w14:font="MS Gothic"/>
            <w14:uncheckedState w14:val="2610" w14:font="MS Gothic"/>
          </w14:checkbox>
        </w:sdtPr>
        <w:sdtEndPr/>
        <w:sdtContent>
          <w:r w:rsidR="002F63F2">
            <w:rPr>
              <w:rFonts w:ascii="MS Gothic" w:eastAsia="MS Gothic" w:hAnsi="MS Gothic" w:cs="Times New Roman" w:hint="eastAsia"/>
            </w:rPr>
            <w:t>☐</w:t>
          </w:r>
        </w:sdtContent>
      </w:sdt>
      <w:r w:rsidR="00982E1A" w:rsidRPr="002F63F2">
        <w:rPr>
          <w:rFonts w:ascii="Times New Roman" w:hAnsi="Times New Roman" w:cs="Times New Roman"/>
        </w:rPr>
        <w:t>Other</w:t>
      </w:r>
      <w:r w:rsidR="002F63F2" w:rsidRPr="002F63F2">
        <w:rPr>
          <w:rFonts w:ascii="Times New Roman" w:hAnsi="Times New Roman" w:cs="Times New Roman"/>
        </w:rPr>
        <w:t xml:space="preserve"> (Max </w:t>
      </w:r>
      <w:r w:rsidR="007B5F67">
        <w:rPr>
          <w:rFonts w:ascii="Times New Roman" w:hAnsi="Times New Roman" w:cs="Times New Roman"/>
        </w:rPr>
        <w:t>2000 characters</w:t>
      </w:r>
      <w:r w:rsidR="002F63F2" w:rsidRPr="002F63F2">
        <w:rPr>
          <w:rFonts w:ascii="Times New Roman" w:hAnsi="Times New Roman" w:cs="Times New Roman"/>
        </w:rPr>
        <w:t>)</w:t>
      </w:r>
      <w:r w:rsidR="00982E1A" w:rsidRPr="002F63F2">
        <w:rPr>
          <w:rFonts w:ascii="Times New Roman" w:hAnsi="Times New Roman" w:cs="Times New Roman"/>
        </w:rPr>
        <w:t>: ________________</w:t>
      </w:r>
      <w:r w:rsidR="007D1D3D" w:rsidRPr="002F63F2">
        <w:rPr>
          <w:rFonts w:ascii="Times New Roman" w:hAnsi="Times New Roman" w:cs="Times New Roman"/>
        </w:rPr>
        <w:t xml:space="preserve"> </w:t>
      </w:r>
    </w:p>
    <w:p w14:paraId="64EE5343" w14:textId="77777777" w:rsidR="002F63F2" w:rsidRDefault="002F63F2" w:rsidP="002F6EE7">
      <w:pPr>
        <w:rPr>
          <w:rFonts w:ascii="Times New Roman" w:hAnsi="Times New Roman" w:cs="Times New Roman"/>
        </w:rPr>
      </w:pPr>
    </w:p>
    <w:p w14:paraId="25FD1A17" w14:textId="77777777" w:rsidR="00982E1A" w:rsidRPr="002F6EE7" w:rsidRDefault="00982E1A" w:rsidP="00077051">
      <w:pPr>
        <w:pStyle w:val="ListParagraph"/>
        <w:keepNext/>
        <w:numPr>
          <w:ilvl w:val="0"/>
          <w:numId w:val="17"/>
        </w:numPr>
        <w:rPr>
          <w:rFonts w:ascii="Times New Roman" w:hAnsi="Times New Roman" w:cs="Times New Roman"/>
          <w:i/>
          <w:iCs/>
        </w:rPr>
      </w:pPr>
      <w:r w:rsidRPr="002F6EE7">
        <w:rPr>
          <w:rFonts w:ascii="Times New Roman" w:hAnsi="Times New Roman" w:cs="Times New Roman"/>
          <w:i/>
          <w:iCs/>
        </w:rPr>
        <w:t>Required Input</w:t>
      </w:r>
      <w:r w:rsidR="0040670E" w:rsidRPr="002F6EE7">
        <w:rPr>
          <w:rFonts w:ascii="Times New Roman" w:hAnsi="Times New Roman" w:cs="Times New Roman"/>
          <w:i/>
          <w:iCs/>
        </w:rPr>
        <w:t xml:space="preserve"> (</w:t>
      </w:r>
      <w:r w:rsidRPr="002F6EE7">
        <w:rPr>
          <w:rFonts w:ascii="Times New Roman" w:hAnsi="Times New Roman" w:cs="Times New Roman"/>
          <w:i/>
          <w:iCs/>
        </w:rPr>
        <w:t>Data and Format</w:t>
      </w:r>
      <w:r w:rsidR="0040670E" w:rsidRPr="002F6EE7">
        <w:rPr>
          <w:rFonts w:ascii="Times New Roman" w:hAnsi="Times New Roman" w:cs="Times New Roman"/>
          <w:i/>
          <w:iCs/>
        </w:rPr>
        <w:t>)</w:t>
      </w:r>
    </w:p>
    <w:p w14:paraId="79DEBBA5" w14:textId="5A8AB302" w:rsidR="00982E1A" w:rsidRDefault="00C0581C" w:rsidP="00077051">
      <w:pPr>
        <w:keepNext/>
        <w:rPr>
          <w:rFonts w:ascii="Times New Roman" w:hAnsi="Times New Roman" w:cs="Times New Roman"/>
        </w:rPr>
      </w:pPr>
      <w:r w:rsidRPr="00C0581C">
        <w:rPr>
          <w:rFonts w:ascii="Times New Roman" w:hAnsi="Times New Roman" w:cs="Times New Roman"/>
        </w:rPr>
        <w:t xml:space="preserve">Instructions: Briefly describe the types of data and file formats your tool requires to operate </w:t>
      </w:r>
      <w:r w:rsidR="00982E1A" w:rsidRPr="00E218E2">
        <w:rPr>
          <w:rFonts w:ascii="Times New Roman" w:hAnsi="Times New Roman" w:cs="Times New Roman"/>
        </w:rPr>
        <w:t xml:space="preserve">(e.g., </w:t>
      </w:r>
      <w:proofErr w:type="spellStart"/>
      <w:r w:rsidR="00982E1A" w:rsidRPr="00E218E2">
        <w:rPr>
          <w:rFonts w:ascii="Times New Roman" w:hAnsi="Times New Roman" w:cs="Times New Roman"/>
        </w:rPr>
        <w:t>SysML</w:t>
      </w:r>
      <w:proofErr w:type="spellEnd"/>
      <w:r w:rsidR="00982E1A" w:rsidRPr="00E218E2">
        <w:rPr>
          <w:rFonts w:ascii="Times New Roman" w:hAnsi="Times New Roman" w:cs="Times New Roman"/>
        </w:rPr>
        <w:t xml:space="preserve"> models, PDF requirements, UON documents</w:t>
      </w:r>
      <w:r>
        <w:rPr>
          <w:rFonts w:ascii="Times New Roman" w:hAnsi="Times New Roman" w:cs="Times New Roman"/>
        </w:rPr>
        <w:t>)</w:t>
      </w:r>
      <w:r w:rsidR="00BC53AE">
        <w:rPr>
          <w:rFonts w:ascii="Times New Roman" w:hAnsi="Times New Roman" w:cs="Times New Roman"/>
        </w:rPr>
        <w:t xml:space="preserve">. (Max </w:t>
      </w:r>
      <w:r w:rsidR="007B5F67">
        <w:rPr>
          <w:rFonts w:ascii="Times New Roman" w:hAnsi="Times New Roman" w:cs="Times New Roman"/>
        </w:rPr>
        <w:t>2000 characters</w:t>
      </w:r>
      <w:proofErr w:type="gramStart"/>
      <w:r w:rsidR="00BC53AE">
        <w:rPr>
          <w:rFonts w:ascii="Times New Roman" w:hAnsi="Times New Roman" w:cs="Times New Roman"/>
        </w:rPr>
        <w:t>):_</w:t>
      </w:r>
      <w:proofErr w:type="gramEnd"/>
      <w:r w:rsidR="00BC53AE">
        <w:rPr>
          <w:rFonts w:ascii="Times New Roman" w:hAnsi="Times New Roman" w:cs="Times New Roman"/>
        </w:rPr>
        <w:t>____</w:t>
      </w:r>
    </w:p>
    <w:p w14:paraId="0CEC485E" w14:textId="77777777" w:rsidR="00BC53AE" w:rsidRPr="00E218E2" w:rsidRDefault="00BC53AE" w:rsidP="00982E1A">
      <w:pPr>
        <w:rPr>
          <w:rFonts w:ascii="Times New Roman" w:hAnsi="Times New Roman" w:cs="Times New Roman"/>
        </w:rPr>
      </w:pPr>
    </w:p>
    <w:p w14:paraId="5FA10627" w14:textId="77777777" w:rsidR="00982E1A" w:rsidRPr="002F6EE7" w:rsidRDefault="00982E1A" w:rsidP="00077051">
      <w:pPr>
        <w:pStyle w:val="ListParagraph"/>
        <w:keepNext/>
        <w:numPr>
          <w:ilvl w:val="0"/>
          <w:numId w:val="17"/>
        </w:numPr>
        <w:rPr>
          <w:rFonts w:ascii="Times New Roman" w:hAnsi="Times New Roman" w:cs="Times New Roman"/>
          <w:i/>
          <w:iCs/>
        </w:rPr>
      </w:pPr>
      <w:r w:rsidRPr="002F6EE7">
        <w:rPr>
          <w:rFonts w:ascii="Times New Roman" w:hAnsi="Times New Roman" w:cs="Times New Roman"/>
          <w:i/>
          <w:iCs/>
        </w:rPr>
        <w:lastRenderedPageBreak/>
        <w:t>Produced Output</w:t>
      </w:r>
      <w:r w:rsidR="0040670E" w:rsidRPr="002F6EE7">
        <w:rPr>
          <w:rFonts w:ascii="Times New Roman" w:hAnsi="Times New Roman" w:cs="Times New Roman"/>
          <w:i/>
          <w:iCs/>
        </w:rPr>
        <w:t xml:space="preserve"> (Data</w:t>
      </w:r>
      <w:r w:rsidRPr="002F6EE7">
        <w:rPr>
          <w:rFonts w:ascii="Times New Roman" w:hAnsi="Times New Roman" w:cs="Times New Roman"/>
          <w:i/>
          <w:iCs/>
        </w:rPr>
        <w:t xml:space="preserve"> and Format</w:t>
      </w:r>
      <w:r w:rsidR="0040670E" w:rsidRPr="002F6EE7">
        <w:rPr>
          <w:rFonts w:ascii="Times New Roman" w:hAnsi="Times New Roman" w:cs="Times New Roman"/>
          <w:i/>
          <w:iCs/>
        </w:rPr>
        <w:t>)</w:t>
      </w:r>
    </w:p>
    <w:p w14:paraId="3F75F55D" w14:textId="16024206" w:rsidR="00BC53AE" w:rsidRDefault="00033239" w:rsidP="00077051">
      <w:pPr>
        <w:keepNext/>
        <w:rPr>
          <w:rFonts w:ascii="Times New Roman" w:hAnsi="Times New Roman" w:cs="Times New Roman"/>
        </w:rPr>
      </w:pPr>
      <w:r w:rsidRPr="00033239">
        <w:rPr>
          <w:rFonts w:ascii="Times New Roman" w:hAnsi="Times New Roman" w:cs="Times New Roman"/>
        </w:rPr>
        <w:t xml:space="preserve">Instructions: Briefly describe the types of data and file formats your tool produces or delivers (e.g., </w:t>
      </w:r>
      <w:r w:rsidR="00986AF5">
        <w:rPr>
          <w:rFonts w:ascii="Times New Roman" w:hAnsi="Times New Roman" w:cs="Times New Roman"/>
        </w:rPr>
        <w:t>r</w:t>
      </w:r>
      <w:r w:rsidR="00982E1A" w:rsidRPr="00E218E2">
        <w:rPr>
          <w:rFonts w:ascii="Times New Roman" w:hAnsi="Times New Roman" w:cs="Times New Roman"/>
        </w:rPr>
        <w:t>equirements document in PDF, RFP in Word)</w:t>
      </w:r>
      <w:r w:rsidR="00BC53AE">
        <w:rPr>
          <w:rFonts w:ascii="Times New Roman" w:hAnsi="Times New Roman" w:cs="Times New Roman"/>
        </w:rPr>
        <w:t xml:space="preserve">. (Max </w:t>
      </w:r>
      <w:r w:rsidR="007B5F67">
        <w:rPr>
          <w:rFonts w:ascii="Times New Roman" w:hAnsi="Times New Roman" w:cs="Times New Roman"/>
        </w:rPr>
        <w:t>2000 characters</w:t>
      </w:r>
      <w:proofErr w:type="gramStart"/>
      <w:r w:rsidR="00BC53AE">
        <w:rPr>
          <w:rFonts w:ascii="Times New Roman" w:hAnsi="Times New Roman" w:cs="Times New Roman"/>
        </w:rPr>
        <w:t>):_</w:t>
      </w:r>
      <w:proofErr w:type="gramEnd"/>
      <w:r w:rsidR="00BC53AE">
        <w:rPr>
          <w:rFonts w:ascii="Times New Roman" w:hAnsi="Times New Roman" w:cs="Times New Roman"/>
        </w:rPr>
        <w:t>_______</w:t>
      </w:r>
    </w:p>
    <w:p w14:paraId="237B748A" w14:textId="77777777" w:rsidR="00982E1A" w:rsidRDefault="00982E1A" w:rsidP="00982E1A">
      <w:pPr>
        <w:rPr>
          <w:rFonts w:ascii="Times New Roman" w:hAnsi="Times New Roman" w:cs="Times New Roman"/>
        </w:rPr>
      </w:pPr>
    </w:p>
    <w:p w14:paraId="52328E86" w14:textId="0AA84B44" w:rsidR="00982E1A" w:rsidRPr="002F6EE7" w:rsidRDefault="00982E1A" w:rsidP="002F6EE7">
      <w:pPr>
        <w:pStyle w:val="ListParagraph"/>
        <w:numPr>
          <w:ilvl w:val="0"/>
          <w:numId w:val="17"/>
        </w:numPr>
        <w:rPr>
          <w:rFonts w:ascii="Times New Roman" w:hAnsi="Times New Roman" w:cs="Times New Roman"/>
          <w:i/>
          <w:iCs/>
        </w:rPr>
      </w:pPr>
      <w:r w:rsidRPr="002F6EE7">
        <w:rPr>
          <w:rFonts w:ascii="Times New Roman" w:hAnsi="Times New Roman" w:cs="Times New Roman"/>
          <w:i/>
          <w:iCs/>
        </w:rPr>
        <w:t>Government Purpose Rights (GPR) Confirmation</w:t>
      </w:r>
      <w:r w:rsidR="00D723B6">
        <w:rPr>
          <w:rFonts w:ascii="Times New Roman" w:hAnsi="Times New Roman" w:cs="Times New Roman"/>
          <w:i/>
          <w:iCs/>
        </w:rPr>
        <w:t xml:space="preserve"> and Proprietary Limitations</w:t>
      </w:r>
    </w:p>
    <w:p w14:paraId="789293F3" w14:textId="1C9C448E" w:rsidR="00DD6445" w:rsidRPr="00272085" w:rsidRDefault="00DD6445" w:rsidP="00982E1A">
      <w:pPr>
        <w:rPr>
          <w:rFonts w:ascii="Times New Roman" w:hAnsi="Times New Roman" w:cs="Times New Roman"/>
        </w:rPr>
      </w:pPr>
      <w:r w:rsidRPr="00272085">
        <w:rPr>
          <w:rFonts w:ascii="Times New Roman" w:hAnsi="Times New Roman" w:cs="Times New Roman"/>
        </w:rPr>
        <w:t xml:space="preserve">Instructions: Indicate whether outputs </w:t>
      </w:r>
      <w:r w:rsidR="00B302C4">
        <w:rPr>
          <w:rFonts w:ascii="Times New Roman" w:hAnsi="Times New Roman" w:cs="Times New Roman"/>
        </w:rPr>
        <w:t xml:space="preserve">produced </w:t>
      </w:r>
      <w:r w:rsidRPr="00272085">
        <w:rPr>
          <w:rFonts w:ascii="Times New Roman" w:hAnsi="Times New Roman" w:cs="Times New Roman"/>
        </w:rPr>
        <w:t>by your tool are provided with Government Purpose Rights (GPR)</w:t>
      </w:r>
      <w:r w:rsidR="00F40A02">
        <w:rPr>
          <w:rFonts w:ascii="Times New Roman" w:hAnsi="Times New Roman" w:cs="Times New Roman"/>
        </w:rPr>
        <w:t xml:space="preserve"> at a minimum</w:t>
      </w:r>
      <w:r w:rsidRPr="00272085">
        <w:rPr>
          <w:rFonts w:ascii="Times New Roman" w:hAnsi="Times New Roman" w:cs="Times New Roman"/>
        </w:rPr>
        <w:t xml:space="preserve">. </w:t>
      </w:r>
      <w:r w:rsidR="00A40645">
        <w:rPr>
          <w:rFonts w:ascii="Times New Roman" w:hAnsi="Times New Roman" w:cs="Times New Roman"/>
        </w:rPr>
        <w:t>D</w:t>
      </w:r>
      <w:r w:rsidR="00F32805">
        <w:rPr>
          <w:rFonts w:ascii="Times New Roman" w:hAnsi="Times New Roman" w:cs="Times New Roman"/>
        </w:rPr>
        <w:t xml:space="preserve">iscuss proprietary aspects </w:t>
      </w:r>
      <w:r w:rsidR="00F32805" w:rsidRPr="00B043FD">
        <w:rPr>
          <w:rFonts w:ascii="Times New Roman" w:hAnsi="Times New Roman" w:cs="Times New Roman"/>
        </w:rPr>
        <w:t>and limitations on data rights.</w:t>
      </w:r>
    </w:p>
    <w:p w14:paraId="2A42D959" w14:textId="3A9AD5C2" w:rsidR="00982E1A" w:rsidRPr="00BC53AE" w:rsidRDefault="006B50A1" w:rsidP="00BC53AE">
      <w:pPr>
        <w:rPr>
          <w:rFonts w:ascii="Times New Roman" w:hAnsi="Times New Roman" w:cs="Times New Roman"/>
        </w:rPr>
      </w:pPr>
      <w:sdt>
        <w:sdtPr>
          <w:rPr>
            <w:rFonts w:ascii="Times New Roman" w:hAnsi="Times New Roman" w:cs="Times New Roman"/>
          </w:rPr>
          <w:id w:val="-1352409396"/>
          <w14:checkbox>
            <w14:checked w14:val="0"/>
            <w14:checkedState w14:val="2612" w14:font="MS Gothic"/>
            <w14:uncheckedState w14:val="2610" w14:font="MS Gothic"/>
          </w14:checkbox>
        </w:sdtPr>
        <w:sdtEndPr/>
        <w:sdtContent>
          <w:r w:rsidR="00BC53AE">
            <w:rPr>
              <w:rFonts w:ascii="MS Gothic" w:eastAsia="MS Gothic" w:hAnsi="MS Gothic" w:cs="Times New Roman" w:hint="eastAsia"/>
            </w:rPr>
            <w:t>☐</w:t>
          </w:r>
        </w:sdtContent>
      </w:sdt>
      <w:r w:rsidR="00982E1A" w:rsidRPr="00BC53AE">
        <w:rPr>
          <w:rFonts w:ascii="Times New Roman" w:hAnsi="Times New Roman" w:cs="Times New Roman"/>
        </w:rPr>
        <w:t>Yes, all outputs provided with GPR</w:t>
      </w:r>
      <w:r w:rsidR="00CB0E10">
        <w:rPr>
          <w:rFonts w:ascii="Times New Roman" w:hAnsi="Times New Roman" w:cs="Times New Roman"/>
        </w:rPr>
        <w:t xml:space="preserve"> (at a minimum)</w:t>
      </w:r>
    </w:p>
    <w:p w14:paraId="6198FFC6" w14:textId="7DD91671" w:rsidR="00982E1A" w:rsidRDefault="006B50A1" w:rsidP="00BC53AE">
      <w:pPr>
        <w:rPr>
          <w:rFonts w:ascii="Times New Roman" w:hAnsi="Times New Roman" w:cs="Times New Roman"/>
        </w:rPr>
      </w:pPr>
      <w:sdt>
        <w:sdtPr>
          <w:rPr>
            <w:rFonts w:ascii="Times New Roman" w:hAnsi="Times New Roman" w:cs="Times New Roman"/>
          </w:rPr>
          <w:id w:val="-1853019294"/>
          <w14:checkbox>
            <w14:checked w14:val="0"/>
            <w14:checkedState w14:val="2612" w14:font="MS Gothic"/>
            <w14:uncheckedState w14:val="2610" w14:font="MS Gothic"/>
          </w14:checkbox>
        </w:sdtPr>
        <w:sdtEndPr/>
        <w:sdtContent>
          <w:r w:rsidR="00BC53AE">
            <w:rPr>
              <w:rFonts w:ascii="MS Gothic" w:eastAsia="MS Gothic" w:hAnsi="MS Gothic" w:cs="Times New Roman" w:hint="eastAsia"/>
            </w:rPr>
            <w:t>☐</w:t>
          </w:r>
        </w:sdtContent>
      </w:sdt>
      <w:r w:rsidR="00982E1A" w:rsidRPr="00BC53AE">
        <w:rPr>
          <w:rFonts w:ascii="Times New Roman" w:hAnsi="Times New Roman" w:cs="Times New Roman"/>
        </w:rPr>
        <w:t>No (please explain</w:t>
      </w:r>
      <w:r w:rsidR="006024A4">
        <w:rPr>
          <w:rFonts w:ascii="Times New Roman" w:hAnsi="Times New Roman" w:cs="Times New Roman"/>
        </w:rPr>
        <w:t xml:space="preserve"> proprietary </w:t>
      </w:r>
      <w:r w:rsidR="00E3724D">
        <w:rPr>
          <w:rFonts w:ascii="Times New Roman" w:hAnsi="Times New Roman" w:cs="Times New Roman"/>
        </w:rPr>
        <w:t>aspects</w:t>
      </w:r>
      <w:r w:rsidR="00E3724D" w:rsidRPr="00B043FD">
        <w:rPr>
          <w:rFonts w:ascii="Times New Roman" w:hAnsi="Times New Roman" w:cs="Times New Roman"/>
        </w:rPr>
        <w:t xml:space="preserve"> and limitations on data rights</w:t>
      </w:r>
      <w:r w:rsidR="00B043FD" w:rsidRPr="00BC53AE">
        <w:rPr>
          <w:rFonts w:ascii="Times New Roman" w:hAnsi="Times New Roman" w:cs="Times New Roman"/>
        </w:rPr>
        <w:t xml:space="preserve">): </w:t>
      </w:r>
      <w:r w:rsidR="00982E1A" w:rsidRPr="00BC53AE">
        <w:rPr>
          <w:rFonts w:ascii="Times New Roman" w:hAnsi="Times New Roman" w:cs="Times New Roman"/>
        </w:rPr>
        <w:t>______________________________</w:t>
      </w:r>
      <w:r w:rsidR="008852D4" w:rsidRPr="00BC53AE">
        <w:rPr>
          <w:rFonts w:ascii="Times New Roman" w:hAnsi="Times New Roman" w:cs="Times New Roman"/>
        </w:rPr>
        <w:t xml:space="preserve"> </w:t>
      </w:r>
    </w:p>
    <w:p w14:paraId="6AF73D79" w14:textId="77777777" w:rsidR="00BC53AE" w:rsidRPr="00DD0AE0" w:rsidRDefault="00BC53AE" w:rsidP="00DD0AE0">
      <w:pPr>
        <w:rPr>
          <w:rFonts w:ascii="Times New Roman" w:hAnsi="Times New Roman" w:cs="Times New Roman"/>
        </w:rPr>
      </w:pPr>
    </w:p>
    <w:p w14:paraId="29FE3E6C" w14:textId="77777777" w:rsidR="00F92741" w:rsidRPr="00DD0AE0" w:rsidRDefault="00F803BE" w:rsidP="005B2B38">
      <w:pPr>
        <w:pStyle w:val="ListParagraph"/>
        <w:keepNext/>
        <w:numPr>
          <w:ilvl w:val="0"/>
          <w:numId w:val="17"/>
        </w:numPr>
        <w:rPr>
          <w:rFonts w:ascii="Times New Roman" w:hAnsi="Times New Roman" w:cs="Times New Roman"/>
          <w:i/>
          <w:iCs/>
        </w:rPr>
      </w:pPr>
      <w:r w:rsidRPr="00DD0AE0">
        <w:rPr>
          <w:rFonts w:ascii="Times New Roman" w:hAnsi="Times New Roman" w:cs="Times New Roman"/>
          <w:i/>
          <w:iCs/>
        </w:rPr>
        <w:t xml:space="preserve">Hosting </w:t>
      </w:r>
      <w:r w:rsidR="00F92741">
        <w:rPr>
          <w:rFonts w:ascii="Times New Roman" w:hAnsi="Times New Roman" w:cs="Times New Roman"/>
          <w:i/>
          <w:iCs/>
        </w:rPr>
        <w:t>O</w:t>
      </w:r>
      <w:r w:rsidRPr="00DD0AE0">
        <w:rPr>
          <w:rFonts w:ascii="Times New Roman" w:hAnsi="Times New Roman" w:cs="Times New Roman"/>
          <w:i/>
          <w:iCs/>
        </w:rPr>
        <w:t xml:space="preserve">ptions and </w:t>
      </w:r>
      <w:r w:rsidR="00F92741">
        <w:rPr>
          <w:rFonts w:ascii="Times New Roman" w:hAnsi="Times New Roman" w:cs="Times New Roman"/>
          <w:i/>
          <w:iCs/>
        </w:rPr>
        <w:t>I</w:t>
      </w:r>
      <w:r w:rsidRPr="00DD0AE0">
        <w:rPr>
          <w:rFonts w:ascii="Times New Roman" w:hAnsi="Times New Roman" w:cs="Times New Roman"/>
          <w:i/>
          <w:iCs/>
        </w:rPr>
        <w:t xml:space="preserve">nformation </w:t>
      </w:r>
      <w:r w:rsidR="00F92741">
        <w:rPr>
          <w:rFonts w:ascii="Times New Roman" w:hAnsi="Times New Roman" w:cs="Times New Roman"/>
          <w:i/>
          <w:iCs/>
        </w:rPr>
        <w:t>B</w:t>
      </w:r>
      <w:r w:rsidRPr="00DD0AE0">
        <w:rPr>
          <w:rFonts w:ascii="Times New Roman" w:hAnsi="Times New Roman" w:cs="Times New Roman"/>
          <w:i/>
          <w:iCs/>
        </w:rPr>
        <w:t xml:space="preserve">oundaries  </w:t>
      </w:r>
    </w:p>
    <w:p w14:paraId="27AB17A4" w14:textId="660D169D" w:rsidR="00BC53AE" w:rsidRPr="00DD0AE0" w:rsidRDefault="00F92741" w:rsidP="00903405">
      <w:pPr>
        <w:keepNext/>
        <w:rPr>
          <w:rFonts w:ascii="Times New Roman" w:hAnsi="Times New Roman" w:cs="Times New Roman"/>
        </w:rPr>
      </w:pPr>
      <w:r w:rsidRPr="00DD0AE0">
        <w:rPr>
          <w:rFonts w:ascii="Times New Roman" w:hAnsi="Times New Roman" w:cs="Times New Roman"/>
        </w:rPr>
        <w:t xml:space="preserve">Instructions: Briefly describe </w:t>
      </w:r>
      <w:r w:rsidR="00F803BE" w:rsidRPr="00DD0AE0">
        <w:rPr>
          <w:rFonts w:ascii="Times New Roman" w:hAnsi="Times New Roman" w:cs="Times New Roman"/>
        </w:rPr>
        <w:t>the components of the tool and where they</w:t>
      </w:r>
      <w:r w:rsidRPr="00DD0AE0">
        <w:rPr>
          <w:rFonts w:ascii="Times New Roman" w:hAnsi="Times New Roman" w:cs="Times New Roman"/>
        </w:rPr>
        <w:t xml:space="preserve"> are</w:t>
      </w:r>
      <w:r w:rsidR="00F803BE" w:rsidRPr="00DD0AE0">
        <w:rPr>
          <w:rFonts w:ascii="Times New Roman" w:hAnsi="Times New Roman" w:cs="Times New Roman"/>
        </w:rPr>
        <w:t xml:space="preserve"> hosted.  For example, is the solution a SaaS solution hosted on AWS Gov</w:t>
      </w:r>
      <w:r w:rsidR="00BC53AE">
        <w:rPr>
          <w:rFonts w:ascii="Times New Roman" w:hAnsi="Times New Roman" w:cs="Times New Roman"/>
        </w:rPr>
        <w:t xml:space="preserve">. (Max </w:t>
      </w:r>
      <w:r w:rsidR="007B5F67">
        <w:rPr>
          <w:rFonts w:ascii="Times New Roman" w:hAnsi="Times New Roman" w:cs="Times New Roman"/>
        </w:rPr>
        <w:t>2000 characters</w:t>
      </w:r>
      <w:proofErr w:type="gramStart"/>
      <w:r w:rsidR="00BC53AE">
        <w:rPr>
          <w:rFonts w:ascii="Times New Roman" w:hAnsi="Times New Roman" w:cs="Times New Roman"/>
        </w:rPr>
        <w:t>):_</w:t>
      </w:r>
      <w:proofErr w:type="gramEnd"/>
      <w:r w:rsidR="00BC53AE">
        <w:rPr>
          <w:rFonts w:ascii="Times New Roman" w:hAnsi="Times New Roman" w:cs="Times New Roman"/>
        </w:rPr>
        <w:t>____</w:t>
      </w:r>
    </w:p>
    <w:p w14:paraId="69B6BDED" w14:textId="77777777" w:rsidR="00982E1A" w:rsidRPr="002F6EE7" w:rsidRDefault="00982E1A" w:rsidP="00BC53AE">
      <w:pPr>
        <w:pStyle w:val="ListParagraph"/>
        <w:pageBreakBefore/>
        <w:numPr>
          <w:ilvl w:val="0"/>
          <w:numId w:val="17"/>
        </w:numPr>
        <w:rPr>
          <w:rFonts w:ascii="Times New Roman" w:hAnsi="Times New Roman" w:cs="Times New Roman"/>
          <w:i/>
          <w:iCs/>
        </w:rPr>
      </w:pPr>
      <w:r w:rsidRPr="002F6EE7">
        <w:rPr>
          <w:rFonts w:ascii="Times New Roman" w:hAnsi="Times New Roman" w:cs="Times New Roman"/>
          <w:i/>
          <w:iCs/>
        </w:rPr>
        <w:lastRenderedPageBreak/>
        <w:t>Workflow/Integration</w:t>
      </w:r>
    </w:p>
    <w:p w14:paraId="22A114A7" w14:textId="5474089B" w:rsidR="00BC53AE" w:rsidRDefault="00755302" w:rsidP="00755302">
      <w:pPr>
        <w:rPr>
          <w:rFonts w:ascii="Times New Roman" w:hAnsi="Times New Roman" w:cs="Times New Roman"/>
        </w:rPr>
      </w:pPr>
      <w:r w:rsidRPr="00755302">
        <w:rPr>
          <w:rFonts w:ascii="Times New Roman" w:hAnsi="Times New Roman" w:cs="Times New Roman"/>
        </w:rPr>
        <w:t>Instructions: Briefly describe how your tool integrates with other systems or processes, including compatibility with existing workflows and any next-step handoff capabilities</w:t>
      </w:r>
      <w:r w:rsidR="00BC53AE">
        <w:rPr>
          <w:rFonts w:ascii="Times New Roman" w:hAnsi="Times New Roman" w:cs="Times New Roman"/>
        </w:rPr>
        <w:t xml:space="preserve">. </w:t>
      </w:r>
      <w:r w:rsidR="009D5F03">
        <w:rPr>
          <w:rFonts w:ascii="Times New Roman" w:hAnsi="Times New Roman" w:cs="Times New Roman"/>
        </w:rPr>
        <w:t>S</w:t>
      </w:r>
      <w:r w:rsidR="00EF2581">
        <w:rPr>
          <w:rFonts w:ascii="Times New Roman" w:hAnsi="Times New Roman" w:cs="Times New Roman"/>
        </w:rPr>
        <w:t xml:space="preserve">upport your description with specific examples of </w:t>
      </w:r>
      <w:r w:rsidR="00F32370">
        <w:rPr>
          <w:rFonts w:ascii="Times New Roman" w:hAnsi="Times New Roman" w:cs="Times New Roman"/>
        </w:rPr>
        <w:t>open architecture capabilities and API strategies.</w:t>
      </w:r>
    </w:p>
    <w:p w14:paraId="18A1FF32" w14:textId="1F2971AF" w:rsidR="00BC53AE" w:rsidRDefault="00BC53AE" w:rsidP="00755302">
      <w:pPr>
        <w:rPr>
          <w:rFonts w:ascii="Times New Roman" w:hAnsi="Times New Roman" w:cs="Times New Roman"/>
        </w:rPr>
      </w:pPr>
      <w:r>
        <w:rPr>
          <w:rFonts w:ascii="Times New Roman" w:hAnsi="Times New Roman" w:cs="Times New Roman"/>
        </w:rPr>
        <w:t xml:space="preserve">(Max </w:t>
      </w:r>
      <w:r w:rsidR="007B5F67">
        <w:rPr>
          <w:rFonts w:ascii="Times New Roman" w:hAnsi="Times New Roman" w:cs="Times New Roman"/>
        </w:rPr>
        <w:t>2000 characters</w:t>
      </w:r>
      <w:proofErr w:type="gramStart"/>
      <w:r>
        <w:rPr>
          <w:rFonts w:ascii="Times New Roman" w:hAnsi="Times New Roman" w:cs="Times New Roman"/>
        </w:rPr>
        <w:t>):_</w:t>
      </w:r>
      <w:proofErr w:type="gramEnd"/>
      <w:r>
        <w:rPr>
          <w:rFonts w:ascii="Times New Roman" w:hAnsi="Times New Roman" w:cs="Times New Roman"/>
        </w:rPr>
        <w:t>____</w:t>
      </w:r>
    </w:p>
    <w:p w14:paraId="39B511F3" w14:textId="13EB3902" w:rsidR="00982E1A" w:rsidRPr="00E218E2" w:rsidRDefault="00982E1A" w:rsidP="00755302">
      <w:pPr>
        <w:rPr>
          <w:rFonts w:ascii="Times New Roman" w:hAnsi="Times New Roman" w:cs="Times New Roman"/>
        </w:rPr>
      </w:pPr>
    </w:p>
    <w:p w14:paraId="727E6C05" w14:textId="77777777" w:rsidR="00982E1A" w:rsidRPr="002F6EE7" w:rsidRDefault="00247B47" w:rsidP="002F6EE7">
      <w:pPr>
        <w:pStyle w:val="ListParagraph"/>
        <w:numPr>
          <w:ilvl w:val="0"/>
          <w:numId w:val="17"/>
        </w:numPr>
        <w:rPr>
          <w:rFonts w:ascii="Times New Roman" w:hAnsi="Times New Roman" w:cs="Times New Roman"/>
          <w:i/>
          <w:iCs/>
        </w:rPr>
      </w:pPr>
      <w:r>
        <w:rPr>
          <w:rFonts w:ascii="Times New Roman" w:hAnsi="Times New Roman" w:cs="Times New Roman"/>
          <w:i/>
          <w:iCs/>
        </w:rPr>
        <w:t xml:space="preserve">Approach and </w:t>
      </w:r>
      <w:r w:rsidR="007F28B2">
        <w:rPr>
          <w:rFonts w:ascii="Times New Roman" w:hAnsi="Times New Roman" w:cs="Times New Roman"/>
          <w:i/>
          <w:iCs/>
        </w:rPr>
        <w:t>Performance</w:t>
      </w:r>
      <w:r w:rsidR="00403C9E">
        <w:rPr>
          <w:rFonts w:ascii="Times New Roman" w:hAnsi="Times New Roman" w:cs="Times New Roman"/>
          <w:i/>
          <w:iCs/>
        </w:rPr>
        <w:t xml:space="preserve"> </w:t>
      </w:r>
    </w:p>
    <w:p w14:paraId="7702E65D" w14:textId="13FB0897" w:rsidR="0033400A" w:rsidRDefault="00F364BE" w:rsidP="00381144">
      <w:pPr>
        <w:rPr>
          <w:rFonts w:ascii="Times New Roman" w:hAnsi="Times New Roman" w:cs="Times New Roman"/>
        </w:rPr>
      </w:pPr>
      <w:r w:rsidRPr="00F364BE">
        <w:rPr>
          <w:rFonts w:ascii="Times New Roman" w:hAnsi="Times New Roman" w:cs="Times New Roman"/>
        </w:rPr>
        <w:t>Instructions: Briefly describe the analytics and algorithms used by your tool</w:t>
      </w:r>
      <w:r w:rsidR="00782D48">
        <w:rPr>
          <w:rFonts w:ascii="Times New Roman" w:hAnsi="Times New Roman" w:cs="Times New Roman"/>
        </w:rPr>
        <w:t xml:space="preserve"> and describe the perfor</w:t>
      </w:r>
      <w:r w:rsidR="004C17A4">
        <w:rPr>
          <w:rFonts w:ascii="Times New Roman" w:hAnsi="Times New Roman" w:cs="Times New Roman"/>
        </w:rPr>
        <w:t>mance</w:t>
      </w:r>
      <w:r w:rsidRPr="00F364BE">
        <w:rPr>
          <w:rFonts w:ascii="Times New Roman" w:hAnsi="Times New Roman" w:cs="Times New Roman"/>
        </w:rPr>
        <w:t xml:space="preserve">. </w:t>
      </w:r>
      <w:r w:rsidR="00D45794">
        <w:rPr>
          <w:rFonts w:ascii="Times New Roman" w:hAnsi="Times New Roman" w:cs="Times New Roman"/>
        </w:rPr>
        <w:t xml:space="preserve">Clearly state </w:t>
      </w:r>
      <w:r w:rsidR="006B2303">
        <w:rPr>
          <w:rFonts w:ascii="Times New Roman" w:hAnsi="Times New Roman" w:cs="Times New Roman"/>
        </w:rPr>
        <w:t>the quantitative and qualitative measures</w:t>
      </w:r>
      <w:r w:rsidR="00D45794">
        <w:rPr>
          <w:rFonts w:ascii="Times New Roman" w:hAnsi="Times New Roman" w:cs="Times New Roman"/>
        </w:rPr>
        <w:t xml:space="preserve"> </w:t>
      </w:r>
      <w:r w:rsidR="00E160FD">
        <w:rPr>
          <w:rFonts w:ascii="Times New Roman" w:hAnsi="Times New Roman" w:cs="Times New Roman"/>
        </w:rPr>
        <w:t xml:space="preserve">used to characterize </w:t>
      </w:r>
      <w:r w:rsidR="007038A9">
        <w:rPr>
          <w:rFonts w:ascii="Times New Roman" w:hAnsi="Times New Roman" w:cs="Times New Roman"/>
        </w:rPr>
        <w:t xml:space="preserve">tool performance and </w:t>
      </w:r>
      <w:r w:rsidR="00044498">
        <w:rPr>
          <w:rFonts w:ascii="Times New Roman" w:hAnsi="Times New Roman" w:cs="Times New Roman"/>
        </w:rPr>
        <w:t xml:space="preserve">how well </w:t>
      </w:r>
      <w:r w:rsidR="002B0EF8">
        <w:rPr>
          <w:rFonts w:ascii="Times New Roman" w:hAnsi="Times New Roman" w:cs="Times New Roman"/>
        </w:rPr>
        <w:t>the tool performs</w:t>
      </w:r>
      <w:r w:rsidR="00FF0524">
        <w:rPr>
          <w:rFonts w:ascii="Times New Roman" w:hAnsi="Times New Roman" w:cs="Times New Roman"/>
        </w:rPr>
        <w:t xml:space="preserve"> on these measures</w:t>
      </w:r>
      <w:r w:rsidR="00BC53AE">
        <w:rPr>
          <w:rFonts w:ascii="Times New Roman" w:hAnsi="Times New Roman" w:cs="Times New Roman"/>
        </w:rPr>
        <w:t xml:space="preserve">. (Max </w:t>
      </w:r>
      <w:r w:rsidR="007B5F67">
        <w:rPr>
          <w:rFonts w:ascii="Times New Roman" w:hAnsi="Times New Roman" w:cs="Times New Roman"/>
        </w:rPr>
        <w:t>2000 characters</w:t>
      </w:r>
      <w:proofErr w:type="gramStart"/>
      <w:r w:rsidR="00BC53AE">
        <w:rPr>
          <w:rFonts w:ascii="Times New Roman" w:hAnsi="Times New Roman" w:cs="Times New Roman"/>
        </w:rPr>
        <w:t>):_</w:t>
      </w:r>
      <w:proofErr w:type="gramEnd"/>
      <w:r w:rsidR="00BC53AE">
        <w:rPr>
          <w:rFonts w:ascii="Times New Roman" w:hAnsi="Times New Roman" w:cs="Times New Roman"/>
        </w:rPr>
        <w:t>____</w:t>
      </w:r>
    </w:p>
    <w:p w14:paraId="526BF786" w14:textId="77777777" w:rsidR="000F58A2" w:rsidRDefault="000F58A2" w:rsidP="00381144">
      <w:pPr>
        <w:rPr>
          <w:rFonts w:ascii="Times New Roman" w:hAnsi="Times New Roman" w:cs="Times New Roman"/>
        </w:rPr>
      </w:pPr>
    </w:p>
    <w:p w14:paraId="477B2547" w14:textId="77777777" w:rsidR="003A095A" w:rsidRPr="004D77DF" w:rsidRDefault="00A2510B" w:rsidP="00170CA9">
      <w:pPr>
        <w:pStyle w:val="ListParagraph"/>
        <w:pageBreakBefore/>
        <w:numPr>
          <w:ilvl w:val="0"/>
          <w:numId w:val="17"/>
        </w:numPr>
        <w:rPr>
          <w:rFonts w:ascii="Times New Roman" w:hAnsi="Times New Roman" w:cs="Times New Roman"/>
          <w:i/>
          <w:iCs/>
        </w:rPr>
      </w:pPr>
      <w:r w:rsidRPr="004D77DF">
        <w:rPr>
          <w:rFonts w:ascii="Times New Roman" w:hAnsi="Times New Roman" w:cs="Times New Roman"/>
          <w:i/>
          <w:iCs/>
        </w:rPr>
        <w:lastRenderedPageBreak/>
        <w:t>Trustworthiness</w:t>
      </w:r>
    </w:p>
    <w:p w14:paraId="1319CDD4" w14:textId="00CC305D" w:rsidR="00170CA9" w:rsidRDefault="00BE56B6" w:rsidP="00A2510B">
      <w:pPr>
        <w:rPr>
          <w:rFonts w:ascii="Times New Roman" w:hAnsi="Times New Roman" w:cs="Times New Roman"/>
          <w:noProof/>
        </w:rPr>
      </w:pPr>
      <w:r>
        <w:rPr>
          <w:rFonts w:ascii="Times New Roman" w:hAnsi="Times New Roman" w:cs="Times New Roman"/>
        </w:rPr>
        <w:t xml:space="preserve">Instructions: </w:t>
      </w:r>
      <w:r w:rsidR="0074744F">
        <w:rPr>
          <w:rFonts w:ascii="Times New Roman" w:hAnsi="Times New Roman" w:cs="Times New Roman"/>
        </w:rPr>
        <w:t>Below</w:t>
      </w:r>
      <w:r w:rsidR="00D375B9">
        <w:rPr>
          <w:rFonts w:ascii="Times New Roman" w:hAnsi="Times New Roman" w:cs="Times New Roman"/>
        </w:rPr>
        <w:t xml:space="preserve"> is a </w:t>
      </w:r>
      <w:r w:rsidR="009109E9">
        <w:rPr>
          <w:rFonts w:ascii="Times New Roman" w:hAnsi="Times New Roman" w:cs="Times New Roman"/>
        </w:rPr>
        <w:t xml:space="preserve">graphic depicting </w:t>
      </w:r>
      <w:r w:rsidR="00950C4B">
        <w:rPr>
          <w:rFonts w:ascii="Times New Roman" w:hAnsi="Times New Roman" w:cs="Times New Roman"/>
        </w:rPr>
        <w:t xml:space="preserve">the NIST </w:t>
      </w:r>
      <w:r w:rsidR="006D2A5C">
        <w:rPr>
          <w:rFonts w:ascii="Times New Roman" w:hAnsi="Times New Roman" w:cs="Times New Roman"/>
        </w:rPr>
        <w:t xml:space="preserve">AI RMF 100-1 </w:t>
      </w:r>
      <w:r w:rsidR="00A578AF">
        <w:rPr>
          <w:rFonts w:ascii="Times New Roman" w:hAnsi="Times New Roman" w:cs="Times New Roman"/>
        </w:rPr>
        <w:t>Characteristics</w:t>
      </w:r>
      <w:r w:rsidR="00C554E4">
        <w:rPr>
          <w:rFonts w:ascii="Times New Roman" w:hAnsi="Times New Roman" w:cs="Times New Roman"/>
        </w:rPr>
        <w:t xml:space="preserve"> of </w:t>
      </w:r>
      <w:r w:rsidR="00522DA0">
        <w:rPr>
          <w:rFonts w:ascii="Times New Roman" w:hAnsi="Times New Roman" w:cs="Times New Roman"/>
        </w:rPr>
        <w:t>T</w:t>
      </w:r>
      <w:r w:rsidR="003A3599">
        <w:rPr>
          <w:rFonts w:ascii="Times New Roman" w:hAnsi="Times New Roman" w:cs="Times New Roman"/>
        </w:rPr>
        <w:t>rustworthy</w:t>
      </w:r>
      <w:r w:rsidR="00DC5184">
        <w:rPr>
          <w:rFonts w:ascii="Times New Roman" w:hAnsi="Times New Roman" w:cs="Times New Roman"/>
        </w:rPr>
        <w:t xml:space="preserve"> AI </w:t>
      </w:r>
      <w:r w:rsidR="00897A74">
        <w:rPr>
          <w:rFonts w:ascii="Times New Roman" w:hAnsi="Times New Roman" w:cs="Times New Roman"/>
        </w:rPr>
        <w:t>S</w:t>
      </w:r>
      <w:r w:rsidR="00DC5184">
        <w:rPr>
          <w:rFonts w:ascii="Times New Roman" w:hAnsi="Times New Roman" w:cs="Times New Roman"/>
        </w:rPr>
        <w:t xml:space="preserve">ystems. </w:t>
      </w:r>
      <w:r w:rsidR="002B4D93">
        <w:rPr>
          <w:rFonts w:ascii="Times New Roman" w:hAnsi="Times New Roman" w:cs="Times New Roman"/>
        </w:rPr>
        <w:t xml:space="preserve">If the tool </w:t>
      </w:r>
      <w:r w:rsidR="00A819C6">
        <w:rPr>
          <w:rFonts w:ascii="Times New Roman" w:hAnsi="Times New Roman" w:cs="Times New Roman"/>
        </w:rPr>
        <w:t>contains AI components, b</w:t>
      </w:r>
      <w:r w:rsidR="005001F4">
        <w:rPr>
          <w:rFonts w:ascii="Times New Roman" w:hAnsi="Times New Roman" w:cs="Times New Roman"/>
        </w:rPr>
        <w:t>riefly describe</w:t>
      </w:r>
      <w:r w:rsidR="00057DA0">
        <w:rPr>
          <w:rFonts w:ascii="Times New Roman" w:hAnsi="Times New Roman" w:cs="Times New Roman"/>
        </w:rPr>
        <w:t xml:space="preserve"> overall </w:t>
      </w:r>
      <w:r w:rsidR="008660BD">
        <w:rPr>
          <w:rFonts w:ascii="Times New Roman" w:hAnsi="Times New Roman" w:cs="Times New Roman"/>
        </w:rPr>
        <w:t xml:space="preserve">alignment </w:t>
      </w:r>
      <w:r w:rsidR="006749D4">
        <w:rPr>
          <w:rFonts w:ascii="Times New Roman" w:hAnsi="Times New Roman" w:cs="Times New Roman"/>
        </w:rPr>
        <w:t>to these characteristics</w:t>
      </w:r>
      <w:r w:rsidR="00917516">
        <w:rPr>
          <w:rFonts w:ascii="Times New Roman" w:hAnsi="Times New Roman" w:cs="Times New Roman"/>
        </w:rPr>
        <w:t>.</w:t>
      </w:r>
      <w:r w:rsidR="00DA3D36">
        <w:rPr>
          <w:rFonts w:ascii="Times New Roman" w:hAnsi="Times New Roman" w:cs="Times New Roman"/>
        </w:rPr>
        <w:t xml:space="preserve"> </w:t>
      </w:r>
      <w:r w:rsidR="00041C18">
        <w:rPr>
          <w:rFonts w:ascii="Times New Roman" w:hAnsi="Times New Roman" w:cs="Times New Roman"/>
        </w:rPr>
        <w:t xml:space="preserve">Additionally, </w:t>
      </w:r>
      <w:r w:rsidR="00EE11BB">
        <w:rPr>
          <w:rFonts w:ascii="Times New Roman" w:hAnsi="Times New Roman" w:cs="Times New Roman"/>
        </w:rPr>
        <w:t xml:space="preserve">elaborate </w:t>
      </w:r>
      <w:r w:rsidR="00851BAD">
        <w:rPr>
          <w:rFonts w:ascii="Times New Roman" w:hAnsi="Times New Roman" w:cs="Times New Roman"/>
        </w:rPr>
        <w:t>tool alignment with the Explainable &amp; Interpretable</w:t>
      </w:r>
      <w:r w:rsidR="00DA3D36">
        <w:rPr>
          <w:rFonts w:ascii="Times New Roman" w:hAnsi="Times New Roman" w:cs="Times New Roman"/>
        </w:rPr>
        <w:t xml:space="preserve"> </w:t>
      </w:r>
      <w:r w:rsidR="00F344A5">
        <w:rPr>
          <w:rFonts w:ascii="Times New Roman" w:hAnsi="Times New Roman" w:cs="Times New Roman"/>
        </w:rPr>
        <w:t>and Fa</w:t>
      </w:r>
      <w:r w:rsidR="00523938">
        <w:rPr>
          <w:rFonts w:ascii="Times New Roman" w:hAnsi="Times New Roman" w:cs="Times New Roman"/>
        </w:rPr>
        <w:t xml:space="preserve">ir </w:t>
      </w:r>
      <w:r w:rsidR="00963A24">
        <w:rPr>
          <w:rFonts w:ascii="Times New Roman" w:hAnsi="Times New Roman" w:cs="Times New Roman"/>
        </w:rPr>
        <w:t>–</w:t>
      </w:r>
      <w:r w:rsidR="00523938">
        <w:rPr>
          <w:rFonts w:ascii="Times New Roman" w:hAnsi="Times New Roman" w:cs="Times New Roman"/>
        </w:rPr>
        <w:t xml:space="preserve"> </w:t>
      </w:r>
      <w:r w:rsidR="00963A24">
        <w:rPr>
          <w:rFonts w:ascii="Times New Roman" w:hAnsi="Times New Roman" w:cs="Times New Roman"/>
        </w:rPr>
        <w:t>With Harmful Bias Managed</w:t>
      </w:r>
      <w:r w:rsidR="00DA3D36">
        <w:rPr>
          <w:rFonts w:ascii="Times New Roman" w:hAnsi="Times New Roman" w:cs="Times New Roman"/>
        </w:rPr>
        <w:t xml:space="preserve"> </w:t>
      </w:r>
      <w:r w:rsidR="001413B7">
        <w:rPr>
          <w:rFonts w:ascii="Times New Roman" w:hAnsi="Times New Roman" w:cs="Times New Roman"/>
        </w:rPr>
        <w:t>characteristic</w:t>
      </w:r>
      <w:r w:rsidR="00D51E03">
        <w:rPr>
          <w:rFonts w:ascii="Times New Roman" w:hAnsi="Times New Roman" w:cs="Times New Roman"/>
        </w:rPr>
        <w:t>s.</w:t>
      </w:r>
      <w:r w:rsidR="00002538" w:rsidRPr="00F364BE">
        <w:rPr>
          <w:rFonts w:ascii="Times New Roman" w:hAnsi="Times New Roman" w:cs="Times New Roman"/>
        </w:rPr>
        <w:t xml:space="preserve"> </w:t>
      </w:r>
      <w:r w:rsidR="00684EB4">
        <w:rPr>
          <w:rFonts w:ascii="Times New Roman" w:hAnsi="Times New Roman" w:cs="Times New Roman"/>
        </w:rPr>
        <w:t>E</w:t>
      </w:r>
      <w:r w:rsidR="00002538" w:rsidRPr="00F364BE">
        <w:rPr>
          <w:rFonts w:ascii="Times New Roman" w:hAnsi="Times New Roman" w:cs="Times New Roman"/>
        </w:rPr>
        <w:t>xplain how users can understand or interpret the outputs of your model (e.g., what information is provided to show how decisions are made, what transparency tools or documentation are available, and how users can trace or audit model results). If you do not have the bandwidth to provide a detailed explanation, please provide a URL to documentation or resources that describe your tool’s explainability features, and the government will review them</w:t>
      </w:r>
      <w:r w:rsidR="00170CA9">
        <w:rPr>
          <w:rFonts w:ascii="Times New Roman" w:hAnsi="Times New Roman" w:cs="Times New Roman"/>
        </w:rPr>
        <w:t>.</w:t>
      </w:r>
    </w:p>
    <w:p w14:paraId="75B73B78" w14:textId="03D982AD" w:rsidR="00E82AA1" w:rsidRDefault="00E82AA1" w:rsidP="00A2510B">
      <w:pPr>
        <w:rPr>
          <w:rFonts w:ascii="Times New Roman" w:hAnsi="Times New Roman" w:cs="Times New Roman"/>
        </w:rPr>
      </w:pPr>
      <w:r w:rsidRPr="00E82AA1">
        <w:rPr>
          <w:rFonts w:ascii="Times New Roman" w:hAnsi="Times New Roman" w:cs="Times New Roman"/>
          <w:noProof/>
        </w:rPr>
        <w:drawing>
          <wp:inline distT="0" distB="0" distL="0" distR="0" wp14:anchorId="13713DA1" wp14:editId="7A560C52">
            <wp:extent cx="5943600" cy="1612265"/>
            <wp:effectExtent l="0" t="0" r="0" b="6985"/>
            <wp:docPr id="738482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612265"/>
                    </a:xfrm>
                    <a:prstGeom prst="rect">
                      <a:avLst/>
                    </a:prstGeom>
                    <a:noFill/>
                    <a:ln>
                      <a:noFill/>
                    </a:ln>
                  </pic:spPr>
                </pic:pic>
              </a:graphicData>
            </a:graphic>
          </wp:inline>
        </w:drawing>
      </w:r>
    </w:p>
    <w:p w14:paraId="733CCD31" w14:textId="20853D4F" w:rsidR="00170CA9" w:rsidRDefault="00170CA9" w:rsidP="00A2510B">
      <w:pPr>
        <w:rPr>
          <w:rFonts w:ascii="Times New Roman" w:hAnsi="Times New Roman" w:cs="Times New Roman"/>
        </w:rPr>
      </w:pPr>
      <w:r>
        <w:rPr>
          <w:rFonts w:ascii="Times New Roman" w:hAnsi="Times New Roman" w:cs="Times New Roman"/>
        </w:rPr>
        <w:t xml:space="preserve">(Max </w:t>
      </w:r>
      <w:r w:rsidR="007B5F67">
        <w:rPr>
          <w:rFonts w:ascii="Times New Roman" w:hAnsi="Times New Roman" w:cs="Times New Roman"/>
        </w:rPr>
        <w:t>2000 characters</w:t>
      </w:r>
      <w:proofErr w:type="gramStart"/>
      <w:r>
        <w:rPr>
          <w:rFonts w:ascii="Times New Roman" w:hAnsi="Times New Roman" w:cs="Times New Roman"/>
        </w:rPr>
        <w:t>):_</w:t>
      </w:r>
      <w:proofErr w:type="gramEnd"/>
      <w:r>
        <w:rPr>
          <w:rFonts w:ascii="Times New Roman" w:hAnsi="Times New Roman" w:cs="Times New Roman"/>
        </w:rPr>
        <w:t>____</w:t>
      </w:r>
    </w:p>
    <w:p w14:paraId="53A792AA" w14:textId="77777777" w:rsidR="00170CA9" w:rsidRPr="004D77DF" w:rsidRDefault="00170CA9" w:rsidP="00A2510B">
      <w:pPr>
        <w:rPr>
          <w:rFonts w:ascii="Times New Roman" w:hAnsi="Times New Roman" w:cs="Times New Roman"/>
        </w:rPr>
      </w:pPr>
    </w:p>
    <w:p w14:paraId="11716302" w14:textId="77777777" w:rsidR="00982E1A" w:rsidRPr="002F6EE7" w:rsidRDefault="00982E1A" w:rsidP="002F6EE7">
      <w:pPr>
        <w:pStyle w:val="ListParagraph"/>
        <w:numPr>
          <w:ilvl w:val="0"/>
          <w:numId w:val="17"/>
        </w:numPr>
        <w:rPr>
          <w:rFonts w:ascii="Times New Roman" w:hAnsi="Times New Roman" w:cs="Times New Roman"/>
          <w:i/>
          <w:iCs/>
        </w:rPr>
      </w:pPr>
      <w:r w:rsidRPr="002F6EE7">
        <w:rPr>
          <w:rFonts w:ascii="Times New Roman" w:hAnsi="Times New Roman" w:cs="Times New Roman"/>
          <w:i/>
          <w:iCs/>
        </w:rPr>
        <w:t>Expected Outcomes/Benefits</w:t>
      </w:r>
    </w:p>
    <w:p w14:paraId="45EFF34E" w14:textId="328DB8DF" w:rsidR="00982E1A" w:rsidRDefault="00E01DDC" w:rsidP="00982E1A">
      <w:pPr>
        <w:rPr>
          <w:rFonts w:ascii="Times New Roman" w:hAnsi="Times New Roman" w:cs="Times New Roman"/>
        </w:rPr>
      </w:pPr>
      <w:r w:rsidRPr="00E01DDC">
        <w:rPr>
          <w:rFonts w:ascii="Times New Roman" w:hAnsi="Times New Roman" w:cs="Times New Roman"/>
        </w:rPr>
        <w:t xml:space="preserve">Instructions: Briefly describe the measurable improvements your tool delivers, such as increased speed, improved accuracy, risk reduction, or other quantifiable benefits. </w:t>
      </w:r>
      <w:r w:rsidR="008852D4">
        <w:rPr>
          <w:rFonts w:ascii="Times New Roman" w:hAnsi="Times New Roman" w:cs="Times New Roman"/>
        </w:rPr>
        <w:t xml:space="preserve">(Max </w:t>
      </w:r>
      <w:r w:rsidR="007B5F67">
        <w:rPr>
          <w:rFonts w:ascii="Times New Roman" w:hAnsi="Times New Roman" w:cs="Times New Roman"/>
        </w:rPr>
        <w:t>2000 characters</w:t>
      </w:r>
      <w:proofErr w:type="gramStart"/>
      <w:r w:rsidR="008852D4">
        <w:rPr>
          <w:rFonts w:ascii="Times New Roman" w:hAnsi="Times New Roman" w:cs="Times New Roman"/>
        </w:rPr>
        <w:t>)</w:t>
      </w:r>
      <w:r w:rsidR="00BC53AE">
        <w:rPr>
          <w:rFonts w:ascii="Times New Roman" w:hAnsi="Times New Roman" w:cs="Times New Roman"/>
        </w:rPr>
        <w:t>:_</w:t>
      </w:r>
      <w:proofErr w:type="gramEnd"/>
      <w:r w:rsidR="00BC53AE">
        <w:rPr>
          <w:rFonts w:ascii="Times New Roman" w:hAnsi="Times New Roman" w:cs="Times New Roman"/>
        </w:rPr>
        <w:t>____</w:t>
      </w:r>
    </w:p>
    <w:p w14:paraId="5AA06902" w14:textId="77777777" w:rsidR="00BC53AE" w:rsidRPr="00E218E2" w:rsidRDefault="00BC53AE" w:rsidP="00982E1A">
      <w:pPr>
        <w:rPr>
          <w:rFonts w:ascii="Times New Roman" w:hAnsi="Times New Roman" w:cs="Times New Roman"/>
        </w:rPr>
      </w:pPr>
    </w:p>
    <w:p w14:paraId="56E9644A" w14:textId="77777777" w:rsidR="00982E1A" w:rsidRPr="002F6EE7" w:rsidRDefault="00982E1A" w:rsidP="002F6EE7">
      <w:pPr>
        <w:pStyle w:val="ListParagraph"/>
        <w:numPr>
          <w:ilvl w:val="0"/>
          <w:numId w:val="17"/>
        </w:numPr>
        <w:rPr>
          <w:rFonts w:ascii="Times New Roman" w:hAnsi="Times New Roman" w:cs="Times New Roman"/>
          <w:i/>
          <w:iCs/>
        </w:rPr>
      </w:pPr>
      <w:r w:rsidRPr="002F6EE7">
        <w:rPr>
          <w:rFonts w:ascii="Times New Roman" w:hAnsi="Times New Roman" w:cs="Times New Roman"/>
          <w:i/>
          <w:iCs/>
        </w:rPr>
        <w:t>Relevant Example/Case Study</w:t>
      </w:r>
    </w:p>
    <w:p w14:paraId="52B960AB" w14:textId="01FA0D32" w:rsidR="00982E1A" w:rsidRDefault="00E01DDC" w:rsidP="00982E1A">
      <w:pPr>
        <w:rPr>
          <w:rFonts w:ascii="Times New Roman" w:hAnsi="Times New Roman" w:cs="Times New Roman"/>
        </w:rPr>
      </w:pPr>
      <w:r w:rsidRPr="00E01DDC">
        <w:rPr>
          <w:rFonts w:ascii="Times New Roman" w:hAnsi="Times New Roman" w:cs="Times New Roman"/>
        </w:rPr>
        <w:t xml:space="preserve">Instructions: Provide </w:t>
      </w:r>
      <w:r w:rsidR="004834ED" w:rsidRPr="00E01DDC">
        <w:rPr>
          <w:rFonts w:ascii="Times New Roman" w:hAnsi="Times New Roman" w:cs="Times New Roman"/>
        </w:rPr>
        <w:t>a summary</w:t>
      </w:r>
      <w:r w:rsidRPr="00E01DDC">
        <w:rPr>
          <w:rFonts w:ascii="Times New Roman" w:hAnsi="Times New Roman" w:cs="Times New Roman"/>
        </w:rPr>
        <w:t xml:space="preserve"> of a relevant example or case study demonstrating your tool’s effectiveness. </w:t>
      </w:r>
      <w:r w:rsidRPr="00272085">
        <w:rPr>
          <w:rFonts w:ascii="Times New Roman" w:hAnsi="Times New Roman" w:cs="Times New Roman"/>
          <w:u w:val="single"/>
        </w:rPr>
        <w:t>You may also attach a supporting document if available.</w:t>
      </w:r>
      <w:r w:rsidRPr="00E01DDC">
        <w:rPr>
          <w:rFonts w:ascii="Times New Roman" w:hAnsi="Times New Roman" w:cs="Times New Roman"/>
        </w:rPr>
        <w:t xml:space="preserve"> </w:t>
      </w:r>
      <w:r w:rsidR="00170CA9">
        <w:rPr>
          <w:rFonts w:ascii="Times New Roman" w:hAnsi="Times New Roman" w:cs="Times New Roman"/>
        </w:rPr>
        <w:t xml:space="preserve">(Max </w:t>
      </w:r>
      <w:r w:rsidR="007B5F67">
        <w:rPr>
          <w:rFonts w:ascii="Times New Roman" w:hAnsi="Times New Roman" w:cs="Times New Roman"/>
        </w:rPr>
        <w:t>2000 characters</w:t>
      </w:r>
      <w:proofErr w:type="gramStart"/>
      <w:r w:rsidR="00170CA9">
        <w:rPr>
          <w:rFonts w:ascii="Times New Roman" w:hAnsi="Times New Roman" w:cs="Times New Roman"/>
        </w:rPr>
        <w:t>):_</w:t>
      </w:r>
      <w:proofErr w:type="gramEnd"/>
      <w:r w:rsidR="00170CA9">
        <w:rPr>
          <w:rFonts w:ascii="Times New Roman" w:hAnsi="Times New Roman" w:cs="Times New Roman"/>
        </w:rPr>
        <w:t>____</w:t>
      </w:r>
    </w:p>
    <w:p w14:paraId="6EA05963" w14:textId="77777777" w:rsidR="00170CA9" w:rsidRPr="00E218E2" w:rsidRDefault="00170CA9" w:rsidP="00982E1A">
      <w:pPr>
        <w:rPr>
          <w:rFonts w:ascii="Times New Roman" w:hAnsi="Times New Roman" w:cs="Times New Roman"/>
        </w:rPr>
      </w:pPr>
    </w:p>
    <w:p w14:paraId="728FD275" w14:textId="77777777" w:rsidR="00170CA9" w:rsidRPr="00E218E2" w:rsidRDefault="00170CA9" w:rsidP="00982E1A">
      <w:pPr>
        <w:rPr>
          <w:rFonts w:ascii="Times New Roman" w:hAnsi="Times New Roman" w:cs="Times New Roman"/>
        </w:rPr>
      </w:pPr>
    </w:p>
    <w:p w14:paraId="2835A55F" w14:textId="77777777" w:rsidR="00982E1A" w:rsidRPr="00E218E2" w:rsidRDefault="00982E1A" w:rsidP="00170CA9">
      <w:pPr>
        <w:pageBreakBefore/>
        <w:rPr>
          <w:rFonts w:ascii="Times New Roman" w:hAnsi="Times New Roman" w:cs="Times New Roman"/>
          <w:u w:val="single"/>
        </w:rPr>
      </w:pPr>
      <w:r w:rsidRPr="00DD0AE0">
        <w:rPr>
          <w:rFonts w:ascii="Times New Roman" w:hAnsi="Times New Roman" w:cs="Times New Roman"/>
          <w:u w:val="single"/>
        </w:rPr>
        <w:lastRenderedPageBreak/>
        <w:t xml:space="preserve">Phase </w:t>
      </w:r>
      <w:r w:rsidR="001B0600" w:rsidRPr="00DD0AE0">
        <w:rPr>
          <w:rFonts w:ascii="Times New Roman" w:hAnsi="Times New Roman" w:cs="Times New Roman"/>
          <w:u w:val="single"/>
        </w:rPr>
        <w:t>II</w:t>
      </w:r>
      <w:r w:rsidRPr="00DD0AE0">
        <w:rPr>
          <w:rFonts w:ascii="Times New Roman" w:hAnsi="Times New Roman" w:cs="Times New Roman"/>
          <w:u w:val="single"/>
        </w:rPr>
        <w:t>: Procurement (Contract Execution) through Fielding</w:t>
      </w:r>
    </w:p>
    <w:p w14:paraId="2D15EC61" w14:textId="77777777" w:rsidR="003337BA" w:rsidRPr="002F6EE7" w:rsidRDefault="003337BA" w:rsidP="002F6EE7">
      <w:pPr>
        <w:pStyle w:val="ListParagraph"/>
        <w:numPr>
          <w:ilvl w:val="0"/>
          <w:numId w:val="15"/>
        </w:numPr>
        <w:rPr>
          <w:rFonts w:ascii="Times New Roman" w:hAnsi="Times New Roman" w:cs="Times New Roman"/>
          <w:i/>
          <w:iCs/>
        </w:rPr>
      </w:pPr>
      <w:r w:rsidRPr="002F6EE7">
        <w:rPr>
          <w:rFonts w:ascii="Times New Roman" w:hAnsi="Times New Roman" w:cs="Times New Roman"/>
          <w:i/>
          <w:iCs/>
        </w:rPr>
        <w:t>Supported Activities (Select all that apply)</w:t>
      </w:r>
    </w:p>
    <w:p w14:paraId="19436DD4" w14:textId="27DD532A" w:rsidR="00E16A10" w:rsidRDefault="006B50A1" w:rsidP="00170CA9">
      <w:pPr>
        <w:rPr>
          <w:rFonts w:ascii="Times New Roman" w:hAnsi="Times New Roman" w:cs="Times New Roman"/>
        </w:rPr>
      </w:pPr>
      <w:sdt>
        <w:sdtPr>
          <w:rPr>
            <w:rFonts w:ascii="Times New Roman" w:hAnsi="Times New Roman" w:cs="Times New Roman"/>
          </w:rPr>
          <w:id w:val="393089429"/>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Contract Management</w:t>
      </w:r>
      <w:r w:rsidR="006316C2">
        <w:rPr>
          <w:rFonts w:ascii="Times New Roman" w:hAnsi="Times New Roman" w:cs="Times New Roman"/>
        </w:rPr>
        <w:t>:</w:t>
      </w:r>
    </w:p>
    <w:p w14:paraId="1C58217A" w14:textId="67A4F63C" w:rsidR="00E10057" w:rsidRPr="00170CA9" w:rsidRDefault="00FB6392" w:rsidP="00B844EB">
      <w:pPr>
        <w:ind w:left="360"/>
        <w:rPr>
          <w:rFonts w:ascii="Times New Roman" w:hAnsi="Times New Roman" w:cs="Times New Roman"/>
        </w:rPr>
      </w:pPr>
      <w:r>
        <w:rPr>
          <w:rFonts w:ascii="Times New Roman" w:hAnsi="Times New Roman" w:cs="Times New Roman"/>
        </w:rPr>
        <w:t>F</w:t>
      </w:r>
      <w:r w:rsidR="00F516FD" w:rsidRPr="00170CA9">
        <w:rPr>
          <w:rFonts w:ascii="Times New Roman" w:hAnsi="Times New Roman" w:cs="Times New Roman"/>
        </w:rPr>
        <w:t xml:space="preserve">ormal </w:t>
      </w:r>
      <w:r w:rsidR="00484FA9" w:rsidRPr="00170CA9">
        <w:rPr>
          <w:rFonts w:ascii="Times New Roman" w:hAnsi="Times New Roman" w:cs="Times New Roman"/>
        </w:rPr>
        <w:t>Service Level Agreement (</w:t>
      </w:r>
      <w:r w:rsidR="00F516FD" w:rsidRPr="00170CA9">
        <w:rPr>
          <w:rFonts w:ascii="Times New Roman" w:hAnsi="Times New Roman" w:cs="Times New Roman"/>
        </w:rPr>
        <w:t>SLA</w:t>
      </w:r>
      <w:r w:rsidR="00484FA9" w:rsidRPr="00170CA9">
        <w:rPr>
          <w:rFonts w:ascii="Times New Roman" w:hAnsi="Times New Roman" w:cs="Times New Roman"/>
        </w:rPr>
        <w:t>)</w:t>
      </w:r>
      <w:r w:rsidR="00F516FD" w:rsidRPr="00170CA9">
        <w:rPr>
          <w:rFonts w:ascii="Times New Roman" w:hAnsi="Times New Roman" w:cs="Times New Roman"/>
        </w:rPr>
        <w:t xml:space="preserve"> with infrastructure provider for service scope and </w:t>
      </w:r>
      <w:r w:rsidR="0003269A" w:rsidRPr="00170CA9">
        <w:rPr>
          <w:rFonts w:ascii="Times New Roman" w:hAnsi="Times New Roman" w:cs="Times New Roman"/>
        </w:rPr>
        <w:t>Authority to Operate/Authority to Connect (</w:t>
      </w:r>
      <w:r w:rsidR="00F516FD" w:rsidRPr="00170CA9">
        <w:rPr>
          <w:rFonts w:ascii="Times New Roman" w:hAnsi="Times New Roman" w:cs="Times New Roman"/>
        </w:rPr>
        <w:t>ATO/ATC</w:t>
      </w:r>
      <w:r w:rsidR="0003269A" w:rsidRPr="00170CA9">
        <w:rPr>
          <w:rFonts w:ascii="Times New Roman" w:hAnsi="Times New Roman" w:cs="Times New Roman"/>
        </w:rPr>
        <w:t>)</w:t>
      </w:r>
      <w:r w:rsidR="00F516FD" w:rsidRPr="00170CA9">
        <w:rPr>
          <w:rFonts w:ascii="Times New Roman" w:hAnsi="Times New Roman" w:cs="Times New Roman"/>
        </w:rPr>
        <w:t xml:space="preserve"> inheritance</w:t>
      </w:r>
      <w:r>
        <w:rPr>
          <w:rFonts w:ascii="Times New Roman" w:hAnsi="Times New Roman" w:cs="Times New Roman"/>
        </w:rPr>
        <w:t>.</w:t>
      </w:r>
    </w:p>
    <w:p w14:paraId="23DA3A37" w14:textId="5F303379" w:rsidR="00FB6392" w:rsidRDefault="006B50A1" w:rsidP="00170CA9">
      <w:pPr>
        <w:rPr>
          <w:rFonts w:ascii="Times New Roman" w:hAnsi="Times New Roman" w:cs="Times New Roman"/>
        </w:rPr>
      </w:pPr>
      <w:sdt>
        <w:sdtPr>
          <w:rPr>
            <w:rFonts w:ascii="Times New Roman" w:hAnsi="Times New Roman" w:cs="Times New Roman"/>
          </w:rPr>
          <w:id w:val="1716693442"/>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System Integration</w:t>
      </w:r>
      <w:r w:rsidR="00491F11">
        <w:rPr>
          <w:rFonts w:ascii="Times New Roman" w:hAnsi="Times New Roman" w:cs="Times New Roman"/>
        </w:rPr>
        <w:t>:</w:t>
      </w:r>
    </w:p>
    <w:p w14:paraId="00852D0B" w14:textId="4071AE2A" w:rsidR="00E10057" w:rsidRPr="00170CA9" w:rsidRDefault="002664F2" w:rsidP="00B844EB">
      <w:pPr>
        <w:ind w:left="360"/>
        <w:rPr>
          <w:rFonts w:ascii="Times New Roman" w:hAnsi="Times New Roman" w:cs="Times New Roman"/>
        </w:rPr>
      </w:pPr>
      <w:r w:rsidRPr="00170CA9">
        <w:rPr>
          <w:rFonts w:ascii="Times New Roman" w:hAnsi="Times New Roman" w:cs="Times New Roman"/>
        </w:rPr>
        <w:t>Cloud Native Computing Foundation (</w:t>
      </w:r>
      <w:r w:rsidR="00F516FD" w:rsidRPr="00170CA9">
        <w:rPr>
          <w:rFonts w:ascii="Times New Roman" w:hAnsi="Times New Roman" w:cs="Times New Roman"/>
        </w:rPr>
        <w:t>CNCF</w:t>
      </w:r>
      <w:r w:rsidRPr="00170CA9">
        <w:rPr>
          <w:rFonts w:ascii="Times New Roman" w:hAnsi="Times New Roman" w:cs="Times New Roman"/>
        </w:rPr>
        <w:t>)</w:t>
      </w:r>
      <w:r w:rsidR="00F516FD" w:rsidRPr="00170CA9">
        <w:rPr>
          <w:rFonts w:ascii="Times New Roman" w:hAnsi="Times New Roman" w:cs="Times New Roman"/>
        </w:rPr>
        <w:t xml:space="preserve">-certified Kubernetes/service mesh; artifact repository usage; </w:t>
      </w:r>
      <w:proofErr w:type="spellStart"/>
      <w:r w:rsidR="00C06498" w:rsidRPr="00170CA9">
        <w:rPr>
          <w:rFonts w:ascii="Times New Roman" w:hAnsi="Times New Roman" w:cs="Times New Roman"/>
        </w:rPr>
        <w:t>Do</w:t>
      </w:r>
      <w:r w:rsidR="003214BF" w:rsidRPr="00170CA9">
        <w:rPr>
          <w:rFonts w:ascii="Times New Roman" w:hAnsi="Times New Roman" w:cs="Times New Roman"/>
        </w:rPr>
        <w:t>W</w:t>
      </w:r>
      <w:proofErr w:type="spellEnd"/>
      <w:r w:rsidR="00C06498" w:rsidRPr="00170CA9">
        <w:rPr>
          <w:rFonts w:ascii="Times New Roman" w:hAnsi="Times New Roman" w:cs="Times New Roman"/>
        </w:rPr>
        <w:t xml:space="preserve"> Centralized Artifact Repository (</w:t>
      </w:r>
      <w:r w:rsidR="00F516FD" w:rsidRPr="00170CA9">
        <w:rPr>
          <w:rFonts w:ascii="Times New Roman" w:hAnsi="Times New Roman" w:cs="Times New Roman"/>
        </w:rPr>
        <w:t>DCAR</w:t>
      </w:r>
      <w:r w:rsidR="00C06498" w:rsidRPr="00170CA9">
        <w:rPr>
          <w:rFonts w:ascii="Times New Roman" w:hAnsi="Times New Roman" w:cs="Times New Roman"/>
        </w:rPr>
        <w:t>)</w:t>
      </w:r>
      <w:r w:rsidR="00F516FD" w:rsidRPr="00170CA9">
        <w:rPr>
          <w:rFonts w:ascii="Times New Roman" w:hAnsi="Times New Roman" w:cs="Times New Roman"/>
        </w:rPr>
        <w:t xml:space="preserve"> hardened containers</w:t>
      </w:r>
      <w:r w:rsidR="00FB6392">
        <w:rPr>
          <w:rFonts w:ascii="Times New Roman" w:hAnsi="Times New Roman" w:cs="Times New Roman"/>
        </w:rPr>
        <w:t>.</w:t>
      </w:r>
    </w:p>
    <w:p w14:paraId="404D1880" w14:textId="5733A304" w:rsidR="00E10057" w:rsidRDefault="006B50A1" w:rsidP="00170CA9">
      <w:pPr>
        <w:rPr>
          <w:rFonts w:ascii="Times New Roman" w:hAnsi="Times New Roman" w:cs="Times New Roman"/>
        </w:rPr>
      </w:pPr>
      <w:sdt>
        <w:sdtPr>
          <w:rPr>
            <w:rFonts w:ascii="Times New Roman" w:hAnsi="Times New Roman" w:cs="Times New Roman"/>
          </w:rPr>
          <w:id w:val="1959761096"/>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Financial performance assessments</w:t>
      </w:r>
      <w:r w:rsidR="00491F11">
        <w:rPr>
          <w:rFonts w:ascii="Times New Roman" w:hAnsi="Times New Roman" w:cs="Times New Roman"/>
        </w:rPr>
        <w:t>:</w:t>
      </w:r>
      <w:r w:rsidR="00F516FD" w:rsidRPr="00170CA9">
        <w:rPr>
          <w:rFonts w:ascii="Times New Roman" w:hAnsi="Times New Roman" w:cs="Times New Roman"/>
        </w:rPr>
        <w:t xml:space="preserve"> </w:t>
      </w:r>
    </w:p>
    <w:p w14:paraId="5CD92EB3" w14:textId="288C09BE" w:rsidR="00E10057" w:rsidRPr="00170CA9" w:rsidRDefault="00E10057" w:rsidP="00B844EB">
      <w:pPr>
        <w:ind w:left="360"/>
        <w:rPr>
          <w:rFonts w:ascii="Times New Roman" w:hAnsi="Times New Roman" w:cs="Times New Roman"/>
        </w:rPr>
      </w:pPr>
      <w:r>
        <w:rPr>
          <w:rFonts w:ascii="Times New Roman" w:hAnsi="Times New Roman" w:cs="Times New Roman"/>
        </w:rPr>
        <w:t>T</w:t>
      </w:r>
      <w:r w:rsidR="00F516FD" w:rsidRPr="00170CA9">
        <w:rPr>
          <w:rFonts w:ascii="Times New Roman" w:hAnsi="Times New Roman" w:cs="Times New Roman"/>
        </w:rPr>
        <w:t>rack cost/benefit and ROI improvements from automation and issue tracking</w:t>
      </w:r>
      <w:r>
        <w:rPr>
          <w:rFonts w:ascii="Times New Roman" w:hAnsi="Times New Roman" w:cs="Times New Roman"/>
        </w:rPr>
        <w:t>.</w:t>
      </w:r>
    </w:p>
    <w:p w14:paraId="466F594B" w14:textId="3EB3D930" w:rsidR="00F52B08" w:rsidRDefault="006B50A1" w:rsidP="00170CA9">
      <w:pPr>
        <w:rPr>
          <w:rFonts w:ascii="Times New Roman" w:hAnsi="Times New Roman" w:cs="Times New Roman"/>
        </w:rPr>
      </w:pPr>
      <w:sdt>
        <w:sdtPr>
          <w:rPr>
            <w:rFonts w:ascii="Times New Roman" w:hAnsi="Times New Roman" w:cs="Times New Roman"/>
          </w:rPr>
          <w:id w:val="-1678565636"/>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Assessing development and developer maturity</w:t>
      </w:r>
      <w:r w:rsidR="00491F11">
        <w:rPr>
          <w:rFonts w:ascii="Times New Roman" w:hAnsi="Times New Roman" w:cs="Times New Roman"/>
        </w:rPr>
        <w:t>:</w:t>
      </w:r>
    </w:p>
    <w:p w14:paraId="0256A857" w14:textId="7178C159" w:rsidR="00F516FD" w:rsidRPr="00170CA9" w:rsidRDefault="00F516FD" w:rsidP="00B844EB">
      <w:pPr>
        <w:ind w:left="360"/>
        <w:rPr>
          <w:rFonts w:ascii="Times New Roman" w:hAnsi="Times New Roman" w:cs="Times New Roman"/>
        </w:rPr>
      </w:pPr>
      <w:proofErr w:type="spellStart"/>
      <w:r w:rsidRPr="00170CA9">
        <w:rPr>
          <w:rFonts w:ascii="Times New Roman" w:hAnsi="Times New Roman" w:cs="Times New Roman"/>
        </w:rPr>
        <w:t>DevSecOps</w:t>
      </w:r>
      <w:proofErr w:type="spellEnd"/>
      <w:r w:rsidRPr="00170CA9">
        <w:rPr>
          <w:rFonts w:ascii="Times New Roman" w:hAnsi="Times New Roman" w:cs="Times New Roman"/>
        </w:rPr>
        <w:t xml:space="preserve"> Maturity Model assessment per </w:t>
      </w:r>
      <w:proofErr w:type="spellStart"/>
      <w:r w:rsidRPr="00170CA9">
        <w:rPr>
          <w:rFonts w:ascii="Times New Roman" w:hAnsi="Times New Roman" w:cs="Times New Roman"/>
        </w:rPr>
        <w:t>Do</w:t>
      </w:r>
      <w:r w:rsidR="00C06498" w:rsidRPr="00170CA9">
        <w:rPr>
          <w:rFonts w:ascii="Times New Roman" w:hAnsi="Times New Roman" w:cs="Times New Roman"/>
        </w:rPr>
        <w:t>W</w:t>
      </w:r>
      <w:proofErr w:type="spellEnd"/>
      <w:r w:rsidRPr="00170CA9">
        <w:rPr>
          <w:rFonts w:ascii="Times New Roman" w:hAnsi="Times New Roman" w:cs="Times New Roman"/>
        </w:rPr>
        <w:t xml:space="preserve"> </w:t>
      </w:r>
      <w:proofErr w:type="spellStart"/>
      <w:r w:rsidRPr="00170CA9">
        <w:rPr>
          <w:rFonts w:ascii="Times New Roman" w:hAnsi="Times New Roman" w:cs="Times New Roman"/>
        </w:rPr>
        <w:t>DevSecOps</w:t>
      </w:r>
      <w:proofErr w:type="spellEnd"/>
      <w:r w:rsidRPr="00170CA9">
        <w:rPr>
          <w:rFonts w:ascii="Times New Roman" w:hAnsi="Times New Roman" w:cs="Times New Roman"/>
        </w:rPr>
        <w:t xml:space="preserve"> Playbook</w:t>
      </w:r>
      <w:r w:rsidR="00F52B08">
        <w:rPr>
          <w:rFonts w:ascii="Times New Roman" w:hAnsi="Times New Roman" w:cs="Times New Roman"/>
        </w:rPr>
        <w:t>.</w:t>
      </w:r>
    </w:p>
    <w:p w14:paraId="449B6FE7" w14:textId="77777777" w:rsidR="00F52B08" w:rsidRDefault="006B50A1" w:rsidP="00170CA9">
      <w:pPr>
        <w:rPr>
          <w:rFonts w:ascii="Times New Roman" w:hAnsi="Times New Roman" w:cs="Times New Roman"/>
        </w:rPr>
      </w:pPr>
      <w:sdt>
        <w:sdtPr>
          <w:rPr>
            <w:rFonts w:ascii="Times New Roman" w:hAnsi="Times New Roman" w:cs="Times New Roman"/>
          </w:rPr>
          <w:id w:val="-481389729"/>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 xml:space="preserve">Testing/Evaluation </w:t>
      </w:r>
    </w:p>
    <w:p w14:paraId="5184C501" w14:textId="315FA22E" w:rsidR="00F516FD" w:rsidRPr="00170CA9" w:rsidRDefault="00F52B08" w:rsidP="00491F11">
      <w:pPr>
        <w:ind w:left="360"/>
        <w:rPr>
          <w:rFonts w:ascii="Times New Roman" w:hAnsi="Times New Roman" w:cs="Times New Roman"/>
        </w:rPr>
      </w:pPr>
      <w:r>
        <w:rPr>
          <w:rFonts w:ascii="Times New Roman" w:hAnsi="Times New Roman" w:cs="Times New Roman"/>
        </w:rPr>
        <w:t>U</w:t>
      </w:r>
      <w:r w:rsidR="00F516FD" w:rsidRPr="00170CA9">
        <w:rPr>
          <w:rFonts w:ascii="Times New Roman" w:hAnsi="Times New Roman" w:cs="Times New Roman"/>
        </w:rPr>
        <w:t xml:space="preserve">nit, integration, system, performance, acceptance tests; </w:t>
      </w:r>
      <w:r w:rsidR="00AF102C" w:rsidRPr="00170CA9">
        <w:rPr>
          <w:rFonts w:ascii="Times New Roman" w:hAnsi="Times New Roman" w:cs="Times New Roman"/>
        </w:rPr>
        <w:t>Static Application Security Test (</w:t>
      </w:r>
      <w:r w:rsidR="00F516FD" w:rsidRPr="00170CA9">
        <w:rPr>
          <w:rFonts w:ascii="Times New Roman" w:hAnsi="Times New Roman" w:cs="Times New Roman"/>
        </w:rPr>
        <w:t>SAST</w:t>
      </w:r>
      <w:r w:rsidR="00AF102C" w:rsidRPr="00170CA9">
        <w:rPr>
          <w:rFonts w:ascii="Times New Roman" w:hAnsi="Times New Roman" w:cs="Times New Roman"/>
        </w:rPr>
        <w:t>)</w:t>
      </w:r>
      <w:r w:rsidR="00F516FD" w:rsidRPr="00170CA9">
        <w:rPr>
          <w:rFonts w:ascii="Times New Roman" w:hAnsi="Times New Roman" w:cs="Times New Roman"/>
        </w:rPr>
        <w:t>/</w:t>
      </w:r>
      <w:r w:rsidR="00D7522C" w:rsidRPr="00170CA9">
        <w:rPr>
          <w:rFonts w:ascii="Times New Roman" w:hAnsi="Times New Roman" w:cs="Times New Roman"/>
        </w:rPr>
        <w:t>Dynamic AST (</w:t>
      </w:r>
      <w:r w:rsidR="00F516FD" w:rsidRPr="00170CA9">
        <w:rPr>
          <w:rFonts w:ascii="Times New Roman" w:hAnsi="Times New Roman" w:cs="Times New Roman"/>
        </w:rPr>
        <w:t>DAST</w:t>
      </w:r>
      <w:r w:rsidR="00D7522C" w:rsidRPr="00170CA9">
        <w:rPr>
          <w:rFonts w:ascii="Times New Roman" w:hAnsi="Times New Roman" w:cs="Times New Roman"/>
        </w:rPr>
        <w:t>)</w:t>
      </w:r>
      <w:r w:rsidR="00F516FD" w:rsidRPr="00170CA9">
        <w:rPr>
          <w:rFonts w:ascii="Times New Roman" w:hAnsi="Times New Roman" w:cs="Times New Roman"/>
        </w:rPr>
        <w:t>/</w:t>
      </w:r>
      <w:r w:rsidR="005A11A9" w:rsidRPr="00170CA9">
        <w:rPr>
          <w:rFonts w:ascii="Times New Roman" w:hAnsi="Times New Roman" w:cs="Times New Roman"/>
        </w:rPr>
        <w:t>Interactive AST</w:t>
      </w:r>
      <w:r w:rsidR="00F516FD" w:rsidRPr="00170CA9">
        <w:rPr>
          <w:rFonts w:ascii="Times New Roman" w:hAnsi="Times New Roman" w:cs="Times New Roman"/>
        </w:rPr>
        <w:t>IAST; compliance scans</w:t>
      </w:r>
      <w:r>
        <w:rPr>
          <w:rFonts w:ascii="Times New Roman" w:hAnsi="Times New Roman" w:cs="Times New Roman"/>
        </w:rPr>
        <w:t>.</w:t>
      </w:r>
    </w:p>
    <w:p w14:paraId="255B3796" w14:textId="606B064A" w:rsidR="00491F11" w:rsidRDefault="006B50A1" w:rsidP="00170CA9">
      <w:pPr>
        <w:rPr>
          <w:rFonts w:ascii="Times New Roman" w:hAnsi="Times New Roman" w:cs="Times New Roman"/>
        </w:rPr>
      </w:pPr>
      <w:sdt>
        <w:sdtPr>
          <w:rPr>
            <w:rFonts w:ascii="Times New Roman" w:hAnsi="Times New Roman" w:cs="Times New Roman"/>
          </w:rPr>
          <w:id w:val="1091273899"/>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Training Development and Delivery</w:t>
      </w:r>
      <w:r w:rsidR="00491F11">
        <w:rPr>
          <w:rFonts w:ascii="Times New Roman" w:hAnsi="Times New Roman" w:cs="Times New Roman"/>
        </w:rPr>
        <w:t>:</w:t>
      </w:r>
    </w:p>
    <w:p w14:paraId="6D86A86E" w14:textId="6621AAA3" w:rsidR="00F516FD" w:rsidRPr="00170CA9" w:rsidRDefault="00491F11" w:rsidP="00491F11">
      <w:pPr>
        <w:ind w:left="360"/>
        <w:rPr>
          <w:rFonts w:ascii="Times New Roman" w:hAnsi="Times New Roman" w:cs="Times New Roman"/>
        </w:rPr>
      </w:pPr>
      <w:r>
        <w:rPr>
          <w:rFonts w:ascii="Times New Roman" w:hAnsi="Times New Roman" w:cs="Times New Roman"/>
        </w:rPr>
        <w:t>T</w:t>
      </w:r>
      <w:r w:rsidR="00F516FD" w:rsidRPr="00170CA9">
        <w:rPr>
          <w:rFonts w:ascii="Times New Roman" w:hAnsi="Times New Roman" w:cs="Times New Roman"/>
        </w:rPr>
        <w:t xml:space="preserve">eam onboarding; </w:t>
      </w:r>
      <w:proofErr w:type="spellStart"/>
      <w:r w:rsidR="00F516FD" w:rsidRPr="00170CA9">
        <w:rPr>
          <w:rFonts w:ascii="Times New Roman" w:hAnsi="Times New Roman" w:cs="Times New Roman"/>
        </w:rPr>
        <w:t>DevSecOps</w:t>
      </w:r>
      <w:proofErr w:type="spellEnd"/>
      <w:r w:rsidR="00F516FD" w:rsidRPr="00170CA9">
        <w:rPr>
          <w:rFonts w:ascii="Times New Roman" w:hAnsi="Times New Roman" w:cs="Times New Roman"/>
        </w:rPr>
        <w:t xml:space="preserve"> concepts/tools; secure coding practices</w:t>
      </w:r>
      <w:r>
        <w:rPr>
          <w:rFonts w:ascii="Times New Roman" w:hAnsi="Times New Roman" w:cs="Times New Roman"/>
        </w:rPr>
        <w:t>.</w:t>
      </w:r>
    </w:p>
    <w:p w14:paraId="071C09D8" w14:textId="77777777" w:rsidR="00491F11" w:rsidRDefault="006B50A1" w:rsidP="00170CA9">
      <w:pPr>
        <w:rPr>
          <w:rFonts w:ascii="Times New Roman" w:hAnsi="Times New Roman" w:cs="Times New Roman"/>
        </w:rPr>
      </w:pPr>
      <w:sdt>
        <w:sdtPr>
          <w:rPr>
            <w:rFonts w:ascii="Times New Roman" w:hAnsi="Times New Roman" w:cs="Times New Roman"/>
          </w:rPr>
          <w:id w:val="-2050981638"/>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Fielding/Deployment</w:t>
      </w:r>
      <w:r w:rsidR="00491F11">
        <w:rPr>
          <w:rFonts w:ascii="Times New Roman" w:hAnsi="Times New Roman" w:cs="Times New Roman"/>
        </w:rPr>
        <w:t>:</w:t>
      </w:r>
    </w:p>
    <w:p w14:paraId="61F87879" w14:textId="2ED2D464" w:rsidR="00F516FD" w:rsidRPr="00170CA9" w:rsidRDefault="00F516FD" w:rsidP="00491F11">
      <w:pPr>
        <w:ind w:left="360"/>
        <w:rPr>
          <w:rFonts w:ascii="Times New Roman" w:hAnsi="Times New Roman" w:cs="Times New Roman"/>
        </w:rPr>
      </w:pPr>
      <w:r w:rsidRPr="00170CA9">
        <w:rPr>
          <w:rFonts w:ascii="Times New Roman" w:hAnsi="Times New Roman" w:cs="Times New Roman"/>
        </w:rPr>
        <w:t xml:space="preserve">CI/CD automation; post-deployment checkout/smoke tests; rolling update/rollback; security scans; </w:t>
      </w:r>
      <w:proofErr w:type="spellStart"/>
      <w:r w:rsidRPr="00170CA9">
        <w:rPr>
          <w:rFonts w:ascii="Times New Roman" w:hAnsi="Times New Roman" w:cs="Times New Roman"/>
        </w:rPr>
        <w:t>IaC</w:t>
      </w:r>
      <w:proofErr w:type="spellEnd"/>
      <w:r w:rsidRPr="00170CA9">
        <w:rPr>
          <w:rFonts w:ascii="Times New Roman" w:hAnsi="Times New Roman" w:cs="Times New Roman"/>
        </w:rPr>
        <w:t>/</w:t>
      </w:r>
      <w:proofErr w:type="spellStart"/>
      <w:r w:rsidRPr="00170CA9">
        <w:rPr>
          <w:rFonts w:ascii="Times New Roman" w:hAnsi="Times New Roman" w:cs="Times New Roman"/>
        </w:rPr>
        <w:t>SaC</w:t>
      </w:r>
      <w:proofErr w:type="spellEnd"/>
      <w:r w:rsidRPr="00170CA9">
        <w:rPr>
          <w:rFonts w:ascii="Times New Roman" w:hAnsi="Times New Roman" w:cs="Times New Roman"/>
        </w:rPr>
        <w:t xml:space="preserve"> configuration automation</w:t>
      </w:r>
      <w:r w:rsidR="00491F11">
        <w:rPr>
          <w:rFonts w:ascii="Times New Roman" w:hAnsi="Times New Roman" w:cs="Times New Roman"/>
        </w:rPr>
        <w:t>.</w:t>
      </w:r>
    </w:p>
    <w:p w14:paraId="5993C0E5" w14:textId="77777777" w:rsidR="00491F11" w:rsidRDefault="006B50A1" w:rsidP="00170CA9">
      <w:pPr>
        <w:rPr>
          <w:rFonts w:ascii="Times New Roman" w:hAnsi="Times New Roman" w:cs="Times New Roman"/>
        </w:rPr>
      </w:pPr>
      <w:sdt>
        <w:sdtPr>
          <w:rPr>
            <w:rFonts w:ascii="Times New Roman" w:hAnsi="Times New Roman" w:cs="Times New Roman"/>
          </w:rPr>
          <w:id w:val="-1446077307"/>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Configuration Management</w:t>
      </w:r>
      <w:r w:rsidR="00491F11">
        <w:rPr>
          <w:rFonts w:ascii="Times New Roman" w:hAnsi="Times New Roman" w:cs="Times New Roman"/>
        </w:rPr>
        <w:t>:</w:t>
      </w:r>
    </w:p>
    <w:p w14:paraId="1432A52F" w14:textId="2FFF3401" w:rsidR="00F516FD" w:rsidRPr="00170CA9" w:rsidRDefault="00A7028F" w:rsidP="00491F11">
      <w:pPr>
        <w:ind w:left="360"/>
        <w:rPr>
          <w:rFonts w:ascii="Times New Roman" w:hAnsi="Times New Roman" w:cs="Times New Roman"/>
        </w:rPr>
      </w:pPr>
      <w:r w:rsidRPr="00170CA9">
        <w:rPr>
          <w:rFonts w:ascii="Times New Roman" w:hAnsi="Times New Roman" w:cs="Times New Roman"/>
        </w:rPr>
        <w:t>Configuration Management Database (</w:t>
      </w:r>
      <w:r w:rsidR="00F516FD" w:rsidRPr="00170CA9">
        <w:rPr>
          <w:rFonts w:ascii="Times New Roman" w:hAnsi="Times New Roman" w:cs="Times New Roman"/>
        </w:rPr>
        <w:t>CMDB</w:t>
      </w:r>
      <w:r w:rsidRPr="00170CA9">
        <w:rPr>
          <w:rFonts w:ascii="Times New Roman" w:hAnsi="Times New Roman" w:cs="Times New Roman"/>
        </w:rPr>
        <w:t>)</w:t>
      </w:r>
      <w:r w:rsidR="00F516FD" w:rsidRPr="00170CA9">
        <w:rPr>
          <w:rFonts w:ascii="Times New Roman" w:hAnsi="Times New Roman" w:cs="Times New Roman"/>
        </w:rPr>
        <w:t>; Git/versioning; artifact tagging; checksums and digital signatures</w:t>
      </w:r>
      <w:r w:rsidR="00491F11">
        <w:rPr>
          <w:rFonts w:ascii="Times New Roman" w:hAnsi="Times New Roman" w:cs="Times New Roman"/>
        </w:rPr>
        <w:t>.</w:t>
      </w:r>
    </w:p>
    <w:p w14:paraId="3B7BE6E7" w14:textId="77777777" w:rsidR="00491F11" w:rsidRDefault="006B50A1" w:rsidP="00170CA9">
      <w:pPr>
        <w:rPr>
          <w:rFonts w:ascii="Times New Roman" w:hAnsi="Times New Roman" w:cs="Times New Roman"/>
        </w:rPr>
      </w:pPr>
      <w:sdt>
        <w:sdtPr>
          <w:rPr>
            <w:rFonts w:ascii="Times New Roman" w:hAnsi="Times New Roman" w:cs="Times New Roman"/>
          </w:rPr>
          <w:id w:val="925685802"/>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Quality Assurance</w:t>
      </w:r>
      <w:r w:rsidR="00491F11">
        <w:rPr>
          <w:rFonts w:ascii="Times New Roman" w:hAnsi="Times New Roman" w:cs="Times New Roman"/>
        </w:rPr>
        <w:t>:</w:t>
      </w:r>
    </w:p>
    <w:p w14:paraId="75F7ACC6" w14:textId="71778414" w:rsidR="00F516FD" w:rsidRPr="00170CA9" w:rsidRDefault="00F516FD" w:rsidP="00491F11">
      <w:pPr>
        <w:ind w:left="360"/>
        <w:rPr>
          <w:rFonts w:ascii="Times New Roman" w:hAnsi="Times New Roman" w:cs="Times New Roman"/>
        </w:rPr>
      </w:pPr>
      <w:r w:rsidRPr="00170CA9">
        <w:rPr>
          <w:rFonts w:ascii="Times New Roman" w:hAnsi="Times New Roman" w:cs="Times New Roman"/>
        </w:rPr>
        <w:t xml:space="preserve"> </w:t>
      </w:r>
      <w:r w:rsidR="00491F11">
        <w:rPr>
          <w:rFonts w:ascii="Times New Roman" w:hAnsi="Times New Roman" w:cs="Times New Roman"/>
        </w:rPr>
        <w:t>T</w:t>
      </w:r>
      <w:r w:rsidRPr="00170CA9">
        <w:rPr>
          <w:rFonts w:ascii="Times New Roman" w:hAnsi="Times New Roman" w:cs="Times New Roman"/>
        </w:rPr>
        <w:t>est coverage measurement and reporting</w:t>
      </w:r>
      <w:r w:rsidR="00491F11">
        <w:rPr>
          <w:rFonts w:ascii="Times New Roman" w:hAnsi="Times New Roman" w:cs="Times New Roman"/>
        </w:rPr>
        <w:t>.</w:t>
      </w:r>
    </w:p>
    <w:p w14:paraId="5E8982E5" w14:textId="77777777" w:rsidR="00491F11" w:rsidRDefault="006B50A1" w:rsidP="00170CA9">
      <w:pPr>
        <w:rPr>
          <w:rFonts w:ascii="Times New Roman" w:hAnsi="Times New Roman" w:cs="Times New Roman"/>
        </w:rPr>
      </w:pPr>
      <w:sdt>
        <w:sdtPr>
          <w:rPr>
            <w:rFonts w:ascii="Times New Roman" w:hAnsi="Times New Roman" w:cs="Times New Roman"/>
          </w:rPr>
          <w:id w:val="-1163768930"/>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Data Management</w:t>
      </w:r>
      <w:r w:rsidR="00491F11">
        <w:rPr>
          <w:rFonts w:ascii="Times New Roman" w:hAnsi="Times New Roman" w:cs="Times New Roman"/>
        </w:rPr>
        <w:t>:</w:t>
      </w:r>
    </w:p>
    <w:p w14:paraId="39AC2AAE" w14:textId="7F82255D" w:rsidR="00F516FD" w:rsidRPr="00170CA9" w:rsidRDefault="00F516FD" w:rsidP="00491F11">
      <w:pPr>
        <w:ind w:left="360"/>
        <w:rPr>
          <w:rFonts w:ascii="Times New Roman" w:hAnsi="Times New Roman" w:cs="Times New Roman"/>
        </w:rPr>
      </w:pPr>
      <w:r w:rsidRPr="00170CA9">
        <w:rPr>
          <w:rFonts w:ascii="Times New Roman" w:hAnsi="Times New Roman" w:cs="Times New Roman"/>
        </w:rPr>
        <w:t xml:space="preserve"> </w:t>
      </w:r>
      <w:r w:rsidR="00491F11">
        <w:rPr>
          <w:rFonts w:ascii="Times New Roman" w:hAnsi="Times New Roman" w:cs="Times New Roman"/>
        </w:rPr>
        <w:t>D</w:t>
      </w:r>
      <w:r w:rsidRPr="00170CA9">
        <w:rPr>
          <w:rFonts w:ascii="Times New Roman" w:hAnsi="Times New Roman" w:cs="Times New Roman"/>
        </w:rPr>
        <w:t>ata masking; encryption at rest and in transit</w:t>
      </w:r>
      <w:r w:rsidR="00491F11">
        <w:rPr>
          <w:rFonts w:ascii="Times New Roman" w:hAnsi="Times New Roman" w:cs="Times New Roman"/>
        </w:rPr>
        <w:t>.</w:t>
      </w:r>
    </w:p>
    <w:p w14:paraId="5AE884A1" w14:textId="77777777" w:rsidR="00491F11" w:rsidRDefault="006B50A1" w:rsidP="00170CA9">
      <w:pPr>
        <w:rPr>
          <w:rFonts w:ascii="Times New Roman" w:hAnsi="Times New Roman" w:cs="Times New Roman"/>
        </w:rPr>
      </w:pPr>
      <w:sdt>
        <w:sdtPr>
          <w:rPr>
            <w:rFonts w:ascii="Times New Roman" w:hAnsi="Times New Roman" w:cs="Times New Roman"/>
          </w:rPr>
          <w:id w:val="-1795973153"/>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Schedule Management</w:t>
      </w:r>
      <w:r w:rsidR="00491F11">
        <w:rPr>
          <w:rFonts w:ascii="Times New Roman" w:hAnsi="Times New Roman" w:cs="Times New Roman"/>
        </w:rPr>
        <w:t>:</w:t>
      </w:r>
    </w:p>
    <w:p w14:paraId="1CEE2DB4" w14:textId="66CFECAE" w:rsidR="00F516FD" w:rsidRPr="00170CA9" w:rsidRDefault="00F516FD" w:rsidP="00491F11">
      <w:pPr>
        <w:ind w:left="360"/>
        <w:rPr>
          <w:rFonts w:ascii="Times New Roman" w:hAnsi="Times New Roman" w:cs="Times New Roman"/>
        </w:rPr>
      </w:pPr>
      <w:r w:rsidRPr="00170CA9">
        <w:rPr>
          <w:rFonts w:ascii="Times New Roman" w:hAnsi="Times New Roman" w:cs="Times New Roman"/>
        </w:rPr>
        <w:lastRenderedPageBreak/>
        <w:t xml:space="preserve"> </w:t>
      </w:r>
      <w:r w:rsidR="00491F11">
        <w:rPr>
          <w:rFonts w:ascii="Times New Roman" w:hAnsi="Times New Roman" w:cs="Times New Roman"/>
        </w:rPr>
        <w:t>P</w:t>
      </w:r>
      <w:r w:rsidRPr="00170CA9">
        <w:rPr>
          <w:rFonts w:ascii="Times New Roman" w:hAnsi="Times New Roman" w:cs="Times New Roman"/>
        </w:rPr>
        <w:t>roject tasking and release planning/scheduling</w:t>
      </w:r>
      <w:r w:rsidR="00491F11">
        <w:rPr>
          <w:rFonts w:ascii="Times New Roman" w:hAnsi="Times New Roman" w:cs="Times New Roman"/>
        </w:rPr>
        <w:t>.</w:t>
      </w:r>
    </w:p>
    <w:p w14:paraId="1AD77A21" w14:textId="77777777" w:rsidR="00491F11" w:rsidRDefault="006B50A1" w:rsidP="00170CA9">
      <w:pPr>
        <w:rPr>
          <w:rFonts w:ascii="Times New Roman" w:hAnsi="Times New Roman" w:cs="Times New Roman"/>
        </w:rPr>
      </w:pPr>
      <w:sdt>
        <w:sdtPr>
          <w:rPr>
            <w:rFonts w:ascii="Times New Roman" w:hAnsi="Times New Roman" w:cs="Times New Roman"/>
          </w:rPr>
          <w:id w:val="1081420545"/>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Risk Management</w:t>
      </w:r>
      <w:r w:rsidR="00491F11">
        <w:rPr>
          <w:rFonts w:ascii="Times New Roman" w:hAnsi="Times New Roman" w:cs="Times New Roman"/>
        </w:rPr>
        <w:t>:</w:t>
      </w:r>
    </w:p>
    <w:p w14:paraId="785C19B8" w14:textId="08E447FE" w:rsidR="00F516FD" w:rsidRPr="00170CA9" w:rsidRDefault="00491F11" w:rsidP="00491F11">
      <w:pPr>
        <w:ind w:left="360"/>
        <w:rPr>
          <w:rFonts w:ascii="Times New Roman" w:hAnsi="Times New Roman" w:cs="Times New Roman"/>
        </w:rPr>
      </w:pPr>
      <w:r>
        <w:rPr>
          <w:rFonts w:ascii="Times New Roman" w:hAnsi="Times New Roman" w:cs="Times New Roman"/>
        </w:rPr>
        <w:t>V</w:t>
      </w:r>
      <w:r w:rsidR="00F516FD" w:rsidRPr="00170CA9">
        <w:rPr>
          <w:rFonts w:ascii="Times New Roman" w:hAnsi="Times New Roman" w:cs="Times New Roman"/>
        </w:rPr>
        <w:t>ulnerability management; dependency/</w:t>
      </w:r>
      <w:r w:rsidR="00A7028F" w:rsidRPr="00170CA9">
        <w:rPr>
          <w:rFonts w:ascii="Times New Roman" w:hAnsi="Times New Roman" w:cs="Times New Roman"/>
        </w:rPr>
        <w:t>Bill of Material (</w:t>
      </w:r>
      <w:r w:rsidR="00F516FD" w:rsidRPr="00170CA9">
        <w:rPr>
          <w:rFonts w:ascii="Times New Roman" w:hAnsi="Times New Roman" w:cs="Times New Roman"/>
        </w:rPr>
        <w:t>BOM</w:t>
      </w:r>
      <w:r w:rsidR="00A7028F" w:rsidRPr="00170CA9">
        <w:rPr>
          <w:rFonts w:ascii="Times New Roman" w:hAnsi="Times New Roman" w:cs="Times New Roman"/>
        </w:rPr>
        <w:t>)</w:t>
      </w:r>
      <w:r w:rsidR="00F516FD" w:rsidRPr="00170CA9">
        <w:rPr>
          <w:rFonts w:ascii="Times New Roman" w:hAnsi="Times New Roman" w:cs="Times New Roman"/>
        </w:rPr>
        <w:t xml:space="preserve"> checks; Information Security Continuous Monitoring planning</w:t>
      </w:r>
      <w:r>
        <w:rPr>
          <w:rFonts w:ascii="Times New Roman" w:hAnsi="Times New Roman" w:cs="Times New Roman"/>
        </w:rPr>
        <w:t>.</w:t>
      </w:r>
    </w:p>
    <w:p w14:paraId="01187A4D" w14:textId="77777777" w:rsidR="00491F11" w:rsidRDefault="006B50A1" w:rsidP="00170CA9">
      <w:pPr>
        <w:rPr>
          <w:rFonts w:ascii="Times New Roman" w:hAnsi="Times New Roman" w:cs="Times New Roman"/>
        </w:rPr>
      </w:pPr>
      <w:sdt>
        <w:sdtPr>
          <w:rPr>
            <w:rFonts w:ascii="Times New Roman" w:hAnsi="Times New Roman" w:cs="Times New Roman"/>
          </w:rPr>
          <w:id w:val="-275564950"/>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Supplier/Vendor Coordination</w:t>
      </w:r>
      <w:r w:rsidR="00491F11">
        <w:rPr>
          <w:rFonts w:ascii="Times New Roman" w:hAnsi="Times New Roman" w:cs="Times New Roman"/>
        </w:rPr>
        <w:t>:</w:t>
      </w:r>
    </w:p>
    <w:p w14:paraId="0053A50E" w14:textId="02DCF4D3" w:rsidR="00F516FD" w:rsidRPr="00170CA9" w:rsidRDefault="00491F11" w:rsidP="00491F11">
      <w:pPr>
        <w:ind w:left="360"/>
        <w:rPr>
          <w:rFonts w:ascii="Times New Roman" w:hAnsi="Times New Roman" w:cs="Times New Roman"/>
        </w:rPr>
      </w:pPr>
      <w:r>
        <w:rPr>
          <w:rFonts w:ascii="Times New Roman" w:hAnsi="Times New Roman" w:cs="Times New Roman"/>
        </w:rPr>
        <w:t>U</w:t>
      </w:r>
      <w:r w:rsidR="00F516FD" w:rsidRPr="00170CA9">
        <w:rPr>
          <w:rFonts w:ascii="Times New Roman" w:hAnsi="Times New Roman" w:cs="Times New Roman"/>
        </w:rPr>
        <w:t xml:space="preserve">se </w:t>
      </w:r>
      <w:r w:rsidR="00A7028F" w:rsidRPr="00170CA9">
        <w:rPr>
          <w:rFonts w:ascii="Times New Roman" w:hAnsi="Times New Roman" w:cs="Times New Roman"/>
        </w:rPr>
        <w:t>Cloud Service Provi</w:t>
      </w:r>
      <w:r w:rsidR="00E6775D" w:rsidRPr="00170CA9">
        <w:rPr>
          <w:rFonts w:ascii="Times New Roman" w:hAnsi="Times New Roman" w:cs="Times New Roman"/>
        </w:rPr>
        <w:t>der (</w:t>
      </w:r>
      <w:r w:rsidR="00F516FD" w:rsidRPr="00170CA9">
        <w:rPr>
          <w:rFonts w:ascii="Times New Roman" w:hAnsi="Times New Roman" w:cs="Times New Roman"/>
        </w:rPr>
        <w:t>CSP</w:t>
      </w:r>
      <w:r w:rsidR="00E6775D" w:rsidRPr="00170CA9">
        <w:rPr>
          <w:rFonts w:ascii="Times New Roman" w:hAnsi="Times New Roman" w:cs="Times New Roman"/>
        </w:rPr>
        <w:t>)</w:t>
      </w:r>
      <w:r w:rsidR="00F516FD" w:rsidRPr="00170CA9">
        <w:rPr>
          <w:rFonts w:ascii="Times New Roman" w:hAnsi="Times New Roman" w:cs="Times New Roman"/>
        </w:rPr>
        <w:t xml:space="preserve"> </w:t>
      </w:r>
      <w:proofErr w:type="spellStart"/>
      <w:r w:rsidR="00F516FD" w:rsidRPr="00170CA9">
        <w:rPr>
          <w:rFonts w:ascii="Times New Roman" w:hAnsi="Times New Roman" w:cs="Times New Roman"/>
        </w:rPr>
        <w:t>DevSecOps</w:t>
      </w:r>
      <w:proofErr w:type="spellEnd"/>
      <w:r w:rsidR="00F516FD" w:rsidRPr="00170CA9">
        <w:rPr>
          <w:rFonts w:ascii="Times New Roman" w:hAnsi="Times New Roman" w:cs="Times New Roman"/>
        </w:rPr>
        <w:t xml:space="preserve"> services and </w:t>
      </w:r>
      <w:proofErr w:type="gramStart"/>
      <w:r w:rsidR="00F516FD" w:rsidRPr="00170CA9">
        <w:rPr>
          <w:rFonts w:ascii="Times New Roman" w:hAnsi="Times New Roman" w:cs="Times New Roman"/>
        </w:rPr>
        <w:t>DCAR;</w:t>
      </w:r>
      <w:proofErr w:type="gramEnd"/>
      <w:r w:rsidR="00F516FD" w:rsidRPr="00170CA9">
        <w:rPr>
          <w:rFonts w:ascii="Times New Roman" w:hAnsi="Times New Roman" w:cs="Times New Roman"/>
        </w:rPr>
        <w:t xml:space="preserve"> plan authorization inheritance via SLA</w:t>
      </w:r>
      <w:r>
        <w:rPr>
          <w:rFonts w:ascii="Times New Roman" w:hAnsi="Times New Roman" w:cs="Times New Roman"/>
        </w:rPr>
        <w:t>.</w:t>
      </w:r>
    </w:p>
    <w:p w14:paraId="36725100" w14:textId="77777777" w:rsidR="00491F11" w:rsidRDefault="006B50A1" w:rsidP="00170CA9">
      <w:pPr>
        <w:rPr>
          <w:rFonts w:ascii="Times New Roman" w:hAnsi="Times New Roman" w:cs="Times New Roman"/>
        </w:rPr>
      </w:pPr>
      <w:sdt>
        <w:sdtPr>
          <w:rPr>
            <w:rFonts w:ascii="Times New Roman" w:hAnsi="Times New Roman" w:cs="Times New Roman"/>
          </w:rPr>
          <w:id w:val="-1988239577"/>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F516FD" w:rsidRPr="00170CA9">
        <w:rPr>
          <w:rFonts w:ascii="Times New Roman" w:hAnsi="Times New Roman" w:cs="Times New Roman"/>
        </w:rPr>
        <w:t>System Performance Verification</w:t>
      </w:r>
      <w:r w:rsidR="00491F11">
        <w:rPr>
          <w:rFonts w:ascii="Times New Roman" w:hAnsi="Times New Roman" w:cs="Times New Roman"/>
        </w:rPr>
        <w:t>:</w:t>
      </w:r>
    </w:p>
    <w:p w14:paraId="23EFAB48" w14:textId="35DB78BB" w:rsidR="00F516FD" w:rsidRPr="00F516FD" w:rsidRDefault="00491F11" w:rsidP="00491F11">
      <w:pPr>
        <w:ind w:left="360"/>
      </w:pPr>
      <w:r>
        <w:rPr>
          <w:rFonts w:ascii="Times New Roman" w:hAnsi="Times New Roman" w:cs="Times New Roman"/>
        </w:rPr>
        <w:t>L</w:t>
      </w:r>
      <w:r w:rsidR="00F516FD" w:rsidRPr="00170CA9">
        <w:rPr>
          <w:rFonts w:ascii="Times New Roman" w:hAnsi="Times New Roman" w:cs="Times New Roman"/>
        </w:rPr>
        <w:t>ogging/telemetry pipeline; operations dashboard readiness</w:t>
      </w:r>
      <w:r>
        <w:rPr>
          <w:rFonts w:ascii="Times New Roman" w:hAnsi="Times New Roman" w:cs="Times New Roman"/>
        </w:rPr>
        <w:t>.</w:t>
      </w:r>
    </w:p>
    <w:p w14:paraId="3C8AAE8B" w14:textId="557A943F" w:rsidR="003337BA" w:rsidRPr="00170CA9" w:rsidRDefault="006B50A1" w:rsidP="00170CA9">
      <w:pPr>
        <w:rPr>
          <w:rFonts w:ascii="Times New Roman" w:hAnsi="Times New Roman" w:cs="Times New Roman"/>
        </w:rPr>
      </w:pPr>
      <w:sdt>
        <w:sdtPr>
          <w:rPr>
            <w:rFonts w:ascii="Times New Roman" w:hAnsi="Times New Roman" w:cs="Times New Roman"/>
          </w:rPr>
          <w:id w:val="815456202"/>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Other: ________________</w:t>
      </w:r>
    </w:p>
    <w:p w14:paraId="2F56D401" w14:textId="77777777" w:rsidR="00341DDA" w:rsidRPr="002F6EE7" w:rsidRDefault="00341DDA" w:rsidP="002F6EE7">
      <w:pPr>
        <w:rPr>
          <w:rFonts w:ascii="Times New Roman" w:hAnsi="Times New Roman" w:cs="Times New Roman"/>
        </w:rPr>
      </w:pPr>
    </w:p>
    <w:p w14:paraId="310FE51C" w14:textId="77777777" w:rsidR="003337BA" w:rsidRPr="002F6EE7" w:rsidRDefault="003337BA" w:rsidP="002F6EE7">
      <w:pPr>
        <w:pStyle w:val="ListParagraph"/>
        <w:numPr>
          <w:ilvl w:val="0"/>
          <w:numId w:val="15"/>
        </w:numPr>
        <w:rPr>
          <w:rFonts w:ascii="Times New Roman" w:hAnsi="Times New Roman" w:cs="Times New Roman"/>
          <w:i/>
          <w:iCs/>
        </w:rPr>
      </w:pPr>
      <w:r w:rsidRPr="002F6EE7">
        <w:rPr>
          <w:rFonts w:ascii="Times New Roman" w:hAnsi="Times New Roman" w:cs="Times New Roman"/>
          <w:i/>
          <w:iCs/>
        </w:rPr>
        <w:t>Functional Category (Select all that apply)</w:t>
      </w:r>
    </w:p>
    <w:p w14:paraId="49D5263C" w14:textId="127CD3EA" w:rsidR="003337BA" w:rsidRPr="00170CA9" w:rsidRDefault="006B50A1" w:rsidP="00170CA9">
      <w:pPr>
        <w:rPr>
          <w:rFonts w:ascii="Times New Roman" w:hAnsi="Times New Roman" w:cs="Times New Roman"/>
        </w:rPr>
      </w:pPr>
      <w:sdt>
        <w:sdtPr>
          <w:rPr>
            <w:rFonts w:ascii="Times New Roman" w:hAnsi="Times New Roman" w:cs="Times New Roman"/>
          </w:rPr>
          <w:id w:val="1757556438"/>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Requirements/Capability Development</w:t>
      </w:r>
    </w:p>
    <w:p w14:paraId="11289514" w14:textId="0645AD76" w:rsidR="003337BA" w:rsidRPr="00170CA9" w:rsidRDefault="006B50A1" w:rsidP="00170CA9">
      <w:pPr>
        <w:rPr>
          <w:rFonts w:ascii="Times New Roman" w:hAnsi="Times New Roman" w:cs="Times New Roman"/>
        </w:rPr>
      </w:pPr>
      <w:sdt>
        <w:sdtPr>
          <w:rPr>
            <w:rFonts w:ascii="Times New Roman" w:hAnsi="Times New Roman" w:cs="Times New Roman"/>
          </w:rPr>
          <w:id w:val="1180785786"/>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Program Management</w:t>
      </w:r>
    </w:p>
    <w:p w14:paraId="5CEBEC77" w14:textId="54ABD9B2" w:rsidR="003337BA" w:rsidRPr="00170CA9" w:rsidRDefault="006B50A1" w:rsidP="00170CA9">
      <w:pPr>
        <w:rPr>
          <w:rFonts w:ascii="Times New Roman" w:hAnsi="Times New Roman" w:cs="Times New Roman"/>
        </w:rPr>
      </w:pPr>
      <w:sdt>
        <w:sdtPr>
          <w:rPr>
            <w:rFonts w:ascii="Times New Roman" w:hAnsi="Times New Roman" w:cs="Times New Roman"/>
          </w:rPr>
          <w:id w:val="-2146961294"/>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Contracting</w:t>
      </w:r>
    </w:p>
    <w:p w14:paraId="61DB8704" w14:textId="7ECEAE64" w:rsidR="003337BA" w:rsidRPr="00170CA9" w:rsidRDefault="006B50A1" w:rsidP="00170CA9">
      <w:pPr>
        <w:rPr>
          <w:rFonts w:ascii="Times New Roman" w:hAnsi="Times New Roman" w:cs="Times New Roman"/>
        </w:rPr>
      </w:pPr>
      <w:sdt>
        <w:sdtPr>
          <w:rPr>
            <w:rFonts w:ascii="Times New Roman" w:hAnsi="Times New Roman" w:cs="Times New Roman"/>
          </w:rPr>
          <w:id w:val="-4678777"/>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Cost/Budget Estimation</w:t>
      </w:r>
    </w:p>
    <w:p w14:paraId="3DD792F9" w14:textId="0B9C2A8D" w:rsidR="003337BA" w:rsidRPr="00170CA9" w:rsidRDefault="006B50A1" w:rsidP="00170CA9">
      <w:pPr>
        <w:rPr>
          <w:rFonts w:ascii="Times New Roman" w:hAnsi="Times New Roman" w:cs="Times New Roman"/>
        </w:rPr>
      </w:pPr>
      <w:sdt>
        <w:sdtPr>
          <w:rPr>
            <w:rFonts w:ascii="Times New Roman" w:hAnsi="Times New Roman" w:cs="Times New Roman"/>
          </w:rPr>
          <w:id w:val="2018956166"/>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Logistics/Product Support Management (PSM)</w:t>
      </w:r>
    </w:p>
    <w:p w14:paraId="122E313A" w14:textId="664E88D7" w:rsidR="003337BA" w:rsidRPr="00170CA9" w:rsidRDefault="006B50A1" w:rsidP="00170CA9">
      <w:pPr>
        <w:rPr>
          <w:rFonts w:ascii="Times New Roman" w:hAnsi="Times New Roman" w:cs="Times New Roman"/>
        </w:rPr>
      </w:pPr>
      <w:sdt>
        <w:sdtPr>
          <w:rPr>
            <w:rFonts w:ascii="Times New Roman" w:hAnsi="Times New Roman" w:cs="Times New Roman"/>
          </w:rPr>
          <w:id w:val="-1466577578"/>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Engineering/Model Based Systems Engineering (MBSE)</w:t>
      </w:r>
    </w:p>
    <w:p w14:paraId="11233E96" w14:textId="25FEA9C5" w:rsidR="003337BA" w:rsidRPr="00170CA9" w:rsidRDefault="006B50A1" w:rsidP="00170CA9">
      <w:pPr>
        <w:rPr>
          <w:rFonts w:ascii="Times New Roman" w:hAnsi="Times New Roman" w:cs="Times New Roman"/>
        </w:rPr>
      </w:pPr>
      <w:sdt>
        <w:sdtPr>
          <w:rPr>
            <w:rFonts w:ascii="Times New Roman" w:hAnsi="Times New Roman" w:cs="Times New Roman"/>
          </w:rPr>
          <w:id w:val="-2074113858"/>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Test &amp; Evaluation</w:t>
      </w:r>
    </w:p>
    <w:p w14:paraId="1024C308" w14:textId="62C66F2D" w:rsidR="003337BA" w:rsidRPr="00170CA9" w:rsidRDefault="006B50A1" w:rsidP="00170CA9">
      <w:pPr>
        <w:rPr>
          <w:rFonts w:ascii="Times New Roman" w:hAnsi="Times New Roman" w:cs="Times New Roman"/>
        </w:rPr>
      </w:pPr>
      <w:sdt>
        <w:sdtPr>
          <w:rPr>
            <w:rFonts w:ascii="Times New Roman" w:hAnsi="Times New Roman" w:cs="Times New Roman"/>
          </w:rPr>
          <w:id w:val="-800153692"/>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Security/Counterintelligence</w:t>
      </w:r>
    </w:p>
    <w:p w14:paraId="6D5AC8C5" w14:textId="58A96006" w:rsidR="003337BA" w:rsidRPr="00170CA9" w:rsidRDefault="006B50A1" w:rsidP="00170CA9">
      <w:pPr>
        <w:rPr>
          <w:rFonts w:ascii="Times New Roman" w:hAnsi="Times New Roman" w:cs="Times New Roman"/>
        </w:rPr>
      </w:pPr>
      <w:sdt>
        <w:sdtPr>
          <w:rPr>
            <w:rFonts w:ascii="Times New Roman" w:hAnsi="Times New Roman" w:cs="Times New Roman"/>
          </w:rPr>
          <w:id w:val="1423917637"/>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Legal/Compliance</w:t>
      </w:r>
    </w:p>
    <w:p w14:paraId="4ED5169E" w14:textId="77777777" w:rsidR="00341DDA" w:rsidRPr="002F6EE7" w:rsidRDefault="00341DDA" w:rsidP="002F6EE7">
      <w:pPr>
        <w:rPr>
          <w:rFonts w:ascii="Times New Roman" w:hAnsi="Times New Roman" w:cs="Times New Roman"/>
        </w:rPr>
      </w:pPr>
    </w:p>
    <w:p w14:paraId="5FD17859" w14:textId="77777777" w:rsidR="003337BA" w:rsidRPr="002F6EE7" w:rsidRDefault="003337BA" w:rsidP="002F6EE7">
      <w:pPr>
        <w:pStyle w:val="ListParagraph"/>
        <w:numPr>
          <w:ilvl w:val="0"/>
          <w:numId w:val="15"/>
        </w:numPr>
        <w:rPr>
          <w:rFonts w:ascii="Times New Roman" w:hAnsi="Times New Roman" w:cs="Times New Roman"/>
          <w:i/>
          <w:iCs/>
        </w:rPr>
      </w:pPr>
      <w:r w:rsidRPr="002F6EE7">
        <w:rPr>
          <w:rFonts w:ascii="Times New Roman" w:hAnsi="Times New Roman" w:cs="Times New Roman"/>
          <w:i/>
          <w:iCs/>
        </w:rPr>
        <w:t>Potential AI Tool Type (Select all that apply)</w:t>
      </w:r>
    </w:p>
    <w:p w14:paraId="0202DD15" w14:textId="65D0C9C7" w:rsidR="003337BA" w:rsidRPr="00170CA9" w:rsidRDefault="006B50A1" w:rsidP="00170CA9">
      <w:pPr>
        <w:rPr>
          <w:rFonts w:ascii="Times New Roman" w:hAnsi="Times New Roman" w:cs="Times New Roman"/>
        </w:rPr>
      </w:pPr>
      <w:sdt>
        <w:sdtPr>
          <w:rPr>
            <w:rFonts w:ascii="Times New Roman" w:hAnsi="Times New Roman" w:cs="Times New Roman"/>
          </w:rPr>
          <w:id w:val="-802078685"/>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Workflow Automation</w:t>
      </w:r>
    </w:p>
    <w:p w14:paraId="42E80D93" w14:textId="582BE75F" w:rsidR="003337BA" w:rsidRPr="00170CA9" w:rsidRDefault="006B50A1" w:rsidP="00170CA9">
      <w:pPr>
        <w:rPr>
          <w:rFonts w:ascii="Times New Roman" w:hAnsi="Times New Roman" w:cs="Times New Roman"/>
        </w:rPr>
      </w:pPr>
      <w:sdt>
        <w:sdtPr>
          <w:rPr>
            <w:rFonts w:ascii="Times New Roman" w:hAnsi="Times New Roman" w:cs="Times New Roman"/>
          </w:rPr>
          <w:id w:val="-2106643020"/>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Document Management</w:t>
      </w:r>
    </w:p>
    <w:p w14:paraId="5B5D9AEB" w14:textId="08316858" w:rsidR="003337BA" w:rsidRPr="00170CA9" w:rsidRDefault="006B50A1" w:rsidP="00170CA9">
      <w:pPr>
        <w:rPr>
          <w:rFonts w:ascii="Times New Roman" w:hAnsi="Times New Roman" w:cs="Times New Roman"/>
        </w:rPr>
      </w:pPr>
      <w:sdt>
        <w:sdtPr>
          <w:rPr>
            <w:rFonts w:ascii="Times New Roman" w:hAnsi="Times New Roman" w:cs="Times New Roman"/>
          </w:rPr>
          <w:id w:val="-418722065"/>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Modeling/Simulation</w:t>
      </w:r>
    </w:p>
    <w:p w14:paraId="310D0409" w14:textId="34CAB2CD" w:rsidR="003337BA" w:rsidRPr="00170CA9" w:rsidRDefault="006B50A1" w:rsidP="00170CA9">
      <w:pPr>
        <w:rPr>
          <w:rFonts w:ascii="Times New Roman" w:hAnsi="Times New Roman" w:cs="Times New Roman"/>
        </w:rPr>
      </w:pPr>
      <w:sdt>
        <w:sdtPr>
          <w:rPr>
            <w:rFonts w:ascii="Times New Roman" w:hAnsi="Times New Roman" w:cs="Times New Roman"/>
          </w:rPr>
          <w:id w:val="-1784422042"/>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Analytics</w:t>
      </w:r>
    </w:p>
    <w:p w14:paraId="5B609EDD" w14:textId="099D82C2" w:rsidR="003337BA" w:rsidRPr="00170CA9" w:rsidRDefault="006B50A1" w:rsidP="00170CA9">
      <w:pPr>
        <w:rPr>
          <w:rFonts w:ascii="Times New Roman" w:hAnsi="Times New Roman" w:cs="Times New Roman"/>
        </w:rPr>
      </w:pPr>
      <w:sdt>
        <w:sdtPr>
          <w:rPr>
            <w:rFonts w:ascii="Times New Roman" w:hAnsi="Times New Roman" w:cs="Times New Roman"/>
          </w:rPr>
          <w:id w:val="-1261907086"/>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Decision Support</w:t>
      </w:r>
    </w:p>
    <w:p w14:paraId="24BB7D12" w14:textId="6FBABCA0" w:rsidR="003337BA" w:rsidRPr="00170CA9" w:rsidRDefault="006B50A1" w:rsidP="00170CA9">
      <w:pPr>
        <w:rPr>
          <w:rFonts w:ascii="Times New Roman" w:hAnsi="Times New Roman" w:cs="Times New Roman"/>
        </w:rPr>
      </w:pPr>
      <w:sdt>
        <w:sdtPr>
          <w:rPr>
            <w:rFonts w:ascii="Times New Roman" w:hAnsi="Times New Roman" w:cs="Times New Roman"/>
          </w:rPr>
          <w:id w:val="-1997105157"/>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3337BA" w:rsidRPr="00170CA9">
        <w:rPr>
          <w:rFonts w:ascii="Times New Roman" w:hAnsi="Times New Roman" w:cs="Times New Roman"/>
        </w:rPr>
        <w:t>Other: ________________</w:t>
      </w:r>
    </w:p>
    <w:p w14:paraId="47B9EDE3" w14:textId="77777777" w:rsidR="00341DDA" w:rsidRPr="002F6EE7" w:rsidRDefault="00341DDA" w:rsidP="002F6EE7">
      <w:pPr>
        <w:rPr>
          <w:rFonts w:ascii="Times New Roman" w:hAnsi="Times New Roman" w:cs="Times New Roman"/>
        </w:rPr>
      </w:pPr>
    </w:p>
    <w:p w14:paraId="42E7E8D8" w14:textId="77777777" w:rsidR="003337BA" w:rsidRPr="002F6EE7" w:rsidRDefault="003337BA" w:rsidP="00170CA9">
      <w:pPr>
        <w:pStyle w:val="ListParagraph"/>
        <w:keepNext/>
        <w:numPr>
          <w:ilvl w:val="0"/>
          <w:numId w:val="15"/>
        </w:numPr>
        <w:rPr>
          <w:rFonts w:ascii="Times New Roman" w:hAnsi="Times New Roman" w:cs="Times New Roman"/>
          <w:i/>
          <w:iCs/>
        </w:rPr>
      </w:pPr>
      <w:r w:rsidRPr="002F6EE7">
        <w:rPr>
          <w:rFonts w:ascii="Times New Roman" w:hAnsi="Times New Roman" w:cs="Times New Roman"/>
          <w:i/>
          <w:iCs/>
        </w:rPr>
        <w:t>Required Input (Data and Format)</w:t>
      </w:r>
    </w:p>
    <w:p w14:paraId="55DC75F7" w14:textId="7D2C7F4E" w:rsidR="003337BA" w:rsidRDefault="00133D4A" w:rsidP="00170CA9">
      <w:pPr>
        <w:keepNext/>
        <w:rPr>
          <w:rFonts w:ascii="Times New Roman" w:hAnsi="Times New Roman" w:cs="Times New Roman"/>
        </w:rPr>
      </w:pPr>
      <w:r w:rsidRPr="00C0581C">
        <w:rPr>
          <w:rFonts w:ascii="Times New Roman" w:hAnsi="Times New Roman" w:cs="Times New Roman"/>
        </w:rPr>
        <w:t xml:space="preserve">Instructions: Briefly describe the types of data and file formats your tool requires to operate </w:t>
      </w:r>
      <w:r w:rsidRPr="00E218E2">
        <w:rPr>
          <w:rFonts w:ascii="Times New Roman" w:hAnsi="Times New Roman" w:cs="Times New Roman"/>
        </w:rPr>
        <w:t>(</w:t>
      </w:r>
      <w:r w:rsidR="003337BA" w:rsidRPr="00F23A4F">
        <w:rPr>
          <w:rFonts w:ascii="Times New Roman" w:hAnsi="Times New Roman" w:cs="Times New Roman"/>
        </w:rPr>
        <w:t xml:space="preserve">e.g., </w:t>
      </w:r>
      <w:r w:rsidR="00986AF5">
        <w:rPr>
          <w:rFonts w:ascii="Times New Roman" w:hAnsi="Times New Roman" w:cs="Times New Roman"/>
        </w:rPr>
        <w:t>t</w:t>
      </w:r>
      <w:r w:rsidR="00E7544E" w:rsidRPr="00E7544E">
        <w:rPr>
          <w:rFonts w:ascii="Times New Roman" w:hAnsi="Times New Roman" w:cs="Times New Roman"/>
        </w:rPr>
        <w:t>est plans in PDF, integration requirements in Excel, training materials in Word</w:t>
      </w:r>
      <w:r w:rsidR="003337BA" w:rsidRPr="00F23A4F">
        <w:rPr>
          <w:rFonts w:ascii="Times New Roman" w:hAnsi="Times New Roman" w:cs="Times New Roman"/>
        </w:rPr>
        <w:t>)</w:t>
      </w:r>
      <w:r w:rsidR="00A11D64">
        <w:rPr>
          <w:rFonts w:ascii="Times New Roman" w:hAnsi="Times New Roman" w:cs="Times New Roman"/>
        </w:rPr>
        <w:t>.</w:t>
      </w:r>
      <w:r w:rsidR="00170CA9">
        <w:rPr>
          <w:rFonts w:ascii="Times New Roman" w:hAnsi="Times New Roman" w:cs="Times New Roman"/>
        </w:rPr>
        <w:t xml:space="preserve"> (Max </w:t>
      </w:r>
      <w:r w:rsidR="007B5F67">
        <w:rPr>
          <w:rFonts w:ascii="Times New Roman" w:hAnsi="Times New Roman" w:cs="Times New Roman"/>
        </w:rPr>
        <w:t>2000 characters</w:t>
      </w:r>
      <w:proofErr w:type="gramStart"/>
      <w:r w:rsidR="00170CA9">
        <w:rPr>
          <w:rFonts w:ascii="Times New Roman" w:hAnsi="Times New Roman" w:cs="Times New Roman"/>
        </w:rPr>
        <w:t>):_</w:t>
      </w:r>
      <w:proofErr w:type="gramEnd"/>
      <w:r w:rsidR="00170CA9">
        <w:rPr>
          <w:rFonts w:ascii="Times New Roman" w:hAnsi="Times New Roman" w:cs="Times New Roman"/>
        </w:rPr>
        <w:t>____</w:t>
      </w:r>
    </w:p>
    <w:p w14:paraId="3265A9D4" w14:textId="77777777" w:rsidR="00170CA9" w:rsidRDefault="00170CA9" w:rsidP="003337BA">
      <w:pPr>
        <w:rPr>
          <w:rFonts w:ascii="Times New Roman" w:hAnsi="Times New Roman" w:cs="Times New Roman"/>
        </w:rPr>
      </w:pPr>
    </w:p>
    <w:p w14:paraId="05A67A39" w14:textId="77777777" w:rsidR="003337BA" w:rsidRPr="002F6EE7" w:rsidRDefault="003337BA" w:rsidP="002F6EE7">
      <w:pPr>
        <w:pStyle w:val="ListParagraph"/>
        <w:numPr>
          <w:ilvl w:val="0"/>
          <w:numId w:val="15"/>
        </w:numPr>
        <w:rPr>
          <w:rFonts w:ascii="Times New Roman" w:hAnsi="Times New Roman" w:cs="Times New Roman"/>
          <w:i/>
          <w:iCs/>
        </w:rPr>
      </w:pPr>
      <w:r w:rsidRPr="002F6EE7">
        <w:rPr>
          <w:rFonts w:ascii="Times New Roman" w:hAnsi="Times New Roman" w:cs="Times New Roman"/>
          <w:i/>
          <w:iCs/>
        </w:rPr>
        <w:t>Produced Output (Data and Format)</w:t>
      </w:r>
    </w:p>
    <w:p w14:paraId="5EAB88FD" w14:textId="2F1CDB08" w:rsidR="00341DDA" w:rsidRDefault="00A11D64" w:rsidP="003337BA">
      <w:pPr>
        <w:rPr>
          <w:rFonts w:ascii="Times New Roman" w:hAnsi="Times New Roman" w:cs="Times New Roman"/>
        </w:rPr>
      </w:pPr>
      <w:r w:rsidRPr="00A11D64">
        <w:rPr>
          <w:rFonts w:ascii="Times New Roman" w:hAnsi="Times New Roman" w:cs="Times New Roman"/>
        </w:rPr>
        <w:t>Instructions: Briefly describe the types of data and file formats your tool produces or delivers (e.g., test reports in PDF, training completion certificates in Word, fielding status dashboards).</w:t>
      </w:r>
      <w:r w:rsidR="00170CA9">
        <w:rPr>
          <w:rFonts w:ascii="Times New Roman" w:hAnsi="Times New Roman" w:cs="Times New Roman"/>
        </w:rPr>
        <w:t xml:space="preserve"> (Max </w:t>
      </w:r>
      <w:r w:rsidR="007B5F67">
        <w:rPr>
          <w:rFonts w:ascii="Times New Roman" w:hAnsi="Times New Roman" w:cs="Times New Roman"/>
        </w:rPr>
        <w:t>2000 characters</w:t>
      </w:r>
      <w:proofErr w:type="gramStart"/>
      <w:r w:rsidR="00170CA9">
        <w:rPr>
          <w:rFonts w:ascii="Times New Roman" w:hAnsi="Times New Roman" w:cs="Times New Roman"/>
        </w:rPr>
        <w:t>):_</w:t>
      </w:r>
      <w:proofErr w:type="gramEnd"/>
      <w:r w:rsidR="00170CA9">
        <w:rPr>
          <w:rFonts w:ascii="Times New Roman" w:hAnsi="Times New Roman" w:cs="Times New Roman"/>
        </w:rPr>
        <w:t>____</w:t>
      </w:r>
    </w:p>
    <w:p w14:paraId="335F57BE" w14:textId="77777777" w:rsidR="00170CA9" w:rsidRPr="00F23A4F" w:rsidRDefault="00170CA9" w:rsidP="003337BA">
      <w:pPr>
        <w:rPr>
          <w:rFonts w:ascii="Times New Roman" w:hAnsi="Times New Roman" w:cs="Times New Roman"/>
        </w:rPr>
      </w:pPr>
    </w:p>
    <w:p w14:paraId="75B33929" w14:textId="77777777" w:rsidR="00E16FE9" w:rsidRPr="002F6EE7" w:rsidRDefault="00E16FE9" w:rsidP="002F6EE7">
      <w:pPr>
        <w:pStyle w:val="ListParagraph"/>
        <w:numPr>
          <w:ilvl w:val="0"/>
          <w:numId w:val="15"/>
        </w:numPr>
        <w:rPr>
          <w:rFonts w:ascii="Times New Roman" w:hAnsi="Times New Roman" w:cs="Times New Roman"/>
          <w:i/>
          <w:iCs/>
        </w:rPr>
      </w:pPr>
      <w:r w:rsidRPr="002F6EE7">
        <w:rPr>
          <w:rFonts w:ascii="Times New Roman" w:hAnsi="Times New Roman" w:cs="Times New Roman"/>
          <w:i/>
          <w:iCs/>
        </w:rPr>
        <w:t>Government Purpose Rights (GPR) Confirmation</w:t>
      </w:r>
    </w:p>
    <w:p w14:paraId="77A4BF45" w14:textId="77777777" w:rsidR="00E16FE9" w:rsidRPr="00F23A4F" w:rsidRDefault="00E16FE9" w:rsidP="00E16FE9">
      <w:pPr>
        <w:rPr>
          <w:rFonts w:ascii="Times New Roman" w:hAnsi="Times New Roman" w:cs="Times New Roman"/>
        </w:rPr>
      </w:pPr>
      <w:r w:rsidRPr="00F23A4F">
        <w:rPr>
          <w:rFonts w:ascii="Times New Roman" w:hAnsi="Times New Roman" w:cs="Times New Roman"/>
        </w:rPr>
        <w:t>Instructions: Indicate whether all outputs generated by your tool are provided with Government Purpose Rights (GPR). If not, please explain any limitations or exceptions.</w:t>
      </w:r>
    </w:p>
    <w:p w14:paraId="064AB122" w14:textId="0813957D" w:rsidR="00E16FE9" w:rsidRPr="00170CA9" w:rsidRDefault="006B50A1" w:rsidP="00170CA9">
      <w:pPr>
        <w:rPr>
          <w:rFonts w:ascii="Times New Roman" w:hAnsi="Times New Roman" w:cs="Times New Roman"/>
        </w:rPr>
      </w:pPr>
      <w:sdt>
        <w:sdtPr>
          <w:rPr>
            <w:rFonts w:ascii="Times New Roman" w:hAnsi="Times New Roman" w:cs="Times New Roman"/>
          </w:rPr>
          <w:id w:val="-1160921315"/>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E16FE9" w:rsidRPr="00170CA9">
        <w:rPr>
          <w:rFonts w:ascii="Times New Roman" w:hAnsi="Times New Roman" w:cs="Times New Roman"/>
        </w:rPr>
        <w:t>Yes, all outputs provided with GPR</w:t>
      </w:r>
    </w:p>
    <w:p w14:paraId="7A7A0A96" w14:textId="3AE32D03" w:rsidR="00E16FE9" w:rsidRPr="00170CA9" w:rsidRDefault="006B50A1" w:rsidP="00170CA9">
      <w:pPr>
        <w:rPr>
          <w:rFonts w:ascii="Times New Roman" w:hAnsi="Times New Roman" w:cs="Times New Roman"/>
        </w:rPr>
      </w:pPr>
      <w:sdt>
        <w:sdtPr>
          <w:rPr>
            <w:rFonts w:ascii="Times New Roman" w:hAnsi="Times New Roman" w:cs="Times New Roman"/>
          </w:rPr>
          <w:id w:val="234356142"/>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E16FE9" w:rsidRPr="00170CA9">
        <w:rPr>
          <w:rFonts w:ascii="Times New Roman" w:hAnsi="Times New Roman" w:cs="Times New Roman"/>
        </w:rPr>
        <w:t xml:space="preserve">No (please explain): ______________________________ </w:t>
      </w:r>
    </w:p>
    <w:p w14:paraId="36F52743" w14:textId="77777777" w:rsidR="00341DDA" w:rsidRPr="002F6EE7" w:rsidRDefault="00341DDA" w:rsidP="002F6EE7">
      <w:pPr>
        <w:rPr>
          <w:rFonts w:ascii="Times New Roman" w:hAnsi="Times New Roman" w:cs="Times New Roman"/>
        </w:rPr>
      </w:pPr>
    </w:p>
    <w:p w14:paraId="75EFF819" w14:textId="77777777" w:rsidR="00E16FE9" w:rsidRPr="002F6EE7" w:rsidRDefault="00E16FE9" w:rsidP="00170CA9">
      <w:pPr>
        <w:pStyle w:val="ListParagraph"/>
        <w:keepNext/>
        <w:numPr>
          <w:ilvl w:val="0"/>
          <w:numId w:val="15"/>
        </w:numPr>
        <w:rPr>
          <w:rFonts w:ascii="Times New Roman" w:hAnsi="Times New Roman" w:cs="Times New Roman"/>
          <w:i/>
          <w:iCs/>
        </w:rPr>
      </w:pPr>
      <w:r w:rsidRPr="002F6EE7">
        <w:rPr>
          <w:rFonts w:ascii="Times New Roman" w:hAnsi="Times New Roman" w:cs="Times New Roman"/>
          <w:i/>
          <w:iCs/>
        </w:rPr>
        <w:t>Workflow/Integration</w:t>
      </w:r>
    </w:p>
    <w:p w14:paraId="38820243" w14:textId="736DEF6F" w:rsidR="00544CB0" w:rsidRDefault="00E16FE9" w:rsidP="00170CA9">
      <w:pPr>
        <w:keepNext/>
        <w:rPr>
          <w:rFonts w:ascii="Times New Roman" w:hAnsi="Times New Roman" w:cs="Times New Roman"/>
        </w:rPr>
      </w:pPr>
      <w:r w:rsidRPr="00755302">
        <w:rPr>
          <w:rFonts w:ascii="Times New Roman" w:hAnsi="Times New Roman" w:cs="Times New Roman"/>
        </w:rPr>
        <w:t>Instructions: Briefly describe how your tool integrates with other systems or processes, including compatibility with existing workflows and any next-step handoff capabilities.</w:t>
      </w:r>
      <w:r w:rsidR="00170CA9" w:rsidRPr="00170CA9">
        <w:rPr>
          <w:rFonts w:ascii="Times New Roman" w:hAnsi="Times New Roman" w:cs="Times New Roman"/>
        </w:rPr>
        <w:t xml:space="preserve"> </w:t>
      </w:r>
      <w:r w:rsidR="00170CA9">
        <w:rPr>
          <w:rFonts w:ascii="Times New Roman" w:hAnsi="Times New Roman" w:cs="Times New Roman"/>
        </w:rPr>
        <w:t xml:space="preserve">(Max </w:t>
      </w:r>
      <w:r w:rsidR="007B5F67">
        <w:rPr>
          <w:rFonts w:ascii="Times New Roman" w:hAnsi="Times New Roman" w:cs="Times New Roman"/>
        </w:rPr>
        <w:t>2000 characters</w:t>
      </w:r>
      <w:proofErr w:type="gramStart"/>
      <w:r w:rsidR="00170CA9">
        <w:rPr>
          <w:rFonts w:ascii="Times New Roman" w:hAnsi="Times New Roman" w:cs="Times New Roman"/>
        </w:rPr>
        <w:t>):_</w:t>
      </w:r>
      <w:proofErr w:type="gramEnd"/>
      <w:r w:rsidR="00170CA9">
        <w:rPr>
          <w:rFonts w:ascii="Times New Roman" w:hAnsi="Times New Roman" w:cs="Times New Roman"/>
        </w:rPr>
        <w:t>____</w:t>
      </w:r>
    </w:p>
    <w:p w14:paraId="438BB273" w14:textId="77777777" w:rsidR="00170CA9" w:rsidRPr="00E218E2" w:rsidRDefault="00170CA9" w:rsidP="00903405">
      <w:pPr>
        <w:keepNext/>
        <w:rPr>
          <w:rFonts w:ascii="Times New Roman" w:hAnsi="Times New Roman" w:cs="Times New Roman"/>
        </w:rPr>
      </w:pPr>
    </w:p>
    <w:p w14:paraId="372007D1" w14:textId="77777777" w:rsidR="00E16FE9" w:rsidRPr="002F6EE7" w:rsidRDefault="00E16FE9" w:rsidP="002F6EE7">
      <w:pPr>
        <w:pStyle w:val="ListParagraph"/>
        <w:numPr>
          <w:ilvl w:val="0"/>
          <w:numId w:val="15"/>
        </w:numPr>
        <w:rPr>
          <w:rFonts w:ascii="Times New Roman" w:hAnsi="Times New Roman" w:cs="Times New Roman"/>
          <w:i/>
          <w:iCs/>
        </w:rPr>
      </w:pPr>
      <w:r w:rsidRPr="002F6EE7">
        <w:rPr>
          <w:rFonts w:ascii="Times New Roman" w:hAnsi="Times New Roman" w:cs="Times New Roman"/>
          <w:i/>
          <w:iCs/>
        </w:rPr>
        <w:t>Analytics/Algorithms Description</w:t>
      </w:r>
    </w:p>
    <w:p w14:paraId="7E5716FB" w14:textId="5B876737" w:rsidR="00170CA9" w:rsidRDefault="00C2180D" w:rsidP="00C2180D">
      <w:pPr>
        <w:rPr>
          <w:rFonts w:ascii="Times New Roman" w:hAnsi="Times New Roman" w:cs="Times New Roman"/>
        </w:rPr>
      </w:pPr>
      <w:r w:rsidRPr="00C2180D">
        <w:rPr>
          <w:rFonts w:ascii="Times New Roman" w:hAnsi="Times New Roman" w:cs="Times New Roman"/>
        </w:rPr>
        <w:t xml:space="preserve">Instructions: Briefly describe the analytics and algorithms used by your tool, including any bias mitigation strategies and explainability features. Specifically, explain how users can understand or interpret the outputs of your model (e.g., what information is provided to show how decisions are made, what transparency tools or documentation are available, and how users can trace or </w:t>
      </w:r>
      <w:r w:rsidRPr="00C2180D">
        <w:rPr>
          <w:rFonts w:ascii="Times New Roman" w:hAnsi="Times New Roman" w:cs="Times New Roman"/>
        </w:rPr>
        <w:lastRenderedPageBreak/>
        <w:t xml:space="preserve">audit model results). If you do not have the bandwidth to provide a detailed explanation, please provide a URL to documentation or resources that describe your tool’s explainability features, and the government will review them. </w:t>
      </w:r>
      <w:r w:rsidR="00170CA9">
        <w:rPr>
          <w:rFonts w:ascii="Times New Roman" w:hAnsi="Times New Roman" w:cs="Times New Roman"/>
        </w:rPr>
        <w:t xml:space="preserve">(Max </w:t>
      </w:r>
      <w:r w:rsidR="007B5F67">
        <w:rPr>
          <w:rFonts w:ascii="Times New Roman" w:hAnsi="Times New Roman" w:cs="Times New Roman"/>
        </w:rPr>
        <w:t>2000 characters</w:t>
      </w:r>
      <w:proofErr w:type="gramStart"/>
      <w:r w:rsidR="00170CA9">
        <w:rPr>
          <w:rFonts w:ascii="Times New Roman" w:hAnsi="Times New Roman" w:cs="Times New Roman"/>
        </w:rPr>
        <w:t>):_</w:t>
      </w:r>
      <w:proofErr w:type="gramEnd"/>
      <w:r w:rsidR="00170CA9">
        <w:rPr>
          <w:rFonts w:ascii="Times New Roman" w:hAnsi="Times New Roman" w:cs="Times New Roman"/>
        </w:rPr>
        <w:t>____</w:t>
      </w:r>
    </w:p>
    <w:p w14:paraId="007D937D" w14:textId="77777777" w:rsidR="00170CA9" w:rsidRPr="00E218E2" w:rsidRDefault="00170CA9" w:rsidP="00C2180D">
      <w:pPr>
        <w:rPr>
          <w:rFonts w:ascii="Times New Roman" w:hAnsi="Times New Roman" w:cs="Times New Roman"/>
        </w:rPr>
      </w:pPr>
    </w:p>
    <w:p w14:paraId="2F35EB62" w14:textId="77777777" w:rsidR="00E16FE9" w:rsidRPr="002F6EE7" w:rsidRDefault="00E16FE9" w:rsidP="00170CA9">
      <w:pPr>
        <w:pStyle w:val="ListParagraph"/>
        <w:keepNext/>
        <w:numPr>
          <w:ilvl w:val="0"/>
          <w:numId w:val="15"/>
        </w:numPr>
        <w:rPr>
          <w:rFonts w:ascii="Times New Roman" w:hAnsi="Times New Roman" w:cs="Times New Roman"/>
          <w:i/>
          <w:iCs/>
        </w:rPr>
      </w:pPr>
      <w:r w:rsidRPr="002F6EE7">
        <w:rPr>
          <w:rFonts w:ascii="Times New Roman" w:hAnsi="Times New Roman" w:cs="Times New Roman"/>
          <w:i/>
          <w:iCs/>
        </w:rPr>
        <w:t>Expected Outcomes/Benefits</w:t>
      </w:r>
    </w:p>
    <w:p w14:paraId="3BE6E64C" w14:textId="748F866A" w:rsidR="00170CA9" w:rsidRDefault="00E16FE9" w:rsidP="00170CA9">
      <w:pPr>
        <w:keepNext/>
        <w:rPr>
          <w:rFonts w:ascii="Times New Roman" w:hAnsi="Times New Roman" w:cs="Times New Roman"/>
        </w:rPr>
      </w:pPr>
      <w:r w:rsidRPr="00E01DDC">
        <w:rPr>
          <w:rFonts w:ascii="Times New Roman" w:hAnsi="Times New Roman" w:cs="Times New Roman"/>
        </w:rPr>
        <w:t>Instructions: Briefly describe the measurable improvements your tool delivers, such as increased speed, improved accuracy, risk reduction, or other quantifiable benefits.</w:t>
      </w:r>
      <w:r w:rsidR="00170CA9">
        <w:rPr>
          <w:rFonts w:ascii="Times New Roman" w:hAnsi="Times New Roman" w:cs="Times New Roman"/>
        </w:rPr>
        <w:t xml:space="preserve"> (Max </w:t>
      </w:r>
      <w:r w:rsidR="007B5F67">
        <w:rPr>
          <w:rFonts w:ascii="Times New Roman" w:hAnsi="Times New Roman" w:cs="Times New Roman"/>
        </w:rPr>
        <w:t>2000 characters</w:t>
      </w:r>
      <w:proofErr w:type="gramStart"/>
      <w:r w:rsidR="00170CA9">
        <w:rPr>
          <w:rFonts w:ascii="Times New Roman" w:hAnsi="Times New Roman" w:cs="Times New Roman"/>
        </w:rPr>
        <w:t>):_</w:t>
      </w:r>
      <w:proofErr w:type="gramEnd"/>
      <w:r w:rsidR="00170CA9">
        <w:rPr>
          <w:rFonts w:ascii="Times New Roman" w:hAnsi="Times New Roman" w:cs="Times New Roman"/>
        </w:rPr>
        <w:t>____</w:t>
      </w:r>
    </w:p>
    <w:p w14:paraId="4293EBD0" w14:textId="49C790AD" w:rsidR="00341DDA" w:rsidRPr="00E218E2" w:rsidRDefault="00341DDA" w:rsidP="00170CA9">
      <w:pPr>
        <w:keepNext/>
        <w:rPr>
          <w:rFonts w:ascii="Times New Roman" w:hAnsi="Times New Roman" w:cs="Times New Roman"/>
        </w:rPr>
      </w:pPr>
    </w:p>
    <w:p w14:paraId="3FCA62E7" w14:textId="77777777" w:rsidR="00E16FE9" w:rsidRPr="002F6EE7" w:rsidRDefault="00E16FE9" w:rsidP="00170CA9">
      <w:pPr>
        <w:pStyle w:val="ListParagraph"/>
        <w:keepNext/>
        <w:numPr>
          <w:ilvl w:val="0"/>
          <w:numId w:val="15"/>
        </w:numPr>
        <w:rPr>
          <w:rFonts w:ascii="Times New Roman" w:hAnsi="Times New Roman" w:cs="Times New Roman"/>
          <w:i/>
          <w:iCs/>
        </w:rPr>
      </w:pPr>
      <w:r w:rsidRPr="002F6EE7">
        <w:rPr>
          <w:rFonts w:ascii="Times New Roman" w:hAnsi="Times New Roman" w:cs="Times New Roman"/>
          <w:i/>
          <w:iCs/>
        </w:rPr>
        <w:t>Relevant Example/Case Study</w:t>
      </w:r>
    </w:p>
    <w:p w14:paraId="524117AD" w14:textId="41247DC1" w:rsidR="00341DDA" w:rsidRDefault="00E16FE9" w:rsidP="00170CA9">
      <w:pPr>
        <w:keepNext/>
        <w:rPr>
          <w:rFonts w:ascii="Times New Roman" w:hAnsi="Times New Roman" w:cs="Times New Roman"/>
        </w:rPr>
      </w:pPr>
      <w:r w:rsidRPr="00E01DDC">
        <w:rPr>
          <w:rFonts w:ascii="Times New Roman" w:hAnsi="Times New Roman" w:cs="Times New Roman"/>
        </w:rPr>
        <w:t xml:space="preserve">Instructions: Provide </w:t>
      </w:r>
      <w:r w:rsidR="004834ED" w:rsidRPr="00E01DDC">
        <w:rPr>
          <w:rFonts w:ascii="Times New Roman" w:hAnsi="Times New Roman" w:cs="Times New Roman"/>
        </w:rPr>
        <w:t>a summary</w:t>
      </w:r>
      <w:r w:rsidRPr="00E01DDC">
        <w:rPr>
          <w:rFonts w:ascii="Times New Roman" w:hAnsi="Times New Roman" w:cs="Times New Roman"/>
        </w:rPr>
        <w:t xml:space="preserve"> of a relevant example or case study demonstrating your tool’s effectiveness. </w:t>
      </w:r>
      <w:r w:rsidRPr="00F23A4F">
        <w:rPr>
          <w:rFonts w:ascii="Times New Roman" w:hAnsi="Times New Roman" w:cs="Times New Roman"/>
          <w:u w:val="single"/>
        </w:rPr>
        <w:t>You may also attach a supporting document if available.</w:t>
      </w:r>
      <w:r w:rsidRPr="00E01DDC">
        <w:rPr>
          <w:rFonts w:ascii="Times New Roman" w:hAnsi="Times New Roman" w:cs="Times New Roman"/>
        </w:rPr>
        <w:t xml:space="preserve"> </w:t>
      </w:r>
      <w:r w:rsidR="00170CA9">
        <w:rPr>
          <w:rFonts w:ascii="Times New Roman" w:hAnsi="Times New Roman" w:cs="Times New Roman"/>
        </w:rPr>
        <w:t xml:space="preserve">(Max </w:t>
      </w:r>
      <w:r w:rsidR="007B5F67">
        <w:rPr>
          <w:rFonts w:ascii="Times New Roman" w:hAnsi="Times New Roman" w:cs="Times New Roman"/>
        </w:rPr>
        <w:t>2000 characters</w:t>
      </w:r>
      <w:proofErr w:type="gramStart"/>
      <w:r w:rsidR="00170CA9">
        <w:rPr>
          <w:rFonts w:ascii="Times New Roman" w:hAnsi="Times New Roman" w:cs="Times New Roman"/>
        </w:rPr>
        <w:t>):_</w:t>
      </w:r>
      <w:proofErr w:type="gramEnd"/>
      <w:r w:rsidR="00170CA9">
        <w:rPr>
          <w:rFonts w:ascii="Times New Roman" w:hAnsi="Times New Roman" w:cs="Times New Roman"/>
        </w:rPr>
        <w:t>____</w:t>
      </w:r>
    </w:p>
    <w:p w14:paraId="0B5AE38A" w14:textId="77777777" w:rsidR="00170CA9" w:rsidRPr="00E218E2" w:rsidRDefault="00170CA9" w:rsidP="00E16FE9">
      <w:pPr>
        <w:rPr>
          <w:rFonts w:ascii="Times New Roman" w:hAnsi="Times New Roman" w:cs="Times New Roman"/>
        </w:rPr>
      </w:pPr>
    </w:p>
    <w:p w14:paraId="263626EF" w14:textId="77777777" w:rsidR="00E16FE9" w:rsidRPr="002F6EE7" w:rsidRDefault="00E16FE9" w:rsidP="00170CA9">
      <w:pPr>
        <w:pStyle w:val="ListParagraph"/>
        <w:keepNext/>
        <w:numPr>
          <w:ilvl w:val="0"/>
          <w:numId w:val="15"/>
        </w:numPr>
        <w:rPr>
          <w:rFonts w:ascii="Times New Roman" w:hAnsi="Times New Roman" w:cs="Times New Roman"/>
          <w:i/>
          <w:iCs/>
        </w:rPr>
      </w:pPr>
      <w:r w:rsidRPr="002F6EE7">
        <w:rPr>
          <w:rFonts w:ascii="Times New Roman" w:hAnsi="Times New Roman" w:cs="Times New Roman"/>
          <w:i/>
          <w:iCs/>
        </w:rPr>
        <w:t>Data Rights Limitations/Vendor Lock Prevention</w:t>
      </w:r>
    </w:p>
    <w:p w14:paraId="0680658F" w14:textId="2FF928A9" w:rsidR="00E16FE9" w:rsidRDefault="00E16FE9" w:rsidP="00170CA9">
      <w:pPr>
        <w:keepNext/>
        <w:rPr>
          <w:rFonts w:ascii="Times New Roman" w:hAnsi="Times New Roman" w:cs="Times New Roman"/>
        </w:rPr>
      </w:pPr>
      <w:r w:rsidRPr="00B043FD">
        <w:rPr>
          <w:rFonts w:ascii="Times New Roman" w:hAnsi="Times New Roman" w:cs="Times New Roman"/>
        </w:rPr>
        <w:t xml:space="preserve">Instructions: Briefly describe how your solution prevents vendor lock-in and any limitations on data rights associated with your tool. </w:t>
      </w:r>
      <w:r w:rsidR="00170CA9">
        <w:rPr>
          <w:rFonts w:ascii="Times New Roman" w:hAnsi="Times New Roman" w:cs="Times New Roman"/>
        </w:rPr>
        <w:t xml:space="preserve">(Max </w:t>
      </w:r>
      <w:r w:rsidR="007B5F67">
        <w:rPr>
          <w:rFonts w:ascii="Times New Roman" w:hAnsi="Times New Roman" w:cs="Times New Roman"/>
        </w:rPr>
        <w:t>2000 characters</w:t>
      </w:r>
      <w:proofErr w:type="gramStart"/>
      <w:r w:rsidR="00170CA9">
        <w:rPr>
          <w:rFonts w:ascii="Times New Roman" w:hAnsi="Times New Roman" w:cs="Times New Roman"/>
        </w:rPr>
        <w:t>):_</w:t>
      </w:r>
      <w:proofErr w:type="gramEnd"/>
      <w:r w:rsidR="00170CA9">
        <w:rPr>
          <w:rFonts w:ascii="Times New Roman" w:hAnsi="Times New Roman" w:cs="Times New Roman"/>
        </w:rPr>
        <w:t>____</w:t>
      </w:r>
    </w:p>
    <w:p w14:paraId="78080DC9" w14:textId="77777777" w:rsidR="00170CA9" w:rsidRDefault="00170CA9" w:rsidP="00170CA9">
      <w:pPr>
        <w:keepNext/>
        <w:rPr>
          <w:rFonts w:ascii="Times New Roman" w:hAnsi="Times New Roman" w:cs="Times New Roman"/>
        </w:rPr>
      </w:pPr>
    </w:p>
    <w:p w14:paraId="44C3232E" w14:textId="77777777" w:rsidR="00170CA9" w:rsidRDefault="00170CA9" w:rsidP="00170CA9">
      <w:pPr>
        <w:keepNext/>
        <w:rPr>
          <w:rFonts w:ascii="Times New Roman" w:hAnsi="Times New Roman" w:cs="Times New Roman"/>
        </w:rPr>
      </w:pPr>
    </w:p>
    <w:p w14:paraId="08D7A7AF" w14:textId="77777777" w:rsidR="00170CA9" w:rsidRDefault="00170CA9" w:rsidP="00170CA9">
      <w:pPr>
        <w:keepNext/>
        <w:rPr>
          <w:rFonts w:ascii="Times New Roman" w:hAnsi="Times New Roman" w:cs="Times New Roman"/>
        </w:rPr>
      </w:pPr>
    </w:p>
    <w:p w14:paraId="026DC056" w14:textId="77777777" w:rsidR="00170CA9" w:rsidRDefault="00170CA9" w:rsidP="00170CA9">
      <w:pPr>
        <w:keepNext/>
        <w:rPr>
          <w:rFonts w:ascii="Times New Roman" w:hAnsi="Times New Roman" w:cs="Times New Roman"/>
        </w:rPr>
      </w:pPr>
    </w:p>
    <w:p w14:paraId="6CC957DB" w14:textId="77777777" w:rsidR="00170CA9" w:rsidRDefault="00170CA9" w:rsidP="00E16FE9">
      <w:pPr>
        <w:rPr>
          <w:rFonts w:ascii="Times New Roman" w:hAnsi="Times New Roman" w:cs="Times New Roman"/>
        </w:rPr>
      </w:pPr>
    </w:p>
    <w:p w14:paraId="4A7B523B" w14:textId="6D6E59CA" w:rsidR="00F803BE" w:rsidRPr="00E218E2" w:rsidRDefault="00982E1A" w:rsidP="00170CA9">
      <w:pPr>
        <w:pageBreakBefore/>
        <w:rPr>
          <w:rFonts w:ascii="Times New Roman" w:hAnsi="Times New Roman" w:cs="Times New Roman"/>
          <w:u w:val="single"/>
        </w:rPr>
      </w:pPr>
      <w:r w:rsidRPr="00DD0AE0">
        <w:rPr>
          <w:rFonts w:ascii="Times New Roman" w:hAnsi="Times New Roman" w:cs="Times New Roman"/>
          <w:u w:val="single"/>
        </w:rPr>
        <w:lastRenderedPageBreak/>
        <w:t xml:space="preserve">Phase </w:t>
      </w:r>
      <w:r w:rsidR="001B0600" w:rsidRPr="00DD0AE0">
        <w:rPr>
          <w:rFonts w:ascii="Times New Roman" w:hAnsi="Times New Roman" w:cs="Times New Roman"/>
          <w:u w:val="single"/>
        </w:rPr>
        <w:t>III</w:t>
      </w:r>
      <w:r w:rsidRPr="00DD0AE0">
        <w:rPr>
          <w:rFonts w:ascii="Times New Roman" w:hAnsi="Times New Roman" w:cs="Times New Roman"/>
          <w:u w:val="single"/>
        </w:rPr>
        <w:t xml:space="preserve">: </w:t>
      </w:r>
      <w:r w:rsidR="00D608AE">
        <w:rPr>
          <w:rFonts w:ascii="Times New Roman" w:hAnsi="Times New Roman" w:cs="Times New Roman"/>
          <w:u w:val="single"/>
        </w:rPr>
        <w:t xml:space="preserve">Product </w:t>
      </w:r>
      <w:r w:rsidR="00BA67BA" w:rsidRPr="00DD0AE0">
        <w:rPr>
          <w:rFonts w:ascii="Times New Roman" w:hAnsi="Times New Roman" w:cs="Times New Roman"/>
          <w:u w:val="single"/>
        </w:rPr>
        <w:t>Support/</w:t>
      </w:r>
      <w:r w:rsidRPr="00DD0AE0">
        <w:rPr>
          <w:rFonts w:ascii="Times New Roman" w:hAnsi="Times New Roman" w:cs="Times New Roman"/>
          <w:u w:val="single"/>
        </w:rPr>
        <w:t>Sustainment</w:t>
      </w:r>
    </w:p>
    <w:p w14:paraId="780E8336" w14:textId="02EE1C41" w:rsidR="00457011" w:rsidRPr="00147389" w:rsidRDefault="00457011" w:rsidP="00A63DC1">
      <w:pPr>
        <w:pStyle w:val="ListParagraph"/>
        <w:numPr>
          <w:ilvl w:val="2"/>
          <w:numId w:val="2"/>
        </w:numPr>
        <w:ind w:left="360"/>
        <w:rPr>
          <w:rFonts w:ascii="Times New Roman" w:hAnsi="Times New Roman" w:cs="Times New Roman"/>
          <w:i/>
          <w:iCs/>
        </w:rPr>
      </w:pPr>
      <w:r w:rsidRPr="00147389">
        <w:rPr>
          <w:rFonts w:ascii="Times New Roman" w:hAnsi="Times New Roman" w:cs="Times New Roman"/>
          <w:i/>
          <w:iCs/>
        </w:rPr>
        <w:t>Supported Activities (Select all that apply)</w:t>
      </w:r>
    </w:p>
    <w:p w14:paraId="2DB6CDC3" w14:textId="2C373869" w:rsidR="00CE06A0" w:rsidRDefault="006B50A1" w:rsidP="00170CA9">
      <w:pPr>
        <w:rPr>
          <w:rFonts w:ascii="Times New Roman" w:hAnsi="Times New Roman" w:cs="Times New Roman"/>
        </w:rPr>
      </w:pPr>
      <w:sdt>
        <w:sdtPr>
          <w:rPr>
            <w:rFonts w:ascii="Times New Roman" w:hAnsi="Times New Roman" w:cs="Times New Roman"/>
          </w:rPr>
          <w:id w:val="-361368250"/>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D608AE" w:rsidRPr="00170CA9">
        <w:rPr>
          <w:rFonts w:ascii="Times New Roman" w:hAnsi="Times New Roman" w:cs="Times New Roman"/>
        </w:rPr>
        <w:t>Product Support</w:t>
      </w:r>
      <w:r w:rsidR="002C1AD0" w:rsidRPr="00170CA9">
        <w:rPr>
          <w:rFonts w:ascii="Times New Roman" w:hAnsi="Times New Roman" w:cs="Times New Roman"/>
        </w:rPr>
        <w:t>/</w:t>
      </w:r>
      <w:r w:rsidR="00B3602D" w:rsidRPr="00170CA9">
        <w:rPr>
          <w:rFonts w:ascii="Times New Roman" w:hAnsi="Times New Roman" w:cs="Times New Roman"/>
        </w:rPr>
        <w:t>Sustainment planning and governance</w:t>
      </w:r>
      <w:r w:rsidR="000459C8">
        <w:rPr>
          <w:rFonts w:ascii="Times New Roman" w:hAnsi="Times New Roman" w:cs="Times New Roman"/>
        </w:rPr>
        <w:t>:</w:t>
      </w:r>
    </w:p>
    <w:p w14:paraId="532F5DFC" w14:textId="5CF42D8F" w:rsidR="001D045C" w:rsidRPr="0049324E" w:rsidRDefault="00AD281B" w:rsidP="00A63DC1">
      <w:pPr>
        <w:ind w:left="360"/>
        <w:rPr>
          <w:rFonts w:ascii="Times New Roman" w:hAnsi="Times New Roman" w:cs="Times New Roman"/>
        </w:rPr>
      </w:pPr>
      <w:r>
        <w:rPr>
          <w:rFonts w:ascii="Times New Roman" w:hAnsi="Times New Roman" w:cs="Times New Roman"/>
        </w:rPr>
        <w:t>H</w:t>
      </w:r>
      <w:r w:rsidR="00B3602D" w:rsidRPr="0049324E">
        <w:rPr>
          <w:rFonts w:ascii="Times New Roman" w:hAnsi="Times New Roman" w:cs="Times New Roman"/>
        </w:rPr>
        <w:t>ardware product support plans; software SAP/</w:t>
      </w:r>
      <w:proofErr w:type="spellStart"/>
      <w:r w:rsidR="00B3602D" w:rsidRPr="0049324E">
        <w:rPr>
          <w:rFonts w:ascii="Times New Roman" w:hAnsi="Times New Roman" w:cs="Times New Roman"/>
        </w:rPr>
        <w:t>DevSecOps</w:t>
      </w:r>
      <w:proofErr w:type="spellEnd"/>
      <w:r w:rsidR="00B3602D" w:rsidRPr="0049324E">
        <w:rPr>
          <w:rFonts w:ascii="Times New Roman" w:hAnsi="Times New Roman" w:cs="Times New Roman"/>
        </w:rPr>
        <w:t xml:space="preserve"> model</w:t>
      </w:r>
      <w:r w:rsidR="001279B1">
        <w:rPr>
          <w:rFonts w:ascii="Times New Roman" w:hAnsi="Times New Roman" w:cs="Times New Roman"/>
        </w:rPr>
        <w:t>.</w:t>
      </w:r>
    </w:p>
    <w:p w14:paraId="6EFA271A" w14:textId="57F10B25" w:rsidR="00075838" w:rsidRDefault="006B50A1" w:rsidP="00170CA9">
      <w:pPr>
        <w:rPr>
          <w:rFonts w:ascii="Times New Roman" w:hAnsi="Times New Roman" w:cs="Times New Roman"/>
        </w:rPr>
      </w:pPr>
      <w:sdt>
        <w:sdtPr>
          <w:rPr>
            <w:rFonts w:ascii="Times New Roman" w:hAnsi="Times New Roman" w:cs="Times New Roman"/>
          </w:rPr>
          <w:id w:val="-1609731502"/>
          <w14:checkbox>
            <w14:checked w14:val="0"/>
            <w14:checkedState w14:val="2612" w14:font="MS Gothic"/>
            <w14:uncheckedState w14:val="2610" w14:font="MS Gothic"/>
          </w14:checkbox>
        </w:sdtPr>
        <w:sdtEndPr/>
        <w:sdtContent>
          <w:r w:rsidR="00E10057">
            <w:rPr>
              <w:rFonts w:ascii="MS Gothic" w:eastAsia="MS Gothic" w:hAnsi="MS Gothic" w:cs="Times New Roman" w:hint="eastAsia"/>
            </w:rPr>
            <w:t>☐</w:t>
          </w:r>
        </w:sdtContent>
      </w:sdt>
      <w:r w:rsidR="00E10057" w:rsidRPr="00170CA9">
        <w:rPr>
          <w:rFonts w:ascii="Times New Roman" w:hAnsi="Times New Roman" w:cs="Times New Roman"/>
        </w:rPr>
        <w:t>Product Support/Sustainment planning and governance</w:t>
      </w:r>
      <w:r w:rsidR="00AD281B">
        <w:rPr>
          <w:rFonts w:ascii="Times New Roman" w:hAnsi="Times New Roman" w:cs="Times New Roman"/>
        </w:rPr>
        <w:t>:</w:t>
      </w:r>
    </w:p>
    <w:p w14:paraId="673529CD" w14:textId="1E84AAAE" w:rsidR="009561A3" w:rsidRDefault="008370F6" w:rsidP="00A63DC1">
      <w:pPr>
        <w:ind w:left="360"/>
        <w:rPr>
          <w:rFonts w:ascii="Times New Roman" w:hAnsi="Times New Roman" w:cs="Times New Roman"/>
        </w:rPr>
      </w:pPr>
      <w:r>
        <w:rPr>
          <w:rFonts w:ascii="Times New Roman" w:hAnsi="Times New Roman" w:cs="Times New Roman"/>
        </w:rPr>
        <w:t>H</w:t>
      </w:r>
      <w:r w:rsidR="00E10057" w:rsidRPr="00170CA9">
        <w:rPr>
          <w:rFonts w:ascii="Times New Roman" w:hAnsi="Times New Roman" w:cs="Times New Roman"/>
        </w:rPr>
        <w:t>ardware product support plans; software SAP/</w:t>
      </w:r>
      <w:proofErr w:type="spellStart"/>
      <w:r w:rsidR="00E10057" w:rsidRPr="00170CA9">
        <w:rPr>
          <w:rFonts w:ascii="Times New Roman" w:hAnsi="Times New Roman" w:cs="Times New Roman"/>
        </w:rPr>
        <w:t>DevSecOps</w:t>
      </w:r>
      <w:proofErr w:type="spellEnd"/>
      <w:r w:rsidR="00E10057" w:rsidRPr="00170CA9">
        <w:rPr>
          <w:rFonts w:ascii="Times New Roman" w:hAnsi="Times New Roman" w:cs="Times New Roman"/>
        </w:rPr>
        <w:t xml:space="preserve"> model</w:t>
      </w:r>
      <w:r w:rsidR="001279B1">
        <w:rPr>
          <w:rFonts w:ascii="Times New Roman" w:hAnsi="Times New Roman" w:cs="Times New Roman"/>
        </w:rPr>
        <w:t>.</w:t>
      </w:r>
    </w:p>
    <w:p w14:paraId="68C7FCF6" w14:textId="77777777" w:rsidR="008370F6" w:rsidRDefault="006B50A1" w:rsidP="00170CA9">
      <w:pPr>
        <w:rPr>
          <w:rFonts w:ascii="Times New Roman" w:hAnsi="Times New Roman" w:cs="Times New Roman"/>
        </w:rPr>
      </w:pPr>
      <w:sdt>
        <w:sdtPr>
          <w:rPr>
            <w:rFonts w:ascii="Times New Roman" w:hAnsi="Times New Roman" w:cs="Times New Roman"/>
          </w:rPr>
          <w:id w:val="-1788041535"/>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B3602D" w:rsidRPr="00170CA9">
        <w:rPr>
          <w:rFonts w:ascii="Times New Roman" w:hAnsi="Times New Roman" w:cs="Times New Roman"/>
        </w:rPr>
        <w:t>Maintenance and updates</w:t>
      </w:r>
      <w:r w:rsidR="008370F6">
        <w:rPr>
          <w:rFonts w:ascii="Times New Roman" w:hAnsi="Times New Roman" w:cs="Times New Roman"/>
        </w:rPr>
        <w:t>:</w:t>
      </w:r>
      <w:r w:rsidR="00B3602D" w:rsidRPr="00170CA9">
        <w:rPr>
          <w:rFonts w:ascii="Times New Roman" w:hAnsi="Times New Roman" w:cs="Times New Roman"/>
        </w:rPr>
        <w:t xml:space="preserve"> </w:t>
      </w:r>
    </w:p>
    <w:p w14:paraId="4A97DD3F" w14:textId="407BE652" w:rsidR="00B3602D" w:rsidRPr="00170CA9" w:rsidRDefault="008370F6" w:rsidP="00A63DC1">
      <w:pPr>
        <w:ind w:left="360"/>
        <w:rPr>
          <w:rFonts w:ascii="Times New Roman" w:hAnsi="Times New Roman" w:cs="Times New Roman"/>
        </w:rPr>
      </w:pPr>
      <w:r>
        <w:rPr>
          <w:rFonts w:ascii="Times New Roman" w:hAnsi="Times New Roman" w:cs="Times New Roman"/>
        </w:rPr>
        <w:t>H</w:t>
      </w:r>
      <w:r w:rsidR="00B3602D" w:rsidRPr="00170CA9">
        <w:rPr>
          <w:rFonts w:ascii="Times New Roman" w:hAnsi="Times New Roman" w:cs="Times New Roman"/>
        </w:rPr>
        <w:t>ardware preventive/corrective repair; software patches/releases</w:t>
      </w:r>
      <w:r w:rsidR="001279B1">
        <w:rPr>
          <w:rFonts w:ascii="Times New Roman" w:hAnsi="Times New Roman" w:cs="Times New Roman"/>
        </w:rPr>
        <w:t>.</w:t>
      </w:r>
    </w:p>
    <w:p w14:paraId="380285DF" w14:textId="77777777" w:rsidR="009407D2" w:rsidRDefault="006B50A1" w:rsidP="00170CA9">
      <w:pPr>
        <w:rPr>
          <w:rFonts w:ascii="Times New Roman" w:hAnsi="Times New Roman" w:cs="Times New Roman"/>
        </w:rPr>
      </w:pPr>
      <w:sdt>
        <w:sdtPr>
          <w:rPr>
            <w:rFonts w:ascii="Times New Roman" w:hAnsi="Times New Roman" w:cs="Times New Roman"/>
          </w:rPr>
          <w:id w:val="-2038265422"/>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B3602D" w:rsidRPr="00170CA9">
        <w:rPr>
          <w:rFonts w:ascii="Times New Roman" w:hAnsi="Times New Roman" w:cs="Times New Roman"/>
        </w:rPr>
        <w:t>Performance monitoring and observability</w:t>
      </w:r>
      <w:r w:rsidR="009407D2">
        <w:rPr>
          <w:rFonts w:ascii="Times New Roman" w:hAnsi="Times New Roman" w:cs="Times New Roman"/>
        </w:rPr>
        <w:t>:</w:t>
      </w:r>
    </w:p>
    <w:p w14:paraId="3F0F8976" w14:textId="6C3FA7A9" w:rsidR="00B3602D" w:rsidRPr="00170CA9" w:rsidRDefault="009407D2" w:rsidP="00A63DC1">
      <w:pPr>
        <w:ind w:left="360"/>
        <w:rPr>
          <w:rFonts w:ascii="Times New Roman" w:hAnsi="Times New Roman" w:cs="Times New Roman"/>
        </w:rPr>
      </w:pPr>
      <w:r>
        <w:rPr>
          <w:rFonts w:ascii="Times New Roman" w:hAnsi="Times New Roman" w:cs="Times New Roman"/>
        </w:rPr>
        <w:t>H</w:t>
      </w:r>
      <w:r w:rsidR="00B3602D" w:rsidRPr="00170CA9">
        <w:rPr>
          <w:rFonts w:ascii="Times New Roman" w:hAnsi="Times New Roman" w:cs="Times New Roman"/>
        </w:rPr>
        <w:t xml:space="preserve">ardware health/telemetry; software logs/metrics/traces, </w:t>
      </w:r>
      <w:r w:rsidR="006256C2" w:rsidRPr="00170CA9">
        <w:rPr>
          <w:rFonts w:ascii="Times New Roman" w:hAnsi="Times New Roman" w:cs="Times New Roman"/>
        </w:rPr>
        <w:t>Service Level Objectives (</w:t>
      </w:r>
      <w:r w:rsidR="00B3602D" w:rsidRPr="00170CA9">
        <w:rPr>
          <w:rFonts w:ascii="Times New Roman" w:hAnsi="Times New Roman" w:cs="Times New Roman"/>
        </w:rPr>
        <w:t>SLO</w:t>
      </w:r>
      <w:r w:rsidR="006256C2" w:rsidRPr="00170CA9">
        <w:rPr>
          <w:rFonts w:ascii="Times New Roman" w:hAnsi="Times New Roman" w:cs="Times New Roman"/>
        </w:rPr>
        <w:t>)</w:t>
      </w:r>
      <w:r w:rsidR="001279B1">
        <w:rPr>
          <w:rFonts w:ascii="Times New Roman" w:hAnsi="Times New Roman" w:cs="Times New Roman"/>
        </w:rPr>
        <w:t>.</w:t>
      </w:r>
    </w:p>
    <w:p w14:paraId="039A69A6" w14:textId="68F8451D" w:rsidR="00BB247E" w:rsidRDefault="006B50A1" w:rsidP="00170CA9">
      <w:pPr>
        <w:rPr>
          <w:rFonts w:ascii="Times New Roman" w:hAnsi="Times New Roman" w:cs="Times New Roman"/>
        </w:rPr>
      </w:pPr>
      <w:sdt>
        <w:sdtPr>
          <w:rPr>
            <w:rFonts w:ascii="Times New Roman" w:hAnsi="Times New Roman" w:cs="Times New Roman"/>
          </w:rPr>
          <w:id w:val="-1114055984"/>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B3602D" w:rsidRPr="00170CA9">
        <w:rPr>
          <w:rFonts w:ascii="Times New Roman" w:hAnsi="Times New Roman" w:cs="Times New Roman"/>
        </w:rPr>
        <w:t>Cybersecurity and RMF/ATO</w:t>
      </w:r>
      <w:r w:rsidR="00BB247E">
        <w:rPr>
          <w:rFonts w:ascii="Times New Roman" w:hAnsi="Times New Roman" w:cs="Times New Roman"/>
        </w:rPr>
        <w:t>:</w:t>
      </w:r>
    </w:p>
    <w:p w14:paraId="521949F6" w14:textId="7341B0A5" w:rsidR="00B3602D" w:rsidRPr="00170CA9" w:rsidRDefault="00BB247E" w:rsidP="00A63DC1">
      <w:pPr>
        <w:ind w:left="360"/>
        <w:rPr>
          <w:rFonts w:ascii="Times New Roman" w:hAnsi="Times New Roman" w:cs="Times New Roman"/>
        </w:rPr>
      </w:pPr>
      <w:r>
        <w:rPr>
          <w:rFonts w:ascii="Times New Roman" w:hAnsi="Times New Roman" w:cs="Times New Roman"/>
        </w:rPr>
        <w:t>H</w:t>
      </w:r>
      <w:r w:rsidR="00B3602D" w:rsidRPr="00170CA9">
        <w:rPr>
          <w:rFonts w:ascii="Times New Roman" w:hAnsi="Times New Roman" w:cs="Times New Roman"/>
        </w:rPr>
        <w:t>ardware STIG/vulnerability management; software continuous monitoring/</w:t>
      </w:r>
      <w:proofErr w:type="spellStart"/>
      <w:r w:rsidR="00B3602D" w:rsidRPr="00170CA9">
        <w:rPr>
          <w:rFonts w:ascii="Times New Roman" w:hAnsi="Times New Roman" w:cs="Times New Roman"/>
        </w:rPr>
        <w:t>cATO</w:t>
      </w:r>
      <w:proofErr w:type="spellEnd"/>
      <w:r w:rsidR="001279B1">
        <w:rPr>
          <w:rFonts w:ascii="Times New Roman" w:hAnsi="Times New Roman" w:cs="Times New Roman"/>
        </w:rPr>
        <w:t>.</w:t>
      </w:r>
    </w:p>
    <w:p w14:paraId="41F3B391" w14:textId="77777777" w:rsidR="00BB247E" w:rsidRDefault="006B50A1" w:rsidP="00170CA9">
      <w:pPr>
        <w:rPr>
          <w:rFonts w:ascii="Times New Roman" w:hAnsi="Times New Roman" w:cs="Times New Roman"/>
        </w:rPr>
      </w:pPr>
      <w:sdt>
        <w:sdtPr>
          <w:rPr>
            <w:rFonts w:ascii="Times New Roman" w:hAnsi="Times New Roman" w:cs="Times New Roman"/>
          </w:rPr>
          <w:id w:val="-307631800"/>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B3602D" w:rsidRPr="00170CA9">
        <w:rPr>
          <w:rFonts w:ascii="Times New Roman" w:hAnsi="Times New Roman" w:cs="Times New Roman"/>
        </w:rPr>
        <w:t>Configuration, interfaces, and change contro</w:t>
      </w:r>
      <w:r w:rsidR="00BB247E">
        <w:rPr>
          <w:rFonts w:ascii="Times New Roman" w:hAnsi="Times New Roman" w:cs="Times New Roman"/>
        </w:rPr>
        <w:t>l:</w:t>
      </w:r>
    </w:p>
    <w:p w14:paraId="2F3730E5" w14:textId="3A229FF4" w:rsidR="00B3602D" w:rsidRPr="00170CA9" w:rsidRDefault="00BB247E" w:rsidP="00A63DC1">
      <w:pPr>
        <w:ind w:left="360"/>
        <w:rPr>
          <w:rFonts w:ascii="Times New Roman" w:hAnsi="Times New Roman" w:cs="Times New Roman"/>
        </w:rPr>
      </w:pPr>
      <w:r>
        <w:rPr>
          <w:rFonts w:ascii="Times New Roman" w:hAnsi="Times New Roman" w:cs="Times New Roman"/>
        </w:rPr>
        <w:t>H</w:t>
      </w:r>
      <w:r w:rsidR="00B3602D" w:rsidRPr="00170CA9">
        <w:rPr>
          <w:rFonts w:ascii="Times New Roman" w:hAnsi="Times New Roman" w:cs="Times New Roman"/>
        </w:rPr>
        <w:t>ardware baselines/interface control; software Git/versioning, API/schema management</w:t>
      </w:r>
      <w:r w:rsidR="001279B1">
        <w:rPr>
          <w:rFonts w:ascii="Times New Roman" w:hAnsi="Times New Roman" w:cs="Times New Roman"/>
        </w:rPr>
        <w:t>.</w:t>
      </w:r>
    </w:p>
    <w:p w14:paraId="730693CC" w14:textId="77777777" w:rsidR="00BB247E" w:rsidRDefault="006B50A1" w:rsidP="00170CA9">
      <w:pPr>
        <w:rPr>
          <w:rFonts w:ascii="Times New Roman" w:hAnsi="Times New Roman" w:cs="Times New Roman"/>
        </w:rPr>
      </w:pPr>
      <w:sdt>
        <w:sdtPr>
          <w:rPr>
            <w:rFonts w:ascii="Times New Roman" w:hAnsi="Times New Roman" w:cs="Times New Roman"/>
          </w:rPr>
          <w:id w:val="1434168200"/>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B3602D" w:rsidRPr="00170CA9">
        <w:rPr>
          <w:rFonts w:ascii="Times New Roman" w:hAnsi="Times New Roman" w:cs="Times New Roman"/>
        </w:rPr>
        <w:t>Reliability, availability, and resilience</w:t>
      </w:r>
      <w:r w:rsidR="00BB247E">
        <w:rPr>
          <w:rFonts w:ascii="Times New Roman" w:hAnsi="Times New Roman" w:cs="Times New Roman"/>
        </w:rPr>
        <w:t>:</w:t>
      </w:r>
    </w:p>
    <w:p w14:paraId="735B8273" w14:textId="5D5F30C6" w:rsidR="00B3602D" w:rsidRPr="00170CA9" w:rsidRDefault="00BB247E" w:rsidP="00A63DC1">
      <w:pPr>
        <w:ind w:left="360"/>
        <w:rPr>
          <w:rFonts w:ascii="Times New Roman" w:hAnsi="Times New Roman" w:cs="Times New Roman"/>
        </w:rPr>
      </w:pPr>
      <w:r>
        <w:rPr>
          <w:rFonts w:ascii="Times New Roman" w:hAnsi="Times New Roman" w:cs="Times New Roman"/>
        </w:rPr>
        <w:t>H</w:t>
      </w:r>
      <w:r w:rsidR="00B3602D" w:rsidRPr="00170CA9">
        <w:rPr>
          <w:rFonts w:ascii="Times New Roman" w:hAnsi="Times New Roman" w:cs="Times New Roman"/>
        </w:rPr>
        <w:t xml:space="preserve">ardware </w:t>
      </w:r>
      <w:r w:rsidR="00060AB9" w:rsidRPr="00170CA9">
        <w:rPr>
          <w:rFonts w:ascii="Times New Roman" w:hAnsi="Times New Roman" w:cs="Times New Roman"/>
        </w:rPr>
        <w:t>Reliability and Maintainability (</w:t>
      </w:r>
      <w:r w:rsidR="00B3602D" w:rsidRPr="00170CA9">
        <w:rPr>
          <w:rFonts w:ascii="Times New Roman" w:hAnsi="Times New Roman" w:cs="Times New Roman"/>
        </w:rPr>
        <w:t>R&amp;M</w:t>
      </w:r>
      <w:r w:rsidR="00060AB9" w:rsidRPr="00170CA9">
        <w:rPr>
          <w:rFonts w:ascii="Times New Roman" w:hAnsi="Times New Roman" w:cs="Times New Roman"/>
        </w:rPr>
        <w:t>)</w:t>
      </w:r>
      <w:r w:rsidR="00B3602D" w:rsidRPr="00170CA9">
        <w:rPr>
          <w:rFonts w:ascii="Times New Roman" w:hAnsi="Times New Roman" w:cs="Times New Roman"/>
        </w:rPr>
        <w:t xml:space="preserve"> analysis; software failover/rollback, </w:t>
      </w:r>
      <w:r w:rsidR="00060AB9" w:rsidRPr="00170CA9">
        <w:rPr>
          <w:rFonts w:ascii="Times New Roman" w:hAnsi="Times New Roman" w:cs="Times New Roman"/>
        </w:rPr>
        <w:t>Recovery Time Objective (</w:t>
      </w:r>
      <w:r w:rsidR="00B3602D" w:rsidRPr="00170CA9">
        <w:rPr>
          <w:rFonts w:ascii="Times New Roman" w:hAnsi="Times New Roman" w:cs="Times New Roman"/>
        </w:rPr>
        <w:t>RTO</w:t>
      </w:r>
      <w:r w:rsidR="00060AB9" w:rsidRPr="00170CA9">
        <w:rPr>
          <w:rFonts w:ascii="Times New Roman" w:hAnsi="Times New Roman" w:cs="Times New Roman"/>
        </w:rPr>
        <w:t>)</w:t>
      </w:r>
      <w:r w:rsidR="00B3602D" w:rsidRPr="00170CA9">
        <w:rPr>
          <w:rFonts w:ascii="Times New Roman" w:hAnsi="Times New Roman" w:cs="Times New Roman"/>
        </w:rPr>
        <w:t>/</w:t>
      </w:r>
      <w:r w:rsidR="00060AB9" w:rsidRPr="00170CA9">
        <w:rPr>
          <w:rFonts w:ascii="Times New Roman" w:hAnsi="Times New Roman" w:cs="Times New Roman"/>
        </w:rPr>
        <w:t>Recovery Point Objective (</w:t>
      </w:r>
      <w:r w:rsidR="00B3602D" w:rsidRPr="00170CA9">
        <w:rPr>
          <w:rFonts w:ascii="Times New Roman" w:hAnsi="Times New Roman" w:cs="Times New Roman"/>
        </w:rPr>
        <w:t>RPO</w:t>
      </w:r>
      <w:r w:rsidR="00060AB9" w:rsidRPr="00170CA9">
        <w:rPr>
          <w:rFonts w:ascii="Times New Roman" w:hAnsi="Times New Roman" w:cs="Times New Roman"/>
        </w:rPr>
        <w:t>)</w:t>
      </w:r>
      <w:r w:rsidR="001279B1">
        <w:rPr>
          <w:rFonts w:ascii="Times New Roman" w:hAnsi="Times New Roman" w:cs="Times New Roman"/>
        </w:rPr>
        <w:t>.</w:t>
      </w:r>
    </w:p>
    <w:p w14:paraId="1ED72F10" w14:textId="77777777" w:rsidR="00305FED" w:rsidRDefault="006B50A1" w:rsidP="00170CA9">
      <w:pPr>
        <w:rPr>
          <w:rFonts w:ascii="Times New Roman" w:hAnsi="Times New Roman" w:cs="Times New Roman"/>
        </w:rPr>
      </w:pPr>
      <w:sdt>
        <w:sdtPr>
          <w:rPr>
            <w:rFonts w:ascii="Times New Roman" w:hAnsi="Times New Roman" w:cs="Times New Roman"/>
          </w:rPr>
          <w:id w:val="-999818887"/>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B3602D" w:rsidRPr="00170CA9">
        <w:rPr>
          <w:rFonts w:ascii="Times New Roman" w:hAnsi="Times New Roman" w:cs="Times New Roman"/>
        </w:rPr>
        <w:t>Obsolescence and refresh</w:t>
      </w:r>
      <w:r w:rsidR="00305FED">
        <w:rPr>
          <w:rFonts w:ascii="Times New Roman" w:hAnsi="Times New Roman" w:cs="Times New Roman"/>
        </w:rPr>
        <w:t>:</w:t>
      </w:r>
    </w:p>
    <w:p w14:paraId="18A87E00" w14:textId="27DF13AB" w:rsidR="00B3602D" w:rsidRPr="00170CA9" w:rsidRDefault="00305FED" w:rsidP="00A63DC1">
      <w:pPr>
        <w:ind w:left="360"/>
        <w:rPr>
          <w:rFonts w:ascii="Times New Roman" w:hAnsi="Times New Roman" w:cs="Times New Roman"/>
        </w:rPr>
      </w:pPr>
      <w:r>
        <w:rPr>
          <w:rFonts w:ascii="Times New Roman" w:hAnsi="Times New Roman" w:cs="Times New Roman"/>
        </w:rPr>
        <w:t>H</w:t>
      </w:r>
      <w:r w:rsidR="00B3602D" w:rsidRPr="00170CA9">
        <w:rPr>
          <w:rFonts w:ascii="Times New Roman" w:hAnsi="Times New Roman" w:cs="Times New Roman"/>
        </w:rPr>
        <w:t xml:space="preserve">ardware </w:t>
      </w:r>
      <w:r w:rsidR="00F13548" w:rsidRPr="00170CA9">
        <w:rPr>
          <w:rFonts w:ascii="Times New Roman" w:hAnsi="Times New Roman" w:cs="Times New Roman"/>
        </w:rPr>
        <w:t>End of Life (</w:t>
      </w:r>
      <w:proofErr w:type="spellStart"/>
      <w:r w:rsidR="00B3602D" w:rsidRPr="00170CA9">
        <w:rPr>
          <w:rFonts w:ascii="Times New Roman" w:hAnsi="Times New Roman" w:cs="Times New Roman"/>
        </w:rPr>
        <w:t>EoL</w:t>
      </w:r>
      <w:proofErr w:type="spellEnd"/>
      <w:r w:rsidR="00F13548" w:rsidRPr="00170CA9">
        <w:rPr>
          <w:rFonts w:ascii="Times New Roman" w:hAnsi="Times New Roman" w:cs="Times New Roman"/>
        </w:rPr>
        <w:t>)</w:t>
      </w:r>
      <w:r w:rsidR="00B3602D" w:rsidRPr="00170CA9">
        <w:rPr>
          <w:rFonts w:ascii="Times New Roman" w:hAnsi="Times New Roman" w:cs="Times New Roman"/>
        </w:rPr>
        <w:t xml:space="preserve">/tech insertion; software </w:t>
      </w:r>
      <w:r w:rsidR="00F13548" w:rsidRPr="00170CA9">
        <w:rPr>
          <w:rFonts w:ascii="Times New Roman" w:hAnsi="Times New Roman" w:cs="Times New Roman"/>
        </w:rPr>
        <w:t>Operating System (</w:t>
      </w:r>
      <w:r w:rsidR="00B3602D" w:rsidRPr="00170CA9">
        <w:rPr>
          <w:rFonts w:ascii="Times New Roman" w:hAnsi="Times New Roman" w:cs="Times New Roman"/>
        </w:rPr>
        <w:t>OS</w:t>
      </w:r>
      <w:r w:rsidR="00F13548" w:rsidRPr="00170CA9">
        <w:rPr>
          <w:rFonts w:ascii="Times New Roman" w:hAnsi="Times New Roman" w:cs="Times New Roman"/>
        </w:rPr>
        <w:t>)</w:t>
      </w:r>
      <w:r w:rsidR="00B3602D" w:rsidRPr="00170CA9">
        <w:rPr>
          <w:rFonts w:ascii="Times New Roman" w:hAnsi="Times New Roman" w:cs="Times New Roman"/>
        </w:rPr>
        <w:t xml:space="preserve">/framework/library </w:t>
      </w:r>
      <w:proofErr w:type="spellStart"/>
      <w:r w:rsidR="00B3602D" w:rsidRPr="00170CA9">
        <w:rPr>
          <w:rFonts w:ascii="Times New Roman" w:hAnsi="Times New Roman" w:cs="Times New Roman"/>
        </w:rPr>
        <w:t>EoL</w:t>
      </w:r>
      <w:proofErr w:type="spellEnd"/>
      <w:r w:rsidR="001279B1">
        <w:rPr>
          <w:rFonts w:ascii="Times New Roman" w:hAnsi="Times New Roman" w:cs="Times New Roman"/>
        </w:rPr>
        <w:t>.</w:t>
      </w:r>
    </w:p>
    <w:p w14:paraId="560FFFEC" w14:textId="61CD93EE" w:rsidR="001279B1" w:rsidRDefault="006B50A1" w:rsidP="00170CA9">
      <w:pPr>
        <w:rPr>
          <w:rFonts w:ascii="Times New Roman" w:hAnsi="Times New Roman" w:cs="Times New Roman"/>
        </w:rPr>
      </w:pPr>
      <w:sdt>
        <w:sdtPr>
          <w:rPr>
            <w:rFonts w:ascii="Times New Roman" w:hAnsi="Times New Roman" w:cs="Times New Roman"/>
          </w:rPr>
          <w:id w:val="1072172362"/>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B3602D" w:rsidRPr="00170CA9">
        <w:rPr>
          <w:rFonts w:ascii="Times New Roman" w:hAnsi="Times New Roman" w:cs="Times New Roman"/>
        </w:rPr>
        <w:t>Supply chain and asset management</w:t>
      </w:r>
      <w:r w:rsidR="00F6063E">
        <w:rPr>
          <w:rFonts w:ascii="Times New Roman" w:hAnsi="Times New Roman" w:cs="Times New Roman"/>
        </w:rPr>
        <w:t>:</w:t>
      </w:r>
    </w:p>
    <w:p w14:paraId="12F6822C" w14:textId="69E90827" w:rsidR="00B3602D" w:rsidRPr="00170CA9" w:rsidRDefault="001279B1" w:rsidP="00A63DC1">
      <w:pPr>
        <w:ind w:left="360"/>
        <w:rPr>
          <w:rFonts w:ascii="Times New Roman" w:hAnsi="Times New Roman" w:cs="Times New Roman"/>
        </w:rPr>
      </w:pPr>
      <w:r>
        <w:rPr>
          <w:rFonts w:ascii="Times New Roman" w:hAnsi="Times New Roman" w:cs="Times New Roman"/>
        </w:rPr>
        <w:t>H</w:t>
      </w:r>
      <w:r w:rsidR="00B3602D" w:rsidRPr="00170CA9">
        <w:rPr>
          <w:rFonts w:ascii="Times New Roman" w:hAnsi="Times New Roman" w:cs="Times New Roman"/>
        </w:rPr>
        <w:t>ardware spares/inventory</w:t>
      </w:r>
      <w:r w:rsidR="008D3278" w:rsidRPr="00170CA9">
        <w:rPr>
          <w:rFonts w:ascii="Times New Roman" w:hAnsi="Times New Roman" w:cs="Times New Roman"/>
        </w:rPr>
        <w:t xml:space="preserve"> </w:t>
      </w:r>
      <w:r w:rsidR="0013188E" w:rsidRPr="00170CA9">
        <w:rPr>
          <w:rFonts w:ascii="Times New Roman" w:hAnsi="Times New Roman" w:cs="Times New Roman"/>
        </w:rPr>
        <w:t>hardware BOM</w:t>
      </w:r>
      <w:r w:rsidR="00B3602D" w:rsidRPr="00170CA9">
        <w:rPr>
          <w:rFonts w:ascii="Times New Roman" w:hAnsi="Times New Roman" w:cs="Times New Roman"/>
        </w:rPr>
        <w:t xml:space="preserve">; software BOM </w:t>
      </w:r>
      <w:r w:rsidR="008D4F00" w:rsidRPr="00170CA9">
        <w:rPr>
          <w:rFonts w:ascii="Times New Roman" w:hAnsi="Times New Roman" w:cs="Times New Roman"/>
        </w:rPr>
        <w:t>(</w:t>
      </w:r>
      <w:r w:rsidR="00B3602D" w:rsidRPr="00170CA9">
        <w:rPr>
          <w:rFonts w:ascii="Times New Roman" w:hAnsi="Times New Roman" w:cs="Times New Roman"/>
        </w:rPr>
        <w:t>SBOM</w:t>
      </w:r>
      <w:r w:rsidR="008D4F00" w:rsidRPr="00170CA9">
        <w:rPr>
          <w:rFonts w:ascii="Times New Roman" w:hAnsi="Times New Roman" w:cs="Times New Roman"/>
        </w:rPr>
        <w:t>)</w:t>
      </w:r>
      <w:r w:rsidR="00B3602D" w:rsidRPr="00170CA9">
        <w:rPr>
          <w:rFonts w:ascii="Times New Roman" w:hAnsi="Times New Roman" w:cs="Times New Roman"/>
        </w:rPr>
        <w:t xml:space="preserve"> and license management</w:t>
      </w:r>
      <w:r w:rsidR="004F5952">
        <w:rPr>
          <w:rFonts w:ascii="Times New Roman" w:hAnsi="Times New Roman" w:cs="Times New Roman"/>
        </w:rPr>
        <w:t>.</w:t>
      </w:r>
    </w:p>
    <w:p w14:paraId="2ECCE147" w14:textId="77777777" w:rsidR="004F5952" w:rsidRDefault="006B50A1" w:rsidP="00170CA9">
      <w:pPr>
        <w:rPr>
          <w:rFonts w:ascii="Times New Roman" w:hAnsi="Times New Roman" w:cs="Times New Roman"/>
        </w:rPr>
      </w:pPr>
      <w:sdt>
        <w:sdtPr>
          <w:rPr>
            <w:rFonts w:ascii="Times New Roman" w:hAnsi="Times New Roman" w:cs="Times New Roman"/>
          </w:rPr>
          <w:id w:val="877825866"/>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B3602D" w:rsidRPr="00170CA9">
        <w:rPr>
          <w:rFonts w:ascii="Times New Roman" w:hAnsi="Times New Roman" w:cs="Times New Roman"/>
        </w:rPr>
        <w:t>Environment and platform operations</w:t>
      </w:r>
      <w:r w:rsidR="004F5952">
        <w:rPr>
          <w:rFonts w:ascii="Times New Roman" w:hAnsi="Times New Roman" w:cs="Times New Roman"/>
        </w:rPr>
        <w:t>:</w:t>
      </w:r>
      <w:r w:rsidR="00B3602D" w:rsidRPr="00170CA9">
        <w:rPr>
          <w:rFonts w:ascii="Times New Roman" w:hAnsi="Times New Roman" w:cs="Times New Roman"/>
        </w:rPr>
        <w:t xml:space="preserve"> </w:t>
      </w:r>
    </w:p>
    <w:p w14:paraId="15EC7FFE" w14:textId="4F8B66A5" w:rsidR="00B3602D" w:rsidRPr="00170CA9" w:rsidRDefault="004F5952" w:rsidP="00A63DC1">
      <w:pPr>
        <w:ind w:left="360"/>
        <w:rPr>
          <w:rFonts w:ascii="Times New Roman" w:hAnsi="Times New Roman" w:cs="Times New Roman"/>
        </w:rPr>
      </w:pPr>
      <w:r>
        <w:rPr>
          <w:rFonts w:ascii="Times New Roman" w:hAnsi="Times New Roman" w:cs="Times New Roman"/>
        </w:rPr>
        <w:t>H</w:t>
      </w:r>
      <w:r w:rsidR="00B3602D" w:rsidRPr="00170CA9">
        <w:rPr>
          <w:rFonts w:ascii="Times New Roman" w:hAnsi="Times New Roman" w:cs="Times New Roman"/>
        </w:rPr>
        <w:t xml:space="preserve">ardware support equipment/facilities; software cloud/containers, </w:t>
      </w:r>
      <w:r w:rsidR="008D4F00" w:rsidRPr="00170CA9">
        <w:rPr>
          <w:rFonts w:ascii="Times New Roman" w:hAnsi="Times New Roman" w:cs="Times New Roman"/>
        </w:rPr>
        <w:t>Infrastructure as Code (</w:t>
      </w:r>
      <w:proofErr w:type="spellStart"/>
      <w:r w:rsidR="00B3602D" w:rsidRPr="00170CA9">
        <w:rPr>
          <w:rFonts w:ascii="Times New Roman" w:hAnsi="Times New Roman" w:cs="Times New Roman"/>
        </w:rPr>
        <w:t>IaC</w:t>
      </w:r>
      <w:proofErr w:type="spellEnd"/>
      <w:r w:rsidR="008D4F00" w:rsidRPr="00170CA9">
        <w:rPr>
          <w:rFonts w:ascii="Times New Roman" w:hAnsi="Times New Roman" w:cs="Times New Roman"/>
        </w:rPr>
        <w:t>)</w:t>
      </w:r>
      <w:r>
        <w:rPr>
          <w:rFonts w:ascii="Times New Roman" w:hAnsi="Times New Roman" w:cs="Times New Roman"/>
        </w:rPr>
        <w:t>.</w:t>
      </w:r>
    </w:p>
    <w:p w14:paraId="79A716FC" w14:textId="77777777" w:rsidR="00CF07FA" w:rsidRDefault="006B50A1" w:rsidP="00CF07FA">
      <w:pPr>
        <w:keepNext/>
        <w:rPr>
          <w:rFonts w:ascii="Times New Roman" w:hAnsi="Times New Roman" w:cs="Times New Roman"/>
        </w:rPr>
      </w:pPr>
      <w:sdt>
        <w:sdtPr>
          <w:rPr>
            <w:rFonts w:ascii="Times New Roman" w:hAnsi="Times New Roman" w:cs="Times New Roman"/>
          </w:rPr>
          <w:id w:val="-239879300"/>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B3602D" w:rsidRPr="00170CA9">
        <w:rPr>
          <w:rFonts w:ascii="Times New Roman" w:hAnsi="Times New Roman" w:cs="Times New Roman"/>
        </w:rPr>
        <w:t>Release, deployment, and operations management</w:t>
      </w:r>
      <w:r w:rsidR="00CF07FA">
        <w:rPr>
          <w:rFonts w:ascii="Times New Roman" w:hAnsi="Times New Roman" w:cs="Times New Roman"/>
        </w:rPr>
        <w:t>:</w:t>
      </w:r>
    </w:p>
    <w:p w14:paraId="2CF6FAFB" w14:textId="0426E2BA" w:rsidR="00B3602D" w:rsidRPr="00170CA9" w:rsidRDefault="00C4035F" w:rsidP="00A63DC1">
      <w:pPr>
        <w:ind w:left="360"/>
        <w:rPr>
          <w:rFonts w:ascii="Times New Roman" w:hAnsi="Times New Roman" w:cs="Times New Roman"/>
        </w:rPr>
      </w:pPr>
      <w:r>
        <w:rPr>
          <w:rFonts w:ascii="Times New Roman" w:hAnsi="Times New Roman" w:cs="Times New Roman"/>
        </w:rPr>
        <w:t>H</w:t>
      </w:r>
      <w:r w:rsidR="00B3602D" w:rsidRPr="00170CA9">
        <w:rPr>
          <w:rFonts w:ascii="Times New Roman" w:hAnsi="Times New Roman" w:cs="Times New Roman"/>
        </w:rPr>
        <w:t>ardware fielding kits/</w:t>
      </w:r>
      <w:r w:rsidR="00001C36" w:rsidRPr="00170CA9">
        <w:rPr>
          <w:rFonts w:ascii="Times New Roman" w:hAnsi="Times New Roman" w:cs="Times New Roman"/>
        </w:rPr>
        <w:t>Technical Orders (</w:t>
      </w:r>
      <w:r w:rsidR="00B3602D" w:rsidRPr="00170CA9">
        <w:rPr>
          <w:rFonts w:ascii="Times New Roman" w:hAnsi="Times New Roman" w:cs="Times New Roman"/>
        </w:rPr>
        <w:t>TO</w:t>
      </w:r>
      <w:r w:rsidR="00001C36" w:rsidRPr="00170CA9">
        <w:rPr>
          <w:rFonts w:ascii="Times New Roman" w:hAnsi="Times New Roman" w:cs="Times New Roman"/>
        </w:rPr>
        <w:t>)</w:t>
      </w:r>
      <w:r w:rsidR="00B3602D" w:rsidRPr="00170CA9">
        <w:rPr>
          <w:rFonts w:ascii="Times New Roman" w:hAnsi="Times New Roman" w:cs="Times New Roman"/>
        </w:rPr>
        <w:t>; software CI/CD, staged rollouts, incident/change</w:t>
      </w:r>
      <w:r w:rsidR="00CF07FA">
        <w:rPr>
          <w:rFonts w:ascii="Times New Roman" w:hAnsi="Times New Roman" w:cs="Times New Roman"/>
        </w:rPr>
        <w:t>.</w:t>
      </w:r>
    </w:p>
    <w:p w14:paraId="3A947825" w14:textId="77777777" w:rsidR="00C4035F" w:rsidRDefault="006B50A1" w:rsidP="00625736">
      <w:pPr>
        <w:keepNext/>
        <w:rPr>
          <w:rFonts w:ascii="Times New Roman" w:hAnsi="Times New Roman" w:cs="Times New Roman"/>
        </w:rPr>
      </w:pPr>
      <w:sdt>
        <w:sdtPr>
          <w:rPr>
            <w:rFonts w:ascii="Times New Roman" w:hAnsi="Times New Roman" w:cs="Times New Roman"/>
          </w:rPr>
          <w:id w:val="-858967078"/>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B3602D" w:rsidRPr="00170CA9">
        <w:rPr>
          <w:rFonts w:ascii="Times New Roman" w:hAnsi="Times New Roman" w:cs="Times New Roman"/>
        </w:rPr>
        <w:t>Feedback, metrics, and continuous improvement</w:t>
      </w:r>
      <w:r w:rsidR="00C4035F">
        <w:rPr>
          <w:rFonts w:ascii="Times New Roman" w:hAnsi="Times New Roman" w:cs="Times New Roman"/>
        </w:rPr>
        <w:t>:</w:t>
      </w:r>
      <w:r w:rsidR="00B3602D" w:rsidRPr="00170CA9">
        <w:rPr>
          <w:rFonts w:ascii="Times New Roman" w:hAnsi="Times New Roman" w:cs="Times New Roman"/>
        </w:rPr>
        <w:t xml:space="preserve"> </w:t>
      </w:r>
    </w:p>
    <w:p w14:paraId="1A074282" w14:textId="6BFD9D9E" w:rsidR="00B3602D" w:rsidRPr="00170CA9" w:rsidRDefault="00C4035F" w:rsidP="00625736">
      <w:pPr>
        <w:ind w:left="360"/>
        <w:rPr>
          <w:rFonts w:ascii="Times New Roman" w:hAnsi="Times New Roman" w:cs="Times New Roman"/>
        </w:rPr>
      </w:pPr>
      <w:r>
        <w:rPr>
          <w:rFonts w:ascii="Times New Roman" w:hAnsi="Times New Roman" w:cs="Times New Roman"/>
        </w:rPr>
        <w:t>H</w:t>
      </w:r>
      <w:r w:rsidR="00B3602D" w:rsidRPr="00170CA9">
        <w:rPr>
          <w:rFonts w:ascii="Times New Roman" w:hAnsi="Times New Roman" w:cs="Times New Roman"/>
        </w:rPr>
        <w:t xml:space="preserve">ardware user/maintainer feedback; software telemetry, </w:t>
      </w:r>
      <w:r w:rsidR="00C57EC9" w:rsidRPr="00170CA9">
        <w:rPr>
          <w:rFonts w:ascii="Times New Roman" w:hAnsi="Times New Roman" w:cs="Times New Roman"/>
        </w:rPr>
        <w:t>DevOps Research and Assessment (</w:t>
      </w:r>
      <w:r w:rsidR="00B3602D" w:rsidRPr="00170CA9">
        <w:rPr>
          <w:rFonts w:ascii="Times New Roman" w:hAnsi="Times New Roman" w:cs="Times New Roman"/>
        </w:rPr>
        <w:t>DORA</w:t>
      </w:r>
      <w:r w:rsidR="00C57EC9" w:rsidRPr="00170CA9">
        <w:rPr>
          <w:rFonts w:ascii="Times New Roman" w:hAnsi="Times New Roman" w:cs="Times New Roman"/>
        </w:rPr>
        <w:t>)</w:t>
      </w:r>
      <w:r w:rsidR="00B3602D" w:rsidRPr="00170CA9">
        <w:rPr>
          <w:rFonts w:ascii="Times New Roman" w:hAnsi="Times New Roman" w:cs="Times New Roman"/>
        </w:rPr>
        <w:t>/</w:t>
      </w:r>
      <w:r w:rsidR="00C57EC9" w:rsidRPr="00170CA9">
        <w:rPr>
          <w:rFonts w:ascii="Times New Roman" w:hAnsi="Times New Roman" w:cs="Times New Roman"/>
        </w:rPr>
        <w:t xml:space="preserve"> </w:t>
      </w:r>
      <w:proofErr w:type="gramStart"/>
      <w:r w:rsidR="00C57EC9" w:rsidRPr="00170CA9">
        <w:rPr>
          <w:rFonts w:ascii="Times New Roman" w:hAnsi="Times New Roman" w:cs="Times New Roman"/>
        </w:rPr>
        <w:t>Mean-Time</w:t>
      </w:r>
      <w:proofErr w:type="gramEnd"/>
      <w:r w:rsidR="00C57EC9" w:rsidRPr="00170CA9">
        <w:rPr>
          <w:rFonts w:ascii="Times New Roman" w:hAnsi="Times New Roman" w:cs="Times New Roman"/>
        </w:rPr>
        <w:t xml:space="preserve"> to Recovery (</w:t>
      </w:r>
      <w:r w:rsidR="00B3602D" w:rsidRPr="00170CA9">
        <w:rPr>
          <w:rFonts w:ascii="Times New Roman" w:hAnsi="Times New Roman" w:cs="Times New Roman"/>
        </w:rPr>
        <w:t>MTTR</w:t>
      </w:r>
      <w:r w:rsidR="00C57EC9" w:rsidRPr="00170CA9">
        <w:rPr>
          <w:rFonts w:ascii="Times New Roman" w:hAnsi="Times New Roman" w:cs="Times New Roman"/>
        </w:rPr>
        <w:t>)</w:t>
      </w:r>
      <w:r w:rsidR="00B3602D" w:rsidRPr="00170CA9">
        <w:rPr>
          <w:rFonts w:ascii="Times New Roman" w:hAnsi="Times New Roman" w:cs="Times New Roman"/>
        </w:rPr>
        <w:t>, retrospectives</w:t>
      </w:r>
      <w:r w:rsidR="00F6063E">
        <w:rPr>
          <w:rFonts w:ascii="Times New Roman" w:hAnsi="Times New Roman" w:cs="Times New Roman"/>
        </w:rPr>
        <w:t>.</w:t>
      </w:r>
    </w:p>
    <w:p w14:paraId="1522C9E5" w14:textId="77777777" w:rsidR="00F6063E" w:rsidRDefault="006B50A1" w:rsidP="00170CA9">
      <w:pPr>
        <w:rPr>
          <w:rFonts w:ascii="Times New Roman" w:hAnsi="Times New Roman" w:cs="Times New Roman"/>
        </w:rPr>
      </w:pPr>
      <w:sdt>
        <w:sdtPr>
          <w:rPr>
            <w:rFonts w:ascii="Times New Roman" w:hAnsi="Times New Roman" w:cs="Times New Roman"/>
          </w:rPr>
          <w:id w:val="1706367690"/>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B3602D" w:rsidRPr="00170CA9">
        <w:rPr>
          <w:rFonts w:ascii="Times New Roman" w:hAnsi="Times New Roman" w:cs="Times New Roman"/>
        </w:rPr>
        <w:t>Documentation and training</w:t>
      </w:r>
      <w:r w:rsidR="00F6063E">
        <w:rPr>
          <w:rFonts w:ascii="Times New Roman" w:hAnsi="Times New Roman" w:cs="Times New Roman"/>
        </w:rPr>
        <w:t>:</w:t>
      </w:r>
    </w:p>
    <w:p w14:paraId="238F281B" w14:textId="7A294F7A" w:rsidR="00B3602D" w:rsidRPr="00170CA9" w:rsidRDefault="00F6063E" w:rsidP="00625736">
      <w:pPr>
        <w:ind w:left="360"/>
        <w:rPr>
          <w:rFonts w:ascii="Times New Roman" w:hAnsi="Times New Roman" w:cs="Times New Roman"/>
        </w:rPr>
      </w:pPr>
      <w:r>
        <w:rPr>
          <w:rFonts w:ascii="Times New Roman" w:hAnsi="Times New Roman" w:cs="Times New Roman"/>
        </w:rPr>
        <w:t>H</w:t>
      </w:r>
      <w:r w:rsidR="00B3602D" w:rsidRPr="00170CA9">
        <w:rPr>
          <w:rFonts w:ascii="Times New Roman" w:hAnsi="Times New Roman" w:cs="Times New Roman"/>
        </w:rPr>
        <w:t xml:space="preserve">ardware tech manuals and operator/maintainer training; software runbooks, release notes, </w:t>
      </w:r>
      <w:r w:rsidR="00C57EC9" w:rsidRPr="00170CA9">
        <w:rPr>
          <w:rFonts w:ascii="Times New Roman" w:hAnsi="Times New Roman" w:cs="Times New Roman"/>
        </w:rPr>
        <w:t>Application Programming Interface (</w:t>
      </w:r>
      <w:r w:rsidR="00B3602D" w:rsidRPr="00170CA9">
        <w:rPr>
          <w:rFonts w:ascii="Times New Roman" w:hAnsi="Times New Roman" w:cs="Times New Roman"/>
        </w:rPr>
        <w:t>API</w:t>
      </w:r>
      <w:r w:rsidR="00C57EC9" w:rsidRPr="00170CA9">
        <w:rPr>
          <w:rFonts w:ascii="Times New Roman" w:hAnsi="Times New Roman" w:cs="Times New Roman"/>
        </w:rPr>
        <w:t>)</w:t>
      </w:r>
      <w:r w:rsidR="00B3602D" w:rsidRPr="00170CA9">
        <w:rPr>
          <w:rFonts w:ascii="Times New Roman" w:hAnsi="Times New Roman" w:cs="Times New Roman"/>
        </w:rPr>
        <w:t xml:space="preserve"> docs</w:t>
      </w:r>
      <w:r>
        <w:rPr>
          <w:rFonts w:ascii="Times New Roman" w:hAnsi="Times New Roman" w:cs="Times New Roman"/>
        </w:rPr>
        <w:t>.</w:t>
      </w:r>
    </w:p>
    <w:p w14:paraId="02717763" w14:textId="55FDBC59" w:rsidR="00625736" w:rsidRDefault="006B50A1" w:rsidP="00170CA9">
      <w:pPr>
        <w:rPr>
          <w:rFonts w:ascii="Times New Roman" w:hAnsi="Times New Roman" w:cs="Times New Roman"/>
        </w:rPr>
      </w:pPr>
      <w:sdt>
        <w:sdtPr>
          <w:rPr>
            <w:rFonts w:ascii="Times New Roman" w:hAnsi="Times New Roman" w:cs="Times New Roman"/>
          </w:rPr>
          <w:id w:val="1961453788"/>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B3602D" w:rsidRPr="00170CA9">
        <w:rPr>
          <w:rFonts w:ascii="Times New Roman" w:hAnsi="Times New Roman" w:cs="Times New Roman"/>
        </w:rPr>
        <w:t>Risk management</w:t>
      </w:r>
      <w:r w:rsidR="00625736">
        <w:rPr>
          <w:rFonts w:ascii="Times New Roman" w:hAnsi="Times New Roman" w:cs="Times New Roman"/>
        </w:rPr>
        <w:t>:</w:t>
      </w:r>
    </w:p>
    <w:p w14:paraId="46025419" w14:textId="04B694EA" w:rsidR="00B3602D" w:rsidRPr="00170CA9" w:rsidRDefault="00625736" w:rsidP="00625736">
      <w:pPr>
        <w:ind w:left="360"/>
        <w:rPr>
          <w:rFonts w:ascii="Times New Roman" w:hAnsi="Times New Roman" w:cs="Times New Roman"/>
        </w:rPr>
      </w:pPr>
      <w:r>
        <w:rPr>
          <w:rFonts w:ascii="Times New Roman" w:hAnsi="Times New Roman" w:cs="Times New Roman"/>
        </w:rPr>
        <w:t>H</w:t>
      </w:r>
      <w:r w:rsidR="00B3602D" w:rsidRPr="00170CA9">
        <w:rPr>
          <w:rFonts w:ascii="Times New Roman" w:hAnsi="Times New Roman" w:cs="Times New Roman"/>
        </w:rPr>
        <w:t>ardware technical/cyber/supply chain/obsolescence/capacity; software vulnerabilities, supply chain/SBOM risk, technical debt</w:t>
      </w:r>
      <w:r>
        <w:rPr>
          <w:rFonts w:ascii="Times New Roman" w:hAnsi="Times New Roman" w:cs="Times New Roman"/>
        </w:rPr>
        <w:t>.</w:t>
      </w:r>
    </w:p>
    <w:p w14:paraId="62611713" w14:textId="47E75B2C" w:rsidR="00457011" w:rsidRPr="00170CA9" w:rsidRDefault="006B50A1" w:rsidP="00170CA9">
      <w:pPr>
        <w:rPr>
          <w:rFonts w:ascii="Times New Roman" w:hAnsi="Times New Roman" w:cs="Times New Roman"/>
        </w:rPr>
      </w:pPr>
      <w:sdt>
        <w:sdtPr>
          <w:rPr>
            <w:rFonts w:ascii="Times New Roman" w:hAnsi="Times New Roman" w:cs="Times New Roman"/>
          </w:rPr>
          <w:id w:val="1312521164"/>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57011" w:rsidRPr="00170CA9">
        <w:rPr>
          <w:rFonts w:ascii="Times New Roman" w:hAnsi="Times New Roman" w:cs="Times New Roman"/>
        </w:rPr>
        <w:t>Other: ________________</w:t>
      </w:r>
    </w:p>
    <w:p w14:paraId="41BF257E" w14:textId="77777777" w:rsidR="00134977" w:rsidRPr="002F6EE7" w:rsidRDefault="00134977" w:rsidP="002F6EE7">
      <w:pPr>
        <w:rPr>
          <w:rFonts w:ascii="Times New Roman" w:hAnsi="Times New Roman" w:cs="Times New Roman"/>
        </w:rPr>
      </w:pPr>
    </w:p>
    <w:p w14:paraId="5D0E3AB3" w14:textId="77777777" w:rsidR="00457011" w:rsidRPr="002F6EE7" w:rsidRDefault="00457011" w:rsidP="002F6EE7">
      <w:pPr>
        <w:pStyle w:val="ListParagraph"/>
        <w:numPr>
          <w:ilvl w:val="0"/>
          <w:numId w:val="16"/>
        </w:numPr>
        <w:rPr>
          <w:rFonts w:ascii="Times New Roman" w:hAnsi="Times New Roman" w:cs="Times New Roman"/>
          <w:i/>
          <w:iCs/>
        </w:rPr>
      </w:pPr>
      <w:r w:rsidRPr="002F6EE7">
        <w:rPr>
          <w:rFonts w:ascii="Times New Roman" w:hAnsi="Times New Roman" w:cs="Times New Roman"/>
          <w:i/>
          <w:iCs/>
        </w:rPr>
        <w:t>Functional Category (Select all that apply)</w:t>
      </w:r>
    </w:p>
    <w:p w14:paraId="05EEBC66" w14:textId="557BD8BF" w:rsidR="004F6127" w:rsidRPr="00170CA9" w:rsidRDefault="006B50A1" w:rsidP="00170CA9">
      <w:pPr>
        <w:rPr>
          <w:rFonts w:ascii="Times New Roman" w:hAnsi="Times New Roman" w:cs="Times New Roman"/>
        </w:rPr>
      </w:pPr>
      <w:sdt>
        <w:sdtPr>
          <w:rPr>
            <w:rFonts w:ascii="Times New Roman" w:hAnsi="Times New Roman" w:cs="Times New Roman"/>
          </w:rPr>
          <w:id w:val="1062442975"/>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F6127" w:rsidRPr="00170CA9">
        <w:rPr>
          <w:rFonts w:ascii="Times New Roman" w:hAnsi="Times New Roman" w:cs="Times New Roman"/>
        </w:rPr>
        <w:t>Program Management</w:t>
      </w:r>
    </w:p>
    <w:p w14:paraId="32BE4097" w14:textId="104F4107" w:rsidR="004F6127" w:rsidRPr="00170CA9" w:rsidRDefault="006B50A1" w:rsidP="00170CA9">
      <w:pPr>
        <w:rPr>
          <w:rFonts w:ascii="Times New Roman" w:hAnsi="Times New Roman" w:cs="Times New Roman"/>
        </w:rPr>
      </w:pPr>
      <w:sdt>
        <w:sdtPr>
          <w:rPr>
            <w:rFonts w:ascii="Times New Roman" w:hAnsi="Times New Roman" w:cs="Times New Roman"/>
          </w:rPr>
          <w:id w:val="-1827359782"/>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F6127" w:rsidRPr="00170CA9">
        <w:rPr>
          <w:rFonts w:ascii="Times New Roman" w:hAnsi="Times New Roman" w:cs="Times New Roman"/>
        </w:rPr>
        <w:t>Logistics/Product Support Management (PSM)</w:t>
      </w:r>
    </w:p>
    <w:p w14:paraId="47C0A8C9" w14:textId="61308561" w:rsidR="004F6127" w:rsidRPr="00170CA9" w:rsidRDefault="006B50A1" w:rsidP="00170CA9">
      <w:pPr>
        <w:rPr>
          <w:rFonts w:ascii="Times New Roman" w:hAnsi="Times New Roman" w:cs="Times New Roman"/>
        </w:rPr>
      </w:pPr>
      <w:sdt>
        <w:sdtPr>
          <w:rPr>
            <w:rFonts w:ascii="Times New Roman" w:hAnsi="Times New Roman" w:cs="Times New Roman"/>
          </w:rPr>
          <w:id w:val="-2131007711"/>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F6127" w:rsidRPr="00170CA9">
        <w:rPr>
          <w:rFonts w:ascii="Times New Roman" w:hAnsi="Times New Roman" w:cs="Times New Roman"/>
        </w:rPr>
        <w:t>Engineering/Model Based Systems Engineering (MBSE)</w:t>
      </w:r>
    </w:p>
    <w:p w14:paraId="45180F3F" w14:textId="1C7787C7" w:rsidR="004F6127" w:rsidRPr="00170CA9" w:rsidRDefault="006B50A1" w:rsidP="00170CA9">
      <w:pPr>
        <w:rPr>
          <w:rFonts w:ascii="Times New Roman" w:hAnsi="Times New Roman" w:cs="Times New Roman"/>
        </w:rPr>
      </w:pPr>
      <w:sdt>
        <w:sdtPr>
          <w:rPr>
            <w:rFonts w:ascii="Times New Roman" w:hAnsi="Times New Roman" w:cs="Times New Roman"/>
          </w:rPr>
          <w:id w:val="531852793"/>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F6127" w:rsidRPr="00170CA9">
        <w:rPr>
          <w:rFonts w:ascii="Times New Roman" w:hAnsi="Times New Roman" w:cs="Times New Roman"/>
        </w:rPr>
        <w:t>Test &amp; Evaluation</w:t>
      </w:r>
    </w:p>
    <w:p w14:paraId="470DB0C3" w14:textId="772E99C8" w:rsidR="004F6127" w:rsidRPr="00170CA9" w:rsidRDefault="006B50A1" w:rsidP="00170CA9">
      <w:pPr>
        <w:rPr>
          <w:rFonts w:ascii="Times New Roman" w:hAnsi="Times New Roman" w:cs="Times New Roman"/>
        </w:rPr>
      </w:pPr>
      <w:sdt>
        <w:sdtPr>
          <w:rPr>
            <w:rFonts w:ascii="Times New Roman" w:hAnsi="Times New Roman" w:cs="Times New Roman"/>
          </w:rPr>
          <w:id w:val="1607461139"/>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F6127" w:rsidRPr="00170CA9">
        <w:rPr>
          <w:rFonts w:ascii="Times New Roman" w:hAnsi="Times New Roman" w:cs="Times New Roman"/>
        </w:rPr>
        <w:t>Security/Counterintelligence</w:t>
      </w:r>
    </w:p>
    <w:p w14:paraId="7343109D" w14:textId="0E5AC365" w:rsidR="004F6127" w:rsidRPr="00170CA9" w:rsidRDefault="006B50A1" w:rsidP="00170CA9">
      <w:pPr>
        <w:rPr>
          <w:rFonts w:ascii="Times New Roman" w:hAnsi="Times New Roman" w:cs="Times New Roman"/>
        </w:rPr>
      </w:pPr>
      <w:sdt>
        <w:sdtPr>
          <w:rPr>
            <w:rFonts w:ascii="Times New Roman" w:hAnsi="Times New Roman" w:cs="Times New Roman"/>
          </w:rPr>
          <w:id w:val="-822582616"/>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F6127" w:rsidRPr="00170CA9">
        <w:rPr>
          <w:rFonts w:ascii="Times New Roman" w:hAnsi="Times New Roman" w:cs="Times New Roman"/>
        </w:rPr>
        <w:t>Data Analytics</w:t>
      </w:r>
    </w:p>
    <w:p w14:paraId="6EE146D3" w14:textId="0AE8F989" w:rsidR="004F6127" w:rsidRPr="00170CA9" w:rsidRDefault="006B50A1" w:rsidP="00170CA9">
      <w:pPr>
        <w:rPr>
          <w:rFonts w:ascii="Times New Roman" w:hAnsi="Times New Roman" w:cs="Times New Roman"/>
        </w:rPr>
      </w:pPr>
      <w:sdt>
        <w:sdtPr>
          <w:rPr>
            <w:rFonts w:ascii="Times New Roman" w:hAnsi="Times New Roman" w:cs="Times New Roman"/>
          </w:rPr>
          <w:id w:val="-1452389549"/>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F6127" w:rsidRPr="00170CA9">
        <w:rPr>
          <w:rFonts w:ascii="Times New Roman" w:hAnsi="Times New Roman" w:cs="Times New Roman"/>
        </w:rPr>
        <w:t>Maintenance</w:t>
      </w:r>
    </w:p>
    <w:p w14:paraId="53670D27" w14:textId="5B8F79C3" w:rsidR="004F6127" w:rsidRPr="00170CA9" w:rsidRDefault="006B50A1" w:rsidP="00170CA9">
      <w:pPr>
        <w:rPr>
          <w:rFonts w:ascii="Times New Roman" w:hAnsi="Times New Roman" w:cs="Times New Roman"/>
        </w:rPr>
      </w:pPr>
      <w:sdt>
        <w:sdtPr>
          <w:rPr>
            <w:rFonts w:ascii="Times New Roman" w:hAnsi="Times New Roman" w:cs="Times New Roman"/>
          </w:rPr>
          <w:id w:val="-655846356"/>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F6127" w:rsidRPr="00170CA9">
        <w:rPr>
          <w:rFonts w:ascii="Times New Roman" w:hAnsi="Times New Roman" w:cs="Times New Roman"/>
        </w:rPr>
        <w:t>Quality Assurance</w:t>
      </w:r>
    </w:p>
    <w:p w14:paraId="33707ECA" w14:textId="54B96EC3" w:rsidR="004F6127" w:rsidRPr="00170CA9" w:rsidRDefault="006B50A1" w:rsidP="00170CA9">
      <w:pPr>
        <w:rPr>
          <w:rFonts w:ascii="Times New Roman" w:hAnsi="Times New Roman" w:cs="Times New Roman"/>
        </w:rPr>
      </w:pPr>
      <w:sdt>
        <w:sdtPr>
          <w:rPr>
            <w:rFonts w:ascii="Times New Roman" w:hAnsi="Times New Roman" w:cs="Times New Roman"/>
          </w:rPr>
          <w:id w:val="595682437"/>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F6127" w:rsidRPr="00170CA9">
        <w:rPr>
          <w:rFonts w:ascii="Times New Roman" w:hAnsi="Times New Roman" w:cs="Times New Roman"/>
        </w:rPr>
        <w:t>Legal/Compliance</w:t>
      </w:r>
    </w:p>
    <w:p w14:paraId="7DBCDB41" w14:textId="77777777" w:rsidR="00134977" w:rsidRPr="002F6EE7" w:rsidRDefault="00134977" w:rsidP="002F6EE7">
      <w:pPr>
        <w:rPr>
          <w:rFonts w:ascii="Times New Roman" w:hAnsi="Times New Roman" w:cs="Times New Roman"/>
        </w:rPr>
      </w:pPr>
    </w:p>
    <w:p w14:paraId="51343E94" w14:textId="77777777" w:rsidR="00457011" w:rsidRPr="002F6EE7" w:rsidRDefault="00457011" w:rsidP="002F6EE7">
      <w:pPr>
        <w:pStyle w:val="ListParagraph"/>
        <w:numPr>
          <w:ilvl w:val="0"/>
          <w:numId w:val="16"/>
        </w:numPr>
        <w:rPr>
          <w:rFonts w:ascii="Times New Roman" w:hAnsi="Times New Roman" w:cs="Times New Roman"/>
          <w:i/>
          <w:iCs/>
        </w:rPr>
      </w:pPr>
      <w:r w:rsidRPr="002F6EE7">
        <w:rPr>
          <w:rFonts w:ascii="Times New Roman" w:hAnsi="Times New Roman" w:cs="Times New Roman"/>
          <w:i/>
          <w:iCs/>
        </w:rPr>
        <w:t>Potential AI Tool Type (Select all that apply)</w:t>
      </w:r>
    </w:p>
    <w:p w14:paraId="5C51983E" w14:textId="1048CF9E" w:rsidR="00457011" w:rsidRPr="00170CA9" w:rsidRDefault="006B50A1" w:rsidP="00170CA9">
      <w:pPr>
        <w:rPr>
          <w:rFonts w:ascii="Times New Roman" w:hAnsi="Times New Roman" w:cs="Times New Roman"/>
        </w:rPr>
      </w:pPr>
      <w:sdt>
        <w:sdtPr>
          <w:rPr>
            <w:rFonts w:ascii="Times New Roman" w:hAnsi="Times New Roman" w:cs="Times New Roman"/>
          </w:rPr>
          <w:id w:val="405339597"/>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57011" w:rsidRPr="00170CA9">
        <w:rPr>
          <w:rFonts w:ascii="Times New Roman" w:hAnsi="Times New Roman" w:cs="Times New Roman"/>
        </w:rPr>
        <w:t>Workflow Automation</w:t>
      </w:r>
    </w:p>
    <w:p w14:paraId="414A729E" w14:textId="39E59754" w:rsidR="00457011" w:rsidRPr="00170CA9" w:rsidRDefault="006B50A1" w:rsidP="00170CA9">
      <w:pPr>
        <w:rPr>
          <w:rFonts w:ascii="Times New Roman" w:hAnsi="Times New Roman" w:cs="Times New Roman"/>
        </w:rPr>
      </w:pPr>
      <w:sdt>
        <w:sdtPr>
          <w:rPr>
            <w:rFonts w:ascii="Times New Roman" w:hAnsi="Times New Roman" w:cs="Times New Roman"/>
          </w:rPr>
          <w:id w:val="-1973349417"/>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57011" w:rsidRPr="00170CA9">
        <w:rPr>
          <w:rFonts w:ascii="Times New Roman" w:hAnsi="Times New Roman" w:cs="Times New Roman"/>
        </w:rPr>
        <w:t>Document Management</w:t>
      </w:r>
    </w:p>
    <w:p w14:paraId="601BE70C" w14:textId="0D5A4594" w:rsidR="00457011" w:rsidRPr="00170CA9" w:rsidRDefault="006B50A1" w:rsidP="00170CA9">
      <w:pPr>
        <w:rPr>
          <w:rFonts w:ascii="Times New Roman" w:hAnsi="Times New Roman" w:cs="Times New Roman"/>
        </w:rPr>
      </w:pPr>
      <w:sdt>
        <w:sdtPr>
          <w:rPr>
            <w:rFonts w:ascii="Times New Roman" w:hAnsi="Times New Roman" w:cs="Times New Roman"/>
          </w:rPr>
          <w:id w:val="1252088214"/>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57011" w:rsidRPr="00170CA9">
        <w:rPr>
          <w:rFonts w:ascii="Times New Roman" w:hAnsi="Times New Roman" w:cs="Times New Roman"/>
        </w:rPr>
        <w:t>Modeling/Simulation</w:t>
      </w:r>
    </w:p>
    <w:p w14:paraId="297B946C" w14:textId="639006CE" w:rsidR="00457011" w:rsidRPr="00170CA9" w:rsidRDefault="006B50A1" w:rsidP="00170CA9">
      <w:pPr>
        <w:rPr>
          <w:rFonts w:ascii="Times New Roman" w:hAnsi="Times New Roman" w:cs="Times New Roman"/>
        </w:rPr>
      </w:pPr>
      <w:sdt>
        <w:sdtPr>
          <w:rPr>
            <w:rFonts w:ascii="Times New Roman" w:hAnsi="Times New Roman" w:cs="Times New Roman"/>
          </w:rPr>
          <w:id w:val="134689656"/>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57011" w:rsidRPr="00170CA9">
        <w:rPr>
          <w:rFonts w:ascii="Times New Roman" w:hAnsi="Times New Roman" w:cs="Times New Roman"/>
        </w:rPr>
        <w:t>Analytics</w:t>
      </w:r>
    </w:p>
    <w:p w14:paraId="04F9BDA4" w14:textId="6E5A5B2F" w:rsidR="00457011" w:rsidRPr="00170CA9" w:rsidRDefault="006B50A1" w:rsidP="00170CA9">
      <w:pPr>
        <w:rPr>
          <w:rFonts w:ascii="Times New Roman" w:hAnsi="Times New Roman" w:cs="Times New Roman"/>
        </w:rPr>
      </w:pPr>
      <w:sdt>
        <w:sdtPr>
          <w:rPr>
            <w:rFonts w:ascii="Times New Roman" w:hAnsi="Times New Roman" w:cs="Times New Roman"/>
          </w:rPr>
          <w:id w:val="-726762980"/>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57011" w:rsidRPr="00170CA9">
        <w:rPr>
          <w:rFonts w:ascii="Times New Roman" w:hAnsi="Times New Roman" w:cs="Times New Roman"/>
        </w:rPr>
        <w:t>Decision Support</w:t>
      </w:r>
    </w:p>
    <w:p w14:paraId="7BECFE36" w14:textId="065AC47A" w:rsidR="00457011" w:rsidRPr="00170CA9" w:rsidRDefault="006B50A1" w:rsidP="00170CA9">
      <w:pPr>
        <w:rPr>
          <w:rFonts w:ascii="Times New Roman" w:hAnsi="Times New Roman" w:cs="Times New Roman"/>
        </w:rPr>
      </w:pPr>
      <w:sdt>
        <w:sdtPr>
          <w:rPr>
            <w:rFonts w:ascii="Times New Roman" w:hAnsi="Times New Roman" w:cs="Times New Roman"/>
          </w:rPr>
          <w:id w:val="-536653673"/>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457011" w:rsidRPr="00170CA9">
        <w:rPr>
          <w:rFonts w:ascii="Times New Roman" w:hAnsi="Times New Roman" w:cs="Times New Roman"/>
        </w:rPr>
        <w:t>Other: ________________</w:t>
      </w:r>
    </w:p>
    <w:p w14:paraId="4DE16251" w14:textId="77777777" w:rsidR="00134977" w:rsidRPr="002F6EE7" w:rsidRDefault="00134977" w:rsidP="002F6EE7">
      <w:pPr>
        <w:rPr>
          <w:rFonts w:ascii="Times New Roman" w:hAnsi="Times New Roman" w:cs="Times New Roman"/>
        </w:rPr>
      </w:pPr>
    </w:p>
    <w:p w14:paraId="5A858B46" w14:textId="77777777" w:rsidR="00457011" w:rsidRPr="002F6EE7" w:rsidRDefault="00457011" w:rsidP="00170CA9">
      <w:pPr>
        <w:pStyle w:val="ListParagraph"/>
        <w:keepNext/>
        <w:numPr>
          <w:ilvl w:val="0"/>
          <w:numId w:val="16"/>
        </w:numPr>
        <w:rPr>
          <w:rFonts w:ascii="Times New Roman" w:hAnsi="Times New Roman" w:cs="Times New Roman"/>
          <w:i/>
          <w:iCs/>
        </w:rPr>
      </w:pPr>
      <w:r w:rsidRPr="002F6EE7">
        <w:rPr>
          <w:rFonts w:ascii="Times New Roman" w:hAnsi="Times New Roman" w:cs="Times New Roman"/>
          <w:i/>
          <w:iCs/>
        </w:rPr>
        <w:t>Required Input (Data and Format)</w:t>
      </w:r>
    </w:p>
    <w:p w14:paraId="503CF211" w14:textId="00783933" w:rsidR="00457011" w:rsidRDefault="00591931" w:rsidP="00170CA9">
      <w:pPr>
        <w:keepNext/>
        <w:rPr>
          <w:rFonts w:ascii="Times New Roman" w:hAnsi="Times New Roman" w:cs="Times New Roman"/>
        </w:rPr>
      </w:pPr>
      <w:r w:rsidRPr="00591931">
        <w:rPr>
          <w:rFonts w:ascii="Times New Roman" w:hAnsi="Times New Roman" w:cs="Times New Roman"/>
        </w:rPr>
        <w:t xml:space="preserve">Instructions: Briefly describe the types of data and file formats your tool requires to operate (e.g., maintenance logs in Excel, performance data in CSV, feedback forms in PDF). </w:t>
      </w:r>
      <w:r w:rsidR="00170CA9">
        <w:rPr>
          <w:rFonts w:ascii="Times New Roman" w:hAnsi="Times New Roman" w:cs="Times New Roman"/>
        </w:rPr>
        <w:t xml:space="preserve">(Max </w:t>
      </w:r>
      <w:r w:rsidR="007B5F67">
        <w:rPr>
          <w:rFonts w:ascii="Times New Roman" w:hAnsi="Times New Roman" w:cs="Times New Roman"/>
        </w:rPr>
        <w:t>2000 characters</w:t>
      </w:r>
      <w:r w:rsidR="00170CA9">
        <w:rPr>
          <w:rFonts w:ascii="Times New Roman" w:hAnsi="Times New Roman" w:cs="Times New Roman"/>
        </w:rPr>
        <w:t>):</w:t>
      </w:r>
      <w:r w:rsidR="00A32BDC">
        <w:rPr>
          <w:rFonts w:ascii="Times New Roman" w:hAnsi="Times New Roman" w:cs="Times New Roman"/>
        </w:rPr>
        <w:t xml:space="preserve"> </w:t>
      </w:r>
      <w:r w:rsidR="00170CA9">
        <w:rPr>
          <w:rFonts w:ascii="Times New Roman" w:hAnsi="Times New Roman" w:cs="Times New Roman"/>
        </w:rPr>
        <w:t>_____</w:t>
      </w:r>
    </w:p>
    <w:p w14:paraId="0A9122F5" w14:textId="77777777" w:rsidR="00170CA9" w:rsidRPr="00F23A4F" w:rsidRDefault="00170CA9" w:rsidP="00457011">
      <w:pPr>
        <w:rPr>
          <w:rFonts w:ascii="Times New Roman" w:hAnsi="Times New Roman" w:cs="Times New Roman"/>
        </w:rPr>
      </w:pPr>
    </w:p>
    <w:p w14:paraId="4D1F56C2" w14:textId="77777777" w:rsidR="00457011" w:rsidRPr="002F6EE7" w:rsidRDefault="00457011" w:rsidP="00170CA9">
      <w:pPr>
        <w:pStyle w:val="ListParagraph"/>
        <w:keepNext/>
        <w:numPr>
          <w:ilvl w:val="0"/>
          <w:numId w:val="16"/>
        </w:numPr>
        <w:rPr>
          <w:rFonts w:ascii="Times New Roman" w:hAnsi="Times New Roman" w:cs="Times New Roman"/>
          <w:i/>
          <w:iCs/>
        </w:rPr>
      </w:pPr>
      <w:r w:rsidRPr="002F6EE7">
        <w:rPr>
          <w:rFonts w:ascii="Times New Roman" w:hAnsi="Times New Roman" w:cs="Times New Roman"/>
          <w:i/>
          <w:iCs/>
        </w:rPr>
        <w:t>Produced Output (Data and Format)</w:t>
      </w:r>
    </w:p>
    <w:p w14:paraId="46502F7C" w14:textId="1F371480" w:rsidR="00457011" w:rsidRDefault="00937547" w:rsidP="00170CA9">
      <w:pPr>
        <w:keepNext/>
        <w:rPr>
          <w:rFonts w:ascii="Times New Roman" w:hAnsi="Times New Roman" w:cs="Times New Roman"/>
        </w:rPr>
      </w:pPr>
      <w:r w:rsidRPr="00937547">
        <w:rPr>
          <w:rFonts w:ascii="Times New Roman" w:hAnsi="Times New Roman" w:cs="Times New Roman"/>
        </w:rPr>
        <w:t xml:space="preserve">Instructions: Briefly describe the types of data and file formats your tool produces or delivers (e.g., performance dashboards, maintenance schedules, cybersecurity assessment reports). </w:t>
      </w:r>
      <w:r>
        <w:rPr>
          <w:rFonts w:ascii="Times New Roman" w:hAnsi="Times New Roman" w:cs="Times New Roman"/>
        </w:rPr>
        <w:t xml:space="preserve">(Max </w:t>
      </w:r>
      <w:r w:rsidR="007B5F67">
        <w:rPr>
          <w:rFonts w:ascii="Times New Roman" w:hAnsi="Times New Roman" w:cs="Times New Roman"/>
        </w:rPr>
        <w:t>2000 characters</w:t>
      </w:r>
      <w:r>
        <w:rPr>
          <w:rFonts w:ascii="Times New Roman" w:hAnsi="Times New Roman" w:cs="Times New Roman"/>
        </w:rPr>
        <w:t>)</w:t>
      </w:r>
      <w:r w:rsidR="00170CA9">
        <w:rPr>
          <w:rFonts w:ascii="Times New Roman" w:hAnsi="Times New Roman" w:cs="Times New Roman"/>
        </w:rPr>
        <w:t xml:space="preserve"> _____</w:t>
      </w:r>
    </w:p>
    <w:p w14:paraId="6C9E5448" w14:textId="77777777" w:rsidR="00170CA9" w:rsidRPr="00F23A4F" w:rsidRDefault="00170CA9" w:rsidP="00457011">
      <w:pPr>
        <w:rPr>
          <w:rFonts w:ascii="Times New Roman" w:hAnsi="Times New Roman" w:cs="Times New Roman"/>
        </w:rPr>
      </w:pPr>
    </w:p>
    <w:p w14:paraId="0D3A8E2D" w14:textId="77777777" w:rsidR="0085583B" w:rsidRPr="002F6EE7" w:rsidRDefault="0085583B" w:rsidP="00170CA9">
      <w:pPr>
        <w:pStyle w:val="ListParagraph"/>
        <w:keepNext/>
        <w:numPr>
          <w:ilvl w:val="0"/>
          <w:numId w:val="16"/>
        </w:numPr>
        <w:rPr>
          <w:rFonts w:ascii="Times New Roman" w:hAnsi="Times New Roman" w:cs="Times New Roman"/>
          <w:i/>
          <w:iCs/>
        </w:rPr>
      </w:pPr>
      <w:r w:rsidRPr="002F6EE7">
        <w:rPr>
          <w:rFonts w:ascii="Times New Roman" w:hAnsi="Times New Roman" w:cs="Times New Roman"/>
          <w:i/>
          <w:iCs/>
        </w:rPr>
        <w:t>Government Purpose Rights (GPR) Confirmation</w:t>
      </w:r>
    </w:p>
    <w:p w14:paraId="1A6D1DEE" w14:textId="77777777" w:rsidR="0085583B" w:rsidRPr="00F23A4F" w:rsidRDefault="0085583B" w:rsidP="00170CA9">
      <w:pPr>
        <w:keepNext/>
        <w:rPr>
          <w:rFonts w:ascii="Times New Roman" w:hAnsi="Times New Roman" w:cs="Times New Roman"/>
        </w:rPr>
      </w:pPr>
      <w:r w:rsidRPr="00F23A4F">
        <w:rPr>
          <w:rFonts w:ascii="Times New Roman" w:hAnsi="Times New Roman" w:cs="Times New Roman"/>
        </w:rPr>
        <w:t>Instructions: Indicate whether all outputs generated by your tool are provided with Government Purpose Rights (GPR). If not, please explain any limitations or exceptions.</w:t>
      </w:r>
    </w:p>
    <w:p w14:paraId="6721F52C" w14:textId="593841EE" w:rsidR="0085583B" w:rsidRPr="00170CA9" w:rsidRDefault="006B50A1" w:rsidP="00170CA9">
      <w:pPr>
        <w:keepNext/>
        <w:rPr>
          <w:rFonts w:ascii="Times New Roman" w:hAnsi="Times New Roman" w:cs="Times New Roman"/>
        </w:rPr>
      </w:pPr>
      <w:sdt>
        <w:sdtPr>
          <w:rPr>
            <w:rFonts w:ascii="Times New Roman" w:hAnsi="Times New Roman" w:cs="Times New Roman"/>
          </w:rPr>
          <w:id w:val="-1481756125"/>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85583B" w:rsidRPr="00170CA9">
        <w:rPr>
          <w:rFonts w:ascii="Times New Roman" w:hAnsi="Times New Roman" w:cs="Times New Roman"/>
        </w:rPr>
        <w:t>Yes, all outputs provided with GPR</w:t>
      </w:r>
    </w:p>
    <w:p w14:paraId="1CC77E4A" w14:textId="3A78A685" w:rsidR="0085583B" w:rsidRDefault="006B50A1" w:rsidP="00170CA9">
      <w:pPr>
        <w:keepNext/>
        <w:rPr>
          <w:rFonts w:ascii="Times New Roman" w:hAnsi="Times New Roman" w:cs="Times New Roman"/>
        </w:rPr>
      </w:pPr>
      <w:sdt>
        <w:sdtPr>
          <w:rPr>
            <w:rFonts w:ascii="Times New Roman" w:hAnsi="Times New Roman" w:cs="Times New Roman"/>
          </w:rPr>
          <w:id w:val="229885281"/>
          <w14:checkbox>
            <w14:checked w14:val="0"/>
            <w14:checkedState w14:val="2612" w14:font="MS Gothic"/>
            <w14:uncheckedState w14:val="2610" w14:font="MS Gothic"/>
          </w14:checkbox>
        </w:sdtPr>
        <w:sdtEndPr/>
        <w:sdtContent>
          <w:r w:rsidR="00170CA9">
            <w:rPr>
              <w:rFonts w:ascii="MS Gothic" w:eastAsia="MS Gothic" w:hAnsi="MS Gothic" w:cs="Times New Roman" w:hint="eastAsia"/>
            </w:rPr>
            <w:t>☐</w:t>
          </w:r>
        </w:sdtContent>
      </w:sdt>
      <w:r w:rsidR="0085583B" w:rsidRPr="00170CA9">
        <w:rPr>
          <w:rFonts w:ascii="Times New Roman" w:hAnsi="Times New Roman" w:cs="Times New Roman"/>
        </w:rPr>
        <w:t xml:space="preserve">No (please explain): ______________________________ </w:t>
      </w:r>
    </w:p>
    <w:p w14:paraId="2C44A68A" w14:textId="77777777" w:rsidR="00134977" w:rsidRPr="002F6EE7" w:rsidRDefault="00134977" w:rsidP="002F6EE7">
      <w:pPr>
        <w:rPr>
          <w:rFonts w:ascii="Times New Roman" w:hAnsi="Times New Roman" w:cs="Times New Roman"/>
        </w:rPr>
      </w:pPr>
    </w:p>
    <w:p w14:paraId="60B5C4D0" w14:textId="77777777" w:rsidR="0085583B" w:rsidRPr="002F6EE7" w:rsidRDefault="0085583B" w:rsidP="009F4B1E">
      <w:pPr>
        <w:pStyle w:val="ListParagraph"/>
        <w:keepNext/>
        <w:numPr>
          <w:ilvl w:val="0"/>
          <w:numId w:val="16"/>
        </w:numPr>
        <w:rPr>
          <w:rFonts w:ascii="Times New Roman" w:hAnsi="Times New Roman" w:cs="Times New Roman"/>
          <w:i/>
          <w:iCs/>
        </w:rPr>
      </w:pPr>
      <w:r w:rsidRPr="002F6EE7">
        <w:rPr>
          <w:rFonts w:ascii="Times New Roman" w:hAnsi="Times New Roman" w:cs="Times New Roman"/>
          <w:i/>
          <w:iCs/>
        </w:rPr>
        <w:t>Workflow/Integration</w:t>
      </w:r>
    </w:p>
    <w:p w14:paraId="384C40BF" w14:textId="2FE2567A" w:rsidR="0085583B" w:rsidRDefault="0085583B" w:rsidP="009F4B1E">
      <w:pPr>
        <w:keepNext/>
        <w:rPr>
          <w:rFonts w:ascii="Times New Roman" w:hAnsi="Times New Roman" w:cs="Times New Roman"/>
        </w:rPr>
      </w:pPr>
      <w:r w:rsidRPr="00755302">
        <w:rPr>
          <w:rFonts w:ascii="Times New Roman" w:hAnsi="Times New Roman" w:cs="Times New Roman"/>
        </w:rPr>
        <w:t xml:space="preserve">Instructions: Briefly describe how your tool integrates with other systems or processes, including compatibility with existing workflows and any next-step handoff capabilities. </w:t>
      </w:r>
      <w:r>
        <w:rPr>
          <w:rFonts w:ascii="Times New Roman" w:hAnsi="Times New Roman" w:cs="Times New Roman"/>
        </w:rPr>
        <w:t xml:space="preserve">(Max </w:t>
      </w:r>
      <w:r w:rsidR="007B5F67">
        <w:rPr>
          <w:rFonts w:ascii="Times New Roman" w:hAnsi="Times New Roman" w:cs="Times New Roman"/>
        </w:rPr>
        <w:t>2000 characters</w:t>
      </w:r>
      <w:r>
        <w:rPr>
          <w:rFonts w:ascii="Times New Roman" w:hAnsi="Times New Roman" w:cs="Times New Roman"/>
        </w:rPr>
        <w:t>)</w:t>
      </w:r>
      <w:r w:rsidR="009F4B1E">
        <w:rPr>
          <w:rFonts w:ascii="Times New Roman" w:hAnsi="Times New Roman" w:cs="Times New Roman"/>
        </w:rPr>
        <w:t>: _____</w:t>
      </w:r>
    </w:p>
    <w:p w14:paraId="1E12D71A" w14:textId="77777777" w:rsidR="009F4B1E" w:rsidRDefault="009F4B1E" w:rsidP="009F4B1E">
      <w:pPr>
        <w:keepNext/>
        <w:rPr>
          <w:rFonts w:ascii="Times New Roman" w:hAnsi="Times New Roman" w:cs="Times New Roman"/>
        </w:rPr>
      </w:pPr>
    </w:p>
    <w:p w14:paraId="55AC1223" w14:textId="77777777" w:rsidR="009F4B1E" w:rsidRDefault="009F4B1E" w:rsidP="009F4B1E">
      <w:pPr>
        <w:keepNext/>
        <w:rPr>
          <w:rFonts w:ascii="Times New Roman" w:hAnsi="Times New Roman" w:cs="Times New Roman"/>
        </w:rPr>
      </w:pPr>
    </w:p>
    <w:p w14:paraId="2EC40E3B" w14:textId="77777777" w:rsidR="009F4B1E" w:rsidRPr="00E218E2" w:rsidRDefault="009F4B1E" w:rsidP="0085583B">
      <w:pPr>
        <w:rPr>
          <w:rFonts w:ascii="Times New Roman" w:hAnsi="Times New Roman" w:cs="Times New Roman"/>
        </w:rPr>
      </w:pPr>
    </w:p>
    <w:p w14:paraId="605CA96A" w14:textId="77777777" w:rsidR="0085583B" w:rsidRPr="002F6EE7" w:rsidRDefault="0085583B" w:rsidP="009F4B1E">
      <w:pPr>
        <w:pStyle w:val="ListParagraph"/>
        <w:keepNext/>
        <w:numPr>
          <w:ilvl w:val="0"/>
          <w:numId w:val="16"/>
        </w:numPr>
        <w:rPr>
          <w:rFonts w:ascii="Times New Roman" w:hAnsi="Times New Roman" w:cs="Times New Roman"/>
          <w:i/>
          <w:iCs/>
        </w:rPr>
      </w:pPr>
      <w:r w:rsidRPr="002F6EE7">
        <w:rPr>
          <w:rFonts w:ascii="Times New Roman" w:hAnsi="Times New Roman" w:cs="Times New Roman"/>
          <w:i/>
          <w:iCs/>
        </w:rPr>
        <w:lastRenderedPageBreak/>
        <w:t>Analytics/Algorithms Description</w:t>
      </w:r>
    </w:p>
    <w:p w14:paraId="051A1938" w14:textId="191C633C" w:rsidR="009F4B1E" w:rsidRDefault="0079241F" w:rsidP="009F4B1E">
      <w:pPr>
        <w:keepNext/>
        <w:rPr>
          <w:rFonts w:ascii="Times New Roman" w:hAnsi="Times New Roman" w:cs="Times New Roman"/>
        </w:rPr>
      </w:pPr>
      <w:r w:rsidRPr="0079241F">
        <w:rPr>
          <w:rFonts w:ascii="Times New Roman" w:hAnsi="Times New Roman" w:cs="Times New Roman"/>
        </w:rPr>
        <w:t xml:space="preserve">Instructions: Briefly describe the analytics and algorithms used by your tool, including any bias mitigation strategies and explainability features. Specifically, explain how users can understand or interpret the outputs of your model (e.g., what information is provided to show how decisions are made, what transparency tools or documentation are available, and how users can trace or audit model results). If you do not have the bandwidth to provide a detailed explanation, please provide a URL to documentation or resources that describe your tool’s explainability features, and the government will review them. </w:t>
      </w:r>
      <w:r w:rsidR="009F4B1E">
        <w:rPr>
          <w:rFonts w:ascii="Times New Roman" w:hAnsi="Times New Roman" w:cs="Times New Roman"/>
        </w:rPr>
        <w:t xml:space="preserve">(Max </w:t>
      </w:r>
      <w:r w:rsidR="007B5F67">
        <w:rPr>
          <w:rFonts w:ascii="Times New Roman" w:hAnsi="Times New Roman" w:cs="Times New Roman"/>
        </w:rPr>
        <w:t>2000 characters</w:t>
      </w:r>
      <w:proofErr w:type="gramStart"/>
      <w:r w:rsidR="009F4B1E">
        <w:rPr>
          <w:rFonts w:ascii="Times New Roman" w:hAnsi="Times New Roman" w:cs="Times New Roman"/>
        </w:rPr>
        <w:t>):_</w:t>
      </w:r>
      <w:proofErr w:type="gramEnd"/>
      <w:r w:rsidR="009F4B1E">
        <w:rPr>
          <w:rFonts w:ascii="Times New Roman" w:hAnsi="Times New Roman" w:cs="Times New Roman"/>
        </w:rPr>
        <w:t>____</w:t>
      </w:r>
    </w:p>
    <w:p w14:paraId="5DDC3307" w14:textId="086CB392" w:rsidR="0085583B" w:rsidRPr="00E218E2" w:rsidRDefault="0085583B" w:rsidP="0079241F">
      <w:pPr>
        <w:rPr>
          <w:rFonts w:ascii="Times New Roman" w:hAnsi="Times New Roman" w:cs="Times New Roman"/>
        </w:rPr>
      </w:pPr>
    </w:p>
    <w:p w14:paraId="639E867B" w14:textId="77777777" w:rsidR="0085583B" w:rsidRPr="002F6EE7" w:rsidRDefault="0085583B" w:rsidP="004D1AAC">
      <w:pPr>
        <w:pStyle w:val="ListParagraph"/>
        <w:keepNext/>
        <w:numPr>
          <w:ilvl w:val="0"/>
          <w:numId w:val="16"/>
        </w:numPr>
        <w:rPr>
          <w:rFonts w:ascii="Times New Roman" w:hAnsi="Times New Roman" w:cs="Times New Roman"/>
          <w:i/>
          <w:iCs/>
        </w:rPr>
      </w:pPr>
      <w:r w:rsidRPr="002F6EE7">
        <w:rPr>
          <w:rFonts w:ascii="Times New Roman" w:hAnsi="Times New Roman" w:cs="Times New Roman"/>
          <w:i/>
          <w:iCs/>
        </w:rPr>
        <w:t>Expected Outcomes/Benefits</w:t>
      </w:r>
    </w:p>
    <w:p w14:paraId="539A0EF3" w14:textId="7117B143" w:rsidR="0085583B" w:rsidRDefault="0085583B" w:rsidP="004D1AAC">
      <w:pPr>
        <w:keepNext/>
        <w:rPr>
          <w:rFonts w:ascii="Times New Roman" w:hAnsi="Times New Roman" w:cs="Times New Roman"/>
        </w:rPr>
      </w:pPr>
      <w:r w:rsidRPr="00E01DDC">
        <w:rPr>
          <w:rFonts w:ascii="Times New Roman" w:hAnsi="Times New Roman" w:cs="Times New Roman"/>
        </w:rPr>
        <w:t xml:space="preserve">Instructions: Briefly describe the measurable improvements your tool delivers, such as increased speed, improved accuracy, risk reduction, or other quantifiable benefits. </w:t>
      </w:r>
      <w:r w:rsidR="004D1AAC">
        <w:rPr>
          <w:rFonts w:ascii="Times New Roman" w:hAnsi="Times New Roman" w:cs="Times New Roman"/>
        </w:rPr>
        <w:t xml:space="preserve">(Max </w:t>
      </w:r>
      <w:r w:rsidR="007B5F67">
        <w:rPr>
          <w:rFonts w:ascii="Times New Roman" w:hAnsi="Times New Roman" w:cs="Times New Roman"/>
        </w:rPr>
        <w:t>2000 characters</w:t>
      </w:r>
      <w:proofErr w:type="gramStart"/>
      <w:r w:rsidR="004D1AAC">
        <w:rPr>
          <w:rFonts w:ascii="Times New Roman" w:hAnsi="Times New Roman" w:cs="Times New Roman"/>
        </w:rPr>
        <w:t>):_</w:t>
      </w:r>
      <w:proofErr w:type="gramEnd"/>
      <w:r w:rsidR="004D1AAC">
        <w:rPr>
          <w:rFonts w:ascii="Times New Roman" w:hAnsi="Times New Roman" w:cs="Times New Roman"/>
        </w:rPr>
        <w:t>____</w:t>
      </w:r>
      <w:r w:rsidRPr="00E218E2">
        <w:rPr>
          <w:rFonts w:ascii="Times New Roman" w:hAnsi="Times New Roman" w:cs="Times New Roman"/>
        </w:rPr>
        <w:t xml:space="preserve"> </w:t>
      </w:r>
    </w:p>
    <w:p w14:paraId="6DDEE4DF" w14:textId="77777777" w:rsidR="004D1AAC" w:rsidRPr="00E218E2" w:rsidRDefault="004D1AAC" w:rsidP="0085583B">
      <w:pPr>
        <w:rPr>
          <w:rFonts w:ascii="Times New Roman" w:hAnsi="Times New Roman" w:cs="Times New Roman"/>
        </w:rPr>
      </w:pPr>
    </w:p>
    <w:p w14:paraId="583C5A31" w14:textId="77777777" w:rsidR="0085583B" w:rsidRPr="002F6EE7" w:rsidRDefault="0085583B" w:rsidP="00117723">
      <w:pPr>
        <w:pStyle w:val="ListParagraph"/>
        <w:keepNext/>
        <w:numPr>
          <w:ilvl w:val="0"/>
          <w:numId w:val="16"/>
        </w:numPr>
        <w:rPr>
          <w:rFonts w:ascii="Times New Roman" w:hAnsi="Times New Roman" w:cs="Times New Roman"/>
          <w:i/>
          <w:iCs/>
        </w:rPr>
      </w:pPr>
      <w:r w:rsidRPr="002F6EE7">
        <w:rPr>
          <w:rFonts w:ascii="Times New Roman" w:hAnsi="Times New Roman" w:cs="Times New Roman"/>
          <w:i/>
          <w:iCs/>
        </w:rPr>
        <w:t>Relevant Example/Case Study</w:t>
      </w:r>
    </w:p>
    <w:p w14:paraId="1E5CE271" w14:textId="34F84795" w:rsidR="0085583B" w:rsidRDefault="0085583B" w:rsidP="00117723">
      <w:pPr>
        <w:keepNext/>
        <w:rPr>
          <w:rFonts w:ascii="Times New Roman" w:hAnsi="Times New Roman" w:cs="Times New Roman"/>
        </w:rPr>
      </w:pPr>
      <w:r w:rsidRPr="00E01DDC">
        <w:rPr>
          <w:rFonts w:ascii="Times New Roman" w:hAnsi="Times New Roman" w:cs="Times New Roman"/>
        </w:rPr>
        <w:t xml:space="preserve">Instructions: Provide </w:t>
      </w:r>
      <w:r w:rsidR="004834ED" w:rsidRPr="00E01DDC">
        <w:rPr>
          <w:rFonts w:ascii="Times New Roman" w:hAnsi="Times New Roman" w:cs="Times New Roman"/>
        </w:rPr>
        <w:t>a summary</w:t>
      </w:r>
      <w:r w:rsidRPr="00E01DDC">
        <w:rPr>
          <w:rFonts w:ascii="Times New Roman" w:hAnsi="Times New Roman" w:cs="Times New Roman"/>
        </w:rPr>
        <w:t xml:space="preserve"> of a relevant example or case study demonstrating your tool’s effectiveness.</w:t>
      </w:r>
      <w:r w:rsidRPr="00E218E2">
        <w:rPr>
          <w:rFonts w:ascii="Times New Roman" w:hAnsi="Times New Roman" w:cs="Times New Roman"/>
        </w:rPr>
        <w:t xml:space="preserve"> </w:t>
      </w:r>
      <w:r w:rsidRPr="00F23A4F">
        <w:rPr>
          <w:rFonts w:ascii="Times New Roman" w:hAnsi="Times New Roman" w:cs="Times New Roman"/>
          <w:u w:val="single"/>
        </w:rPr>
        <w:t>You may also attach a supporting document if available.</w:t>
      </w:r>
      <w:r w:rsidRPr="00E01DDC">
        <w:rPr>
          <w:rFonts w:ascii="Times New Roman" w:hAnsi="Times New Roman" w:cs="Times New Roman"/>
        </w:rPr>
        <w:t xml:space="preserve"> </w:t>
      </w:r>
      <w:r w:rsidR="00117723">
        <w:rPr>
          <w:rFonts w:ascii="Times New Roman" w:hAnsi="Times New Roman" w:cs="Times New Roman"/>
        </w:rPr>
        <w:t xml:space="preserve">(Max </w:t>
      </w:r>
      <w:r w:rsidR="007B5F67">
        <w:rPr>
          <w:rFonts w:ascii="Times New Roman" w:hAnsi="Times New Roman" w:cs="Times New Roman"/>
        </w:rPr>
        <w:t>2000 characters</w:t>
      </w:r>
      <w:proofErr w:type="gramStart"/>
      <w:r w:rsidR="00117723">
        <w:rPr>
          <w:rFonts w:ascii="Times New Roman" w:hAnsi="Times New Roman" w:cs="Times New Roman"/>
        </w:rPr>
        <w:t>):_</w:t>
      </w:r>
      <w:proofErr w:type="gramEnd"/>
      <w:r w:rsidR="00117723">
        <w:rPr>
          <w:rFonts w:ascii="Times New Roman" w:hAnsi="Times New Roman" w:cs="Times New Roman"/>
        </w:rPr>
        <w:t>____</w:t>
      </w:r>
    </w:p>
    <w:p w14:paraId="61B9175D" w14:textId="77777777" w:rsidR="00117723" w:rsidRPr="00E218E2" w:rsidRDefault="00117723" w:rsidP="0085583B">
      <w:pPr>
        <w:rPr>
          <w:rFonts w:ascii="Times New Roman" w:hAnsi="Times New Roman" w:cs="Times New Roman"/>
        </w:rPr>
      </w:pPr>
    </w:p>
    <w:p w14:paraId="6C67DE51" w14:textId="77777777" w:rsidR="0085583B" w:rsidRPr="002F6EE7" w:rsidRDefault="0085583B" w:rsidP="00117723">
      <w:pPr>
        <w:pStyle w:val="ListParagraph"/>
        <w:keepNext/>
        <w:numPr>
          <w:ilvl w:val="0"/>
          <w:numId w:val="16"/>
        </w:numPr>
        <w:rPr>
          <w:rFonts w:ascii="Times New Roman" w:hAnsi="Times New Roman" w:cs="Times New Roman"/>
          <w:i/>
          <w:iCs/>
        </w:rPr>
      </w:pPr>
      <w:r w:rsidRPr="002F6EE7">
        <w:rPr>
          <w:rFonts w:ascii="Times New Roman" w:hAnsi="Times New Roman" w:cs="Times New Roman"/>
          <w:i/>
          <w:iCs/>
        </w:rPr>
        <w:t>Data Rights Limitations/Vendor Lock Prevention</w:t>
      </w:r>
    </w:p>
    <w:p w14:paraId="67C8BE63" w14:textId="33DEFCDE" w:rsidR="0085583B" w:rsidRPr="00E218E2" w:rsidRDefault="0085583B" w:rsidP="00117723">
      <w:pPr>
        <w:keepNext/>
        <w:rPr>
          <w:rFonts w:ascii="Times New Roman" w:hAnsi="Times New Roman" w:cs="Times New Roman"/>
        </w:rPr>
      </w:pPr>
      <w:r w:rsidRPr="00B043FD">
        <w:rPr>
          <w:rFonts w:ascii="Times New Roman" w:hAnsi="Times New Roman" w:cs="Times New Roman"/>
        </w:rPr>
        <w:t>Instructions: Briefly describe how your solution prevents vendor lock-in and any limitations on data rights associated with your tool.</w:t>
      </w:r>
      <w:r w:rsidR="00117723">
        <w:rPr>
          <w:rFonts w:ascii="Times New Roman" w:hAnsi="Times New Roman" w:cs="Times New Roman"/>
        </w:rPr>
        <w:t xml:space="preserve"> (Max </w:t>
      </w:r>
      <w:r w:rsidR="007B5F67">
        <w:rPr>
          <w:rFonts w:ascii="Times New Roman" w:hAnsi="Times New Roman" w:cs="Times New Roman"/>
        </w:rPr>
        <w:t>2000 characters</w:t>
      </w:r>
      <w:proofErr w:type="gramStart"/>
      <w:r w:rsidR="00117723">
        <w:rPr>
          <w:rFonts w:ascii="Times New Roman" w:hAnsi="Times New Roman" w:cs="Times New Roman"/>
        </w:rPr>
        <w:t>):_</w:t>
      </w:r>
      <w:proofErr w:type="gramEnd"/>
      <w:r w:rsidR="00117723">
        <w:rPr>
          <w:rFonts w:ascii="Times New Roman" w:hAnsi="Times New Roman" w:cs="Times New Roman"/>
        </w:rPr>
        <w:t>____</w:t>
      </w:r>
      <w:r>
        <w:rPr>
          <w:rFonts w:ascii="Times New Roman" w:hAnsi="Times New Roman" w:cs="Times New Roman"/>
        </w:rPr>
        <w:t xml:space="preserve"> </w:t>
      </w:r>
    </w:p>
    <w:p w14:paraId="1B3CCAA3" w14:textId="77777777" w:rsidR="00726B8E" w:rsidRDefault="00726B8E" w:rsidP="00117723">
      <w:pPr>
        <w:keepNext/>
        <w:rPr>
          <w:rFonts w:ascii="Times New Roman" w:hAnsi="Times New Roman" w:cs="Times New Roman"/>
        </w:rPr>
      </w:pPr>
    </w:p>
    <w:p w14:paraId="1BAC3CD3" w14:textId="77777777" w:rsidR="00117723" w:rsidRDefault="00117723" w:rsidP="00117723">
      <w:pPr>
        <w:keepNext/>
        <w:rPr>
          <w:rFonts w:ascii="Times New Roman" w:hAnsi="Times New Roman" w:cs="Times New Roman"/>
        </w:rPr>
      </w:pPr>
    </w:p>
    <w:p w14:paraId="358E01C6" w14:textId="77777777" w:rsidR="00117723" w:rsidRDefault="00117723" w:rsidP="00117723">
      <w:pPr>
        <w:keepNext/>
        <w:rPr>
          <w:rFonts w:ascii="Times New Roman" w:hAnsi="Times New Roman" w:cs="Times New Roman"/>
        </w:rPr>
      </w:pPr>
    </w:p>
    <w:p w14:paraId="6857B69C" w14:textId="77777777" w:rsidR="00117723" w:rsidRDefault="00117723" w:rsidP="00117723">
      <w:pPr>
        <w:keepNext/>
        <w:rPr>
          <w:rFonts w:ascii="Times New Roman" w:hAnsi="Times New Roman" w:cs="Times New Roman"/>
        </w:rPr>
      </w:pPr>
    </w:p>
    <w:p w14:paraId="561206D9" w14:textId="77777777" w:rsidR="00117723" w:rsidRPr="00E218E2" w:rsidRDefault="00117723" w:rsidP="00982E1A">
      <w:pPr>
        <w:rPr>
          <w:rFonts w:ascii="Times New Roman" w:hAnsi="Times New Roman" w:cs="Times New Roman"/>
        </w:rPr>
      </w:pPr>
    </w:p>
    <w:p w14:paraId="06368D8F" w14:textId="0F946C39" w:rsidR="00982E1A" w:rsidRPr="00C27DC4" w:rsidRDefault="00C27DC4" w:rsidP="00117723">
      <w:pPr>
        <w:pageBreakBefore/>
        <w:rPr>
          <w:rFonts w:ascii="Times New Roman" w:hAnsi="Times New Roman" w:cs="Times New Roman"/>
          <w:b/>
          <w:bCs/>
        </w:rPr>
      </w:pPr>
      <w:r w:rsidRPr="003A21F9">
        <w:rPr>
          <w:rFonts w:ascii="Times New Roman" w:hAnsi="Times New Roman" w:cs="Times New Roman"/>
          <w:b/>
          <w:bCs/>
        </w:rPr>
        <w:lastRenderedPageBreak/>
        <w:t xml:space="preserve">Section 3: </w:t>
      </w:r>
      <w:r w:rsidR="00F46E2C">
        <w:rPr>
          <w:rFonts w:ascii="Times New Roman" w:hAnsi="Times New Roman" w:cs="Times New Roman"/>
          <w:b/>
          <w:bCs/>
        </w:rPr>
        <w:t>Pricing</w:t>
      </w:r>
      <w:r w:rsidR="00564BCC">
        <w:rPr>
          <w:rFonts w:ascii="Times New Roman" w:hAnsi="Times New Roman" w:cs="Times New Roman"/>
          <w:b/>
          <w:bCs/>
        </w:rPr>
        <w:t xml:space="preserve"> </w:t>
      </w:r>
    </w:p>
    <w:p w14:paraId="75E15F38" w14:textId="77777777" w:rsidR="00023ECD" w:rsidRDefault="007849CD" w:rsidP="00982E1A">
      <w:pPr>
        <w:rPr>
          <w:rFonts w:ascii="Times New Roman" w:hAnsi="Times New Roman" w:cs="Times New Roman"/>
        </w:rPr>
      </w:pPr>
      <w:r w:rsidRPr="00F23A4F">
        <w:rPr>
          <w:rFonts w:ascii="Times New Roman" w:hAnsi="Times New Roman" w:cs="Times New Roman"/>
        </w:rPr>
        <w:t>Instructions:</w:t>
      </w:r>
      <w:r w:rsidR="00F46E2C" w:rsidRPr="00F46E2C">
        <w:t xml:space="preserve"> </w:t>
      </w:r>
      <w:r w:rsidR="00F46E2C">
        <w:rPr>
          <w:rFonts w:ascii="Times New Roman" w:hAnsi="Times New Roman" w:cs="Times New Roman"/>
        </w:rPr>
        <w:t>p</w:t>
      </w:r>
      <w:r w:rsidR="00F46E2C" w:rsidRPr="00F46E2C">
        <w:rPr>
          <w:rFonts w:ascii="Times New Roman" w:hAnsi="Times New Roman" w:cs="Times New Roman"/>
        </w:rPr>
        <w:t>lease provide a summary of your pricing approach, a rough order of magnitude cost estimate for your overall solution, and the format of your cost model. Attach a sample cost model document if available.</w:t>
      </w:r>
    </w:p>
    <w:p w14:paraId="620ED0FE" w14:textId="77777777" w:rsidR="0073197C" w:rsidRPr="0073197C" w:rsidRDefault="0073197C" w:rsidP="0073197C">
      <w:pPr>
        <w:rPr>
          <w:rFonts w:ascii="Times New Roman" w:hAnsi="Times New Roman" w:cs="Times New Roman"/>
        </w:rPr>
      </w:pPr>
      <w:r w:rsidRPr="0073197C">
        <w:rPr>
          <w:rFonts w:ascii="Times New Roman" w:hAnsi="Times New Roman" w:cs="Times New Roman"/>
        </w:rPr>
        <w:t>a. </w:t>
      </w:r>
      <w:r w:rsidRPr="00E218E2">
        <w:rPr>
          <w:rFonts w:ascii="Times New Roman" w:hAnsi="Times New Roman" w:cs="Times New Roman"/>
        </w:rPr>
        <w:t>Pricing Approach</w:t>
      </w:r>
      <w:r w:rsidRPr="0073197C">
        <w:rPr>
          <w:rFonts w:ascii="Times New Roman" w:hAnsi="Times New Roman" w:cs="Times New Roman"/>
        </w:rPr>
        <w:t> (Select all that apply)</w:t>
      </w:r>
    </w:p>
    <w:p w14:paraId="6D747E9B" w14:textId="150B461F" w:rsidR="0073197C" w:rsidRPr="007F6302" w:rsidRDefault="006B50A1" w:rsidP="007F6302">
      <w:pPr>
        <w:rPr>
          <w:rFonts w:ascii="Times New Roman" w:hAnsi="Times New Roman" w:cs="Times New Roman"/>
        </w:rPr>
      </w:pPr>
      <w:sdt>
        <w:sdtPr>
          <w:rPr>
            <w:rFonts w:ascii="Times New Roman" w:hAnsi="Times New Roman" w:cs="Times New Roman"/>
          </w:rPr>
          <w:id w:val="-270633773"/>
          <w14:checkbox>
            <w14:checked w14:val="0"/>
            <w14:checkedState w14:val="2612" w14:font="MS Gothic"/>
            <w14:uncheckedState w14:val="2610" w14:font="MS Gothic"/>
          </w14:checkbox>
        </w:sdtPr>
        <w:sdtEndPr/>
        <w:sdtContent>
          <w:r w:rsidR="007F6302">
            <w:rPr>
              <w:rFonts w:ascii="MS Gothic" w:eastAsia="MS Gothic" w:hAnsi="MS Gothic" w:cs="Times New Roman" w:hint="eastAsia"/>
            </w:rPr>
            <w:t>☐</w:t>
          </w:r>
        </w:sdtContent>
      </w:sdt>
      <w:r w:rsidR="0073197C" w:rsidRPr="007F6302">
        <w:rPr>
          <w:rFonts w:ascii="Times New Roman" w:hAnsi="Times New Roman" w:cs="Times New Roman"/>
        </w:rPr>
        <w:t> Enterprise License</w:t>
      </w:r>
    </w:p>
    <w:p w14:paraId="2929F473" w14:textId="05E6D7EF" w:rsidR="0073197C" w:rsidRPr="007F6302" w:rsidRDefault="006B50A1" w:rsidP="007F6302">
      <w:pPr>
        <w:rPr>
          <w:rFonts w:ascii="Times New Roman" w:hAnsi="Times New Roman" w:cs="Times New Roman"/>
        </w:rPr>
      </w:pPr>
      <w:sdt>
        <w:sdtPr>
          <w:rPr>
            <w:rFonts w:ascii="Times New Roman" w:hAnsi="Times New Roman" w:cs="Times New Roman"/>
          </w:rPr>
          <w:id w:val="-2103334381"/>
          <w14:checkbox>
            <w14:checked w14:val="0"/>
            <w14:checkedState w14:val="2612" w14:font="MS Gothic"/>
            <w14:uncheckedState w14:val="2610" w14:font="MS Gothic"/>
          </w14:checkbox>
        </w:sdtPr>
        <w:sdtEndPr/>
        <w:sdtContent>
          <w:r w:rsidR="007F6302">
            <w:rPr>
              <w:rFonts w:ascii="MS Gothic" w:eastAsia="MS Gothic" w:hAnsi="MS Gothic" w:cs="Times New Roman" w:hint="eastAsia"/>
            </w:rPr>
            <w:t>☐</w:t>
          </w:r>
        </w:sdtContent>
      </w:sdt>
      <w:r w:rsidR="0073197C" w:rsidRPr="007F6302">
        <w:rPr>
          <w:rFonts w:ascii="Times New Roman" w:hAnsi="Times New Roman" w:cs="Times New Roman"/>
        </w:rPr>
        <w:t> Per User License</w:t>
      </w:r>
    </w:p>
    <w:p w14:paraId="4993A83C" w14:textId="6A24E87F" w:rsidR="0073197C" w:rsidRPr="007F6302" w:rsidRDefault="006B50A1" w:rsidP="007F6302">
      <w:pPr>
        <w:rPr>
          <w:rFonts w:ascii="Times New Roman" w:hAnsi="Times New Roman" w:cs="Times New Roman"/>
        </w:rPr>
      </w:pPr>
      <w:sdt>
        <w:sdtPr>
          <w:rPr>
            <w:rFonts w:ascii="Times New Roman" w:hAnsi="Times New Roman" w:cs="Times New Roman"/>
          </w:rPr>
          <w:id w:val="582800106"/>
          <w14:checkbox>
            <w14:checked w14:val="0"/>
            <w14:checkedState w14:val="2612" w14:font="MS Gothic"/>
            <w14:uncheckedState w14:val="2610" w14:font="MS Gothic"/>
          </w14:checkbox>
        </w:sdtPr>
        <w:sdtEndPr/>
        <w:sdtContent>
          <w:r w:rsidR="007F6302">
            <w:rPr>
              <w:rFonts w:ascii="MS Gothic" w:eastAsia="MS Gothic" w:hAnsi="MS Gothic" w:cs="Times New Roman" w:hint="eastAsia"/>
            </w:rPr>
            <w:t>☐</w:t>
          </w:r>
        </w:sdtContent>
      </w:sdt>
      <w:r w:rsidR="0073197C" w:rsidRPr="007F6302">
        <w:rPr>
          <w:rFonts w:ascii="Times New Roman" w:hAnsi="Times New Roman" w:cs="Times New Roman"/>
        </w:rPr>
        <w:t> Per Transaction/Usage</w:t>
      </w:r>
    </w:p>
    <w:p w14:paraId="40A9D213" w14:textId="59F5CFC0" w:rsidR="0073197C" w:rsidRPr="007F6302" w:rsidRDefault="006B50A1" w:rsidP="007F6302">
      <w:pPr>
        <w:rPr>
          <w:rFonts w:ascii="Times New Roman" w:hAnsi="Times New Roman" w:cs="Times New Roman"/>
        </w:rPr>
      </w:pPr>
      <w:sdt>
        <w:sdtPr>
          <w:rPr>
            <w:rFonts w:ascii="Times New Roman" w:hAnsi="Times New Roman" w:cs="Times New Roman"/>
          </w:rPr>
          <w:id w:val="1817683683"/>
          <w14:checkbox>
            <w14:checked w14:val="0"/>
            <w14:checkedState w14:val="2612" w14:font="MS Gothic"/>
            <w14:uncheckedState w14:val="2610" w14:font="MS Gothic"/>
          </w14:checkbox>
        </w:sdtPr>
        <w:sdtEndPr/>
        <w:sdtContent>
          <w:r w:rsidR="007F6302">
            <w:rPr>
              <w:rFonts w:ascii="MS Gothic" w:eastAsia="MS Gothic" w:hAnsi="MS Gothic" w:cs="Times New Roman" w:hint="eastAsia"/>
            </w:rPr>
            <w:t>☐</w:t>
          </w:r>
        </w:sdtContent>
      </w:sdt>
      <w:r w:rsidR="0073197C" w:rsidRPr="007F6302">
        <w:rPr>
          <w:rFonts w:ascii="Times New Roman" w:hAnsi="Times New Roman" w:cs="Times New Roman"/>
        </w:rPr>
        <w:t> Subscription</w:t>
      </w:r>
    </w:p>
    <w:p w14:paraId="4DECF94B" w14:textId="169ED790" w:rsidR="0073197C" w:rsidRPr="007F6302" w:rsidRDefault="006B50A1" w:rsidP="007F6302">
      <w:pPr>
        <w:rPr>
          <w:rFonts w:ascii="Times New Roman" w:hAnsi="Times New Roman" w:cs="Times New Roman"/>
        </w:rPr>
      </w:pPr>
      <w:sdt>
        <w:sdtPr>
          <w:rPr>
            <w:rFonts w:ascii="Times New Roman" w:hAnsi="Times New Roman" w:cs="Times New Roman"/>
          </w:rPr>
          <w:id w:val="237068528"/>
          <w14:checkbox>
            <w14:checked w14:val="0"/>
            <w14:checkedState w14:val="2612" w14:font="MS Gothic"/>
            <w14:uncheckedState w14:val="2610" w14:font="MS Gothic"/>
          </w14:checkbox>
        </w:sdtPr>
        <w:sdtEndPr/>
        <w:sdtContent>
          <w:r w:rsidR="007F6302">
            <w:rPr>
              <w:rFonts w:ascii="MS Gothic" w:eastAsia="MS Gothic" w:hAnsi="MS Gothic" w:cs="Times New Roman" w:hint="eastAsia"/>
            </w:rPr>
            <w:t>☐</w:t>
          </w:r>
        </w:sdtContent>
      </w:sdt>
      <w:r w:rsidR="0073197C" w:rsidRPr="007F6302">
        <w:rPr>
          <w:rFonts w:ascii="Times New Roman" w:hAnsi="Times New Roman" w:cs="Times New Roman"/>
        </w:rPr>
        <w:t> Other: ________________</w:t>
      </w:r>
    </w:p>
    <w:p w14:paraId="17249CA6" w14:textId="1C4F5057" w:rsidR="0073197C" w:rsidRPr="0073197C" w:rsidRDefault="0073197C" w:rsidP="0073197C">
      <w:pPr>
        <w:rPr>
          <w:rFonts w:ascii="Times New Roman" w:hAnsi="Times New Roman" w:cs="Times New Roman"/>
        </w:rPr>
      </w:pPr>
      <w:r w:rsidRPr="0073197C">
        <w:rPr>
          <w:rFonts w:ascii="Times New Roman" w:hAnsi="Times New Roman" w:cs="Times New Roman"/>
        </w:rPr>
        <w:t>b. </w:t>
      </w:r>
      <w:r w:rsidRPr="00E218E2">
        <w:rPr>
          <w:rFonts w:ascii="Times New Roman" w:hAnsi="Times New Roman" w:cs="Times New Roman"/>
        </w:rPr>
        <w:t>Rough Order of Magnitude (ROM) Cost Estimate</w:t>
      </w:r>
      <w:r w:rsidRPr="0073197C">
        <w:rPr>
          <w:rFonts w:ascii="Times New Roman" w:hAnsi="Times New Roman" w:cs="Times New Roman"/>
        </w:rPr>
        <w:br/>
        <w:t>(Provide a summary of estimated costs for deployment and sustainment. Include assumptions or variables that may affect cost.</w:t>
      </w:r>
      <w:proofErr w:type="gramStart"/>
      <w:r w:rsidRPr="0073197C">
        <w:rPr>
          <w:rFonts w:ascii="Times New Roman" w:hAnsi="Times New Roman" w:cs="Times New Roman"/>
        </w:rPr>
        <w:t>)</w:t>
      </w:r>
      <w:r w:rsidR="00E62301">
        <w:rPr>
          <w:rFonts w:ascii="Times New Roman" w:hAnsi="Times New Roman" w:cs="Times New Roman"/>
        </w:rPr>
        <w:t>: _</w:t>
      </w:r>
      <w:proofErr w:type="gramEnd"/>
      <w:r w:rsidR="00E62301">
        <w:rPr>
          <w:rFonts w:ascii="Times New Roman" w:hAnsi="Times New Roman" w:cs="Times New Roman"/>
        </w:rPr>
        <w:t>____</w:t>
      </w:r>
    </w:p>
    <w:p w14:paraId="729A3D15" w14:textId="66C07093" w:rsidR="0073197C" w:rsidRPr="0073197C" w:rsidRDefault="0073197C" w:rsidP="007F6302">
      <w:pPr>
        <w:rPr>
          <w:rFonts w:ascii="Times New Roman" w:hAnsi="Times New Roman" w:cs="Times New Roman"/>
        </w:rPr>
      </w:pPr>
    </w:p>
    <w:p w14:paraId="222631FC" w14:textId="77777777" w:rsidR="0073197C" w:rsidRPr="0073197C" w:rsidRDefault="0073197C" w:rsidP="0073197C">
      <w:pPr>
        <w:rPr>
          <w:rFonts w:ascii="Times New Roman" w:hAnsi="Times New Roman" w:cs="Times New Roman"/>
        </w:rPr>
      </w:pPr>
      <w:r w:rsidRPr="0073197C">
        <w:rPr>
          <w:rFonts w:ascii="Times New Roman" w:hAnsi="Times New Roman" w:cs="Times New Roman"/>
        </w:rPr>
        <w:t>c. </w:t>
      </w:r>
      <w:r w:rsidRPr="00E218E2">
        <w:rPr>
          <w:rFonts w:ascii="Times New Roman" w:hAnsi="Times New Roman" w:cs="Times New Roman"/>
        </w:rPr>
        <w:t>Cost Model Format</w:t>
      </w:r>
      <w:r w:rsidRPr="0073197C">
        <w:rPr>
          <w:rFonts w:ascii="Times New Roman" w:hAnsi="Times New Roman" w:cs="Times New Roman"/>
        </w:rPr>
        <w:t> (Select all that apply)</w:t>
      </w:r>
    </w:p>
    <w:p w14:paraId="2E5864FE" w14:textId="6DB98300" w:rsidR="0073197C" w:rsidRPr="00E62301" w:rsidRDefault="006B50A1" w:rsidP="00E62301">
      <w:pPr>
        <w:rPr>
          <w:rFonts w:ascii="Times New Roman" w:hAnsi="Times New Roman" w:cs="Times New Roman"/>
        </w:rPr>
      </w:pPr>
      <w:sdt>
        <w:sdtPr>
          <w:rPr>
            <w:rFonts w:ascii="Times New Roman" w:hAnsi="Times New Roman" w:cs="Times New Roman"/>
          </w:rPr>
          <w:id w:val="798724751"/>
          <w14:checkbox>
            <w14:checked w14:val="0"/>
            <w14:checkedState w14:val="2612" w14:font="MS Gothic"/>
            <w14:uncheckedState w14:val="2610" w14:font="MS Gothic"/>
          </w14:checkbox>
        </w:sdtPr>
        <w:sdtEndPr/>
        <w:sdtContent>
          <w:r w:rsidR="00E62301">
            <w:rPr>
              <w:rFonts w:ascii="MS Gothic" w:eastAsia="MS Gothic" w:hAnsi="MS Gothic" w:cs="Times New Roman" w:hint="eastAsia"/>
            </w:rPr>
            <w:t>☐</w:t>
          </w:r>
        </w:sdtContent>
      </w:sdt>
      <w:r w:rsidR="0073197C" w:rsidRPr="00E62301">
        <w:rPr>
          <w:rFonts w:ascii="Times New Roman" w:hAnsi="Times New Roman" w:cs="Times New Roman"/>
        </w:rPr>
        <w:t> Excel</w:t>
      </w:r>
    </w:p>
    <w:p w14:paraId="102732F4" w14:textId="38DFD620" w:rsidR="0073197C" w:rsidRPr="00E62301" w:rsidRDefault="006B50A1" w:rsidP="00E62301">
      <w:pPr>
        <w:rPr>
          <w:rFonts w:ascii="Times New Roman" w:hAnsi="Times New Roman" w:cs="Times New Roman"/>
        </w:rPr>
      </w:pPr>
      <w:sdt>
        <w:sdtPr>
          <w:rPr>
            <w:rFonts w:ascii="Times New Roman" w:hAnsi="Times New Roman" w:cs="Times New Roman"/>
          </w:rPr>
          <w:id w:val="-489332508"/>
          <w14:checkbox>
            <w14:checked w14:val="0"/>
            <w14:checkedState w14:val="2612" w14:font="MS Gothic"/>
            <w14:uncheckedState w14:val="2610" w14:font="MS Gothic"/>
          </w14:checkbox>
        </w:sdtPr>
        <w:sdtEndPr/>
        <w:sdtContent>
          <w:r w:rsidR="00E62301">
            <w:rPr>
              <w:rFonts w:ascii="MS Gothic" w:eastAsia="MS Gothic" w:hAnsi="MS Gothic" w:cs="Times New Roman" w:hint="eastAsia"/>
            </w:rPr>
            <w:t>☐</w:t>
          </w:r>
        </w:sdtContent>
      </w:sdt>
      <w:r w:rsidR="0073197C" w:rsidRPr="00E62301">
        <w:rPr>
          <w:rFonts w:ascii="Times New Roman" w:hAnsi="Times New Roman" w:cs="Times New Roman"/>
        </w:rPr>
        <w:t> PDF</w:t>
      </w:r>
    </w:p>
    <w:p w14:paraId="4ADA637A" w14:textId="6A4FD47A" w:rsidR="0073197C" w:rsidRPr="00E62301" w:rsidRDefault="006B50A1" w:rsidP="00E62301">
      <w:pPr>
        <w:rPr>
          <w:rFonts w:ascii="Times New Roman" w:hAnsi="Times New Roman" w:cs="Times New Roman"/>
        </w:rPr>
      </w:pPr>
      <w:sdt>
        <w:sdtPr>
          <w:rPr>
            <w:rFonts w:ascii="Times New Roman" w:hAnsi="Times New Roman" w:cs="Times New Roman"/>
          </w:rPr>
          <w:id w:val="-1261602203"/>
          <w14:checkbox>
            <w14:checked w14:val="0"/>
            <w14:checkedState w14:val="2612" w14:font="MS Gothic"/>
            <w14:uncheckedState w14:val="2610" w14:font="MS Gothic"/>
          </w14:checkbox>
        </w:sdtPr>
        <w:sdtEndPr/>
        <w:sdtContent>
          <w:r w:rsidR="00E62301">
            <w:rPr>
              <w:rFonts w:ascii="MS Gothic" w:eastAsia="MS Gothic" w:hAnsi="MS Gothic" w:cs="Times New Roman" w:hint="eastAsia"/>
            </w:rPr>
            <w:t>☐</w:t>
          </w:r>
        </w:sdtContent>
      </w:sdt>
      <w:r w:rsidR="0073197C" w:rsidRPr="00E62301">
        <w:rPr>
          <w:rFonts w:ascii="Times New Roman" w:hAnsi="Times New Roman" w:cs="Times New Roman"/>
        </w:rPr>
        <w:t> Proprietary Tool</w:t>
      </w:r>
    </w:p>
    <w:p w14:paraId="372718EF" w14:textId="24197C19" w:rsidR="0073197C" w:rsidRPr="00E62301" w:rsidRDefault="006B50A1" w:rsidP="00E62301">
      <w:pPr>
        <w:rPr>
          <w:rFonts w:ascii="Times New Roman" w:hAnsi="Times New Roman" w:cs="Times New Roman"/>
        </w:rPr>
      </w:pPr>
      <w:sdt>
        <w:sdtPr>
          <w:rPr>
            <w:rFonts w:ascii="Times New Roman" w:hAnsi="Times New Roman" w:cs="Times New Roman"/>
          </w:rPr>
          <w:id w:val="93918186"/>
          <w14:checkbox>
            <w14:checked w14:val="0"/>
            <w14:checkedState w14:val="2612" w14:font="MS Gothic"/>
            <w14:uncheckedState w14:val="2610" w14:font="MS Gothic"/>
          </w14:checkbox>
        </w:sdtPr>
        <w:sdtEndPr/>
        <w:sdtContent>
          <w:r w:rsidR="00E62301">
            <w:rPr>
              <w:rFonts w:ascii="MS Gothic" w:eastAsia="MS Gothic" w:hAnsi="MS Gothic" w:cs="Times New Roman" w:hint="eastAsia"/>
            </w:rPr>
            <w:t>☐</w:t>
          </w:r>
        </w:sdtContent>
      </w:sdt>
      <w:r w:rsidR="0073197C" w:rsidRPr="00E62301">
        <w:rPr>
          <w:rFonts w:ascii="Times New Roman" w:hAnsi="Times New Roman" w:cs="Times New Roman"/>
        </w:rPr>
        <w:t> Other: ________________</w:t>
      </w:r>
    </w:p>
    <w:p w14:paraId="71F46BF4" w14:textId="77777777" w:rsidR="0073197C" w:rsidRPr="0073197C" w:rsidRDefault="0073197C" w:rsidP="0073197C">
      <w:pPr>
        <w:rPr>
          <w:rFonts w:ascii="Times New Roman" w:hAnsi="Times New Roman" w:cs="Times New Roman"/>
        </w:rPr>
      </w:pPr>
      <w:r w:rsidRPr="00055EA8">
        <w:rPr>
          <w:rFonts w:ascii="Times New Roman" w:hAnsi="Times New Roman" w:cs="Times New Roman"/>
        </w:rPr>
        <w:t>d. Attach Cost Model Document</w:t>
      </w:r>
      <w:r w:rsidRPr="00055EA8">
        <w:rPr>
          <w:rFonts w:ascii="Times New Roman" w:hAnsi="Times New Roman" w:cs="Times New Roman"/>
        </w:rPr>
        <w:br/>
        <w:t>(Optional: Upload supporting cost</w:t>
      </w:r>
      <w:r w:rsidRPr="0073197C">
        <w:rPr>
          <w:rFonts w:ascii="Times New Roman" w:hAnsi="Times New Roman" w:cs="Times New Roman"/>
        </w:rPr>
        <w:t xml:space="preserve"> model file)</w:t>
      </w:r>
    </w:p>
    <w:p w14:paraId="48DE5565" w14:textId="6EF8225F" w:rsidR="00F46E2C" w:rsidRPr="00D23F6B" w:rsidRDefault="00D23F6B" w:rsidP="00D23F6B">
      <w:pPr>
        <w:rPr>
          <w:rFonts w:ascii="Times New Roman" w:hAnsi="Times New Roman" w:cs="Times New Roman"/>
        </w:rPr>
      </w:pPr>
      <w:r>
        <w:rPr>
          <w:rFonts w:ascii="Times New Roman" w:hAnsi="Times New Roman" w:cs="Times New Roman"/>
        </w:rPr>
        <w:t>File Name: _____</w:t>
      </w:r>
    </w:p>
    <w:p w14:paraId="147ED0F2" w14:textId="77777777" w:rsidR="00F46E2C" w:rsidRDefault="00F46E2C" w:rsidP="00982E1A">
      <w:pPr>
        <w:rPr>
          <w:rFonts w:ascii="Times New Roman" w:hAnsi="Times New Roman" w:cs="Times New Roman"/>
          <w:b/>
          <w:bCs/>
        </w:rPr>
      </w:pPr>
    </w:p>
    <w:p w14:paraId="602291CE" w14:textId="77777777" w:rsidR="00982E1A" w:rsidRPr="003A21F9" w:rsidRDefault="00982E1A" w:rsidP="00D23F6B">
      <w:pPr>
        <w:pageBreakBefore/>
        <w:rPr>
          <w:rFonts w:ascii="Times New Roman" w:hAnsi="Times New Roman" w:cs="Times New Roman"/>
          <w:b/>
          <w:bCs/>
        </w:rPr>
      </w:pPr>
      <w:r w:rsidRPr="003A21F9">
        <w:rPr>
          <w:rFonts w:ascii="Times New Roman" w:hAnsi="Times New Roman" w:cs="Times New Roman"/>
          <w:b/>
          <w:bCs/>
        </w:rPr>
        <w:lastRenderedPageBreak/>
        <w:t xml:space="preserve">Section </w:t>
      </w:r>
      <w:r w:rsidR="00C27DC4">
        <w:rPr>
          <w:rFonts w:ascii="Times New Roman" w:hAnsi="Times New Roman" w:cs="Times New Roman"/>
          <w:b/>
          <w:bCs/>
        </w:rPr>
        <w:t>4</w:t>
      </w:r>
      <w:r w:rsidRPr="003A21F9">
        <w:rPr>
          <w:rFonts w:ascii="Times New Roman" w:hAnsi="Times New Roman" w:cs="Times New Roman"/>
          <w:b/>
          <w:bCs/>
        </w:rPr>
        <w:t>: Additional Comments or Attachments</w:t>
      </w:r>
    </w:p>
    <w:p w14:paraId="29406706" w14:textId="0DCDE75F" w:rsidR="00982E1A" w:rsidRPr="00E218E2" w:rsidRDefault="00982E1A" w:rsidP="00982E1A">
      <w:pPr>
        <w:rPr>
          <w:rFonts w:ascii="Times New Roman" w:hAnsi="Times New Roman" w:cs="Times New Roman"/>
        </w:rPr>
      </w:pPr>
      <w:r w:rsidRPr="00E218E2">
        <w:rPr>
          <w:rFonts w:ascii="Times New Roman" w:hAnsi="Times New Roman" w:cs="Times New Roman"/>
        </w:rPr>
        <w:t>Please provide any additional information or upload supporting documents</w:t>
      </w:r>
      <w:r w:rsidR="00D23F6B">
        <w:rPr>
          <w:rFonts w:ascii="Times New Roman" w:hAnsi="Times New Roman" w:cs="Times New Roman"/>
        </w:rPr>
        <w:t xml:space="preserve">. (Max </w:t>
      </w:r>
      <w:r w:rsidR="007B5F67">
        <w:rPr>
          <w:rFonts w:ascii="Times New Roman" w:hAnsi="Times New Roman" w:cs="Times New Roman"/>
        </w:rPr>
        <w:t>2000 characters</w:t>
      </w:r>
      <w:proofErr w:type="gramStart"/>
      <w:r w:rsidR="00D23F6B">
        <w:rPr>
          <w:rFonts w:ascii="Times New Roman" w:hAnsi="Times New Roman" w:cs="Times New Roman"/>
        </w:rPr>
        <w:t>):_</w:t>
      </w:r>
      <w:proofErr w:type="gramEnd"/>
      <w:r w:rsidR="00D23F6B">
        <w:rPr>
          <w:rFonts w:ascii="Times New Roman" w:hAnsi="Times New Roman" w:cs="Times New Roman"/>
        </w:rPr>
        <w:t>____</w:t>
      </w:r>
    </w:p>
    <w:p w14:paraId="26BD2D32" w14:textId="77777777" w:rsidR="00247B66" w:rsidRDefault="00247B66">
      <w:pPr>
        <w:rPr>
          <w:rFonts w:ascii="Times New Roman" w:hAnsi="Times New Roman" w:cs="Times New Roman"/>
        </w:rPr>
      </w:pPr>
      <w:r>
        <w:rPr>
          <w:rFonts w:ascii="Times New Roman" w:hAnsi="Times New Roman" w:cs="Times New Roman"/>
        </w:rPr>
        <w:br w:type="page"/>
      </w:r>
    </w:p>
    <w:p w14:paraId="427B8CBD" w14:textId="77777777" w:rsidR="001D4D29" w:rsidRDefault="00120B20" w:rsidP="00E75913">
      <w:pPr>
        <w:jc w:val="center"/>
        <w:rPr>
          <w:rFonts w:ascii="Times New Roman" w:hAnsi="Times New Roman" w:cs="Times New Roman"/>
        </w:rPr>
      </w:pPr>
      <w:r w:rsidRPr="00DD0AE0">
        <w:rPr>
          <w:rFonts w:ascii="Times New Roman" w:hAnsi="Times New Roman" w:cs="Times New Roman"/>
          <w:b/>
          <w:bCs/>
        </w:rPr>
        <w:lastRenderedPageBreak/>
        <w:t>Appendix</w:t>
      </w:r>
      <w:r w:rsidR="00E75913">
        <w:rPr>
          <w:rFonts w:ascii="Times New Roman" w:hAnsi="Times New Roman" w:cs="Times New Roman"/>
          <w:b/>
          <w:bCs/>
        </w:rPr>
        <w:t xml:space="preserve"> A: </w:t>
      </w:r>
      <w:r w:rsidR="00247B66">
        <w:rPr>
          <w:rFonts w:ascii="Times New Roman" w:hAnsi="Times New Roman" w:cs="Times New Roman"/>
        </w:rPr>
        <w:t>Acronym List</w:t>
      </w:r>
    </w:p>
    <w:p w14:paraId="18D303A2" w14:textId="77777777" w:rsidR="00E75913" w:rsidRPr="00E75913" w:rsidRDefault="00E75913" w:rsidP="00E75913">
      <w:pPr>
        <w:jc w:val="center"/>
        <w:rPr>
          <w:rFonts w:ascii="Times New Roman" w:hAnsi="Times New Roman" w:cs="Times New Roman"/>
          <w:b/>
          <w:bCs/>
        </w:rPr>
      </w:pPr>
    </w:p>
    <w:p w14:paraId="723F1093"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A&amp;AS: Advisory &amp; Assistance Services</w:t>
      </w:r>
    </w:p>
    <w:p w14:paraId="786BD67A"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AAF: Adaptive Acquisition Framework</w:t>
      </w:r>
    </w:p>
    <w:p w14:paraId="5C1008EB"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ADM: Acquisition Decision Memorandum</w:t>
      </w:r>
    </w:p>
    <w:p w14:paraId="6E331049"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AFB: </w:t>
      </w:r>
      <w:r>
        <w:rPr>
          <w:rFonts w:ascii="Times New Roman" w:hAnsi="Times New Roman" w:cs="Times New Roman"/>
        </w:rPr>
        <w:t>Air Force Base</w:t>
      </w:r>
    </w:p>
    <w:p w14:paraId="3804B675"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AFLCMC: Air Force Life Cycle Management Center</w:t>
      </w:r>
    </w:p>
    <w:p w14:paraId="27D87CC0"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AFLCMC/WL: Mobility Aircraft Directorate</w:t>
      </w:r>
    </w:p>
    <w:p w14:paraId="373687D9"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AFMC: Air Force Materiel Command</w:t>
      </w:r>
    </w:p>
    <w:p w14:paraId="42066F37"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AI: Artificial Intelligence</w:t>
      </w:r>
    </w:p>
    <w:p w14:paraId="0BE57397"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API: Application Programming Interface</w:t>
      </w:r>
    </w:p>
    <w:p w14:paraId="7C901CD4"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ATC: Approval </w:t>
      </w:r>
      <w:proofErr w:type="gramStart"/>
      <w:r w:rsidRPr="006D7CF3">
        <w:rPr>
          <w:rFonts w:ascii="Times New Roman" w:hAnsi="Times New Roman" w:cs="Times New Roman"/>
        </w:rPr>
        <w:t>to</w:t>
      </w:r>
      <w:proofErr w:type="gramEnd"/>
      <w:r w:rsidRPr="006D7CF3">
        <w:rPr>
          <w:rFonts w:ascii="Times New Roman" w:hAnsi="Times New Roman" w:cs="Times New Roman"/>
        </w:rPr>
        <w:t xml:space="preserve"> Connect</w:t>
      </w:r>
    </w:p>
    <w:p w14:paraId="3FAEDAF7"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ATO: Authority to Operate</w:t>
      </w:r>
    </w:p>
    <w:p w14:paraId="32130994" w14:textId="77777777" w:rsidR="006D7CF3" w:rsidRPr="006D7CF3" w:rsidRDefault="006D7CF3" w:rsidP="006D7CF3">
      <w:pPr>
        <w:rPr>
          <w:rFonts w:ascii="Times New Roman" w:hAnsi="Times New Roman" w:cs="Times New Roman"/>
        </w:rPr>
      </w:pPr>
      <w:r w:rsidRPr="006416F8">
        <w:rPr>
          <w:rFonts w:ascii="Times New Roman" w:hAnsi="Times New Roman" w:cs="Times New Roman"/>
        </w:rPr>
        <w:t xml:space="preserve">AWS: </w:t>
      </w:r>
      <w:r w:rsidR="006416F8" w:rsidRPr="006416F8">
        <w:rPr>
          <w:rFonts w:ascii="Times New Roman" w:hAnsi="Times New Roman" w:cs="Times New Roman"/>
        </w:rPr>
        <w:t>Amazon Web Service</w:t>
      </w:r>
    </w:p>
    <w:p w14:paraId="1F63300F"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BOM: Bill of Materials</w:t>
      </w:r>
    </w:p>
    <w:p w14:paraId="3B377941" w14:textId="77777777" w:rsidR="006D7CF3" w:rsidRPr="006D7CF3" w:rsidRDefault="006D7CF3" w:rsidP="006D7CF3">
      <w:pPr>
        <w:rPr>
          <w:rFonts w:ascii="Times New Roman" w:hAnsi="Times New Roman" w:cs="Times New Roman"/>
        </w:rPr>
      </w:pPr>
      <w:proofErr w:type="spellStart"/>
      <w:r w:rsidRPr="00747062">
        <w:rPr>
          <w:rFonts w:ascii="Times New Roman" w:hAnsi="Times New Roman" w:cs="Times New Roman"/>
        </w:rPr>
        <w:t>cATO</w:t>
      </w:r>
      <w:proofErr w:type="spellEnd"/>
      <w:r w:rsidRPr="00747062">
        <w:rPr>
          <w:rFonts w:ascii="Times New Roman" w:hAnsi="Times New Roman" w:cs="Times New Roman"/>
        </w:rPr>
        <w:t xml:space="preserve">: </w:t>
      </w:r>
      <w:r w:rsidR="00747062" w:rsidRPr="00747062">
        <w:rPr>
          <w:rFonts w:ascii="Times New Roman" w:hAnsi="Times New Roman" w:cs="Times New Roman"/>
        </w:rPr>
        <w:t>continuous</w:t>
      </w:r>
      <w:r w:rsidR="00747062">
        <w:rPr>
          <w:rFonts w:ascii="Times New Roman" w:hAnsi="Times New Roman" w:cs="Times New Roman"/>
        </w:rPr>
        <w:t xml:space="preserve"> ATO</w:t>
      </w:r>
    </w:p>
    <w:p w14:paraId="5A33893B"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CDRL: Contract Data Requirements List</w:t>
      </w:r>
    </w:p>
    <w:p w14:paraId="06247561"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CI/CD: Continuous Integration/Continuous Delivery</w:t>
      </w:r>
    </w:p>
    <w:p w14:paraId="3FB7AEA7"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CIO: Chief Information Officer</w:t>
      </w:r>
    </w:p>
    <w:p w14:paraId="04B42127"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CNCF: Cloud Native Computing Foundation</w:t>
      </w:r>
    </w:p>
    <w:p w14:paraId="0D68788A"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CMDB: Configuration Management Data Base</w:t>
      </w:r>
    </w:p>
    <w:p w14:paraId="7BE4EF6A"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CNS: Capability Need Statement</w:t>
      </w:r>
    </w:p>
    <w:p w14:paraId="18C1B8EF"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COTS: Commercial Off </w:t>
      </w:r>
      <w:r w:rsidR="001E2F5B" w:rsidRPr="006D7CF3">
        <w:rPr>
          <w:rFonts w:ascii="Times New Roman" w:hAnsi="Times New Roman" w:cs="Times New Roman"/>
        </w:rPr>
        <w:t>the</w:t>
      </w:r>
      <w:r w:rsidRPr="006D7CF3">
        <w:rPr>
          <w:rFonts w:ascii="Times New Roman" w:hAnsi="Times New Roman" w:cs="Times New Roman"/>
        </w:rPr>
        <w:t xml:space="preserve"> Shelf</w:t>
      </w:r>
    </w:p>
    <w:p w14:paraId="5AE07360"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CSP: Cloud Service Provider</w:t>
      </w:r>
    </w:p>
    <w:p w14:paraId="6FB71FCF"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CSV: not defined in this paper</w:t>
      </w:r>
    </w:p>
    <w:p w14:paraId="5F4C44A7"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DAF: </w:t>
      </w:r>
      <w:r w:rsidR="001E2F5B">
        <w:rPr>
          <w:rFonts w:ascii="Times New Roman" w:hAnsi="Times New Roman" w:cs="Times New Roman"/>
        </w:rPr>
        <w:t>Department of the Air Force</w:t>
      </w:r>
    </w:p>
    <w:p w14:paraId="0BF2AFA2"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DAU: </w:t>
      </w:r>
      <w:r w:rsidR="001E2F5B">
        <w:rPr>
          <w:rFonts w:ascii="Times New Roman" w:hAnsi="Times New Roman" w:cs="Times New Roman"/>
        </w:rPr>
        <w:t>Defense Acquisition University</w:t>
      </w:r>
    </w:p>
    <w:p w14:paraId="7848A214"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lastRenderedPageBreak/>
        <w:t xml:space="preserve">DCAR: </w:t>
      </w:r>
      <w:proofErr w:type="spellStart"/>
      <w:r w:rsidRPr="006D7CF3">
        <w:rPr>
          <w:rFonts w:ascii="Times New Roman" w:hAnsi="Times New Roman" w:cs="Times New Roman"/>
        </w:rPr>
        <w:t>Do</w:t>
      </w:r>
      <w:r w:rsidR="003214BF">
        <w:rPr>
          <w:rFonts w:ascii="Times New Roman" w:hAnsi="Times New Roman" w:cs="Times New Roman"/>
        </w:rPr>
        <w:t>W</w:t>
      </w:r>
      <w:proofErr w:type="spellEnd"/>
      <w:r w:rsidRPr="006D7CF3">
        <w:rPr>
          <w:rFonts w:ascii="Times New Roman" w:hAnsi="Times New Roman" w:cs="Times New Roman"/>
        </w:rPr>
        <w:t xml:space="preserve"> Centralized Artifact Repository</w:t>
      </w:r>
    </w:p>
    <w:p w14:paraId="157EDD5E" w14:textId="77777777" w:rsidR="006D7CF3" w:rsidRPr="006D7CF3" w:rsidRDefault="006D7CF3" w:rsidP="006D7CF3">
      <w:pPr>
        <w:rPr>
          <w:rFonts w:ascii="Times New Roman" w:hAnsi="Times New Roman" w:cs="Times New Roman"/>
        </w:rPr>
      </w:pPr>
      <w:proofErr w:type="spellStart"/>
      <w:r w:rsidRPr="006D7CF3">
        <w:rPr>
          <w:rFonts w:ascii="Times New Roman" w:hAnsi="Times New Roman" w:cs="Times New Roman"/>
        </w:rPr>
        <w:t>DevSecOps</w:t>
      </w:r>
      <w:proofErr w:type="spellEnd"/>
      <w:r w:rsidRPr="006D7CF3">
        <w:rPr>
          <w:rFonts w:ascii="Times New Roman" w:hAnsi="Times New Roman" w:cs="Times New Roman"/>
        </w:rPr>
        <w:t>: Development, Security, and Operations</w:t>
      </w:r>
    </w:p>
    <w:p w14:paraId="3EFF1B9E" w14:textId="77777777" w:rsidR="006D7CF3" w:rsidRPr="006D7CF3" w:rsidRDefault="006D7CF3" w:rsidP="006D7CF3">
      <w:pPr>
        <w:rPr>
          <w:rFonts w:ascii="Times New Roman" w:hAnsi="Times New Roman" w:cs="Times New Roman"/>
        </w:rPr>
      </w:pPr>
      <w:r w:rsidRPr="00C02B43">
        <w:rPr>
          <w:rFonts w:ascii="Times New Roman" w:hAnsi="Times New Roman" w:cs="Times New Roman"/>
        </w:rPr>
        <w:t xml:space="preserve">DORA: </w:t>
      </w:r>
      <w:r w:rsidR="00C02B43" w:rsidRPr="00C02B43">
        <w:rPr>
          <w:rFonts w:ascii="Times New Roman" w:hAnsi="Times New Roman" w:cs="Times New Roman"/>
        </w:rPr>
        <w:t>DevOps Research and Assessment</w:t>
      </w:r>
    </w:p>
    <w:p w14:paraId="5BD34647" w14:textId="77777777" w:rsidR="006D7CF3" w:rsidRPr="006D7CF3" w:rsidRDefault="006D7CF3" w:rsidP="006D7CF3">
      <w:pPr>
        <w:rPr>
          <w:rFonts w:ascii="Times New Roman" w:hAnsi="Times New Roman" w:cs="Times New Roman"/>
        </w:rPr>
      </w:pPr>
      <w:proofErr w:type="spellStart"/>
      <w:r w:rsidRPr="006D7CF3">
        <w:rPr>
          <w:rFonts w:ascii="Times New Roman" w:hAnsi="Times New Roman" w:cs="Times New Roman"/>
        </w:rPr>
        <w:t>DoW</w:t>
      </w:r>
      <w:proofErr w:type="spellEnd"/>
      <w:r w:rsidRPr="006D7CF3">
        <w:rPr>
          <w:rFonts w:ascii="Times New Roman" w:hAnsi="Times New Roman" w:cs="Times New Roman"/>
        </w:rPr>
        <w:t>: Department of War</w:t>
      </w:r>
    </w:p>
    <w:p w14:paraId="533BEF61" w14:textId="77777777" w:rsidR="006D7CF3" w:rsidRPr="006D7CF3" w:rsidRDefault="006D7CF3" w:rsidP="006D7CF3">
      <w:pPr>
        <w:rPr>
          <w:rFonts w:ascii="Times New Roman" w:hAnsi="Times New Roman" w:cs="Times New Roman"/>
        </w:rPr>
      </w:pPr>
      <w:proofErr w:type="spellStart"/>
      <w:r w:rsidRPr="006D7CF3">
        <w:rPr>
          <w:rFonts w:ascii="Times New Roman" w:hAnsi="Times New Roman" w:cs="Times New Roman"/>
        </w:rPr>
        <w:t>EoL</w:t>
      </w:r>
      <w:proofErr w:type="spellEnd"/>
      <w:r w:rsidRPr="006D7CF3">
        <w:rPr>
          <w:rFonts w:ascii="Times New Roman" w:hAnsi="Times New Roman" w:cs="Times New Roman"/>
        </w:rPr>
        <w:t xml:space="preserve">: </w:t>
      </w:r>
      <w:r w:rsidR="001E2F5B">
        <w:rPr>
          <w:rFonts w:ascii="Times New Roman" w:hAnsi="Times New Roman" w:cs="Times New Roman"/>
        </w:rPr>
        <w:t>End of Life</w:t>
      </w:r>
    </w:p>
    <w:p w14:paraId="3D5B310F"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FFRDC: </w:t>
      </w:r>
      <w:r w:rsidR="001E2F5B">
        <w:rPr>
          <w:rFonts w:ascii="Times New Roman" w:hAnsi="Times New Roman" w:cs="Times New Roman"/>
        </w:rPr>
        <w:t>Federally Funded Research and Development Center</w:t>
      </w:r>
    </w:p>
    <w:p w14:paraId="6E75D79A"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GenAI: Generative AI</w:t>
      </w:r>
    </w:p>
    <w:p w14:paraId="39DD0FE7"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GOTS: Government Off </w:t>
      </w:r>
      <w:r w:rsidR="001E2F5B" w:rsidRPr="006D7CF3">
        <w:rPr>
          <w:rFonts w:ascii="Times New Roman" w:hAnsi="Times New Roman" w:cs="Times New Roman"/>
        </w:rPr>
        <w:t>the</w:t>
      </w:r>
      <w:r w:rsidRPr="006D7CF3">
        <w:rPr>
          <w:rFonts w:ascii="Times New Roman" w:hAnsi="Times New Roman" w:cs="Times New Roman"/>
        </w:rPr>
        <w:t xml:space="preserve"> Shelf</w:t>
      </w:r>
    </w:p>
    <w:p w14:paraId="70B7EC8D" w14:textId="77777777" w:rsidR="006D7CF3" w:rsidRPr="006D7CF3" w:rsidRDefault="006D7CF3" w:rsidP="006D7CF3">
      <w:pPr>
        <w:rPr>
          <w:rFonts w:ascii="Times New Roman" w:hAnsi="Times New Roman" w:cs="Times New Roman"/>
        </w:rPr>
      </w:pPr>
      <w:proofErr w:type="spellStart"/>
      <w:r w:rsidRPr="006D7CF3">
        <w:rPr>
          <w:rFonts w:ascii="Times New Roman" w:hAnsi="Times New Roman" w:cs="Times New Roman"/>
        </w:rPr>
        <w:t>IaC</w:t>
      </w:r>
      <w:proofErr w:type="spellEnd"/>
      <w:r w:rsidRPr="006D7CF3">
        <w:rPr>
          <w:rFonts w:ascii="Times New Roman" w:hAnsi="Times New Roman" w:cs="Times New Roman"/>
        </w:rPr>
        <w:t>: Infrastructure as Code</w:t>
      </w:r>
    </w:p>
    <w:p w14:paraId="5AFAE30B"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IAST: Interactive Application Security Test</w:t>
      </w:r>
    </w:p>
    <w:p w14:paraId="65E506B8"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IL: </w:t>
      </w:r>
      <w:r w:rsidR="001E2F5B">
        <w:rPr>
          <w:rFonts w:ascii="Times New Roman" w:hAnsi="Times New Roman" w:cs="Times New Roman"/>
        </w:rPr>
        <w:t>Impact Level</w:t>
      </w:r>
    </w:p>
    <w:p w14:paraId="1E3FA600"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IL4: </w:t>
      </w:r>
      <w:proofErr w:type="spellStart"/>
      <w:r w:rsidRPr="006D7CF3">
        <w:rPr>
          <w:rFonts w:ascii="Times New Roman" w:hAnsi="Times New Roman" w:cs="Times New Roman"/>
        </w:rPr>
        <w:t>Do</w:t>
      </w:r>
      <w:r w:rsidR="001E2F5B">
        <w:rPr>
          <w:rFonts w:ascii="Times New Roman" w:hAnsi="Times New Roman" w:cs="Times New Roman"/>
        </w:rPr>
        <w:t>W</w:t>
      </w:r>
      <w:proofErr w:type="spellEnd"/>
      <w:r w:rsidRPr="006D7CF3">
        <w:rPr>
          <w:rFonts w:ascii="Times New Roman" w:hAnsi="Times New Roman" w:cs="Times New Roman"/>
        </w:rPr>
        <w:t xml:space="preserve"> Impact Level 4</w:t>
      </w:r>
    </w:p>
    <w:p w14:paraId="0AD009B9"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IL5: </w:t>
      </w:r>
      <w:proofErr w:type="spellStart"/>
      <w:r w:rsidRPr="006D7CF3">
        <w:rPr>
          <w:rFonts w:ascii="Times New Roman" w:hAnsi="Times New Roman" w:cs="Times New Roman"/>
        </w:rPr>
        <w:t>Do</w:t>
      </w:r>
      <w:r w:rsidR="001E2F5B">
        <w:rPr>
          <w:rFonts w:ascii="Times New Roman" w:hAnsi="Times New Roman" w:cs="Times New Roman"/>
        </w:rPr>
        <w:t>W</w:t>
      </w:r>
      <w:proofErr w:type="spellEnd"/>
      <w:r w:rsidRPr="006D7CF3">
        <w:rPr>
          <w:rFonts w:ascii="Times New Roman" w:hAnsi="Times New Roman" w:cs="Times New Roman"/>
        </w:rPr>
        <w:t xml:space="preserve"> Impact Level 5</w:t>
      </w:r>
    </w:p>
    <w:p w14:paraId="6A11A8C4"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IL6: </w:t>
      </w:r>
      <w:proofErr w:type="spellStart"/>
      <w:r w:rsidRPr="006D7CF3">
        <w:rPr>
          <w:rFonts w:ascii="Times New Roman" w:hAnsi="Times New Roman" w:cs="Times New Roman"/>
        </w:rPr>
        <w:t>Do</w:t>
      </w:r>
      <w:r w:rsidR="001E2F5B">
        <w:rPr>
          <w:rFonts w:ascii="Times New Roman" w:hAnsi="Times New Roman" w:cs="Times New Roman"/>
        </w:rPr>
        <w:t>W</w:t>
      </w:r>
      <w:proofErr w:type="spellEnd"/>
      <w:r w:rsidRPr="006D7CF3">
        <w:rPr>
          <w:rFonts w:ascii="Times New Roman" w:hAnsi="Times New Roman" w:cs="Times New Roman"/>
        </w:rPr>
        <w:t xml:space="preserve"> Impact Level 6</w:t>
      </w:r>
    </w:p>
    <w:p w14:paraId="428447A3"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MBSE: Model Based Systems Engineering</w:t>
      </w:r>
    </w:p>
    <w:p w14:paraId="67BD0949"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ML: Machine Learning</w:t>
      </w:r>
    </w:p>
    <w:p w14:paraId="5A1A23E3"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MTTR: Mean-</w:t>
      </w:r>
      <w:r w:rsidR="001E2F5B">
        <w:rPr>
          <w:rFonts w:ascii="Times New Roman" w:hAnsi="Times New Roman" w:cs="Times New Roman"/>
        </w:rPr>
        <w:t>T</w:t>
      </w:r>
      <w:r w:rsidRPr="006D7CF3">
        <w:rPr>
          <w:rFonts w:ascii="Times New Roman" w:hAnsi="Times New Roman" w:cs="Times New Roman"/>
        </w:rPr>
        <w:t xml:space="preserve">ime to </w:t>
      </w:r>
      <w:r w:rsidR="001E2F5B">
        <w:rPr>
          <w:rFonts w:ascii="Times New Roman" w:hAnsi="Times New Roman" w:cs="Times New Roman"/>
        </w:rPr>
        <w:t>R</w:t>
      </w:r>
      <w:r w:rsidRPr="006D7CF3">
        <w:rPr>
          <w:rFonts w:ascii="Times New Roman" w:hAnsi="Times New Roman" w:cs="Times New Roman"/>
        </w:rPr>
        <w:t>ecovery</w:t>
      </w:r>
    </w:p>
    <w:p w14:paraId="37DFAAA9" w14:textId="77777777" w:rsidR="006D7CF3" w:rsidRPr="006D7CF3" w:rsidRDefault="006D7CF3" w:rsidP="006D7CF3">
      <w:pPr>
        <w:rPr>
          <w:rFonts w:ascii="Times New Roman" w:hAnsi="Times New Roman" w:cs="Times New Roman"/>
        </w:rPr>
      </w:pPr>
      <w:r w:rsidRPr="00B60A63">
        <w:rPr>
          <w:rFonts w:ascii="Times New Roman" w:hAnsi="Times New Roman" w:cs="Times New Roman"/>
        </w:rPr>
        <w:t>NAICS:</w:t>
      </w:r>
      <w:r w:rsidR="00B60A63" w:rsidRPr="00B60A63">
        <w:rPr>
          <w:rFonts w:ascii="Times New Roman" w:hAnsi="Times New Roman" w:cs="Times New Roman"/>
        </w:rPr>
        <w:t xml:space="preserve"> North American Industry Classification System</w:t>
      </w:r>
    </w:p>
    <w:p w14:paraId="1AA2DE27"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NIST: National Institute of Standards and Technology</w:t>
      </w:r>
    </w:p>
    <w:p w14:paraId="75313FF4"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OS: Operating System</w:t>
      </w:r>
    </w:p>
    <w:p w14:paraId="7D6F5FE9"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PEO: Program </w:t>
      </w:r>
      <w:r w:rsidR="001E2F5B">
        <w:rPr>
          <w:rFonts w:ascii="Times New Roman" w:hAnsi="Times New Roman" w:cs="Times New Roman"/>
        </w:rPr>
        <w:t>E</w:t>
      </w:r>
      <w:r w:rsidRPr="006D7CF3">
        <w:rPr>
          <w:rFonts w:ascii="Times New Roman" w:hAnsi="Times New Roman" w:cs="Times New Roman"/>
        </w:rPr>
        <w:t>xecutive Officer</w:t>
      </w:r>
    </w:p>
    <w:p w14:paraId="34BF599E"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PMO: Program Management Office</w:t>
      </w:r>
    </w:p>
    <w:p w14:paraId="2BDDD280"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POC: Point of Contact</w:t>
      </w:r>
    </w:p>
    <w:p w14:paraId="77E132A4"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PSM: Product Support Management</w:t>
      </w:r>
    </w:p>
    <w:p w14:paraId="1560BBFC" w14:textId="77777777" w:rsidR="006D7CF3" w:rsidRPr="006D7CF3" w:rsidRDefault="006D7CF3" w:rsidP="006D7CF3">
      <w:pPr>
        <w:rPr>
          <w:rFonts w:ascii="Times New Roman" w:hAnsi="Times New Roman" w:cs="Times New Roman"/>
        </w:rPr>
      </w:pPr>
      <w:r w:rsidRPr="00DE5597">
        <w:rPr>
          <w:rFonts w:ascii="Times New Roman" w:hAnsi="Times New Roman" w:cs="Times New Roman"/>
        </w:rPr>
        <w:t xml:space="preserve">R&amp;M: </w:t>
      </w:r>
      <w:r w:rsidR="00DE5597" w:rsidRPr="00DE5597">
        <w:rPr>
          <w:rFonts w:ascii="Times New Roman" w:hAnsi="Times New Roman" w:cs="Times New Roman"/>
        </w:rPr>
        <w:t>Reliability</w:t>
      </w:r>
      <w:r w:rsidR="00DE5597">
        <w:rPr>
          <w:rFonts w:ascii="Times New Roman" w:hAnsi="Times New Roman" w:cs="Times New Roman"/>
        </w:rPr>
        <w:t xml:space="preserve"> and Maintainability</w:t>
      </w:r>
    </w:p>
    <w:p w14:paraId="3B187682"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RFI: Request for Information</w:t>
      </w:r>
    </w:p>
    <w:p w14:paraId="34872967"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RFP: Request for Proposals</w:t>
      </w:r>
    </w:p>
    <w:p w14:paraId="404C1588"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lastRenderedPageBreak/>
        <w:t>RMF: Risk Management Framework</w:t>
      </w:r>
    </w:p>
    <w:p w14:paraId="41E2D653"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ROM: Rough Order of Magnitude</w:t>
      </w:r>
    </w:p>
    <w:p w14:paraId="364518C7"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ROI: Return on Investment</w:t>
      </w:r>
    </w:p>
    <w:p w14:paraId="13D44FFB" w14:textId="77777777" w:rsidR="006D7CF3" w:rsidRPr="00627891" w:rsidRDefault="006D7CF3" w:rsidP="006D7CF3">
      <w:pPr>
        <w:rPr>
          <w:rFonts w:ascii="Times New Roman" w:hAnsi="Times New Roman" w:cs="Times New Roman"/>
        </w:rPr>
      </w:pPr>
      <w:r w:rsidRPr="00627891">
        <w:rPr>
          <w:rFonts w:ascii="Times New Roman" w:hAnsi="Times New Roman" w:cs="Times New Roman"/>
        </w:rPr>
        <w:t xml:space="preserve">RPO: </w:t>
      </w:r>
      <w:r w:rsidR="00627891" w:rsidRPr="00DD0AE0">
        <w:rPr>
          <w:rFonts w:ascii="Times New Roman" w:hAnsi="Times New Roman" w:cs="Times New Roman"/>
        </w:rPr>
        <w:t>Recovery Point Objective</w:t>
      </w:r>
    </w:p>
    <w:p w14:paraId="530D00D0" w14:textId="77777777" w:rsidR="006D7CF3" w:rsidRPr="006D7CF3" w:rsidRDefault="006D7CF3" w:rsidP="006D7CF3">
      <w:pPr>
        <w:rPr>
          <w:rFonts w:ascii="Times New Roman" w:hAnsi="Times New Roman" w:cs="Times New Roman"/>
        </w:rPr>
      </w:pPr>
      <w:r w:rsidRPr="00627891">
        <w:rPr>
          <w:rFonts w:ascii="Times New Roman" w:hAnsi="Times New Roman" w:cs="Times New Roman"/>
        </w:rPr>
        <w:t xml:space="preserve">RTO: </w:t>
      </w:r>
      <w:r w:rsidR="00627891" w:rsidRPr="00DD0AE0">
        <w:rPr>
          <w:rFonts w:ascii="Times New Roman" w:hAnsi="Times New Roman" w:cs="Times New Roman"/>
        </w:rPr>
        <w:t>Recovery Time Objective</w:t>
      </w:r>
    </w:p>
    <w:p w14:paraId="34E500FB"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SaaS: Software as a Service</w:t>
      </w:r>
    </w:p>
    <w:p w14:paraId="506379B8"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SAST: Static Application Security Test</w:t>
      </w:r>
    </w:p>
    <w:p w14:paraId="13416E33" w14:textId="77777777" w:rsidR="006D7CF3" w:rsidRPr="006D7CF3" w:rsidRDefault="006D7CF3" w:rsidP="006D7CF3">
      <w:pPr>
        <w:rPr>
          <w:rFonts w:ascii="Times New Roman" w:hAnsi="Times New Roman" w:cs="Times New Roman"/>
        </w:rPr>
      </w:pPr>
      <w:proofErr w:type="spellStart"/>
      <w:r w:rsidRPr="006D7CF3">
        <w:rPr>
          <w:rFonts w:ascii="Times New Roman" w:hAnsi="Times New Roman" w:cs="Times New Roman"/>
        </w:rPr>
        <w:t>SaC</w:t>
      </w:r>
      <w:proofErr w:type="spellEnd"/>
      <w:r w:rsidRPr="006D7CF3">
        <w:rPr>
          <w:rFonts w:ascii="Times New Roman" w:hAnsi="Times New Roman" w:cs="Times New Roman"/>
        </w:rPr>
        <w:t>: Security as Code</w:t>
      </w:r>
    </w:p>
    <w:p w14:paraId="502D52A6" w14:textId="77777777" w:rsidR="006D7CF3" w:rsidRPr="006D7CF3" w:rsidRDefault="006D7CF3" w:rsidP="006D7CF3">
      <w:pPr>
        <w:rPr>
          <w:rFonts w:ascii="Times New Roman" w:hAnsi="Times New Roman" w:cs="Times New Roman"/>
        </w:rPr>
      </w:pPr>
      <w:r w:rsidRPr="005F5500">
        <w:rPr>
          <w:rFonts w:ascii="Times New Roman" w:hAnsi="Times New Roman" w:cs="Times New Roman"/>
        </w:rPr>
        <w:t xml:space="preserve">SBOM: </w:t>
      </w:r>
      <w:r w:rsidR="00845E9C">
        <w:rPr>
          <w:rFonts w:ascii="Times New Roman" w:hAnsi="Times New Roman" w:cs="Times New Roman"/>
        </w:rPr>
        <w:t>Software Bill of M</w:t>
      </w:r>
      <w:r w:rsidR="005F5500">
        <w:rPr>
          <w:rFonts w:ascii="Times New Roman" w:hAnsi="Times New Roman" w:cs="Times New Roman"/>
        </w:rPr>
        <w:t>a</w:t>
      </w:r>
      <w:r w:rsidR="00845E9C">
        <w:rPr>
          <w:rFonts w:ascii="Times New Roman" w:hAnsi="Times New Roman" w:cs="Times New Roman"/>
        </w:rPr>
        <w:t>teri</w:t>
      </w:r>
      <w:r w:rsidR="005F5500">
        <w:rPr>
          <w:rFonts w:ascii="Times New Roman" w:hAnsi="Times New Roman" w:cs="Times New Roman"/>
        </w:rPr>
        <w:t xml:space="preserve">als </w:t>
      </w:r>
    </w:p>
    <w:p w14:paraId="75C88604"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SLA: Service Level Agreement</w:t>
      </w:r>
    </w:p>
    <w:p w14:paraId="28CA2DE2" w14:textId="77777777" w:rsidR="006D7CF3" w:rsidRPr="006D7CF3" w:rsidRDefault="006D7CF3" w:rsidP="006D7CF3">
      <w:pPr>
        <w:rPr>
          <w:rFonts w:ascii="Times New Roman" w:hAnsi="Times New Roman" w:cs="Times New Roman"/>
        </w:rPr>
      </w:pPr>
      <w:r w:rsidRPr="00E046EA">
        <w:rPr>
          <w:rFonts w:ascii="Times New Roman" w:hAnsi="Times New Roman" w:cs="Times New Roman"/>
        </w:rPr>
        <w:t xml:space="preserve">SLOs: </w:t>
      </w:r>
      <w:r w:rsidR="00E046EA" w:rsidRPr="00E046EA">
        <w:rPr>
          <w:rFonts w:ascii="Times New Roman" w:hAnsi="Times New Roman" w:cs="Times New Roman"/>
        </w:rPr>
        <w:t>Service Level Objective</w:t>
      </w:r>
    </w:p>
    <w:p w14:paraId="6F4EF643"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SOO: Statement of Objectives</w:t>
      </w:r>
    </w:p>
    <w:p w14:paraId="434A6D43"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SOW: </w:t>
      </w:r>
      <w:proofErr w:type="gramStart"/>
      <w:r w:rsidRPr="006D7CF3">
        <w:rPr>
          <w:rFonts w:ascii="Times New Roman" w:hAnsi="Times New Roman" w:cs="Times New Roman"/>
        </w:rPr>
        <w:t xml:space="preserve">Statement </w:t>
      </w:r>
      <w:r w:rsidR="00802297" w:rsidRPr="006D7CF3">
        <w:rPr>
          <w:rFonts w:ascii="Times New Roman" w:hAnsi="Times New Roman" w:cs="Times New Roman"/>
        </w:rPr>
        <w:t xml:space="preserve">of </w:t>
      </w:r>
      <w:r w:rsidR="00802297">
        <w:rPr>
          <w:rFonts w:ascii="Times New Roman" w:hAnsi="Times New Roman" w:cs="Times New Roman"/>
        </w:rPr>
        <w:t>Work</w:t>
      </w:r>
      <w:proofErr w:type="gramEnd"/>
    </w:p>
    <w:p w14:paraId="194E862C"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STIG: Security Technical Implementation Guide</w:t>
      </w:r>
    </w:p>
    <w:p w14:paraId="747E0FDC" w14:textId="77777777" w:rsidR="006D7CF3" w:rsidRPr="006D7CF3" w:rsidRDefault="006D7CF3" w:rsidP="006D7CF3">
      <w:pPr>
        <w:rPr>
          <w:rFonts w:ascii="Times New Roman" w:hAnsi="Times New Roman" w:cs="Times New Roman"/>
        </w:rPr>
      </w:pPr>
      <w:proofErr w:type="spellStart"/>
      <w:r w:rsidRPr="006D7CF3">
        <w:rPr>
          <w:rFonts w:ascii="Times New Roman" w:hAnsi="Times New Roman" w:cs="Times New Roman"/>
        </w:rPr>
        <w:t>SysML</w:t>
      </w:r>
      <w:proofErr w:type="spellEnd"/>
      <w:r w:rsidRPr="006D7CF3">
        <w:rPr>
          <w:rFonts w:ascii="Times New Roman" w:hAnsi="Times New Roman" w:cs="Times New Roman"/>
        </w:rPr>
        <w:t>: not defined in this paper</w:t>
      </w:r>
    </w:p>
    <w:p w14:paraId="23336EDF"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TOs: </w:t>
      </w:r>
      <w:r w:rsidR="00462491">
        <w:rPr>
          <w:rFonts w:ascii="Times New Roman" w:hAnsi="Times New Roman" w:cs="Times New Roman"/>
        </w:rPr>
        <w:t xml:space="preserve">Technical Orders </w:t>
      </w:r>
    </w:p>
    <w:p w14:paraId="073135E9"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TRL: Technology Readiness Level (1–9; 7–9 </w:t>
      </w:r>
      <w:proofErr w:type="gramStart"/>
      <w:r w:rsidRPr="006D7CF3">
        <w:rPr>
          <w:rFonts w:ascii="Times New Roman" w:hAnsi="Times New Roman" w:cs="Times New Roman"/>
        </w:rPr>
        <w:t>are</w:t>
      </w:r>
      <w:proofErr w:type="gramEnd"/>
      <w:r w:rsidRPr="006D7CF3">
        <w:rPr>
          <w:rFonts w:ascii="Times New Roman" w:hAnsi="Times New Roman" w:cs="Times New Roman"/>
        </w:rPr>
        <w:t xml:space="preserve"> field ready)</w:t>
      </w:r>
    </w:p>
    <w:p w14:paraId="05EDD768"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UON: </w:t>
      </w:r>
      <w:r w:rsidR="00462491">
        <w:rPr>
          <w:rFonts w:ascii="Times New Roman" w:hAnsi="Times New Roman" w:cs="Times New Roman"/>
        </w:rPr>
        <w:t>Urgent Operational Need</w:t>
      </w:r>
    </w:p>
    <w:p w14:paraId="106D6742" w14:textId="77777777" w:rsidR="006D7CF3" w:rsidRPr="006D7CF3" w:rsidRDefault="006D7CF3" w:rsidP="006D7CF3">
      <w:pPr>
        <w:rPr>
          <w:rFonts w:ascii="Times New Roman" w:hAnsi="Times New Roman" w:cs="Times New Roman"/>
        </w:rPr>
      </w:pPr>
      <w:r w:rsidRPr="00845E9C">
        <w:rPr>
          <w:rFonts w:ascii="Times New Roman" w:hAnsi="Times New Roman" w:cs="Times New Roman"/>
        </w:rPr>
        <w:t xml:space="preserve">URL: </w:t>
      </w:r>
      <w:r w:rsidR="00845E9C">
        <w:rPr>
          <w:rFonts w:ascii="Times New Roman" w:hAnsi="Times New Roman" w:cs="Times New Roman"/>
        </w:rPr>
        <w:t>Universal Resource Location</w:t>
      </w:r>
    </w:p>
    <w:p w14:paraId="501F047A"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USA: </w:t>
      </w:r>
      <w:r w:rsidR="00462491">
        <w:rPr>
          <w:rFonts w:ascii="Times New Roman" w:hAnsi="Times New Roman" w:cs="Times New Roman"/>
        </w:rPr>
        <w:t>United States of America</w:t>
      </w:r>
    </w:p>
    <w:p w14:paraId="50FB8A52" w14:textId="77777777" w:rsidR="006D7CF3" w:rsidRPr="006D7CF3" w:rsidRDefault="006D7CF3" w:rsidP="006D7CF3">
      <w:pPr>
        <w:rPr>
          <w:rFonts w:ascii="Times New Roman" w:hAnsi="Times New Roman" w:cs="Times New Roman"/>
        </w:rPr>
      </w:pPr>
      <w:r w:rsidRPr="006D7CF3">
        <w:rPr>
          <w:rFonts w:ascii="Times New Roman" w:hAnsi="Times New Roman" w:cs="Times New Roman"/>
        </w:rPr>
        <w:t xml:space="preserve">USAF: </w:t>
      </w:r>
      <w:r w:rsidR="00462491">
        <w:rPr>
          <w:rFonts w:ascii="Times New Roman" w:hAnsi="Times New Roman" w:cs="Times New Roman"/>
        </w:rPr>
        <w:t xml:space="preserve">United States Air Force </w:t>
      </w:r>
    </w:p>
    <w:p w14:paraId="5CF64900" w14:textId="77777777" w:rsidR="00247B66" w:rsidRPr="0082133D" w:rsidRDefault="00247B66" w:rsidP="006D7CF3">
      <w:pPr>
        <w:rPr>
          <w:rFonts w:ascii="Times New Roman" w:hAnsi="Times New Roman" w:cs="Times New Roman"/>
        </w:rPr>
      </w:pPr>
    </w:p>
    <w:sectPr w:rsidR="00247B66" w:rsidRPr="0082133D">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09CF1" w14:textId="77777777" w:rsidR="00256F10" w:rsidRDefault="00256F10" w:rsidP="00C526A4">
      <w:pPr>
        <w:spacing w:after="0" w:line="240" w:lineRule="auto"/>
      </w:pPr>
      <w:r>
        <w:separator/>
      </w:r>
    </w:p>
  </w:endnote>
  <w:endnote w:type="continuationSeparator" w:id="0">
    <w:p w14:paraId="7448B335" w14:textId="77777777" w:rsidR="00256F10" w:rsidRDefault="00256F10" w:rsidP="00C52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ystem-u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183313"/>
      <w:docPartObj>
        <w:docPartGallery w:val="Page Numbers (Bottom of Page)"/>
        <w:docPartUnique/>
      </w:docPartObj>
    </w:sdtPr>
    <w:sdtEndPr>
      <w:rPr>
        <w:noProof/>
      </w:rPr>
    </w:sdtEndPr>
    <w:sdtContent>
      <w:p w14:paraId="6A29B210" w14:textId="77777777" w:rsidR="00C526A4" w:rsidRDefault="00C526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A0F9E9" w14:textId="77777777" w:rsidR="00C526A4" w:rsidRDefault="00C52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D5851" w14:textId="77777777" w:rsidR="00256F10" w:rsidRDefault="00256F10" w:rsidP="00C526A4">
      <w:pPr>
        <w:spacing w:after="0" w:line="240" w:lineRule="auto"/>
      </w:pPr>
      <w:r>
        <w:separator/>
      </w:r>
    </w:p>
  </w:footnote>
  <w:footnote w:type="continuationSeparator" w:id="0">
    <w:p w14:paraId="641BA970" w14:textId="77777777" w:rsidR="00256F10" w:rsidRDefault="00256F10" w:rsidP="00C526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67290" w14:textId="5567A3A3" w:rsidR="002B32D0" w:rsidRDefault="00A87CC5">
    <w:pPr>
      <w:pStyle w:val="Header"/>
    </w:pPr>
    <w:r>
      <w:ptab w:relativeTo="margin" w:alignment="center" w:leader="none"/>
    </w:r>
    <w:r w:rsidRPr="00903405">
      <w:t>UNCLASSIFIED</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13189"/>
    <w:multiLevelType w:val="hybridMultilevel"/>
    <w:tmpl w:val="8F74CB96"/>
    <w:lvl w:ilvl="0" w:tplc="D3AAC8B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498E83"/>
    <w:multiLevelType w:val="hybridMultilevel"/>
    <w:tmpl w:val="F4B69292"/>
    <w:lvl w:ilvl="0" w:tplc="7BD2C180">
      <w:start w:val="1"/>
      <w:numFmt w:val="bullet"/>
      <w:lvlText w:val=""/>
      <w:lvlJc w:val="left"/>
      <w:pPr>
        <w:ind w:left="720" w:hanging="360"/>
      </w:pPr>
      <w:rPr>
        <w:rFonts w:ascii="Symbol" w:hAnsi="Symbol" w:hint="default"/>
      </w:rPr>
    </w:lvl>
    <w:lvl w:ilvl="1" w:tplc="069012B6">
      <w:start w:val="1"/>
      <w:numFmt w:val="bullet"/>
      <w:lvlText w:val="o"/>
      <w:lvlJc w:val="left"/>
      <w:pPr>
        <w:ind w:left="1440" w:hanging="360"/>
      </w:pPr>
      <w:rPr>
        <w:rFonts w:ascii="Courier New" w:hAnsi="Courier New" w:hint="default"/>
      </w:rPr>
    </w:lvl>
    <w:lvl w:ilvl="2" w:tplc="574EA4FE">
      <w:start w:val="1"/>
      <w:numFmt w:val="bullet"/>
      <w:lvlText w:val=""/>
      <w:lvlJc w:val="left"/>
      <w:pPr>
        <w:ind w:left="2160" w:hanging="360"/>
      </w:pPr>
      <w:rPr>
        <w:rFonts w:ascii="Wingdings" w:hAnsi="Wingdings" w:hint="default"/>
      </w:rPr>
    </w:lvl>
    <w:lvl w:ilvl="3" w:tplc="3DE85DAC">
      <w:start w:val="1"/>
      <w:numFmt w:val="bullet"/>
      <w:lvlText w:val=""/>
      <w:lvlJc w:val="left"/>
      <w:pPr>
        <w:ind w:left="2880" w:hanging="360"/>
      </w:pPr>
      <w:rPr>
        <w:rFonts w:ascii="Symbol" w:hAnsi="Symbol" w:hint="default"/>
      </w:rPr>
    </w:lvl>
    <w:lvl w:ilvl="4" w:tplc="E6DE6F66">
      <w:start w:val="1"/>
      <w:numFmt w:val="bullet"/>
      <w:lvlText w:val="o"/>
      <w:lvlJc w:val="left"/>
      <w:pPr>
        <w:ind w:left="3600" w:hanging="360"/>
      </w:pPr>
      <w:rPr>
        <w:rFonts w:ascii="Courier New" w:hAnsi="Courier New" w:hint="default"/>
      </w:rPr>
    </w:lvl>
    <w:lvl w:ilvl="5" w:tplc="1094459A">
      <w:start w:val="1"/>
      <w:numFmt w:val="bullet"/>
      <w:lvlText w:val=""/>
      <w:lvlJc w:val="left"/>
      <w:pPr>
        <w:ind w:left="4320" w:hanging="360"/>
      </w:pPr>
      <w:rPr>
        <w:rFonts w:ascii="Wingdings" w:hAnsi="Wingdings" w:hint="default"/>
      </w:rPr>
    </w:lvl>
    <w:lvl w:ilvl="6" w:tplc="82440814">
      <w:start w:val="1"/>
      <w:numFmt w:val="bullet"/>
      <w:lvlText w:val=""/>
      <w:lvlJc w:val="left"/>
      <w:pPr>
        <w:ind w:left="5040" w:hanging="360"/>
      </w:pPr>
      <w:rPr>
        <w:rFonts w:ascii="Symbol" w:hAnsi="Symbol" w:hint="default"/>
      </w:rPr>
    </w:lvl>
    <w:lvl w:ilvl="7" w:tplc="470889CE">
      <w:start w:val="1"/>
      <w:numFmt w:val="bullet"/>
      <w:lvlText w:val="o"/>
      <w:lvlJc w:val="left"/>
      <w:pPr>
        <w:ind w:left="5760" w:hanging="360"/>
      </w:pPr>
      <w:rPr>
        <w:rFonts w:ascii="Courier New" w:hAnsi="Courier New" w:hint="default"/>
      </w:rPr>
    </w:lvl>
    <w:lvl w:ilvl="8" w:tplc="4928D4E4">
      <w:start w:val="1"/>
      <w:numFmt w:val="bullet"/>
      <w:lvlText w:val=""/>
      <w:lvlJc w:val="left"/>
      <w:pPr>
        <w:ind w:left="6480" w:hanging="360"/>
      </w:pPr>
      <w:rPr>
        <w:rFonts w:ascii="Wingdings" w:hAnsi="Wingdings" w:hint="default"/>
      </w:rPr>
    </w:lvl>
  </w:abstractNum>
  <w:abstractNum w:abstractNumId="2" w15:restartNumberingAfterBreak="0">
    <w:nsid w:val="146D4120"/>
    <w:multiLevelType w:val="multilevel"/>
    <w:tmpl w:val="2FF4F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15692"/>
    <w:multiLevelType w:val="multilevel"/>
    <w:tmpl w:val="C5DC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B47F12"/>
    <w:multiLevelType w:val="hybridMultilevel"/>
    <w:tmpl w:val="550A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0622A"/>
    <w:multiLevelType w:val="multilevel"/>
    <w:tmpl w:val="48C4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056F30"/>
    <w:multiLevelType w:val="hybridMultilevel"/>
    <w:tmpl w:val="91865B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041637"/>
    <w:multiLevelType w:val="hybridMultilevel"/>
    <w:tmpl w:val="C38C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3615AE"/>
    <w:multiLevelType w:val="multilevel"/>
    <w:tmpl w:val="F7D6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A38DC"/>
    <w:multiLevelType w:val="hybridMultilevel"/>
    <w:tmpl w:val="002C1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53774A"/>
    <w:multiLevelType w:val="hybridMultilevel"/>
    <w:tmpl w:val="64128570"/>
    <w:lvl w:ilvl="0" w:tplc="D3AAC8B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4E55D6"/>
    <w:multiLevelType w:val="hybridMultilevel"/>
    <w:tmpl w:val="6D722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DD2F76"/>
    <w:multiLevelType w:val="multilevel"/>
    <w:tmpl w:val="F306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8C1C0B"/>
    <w:multiLevelType w:val="multilevel"/>
    <w:tmpl w:val="20D6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5E1F0E"/>
    <w:multiLevelType w:val="multilevel"/>
    <w:tmpl w:val="0E20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5B15D2"/>
    <w:multiLevelType w:val="hybridMultilevel"/>
    <w:tmpl w:val="2B7461A6"/>
    <w:lvl w:ilvl="0" w:tplc="E42C05D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726272"/>
    <w:multiLevelType w:val="multilevel"/>
    <w:tmpl w:val="DD8CD4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4607F3"/>
    <w:multiLevelType w:val="hybridMultilevel"/>
    <w:tmpl w:val="5EB80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D8152A"/>
    <w:multiLevelType w:val="multilevel"/>
    <w:tmpl w:val="319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DD1B2F"/>
    <w:multiLevelType w:val="multilevel"/>
    <w:tmpl w:val="0BC6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43B18"/>
    <w:multiLevelType w:val="multilevel"/>
    <w:tmpl w:val="9D20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072469"/>
    <w:multiLevelType w:val="hybridMultilevel"/>
    <w:tmpl w:val="FF621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40456">
    <w:abstractNumId w:val="1"/>
  </w:num>
  <w:num w:numId="2" w16cid:durableId="1905949657">
    <w:abstractNumId w:val="19"/>
  </w:num>
  <w:num w:numId="3" w16cid:durableId="1502742458">
    <w:abstractNumId w:val="20"/>
  </w:num>
  <w:num w:numId="4" w16cid:durableId="1660842255">
    <w:abstractNumId w:val="2"/>
  </w:num>
  <w:num w:numId="5" w16cid:durableId="1296372943">
    <w:abstractNumId w:val="8"/>
  </w:num>
  <w:num w:numId="6" w16cid:durableId="2015721693">
    <w:abstractNumId w:val="21"/>
  </w:num>
  <w:num w:numId="7" w16cid:durableId="288898822">
    <w:abstractNumId w:val="4"/>
  </w:num>
  <w:num w:numId="8" w16cid:durableId="2133740086">
    <w:abstractNumId w:val="9"/>
  </w:num>
  <w:num w:numId="9" w16cid:durableId="1429691423">
    <w:abstractNumId w:val="17"/>
  </w:num>
  <w:num w:numId="10" w16cid:durableId="1764109779">
    <w:abstractNumId w:val="7"/>
  </w:num>
  <w:num w:numId="11" w16cid:durableId="1527255850">
    <w:abstractNumId w:val="14"/>
  </w:num>
  <w:num w:numId="12" w16cid:durableId="906762161">
    <w:abstractNumId w:val="18"/>
  </w:num>
  <w:num w:numId="13" w16cid:durableId="194542551">
    <w:abstractNumId w:val="5"/>
  </w:num>
  <w:num w:numId="14" w16cid:durableId="494802220">
    <w:abstractNumId w:val="12"/>
  </w:num>
  <w:num w:numId="15" w16cid:durableId="1667442801">
    <w:abstractNumId w:val="6"/>
  </w:num>
  <w:num w:numId="16" w16cid:durableId="1923686228">
    <w:abstractNumId w:val="0"/>
  </w:num>
  <w:num w:numId="17" w16cid:durableId="2118140236">
    <w:abstractNumId w:val="10"/>
  </w:num>
  <w:num w:numId="18" w16cid:durableId="747727236">
    <w:abstractNumId w:val="13"/>
  </w:num>
  <w:num w:numId="19" w16cid:durableId="1349986077">
    <w:abstractNumId w:val="11"/>
  </w:num>
  <w:num w:numId="20" w16cid:durableId="799111876">
    <w:abstractNumId w:val="3"/>
  </w:num>
  <w:num w:numId="21" w16cid:durableId="2105224761">
    <w:abstractNumId w:val="15"/>
  </w:num>
  <w:num w:numId="22" w16cid:durableId="3111772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CA9"/>
    <w:rsid w:val="00000FBA"/>
    <w:rsid w:val="00001C36"/>
    <w:rsid w:val="00002538"/>
    <w:rsid w:val="00006026"/>
    <w:rsid w:val="000065A0"/>
    <w:rsid w:val="00006E3A"/>
    <w:rsid w:val="000100A0"/>
    <w:rsid w:val="00010390"/>
    <w:rsid w:val="00014158"/>
    <w:rsid w:val="0002083F"/>
    <w:rsid w:val="000226E1"/>
    <w:rsid w:val="00023084"/>
    <w:rsid w:val="0002325B"/>
    <w:rsid w:val="00023ECD"/>
    <w:rsid w:val="00025833"/>
    <w:rsid w:val="0002716B"/>
    <w:rsid w:val="00027368"/>
    <w:rsid w:val="0003269A"/>
    <w:rsid w:val="00032EF4"/>
    <w:rsid w:val="00033239"/>
    <w:rsid w:val="00033B2D"/>
    <w:rsid w:val="00041C18"/>
    <w:rsid w:val="00044498"/>
    <w:rsid w:val="00044537"/>
    <w:rsid w:val="00044B06"/>
    <w:rsid w:val="0004530F"/>
    <w:rsid w:val="000457D6"/>
    <w:rsid w:val="000459C8"/>
    <w:rsid w:val="00045E61"/>
    <w:rsid w:val="00050A94"/>
    <w:rsid w:val="000511A0"/>
    <w:rsid w:val="000512D0"/>
    <w:rsid w:val="000529FE"/>
    <w:rsid w:val="00053AED"/>
    <w:rsid w:val="00054CA3"/>
    <w:rsid w:val="00055EA8"/>
    <w:rsid w:val="00056642"/>
    <w:rsid w:val="00057DA0"/>
    <w:rsid w:val="00057ECE"/>
    <w:rsid w:val="00060624"/>
    <w:rsid w:val="00060AB9"/>
    <w:rsid w:val="00060EE8"/>
    <w:rsid w:val="000610C8"/>
    <w:rsid w:val="00064BC6"/>
    <w:rsid w:val="00071684"/>
    <w:rsid w:val="00072317"/>
    <w:rsid w:val="00072A7E"/>
    <w:rsid w:val="00075838"/>
    <w:rsid w:val="000758AB"/>
    <w:rsid w:val="00075E97"/>
    <w:rsid w:val="00075EEA"/>
    <w:rsid w:val="00077051"/>
    <w:rsid w:val="00080546"/>
    <w:rsid w:val="00080A46"/>
    <w:rsid w:val="00082D9D"/>
    <w:rsid w:val="00083271"/>
    <w:rsid w:val="00083F58"/>
    <w:rsid w:val="00085F22"/>
    <w:rsid w:val="00086622"/>
    <w:rsid w:val="00086791"/>
    <w:rsid w:val="00086966"/>
    <w:rsid w:val="00087AAB"/>
    <w:rsid w:val="00090595"/>
    <w:rsid w:val="0009252E"/>
    <w:rsid w:val="0009279C"/>
    <w:rsid w:val="00093F02"/>
    <w:rsid w:val="00096B79"/>
    <w:rsid w:val="00097B9F"/>
    <w:rsid w:val="000A43FF"/>
    <w:rsid w:val="000A51DE"/>
    <w:rsid w:val="000A7A28"/>
    <w:rsid w:val="000A7B15"/>
    <w:rsid w:val="000B0365"/>
    <w:rsid w:val="000B0C62"/>
    <w:rsid w:val="000B1989"/>
    <w:rsid w:val="000B375C"/>
    <w:rsid w:val="000B5BDB"/>
    <w:rsid w:val="000C0F22"/>
    <w:rsid w:val="000C4DDF"/>
    <w:rsid w:val="000C6435"/>
    <w:rsid w:val="000C7EDB"/>
    <w:rsid w:val="000D36D4"/>
    <w:rsid w:val="000D494D"/>
    <w:rsid w:val="000D781F"/>
    <w:rsid w:val="000D7A0D"/>
    <w:rsid w:val="000E15EF"/>
    <w:rsid w:val="000E406B"/>
    <w:rsid w:val="000F19A2"/>
    <w:rsid w:val="000F4376"/>
    <w:rsid w:val="000F58A2"/>
    <w:rsid w:val="00100046"/>
    <w:rsid w:val="0010165F"/>
    <w:rsid w:val="001027D0"/>
    <w:rsid w:val="00103678"/>
    <w:rsid w:val="00103E49"/>
    <w:rsid w:val="00106B47"/>
    <w:rsid w:val="00110A3A"/>
    <w:rsid w:val="0011155A"/>
    <w:rsid w:val="001118EF"/>
    <w:rsid w:val="00111AFA"/>
    <w:rsid w:val="00113294"/>
    <w:rsid w:val="001138C4"/>
    <w:rsid w:val="00116AD8"/>
    <w:rsid w:val="00117723"/>
    <w:rsid w:val="00120B20"/>
    <w:rsid w:val="00120E86"/>
    <w:rsid w:val="00121E75"/>
    <w:rsid w:val="001227EE"/>
    <w:rsid w:val="00125515"/>
    <w:rsid w:val="001279B1"/>
    <w:rsid w:val="00130824"/>
    <w:rsid w:val="0013149D"/>
    <w:rsid w:val="0013188E"/>
    <w:rsid w:val="00132C6D"/>
    <w:rsid w:val="00133D4A"/>
    <w:rsid w:val="00134977"/>
    <w:rsid w:val="00135041"/>
    <w:rsid w:val="0014021E"/>
    <w:rsid w:val="00140BFD"/>
    <w:rsid w:val="001413B7"/>
    <w:rsid w:val="00142253"/>
    <w:rsid w:val="001432ED"/>
    <w:rsid w:val="0014387D"/>
    <w:rsid w:val="00143BF3"/>
    <w:rsid w:val="00145BBA"/>
    <w:rsid w:val="001466DA"/>
    <w:rsid w:val="00147389"/>
    <w:rsid w:val="0015047E"/>
    <w:rsid w:val="00152527"/>
    <w:rsid w:val="00153603"/>
    <w:rsid w:val="00154DA1"/>
    <w:rsid w:val="00155550"/>
    <w:rsid w:val="001574FA"/>
    <w:rsid w:val="001604DC"/>
    <w:rsid w:val="001647C3"/>
    <w:rsid w:val="00164E02"/>
    <w:rsid w:val="001651D7"/>
    <w:rsid w:val="00170CA9"/>
    <w:rsid w:val="0017217B"/>
    <w:rsid w:val="00173227"/>
    <w:rsid w:val="00173598"/>
    <w:rsid w:val="00176569"/>
    <w:rsid w:val="00177E60"/>
    <w:rsid w:val="00182253"/>
    <w:rsid w:val="0018336F"/>
    <w:rsid w:val="00183BB8"/>
    <w:rsid w:val="001862B4"/>
    <w:rsid w:val="00186864"/>
    <w:rsid w:val="00187F4F"/>
    <w:rsid w:val="00190DFB"/>
    <w:rsid w:val="00194F7B"/>
    <w:rsid w:val="00195D87"/>
    <w:rsid w:val="001A0491"/>
    <w:rsid w:val="001A1ECF"/>
    <w:rsid w:val="001A2EB6"/>
    <w:rsid w:val="001A5F83"/>
    <w:rsid w:val="001A63F5"/>
    <w:rsid w:val="001A6DE4"/>
    <w:rsid w:val="001A7551"/>
    <w:rsid w:val="001B0600"/>
    <w:rsid w:val="001B0744"/>
    <w:rsid w:val="001B0A9E"/>
    <w:rsid w:val="001B2A24"/>
    <w:rsid w:val="001B530C"/>
    <w:rsid w:val="001B59D1"/>
    <w:rsid w:val="001B6B32"/>
    <w:rsid w:val="001C160D"/>
    <w:rsid w:val="001C2E6B"/>
    <w:rsid w:val="001C4949"/>
    <w:rsid w:val="001C5825"/>
    <w:rsid w:val="001C5985"/>
    <w:rsid w:val="001D045C"/>
    <w:rsid w:val="001D1608"/>
    <w:rsid w:val="001D322E"/>
    <w:rsid w:val="001D377F"/>
    <w:rsid w:val="001D4D29"/>
    <w:rsid w:val="001D4E3E"/>
    <w:rsid w:val="001D572A"/>
    <w:rsid w:val="001D7845"/>
    <w:rsid w:val="001E0785"/>
    <w:rsid w:val="001E11BC"/>
    <w:rsid w:val="001E1F69"/>
    <w:rsid w:val="001E24B3"/>
    <w:rsid w:val="001E266B"/>
    <w:rsid w:val="001E2F5B"/>
    <w:rsid w:val="001E5754"/>
    <w:rsid w:val="001E6097"/>
    <w:rsid w:val="001E6226"/>
    <w:rsid w:val="001E6848"/>
    <w:rsid w:val="001E7A60"/>
    <w:rsid w:val="001F0A79"/>
    <w:rsid w:val="001F2658"/>
    <w:rsid w:val="001F3D3D"/>
    <w:rsid w:val="001F5A0A"/>
    <w:rsid w:val="001F6B4C"/>
    <w:rsid w:val="001F6ECD"/>
    <w:rsid w:val="001F7B22"/>
    <w:rsid w:val="001F7DD9"/>
    <w:rsid w:val="0020415D"/>
    <w:rsid w:val="0020457A"/>
    <w:rsid w:val="00205DE4"/>
    <w:rsid w:val="0020664C"/>
    <w:rsid w:val="0020672D"/>
    <w:rsid w:val="002069F0"/>
    <w:rsid w:val="00210C9D"/>
    <w:rsid w:val="00210FB7"/>
    <w:rsid w:val="0021405B"/>
    <w:rsid w:val="00214A2C"/>
    <w:rsid w:val="00215E5C"/>
    <w:rsid w:val="00216464"/>
    <w:rsid w:val="00223042"/>
    <w:rsid w:val="00230EDA"/>
    <w:rsid w:val="002310CE"/>
    <w:rsid w:val="00232DAE"/>
    <w:rsid w:val="0023454F"/>
    <w:rsid w:val="00236506"/>
    <w:rsid w:val="00236CBD"/>
    <w:rsid w:val="00240BDD"/>
    <w:rsid w:val="00243612"/>
    <w:rsid w:val="00243936"/>
    <w:rsid w:val="002439FE"/>
    <w:rsid w:val="002457DE"/>
    <w:rsid w:val="00247B47"/>
    <w:rsid w:val="00247B66"/>
    <w:rsid w:val="0025403C"/>
    <w:rsid w:val="00255FAD"/>
    <w:rsid w:val="002564E6"/>
    <w:rsid w:val="00256903"/>
    <w:rsid w:val="00256F10"/>
    <w:rsid w:val="00260E23"/>
    <w:rsid w:val="00261D99"/>
    <w:rsid w:val="00262721"/>
    <w:rsid w:val="0026329A"/>
    <w:rsid w:val="00263DB7"/>
    <w:rsid w:val="002664F2"/>
    <w:rsid w:val="00270A76"/>
    <w:rsid w:val="00271DCD"/>
    <w:rsid w:val="00272085"/>
    <w:rsid w:val="00272C78"/>
    <w:rsid w:val="00273B0E"/>
    <w:rsid w:val="002752F7"/>
    <w:rsid w:val="002755A1"/>
    <w:rsid w:val="00275837"/>
    <w:rsid w:val="00275CE7"/>
    <w:rsid w:val="002764EE"/>
    <w:rsid w:val="002813E6"/>
    <w:rsid w:val="00283D6D"/>
    <w:rsid w:val="00291011"/>
    <w:rsid w:val="00291B2B"/>
    <w:rsid w:val="0029214A"/>
    <w:rsid w:val="00295D53"/>
    <w:rsid w:val="002961AB"/>
    <w:rsid w:val="002A001E"/>
    <w:rsid w:val="002A0176"/>
    <w:rsid w:val="002A2C62"/>
    <w:rsid w:val="002A6DE1"/>
    <w:rsid w:val="002A76C7"/>
    <w:rsid w:val="002A7960"/>
    <w:rsid w:val="002B0EF8"/>
    <w:rsid w:val="002B14A6"/>
    <w:rsid w:val="002B19EC"/>
    <w:rsid w:val="002B2AD3"/>
    <w:rsid w:val="002B2D2F"/>
    <w:rsid w:val="002B32D0"/>
    <w:rsid w:val="002B4D93"/>
    <w:rsid w:val="002B5068"/>
    <w:rsid w:val="002B5175"/>
    <w:rsid w:val="002B6BF5"/>
    <w:rsid w:val="002C061B"/>
    <w:rsid w:val="002C1AD0"/>
    <w:rsid w:val="002C6006"/>
    <w:rsid w:val="002D1923"/>
    <w:rsid w:val="002D23BE"/>
    <w:rsid w:val="002D45FC"/>
    <w:rsid w:val="002D49BE"/>
    <w:rsid w:val="002D55F5"/>
    <w:rsid w:val="002D588C"/>
    <w:rsid w:val="002D740C"/>
    <w:rsid w:val="002D7C04"/>
    <w:rsid w:val="002D7C27"/>
    <w:rsid w:val="002E0B12"/>
    <w:rsid w:val="002E2608"/>
    <w:rsid w:val="002E2F16"/>
    <w:rsid w:val="002E30A9"/>
    <w:rsid w:val="002E3C3B"/>
    <w:rsid w:val="002E4231"/>
    <w:rsid w:val="002E69ED"/>
    <w:rsid w:val="002E7C26"/>
    <w:rsid w:val="002F03E9"/>
    <w:rsid w:val="002F1F75"/>
    <w:rsid w:val="002F3BAF"/>
    <w:rsid w:val="002F3DCF"/>
    <w:rsid w:val="002F4637"/>
    <w:rsid w:val="002F46C7"/>
    <w:rsid w:val="002F63F2"/>
    <w:rsid w:val="002F6EE7"/>
    <w:rsid w:val="00301488"/>
    <w:rsid w:val="00305FED"/>
    <w:rsid w:val="00306699"/>
    <w:rsid w:val="003102BF"/>
    <w:rsid w:val="0031116F"/>
    <w:rsid w:val="0031185C"/>
    <w:rsid w:val="00311BAE"/>
    <w:rsid w:val="00313187"/>
    <w:rsid w:val="00317412"/>
    <w:rsid w:val="003174EF"/>
    <w:rsid w:val="00317AA9"/>
    <w:rsid w:val="0032022A"/>
    <w:rsid w:val="00320250"/>
    <w:rsid w:val="003214BF"/>
    <w:rsid w:val="00322F9F"/>
    <w:rsid w:val="00323229"/>
    <w:rsid w:val="003233BC"/>
    <w:rsid w:val="00323A53"/>
    <w:rsid w:val="00323D02"/>
    <w:rsid w:val="00324682"/>
    <w:rsid w:val="003337BA"/>
    <w:rsid w:val="00333DD2"/>
    <w:rsid w:val="0033400A"/>
    <w:rsid w:val="00336A07"/>
    <w:rsid w:val="00336B9F"/>
    <w:rsid w:val="0034100C"/>
    <w:rsid w:val="00341DDA"/>
    <w:rsid w:val="003429D5"/>
    <w:rsid w:val="0034458A"/>
    <w:rsid w:val="00346270"/>
    <w:rsid w:val="003464FA"/>
    <w:rsid w:val="00346BFB"/>
    <w:rsid w:val="00346C79"/>
    <w:rsid w:val="003500B4"/>
    <w:rsid w:val="0035050C"/>
    <w:rsid w:val="00351228"/>
    <w:rsid w:val="00354DB9"/>
    <w:rsid w:val="003551FB"/>
    <w:rsid w:val="003556CC"/>
    <w:rsid w:val="00355B94"/>
    <w:rsid w:val="00360FF9"/>
    <w:rsid w:val="003610E2"/>
    <w:rsid w:val="00362CF4"/>
    <w:rsid w:val="003650A4"/>
    <w:rsid w:val="0036521F"/>
    <w:rsid w:val="003716F7"/>
    <w:rsid w:val="00372EAC"/>
    <w:rsid w:val="00373522"/>
    <w:rsid w:val="00380474"/>
    <w:rsid w:val="00380AFB"/>
    <w:rsid w:val="00380CE5"/>
    <w:rsid w:val="00381144"/>
    <w:rsid w:val="00385E47"/>
    <w:rsid w:val="003860AB"/>
    <w:rsid w:val="00386A5E"/>
    <w:rsid w:val="003905F3"/>
    <w:rsid w:val="003943B7"/>
    <w:rsid w:val="0039459A"/>
    <w:rsid w:val="00394D8C"/>
    <w:rsid w:val="00396614"/>
    <w:rsid w:val="003972B4"/>
    <w:rsid w:val="003A095A"/>
    <w:rsid w:val="003A21F9"/>
    <w:rsid w:val="003A3599"/>
    <w:rsid w:val="003A4297"/>
    <w:rsid w:val="003A49EC"/>
    <w:rsid w:val="003A518F"/>
    <w:rsid w:val="003A5228"/>
    <w:rsid w:val="003A6033"/>
    <w:rsid w:val="003A70B6"/>
    <w:rsid w:val="003B0722"/>
    <w:rsid w:val="003B12E8"/>
    <w:rsid w:val="003B1523"/>
    <w:rsid w:val="003B2F09"/>
    <w:rsid w:val="003B3B09"/>
    <w:rsid w:val="003B50DE"/>
    <w:rsid w:val="003B74E2"/>
    <w:rsid w:val="003C0AD1"/>
    <w:rsid w:val="003C1327"/>
    <w:rsid w:val="003C2B78"/>
    <w:rsid w:val="003C4C8B"/>
    <w:rsid w:val="003C4CEA"/>
    <w:rsid w:val="003C5093"/>
    <w:rsid w:val="003C58A6"/>
    <w:rsid w:val="003C60C4"/>
    <w:rsid w:val="003C6694"/>
    <w:rsid w:val="003D0F59"/>
    <w:rsid w:val="003D18B9"/>
    <w:rsid w:val="003D3B3F"/>
    <w:rsid w:val="003D47E2"/>
    <w:rsid w:val="003D4C9D"/>
    <w:rsid w:val="003D5786"/>
    <w:rsid w:val="003D5C9C"/>
    <w:rsid w:val="003D6516"/>
    <w:rsid w:val="003D6F17"/>
    <w:rsid w:val="003E0E3A"/>
    <w:rsid w:val="003E4ADA"/>
    <w:rsid w:val="003E51E0"/>
    <w:rsid w:val="003E569C"/>
    <w:rsid w:val="003E7B46"/>
    <w:rsid w:val="003F0A1B"/>
    <w:rsid w:val="003F0B9C"/>
    <w:rsid w:val="003F170D"/>
    <w:rsid w:val="003F40F1"/>
    <w:rsid w:val="003F484B"/>
    <w:rsid w:val="003F5047"/>
    <w:rsid w:val="003F6C54"/>
    <w:rsid w:val="004018B5"/>
    <w:rsid w:val="00403C9E"/>
    <w:rsid w:val="0040559A"/>
    <w:rsid w:val="004058B3"/>
    <w:rsid w:val="0040670E"/>
    <w:rsid w:val="00410E11"/>
    <w:rsid w:val="00411901"/>
    <w:rsid w:val="00411DA7"/>
    <w:rsid w:val="004149E3"/>
    <w:rsid w:val="00415BAD"/>
    <w:rsid w:val="00416850"/>
    <w:rsid w:val="00416C9B"/>
    <w:rsid w:val="004173AA"/>
    <w:rsid w:val="00417793"/>
    <w:rsid w:val="00417805"/>
    <w:rsid w:val="0041790D"/>
    <w:rsid w:val="004219D1"/>
    <w:rsid w:val="004231EB"/>
    <w:rsid w:val="00423B74"/>
    <w:rsid w:val="00423CDA"/>
    <w:rsid w:val="00423D4A"/>
    <w:rsid w:val="004301C8"/>
    <w:rsid w:val="00432095"/>
    <w:rsid w:val="0043223F"/>
    <w:rsid w:val="0043352A"/>
    <w:rsid w:val="004345A3"/>
    <w:rsid w:val="00440971"/>
    <w:rsid w:val="004422C2"/>
    <w:rsid w:val="0044246D"/>
    <w:rsid w:val="0044246E"/>
    <w:rsid w:val="00443BBD"/>
    <w:rsid w:val="00444B0B"/>
    <w:rsid w:val="00445AC2"/>
    <w:rsid w:val="00450A37"/>
    <w:rsid w:val="00452470"/>
    <w:rsid w:val="00457011"/>
    <w:rsid w:val="00462491"/>
    <w:rsid w:val="0046249A"/>
    <w:rsid w:val="004645A1"/>
    <w:rsid w:val="004652A4"/>
    <w:rsid w:val="004660C6"/>
    <w:rsid w:val="004666A1"/>
    <w:rsid w:val="00467720"/>
    <w:rsid w:val="00472797"/>
    <w:rsid w:val="00473327"/>
    <w:rsid w:val="00475EBA"/>
    <w:rsid w:val="00476908"/>
    <w:rsid w:val="004770A1"/>
    <w:rsid w:val="0047785C"/>
    <w:rsid w:val="00481398"/>
    <w:rsid w:val="004826E3"/>
    <w:rsid w:val="0048281D"/>
    <w:rsid w:val="00482935"/>
    <w:rsid w:val="00482D3A"/>
    <w:rsid w:val="0048309D"/>
    <w:rsid w:val="004834ED"/>
    <w:rsid w:val="0048370D"/>
    <w:rsid w:val="004838D1"/>
    <w:rsid w:val="00484C8C"/>
    <w:rsid w:val="00484FA9"/>
    <w:rsid w:val="004860B7"/>
    <w:rsid w:val="00487D88"/>
    <w:rsid w:val="004901EB"/>
    <w:rsid w:val="00491F11"/>
    <w:rsid w:val="0049281B"/>
    <w:rsid w:val="0049324E"/>
    <w:rsid w:val="00496A95"/>
    <w:rsid w:val="00496F01"/>
    <w:rsid w:val="00497703"/>
    <w:rsid w:val="004A21B0"/>
    <w:rsid w:val="004A21D2"/>
    <w:rsid w:val="004A2258"/>
    <w:rsid w:val="004A3D8E"/>
    <w:rsid w:val="004A3F43"/>
    <w:rsid w:val="004A4448"/>
    <w:rsid w:val="004A47B1"/>
    <w:rsid w:val="004A53DB"/>
    <w:rsid w:val="004A5D2D"/>
    <w:rsid w:val="004A702C"/>
    <w:rsid w:val="004B20FA"/>
    <w:rsid w:val="004B220C"/>
    <w:rsid w:val="004B2B1E"/>
    <w:rsid w:val="004B32F8"/>
    <w:rsid w:val="004B687B"/>
    <w:rsid w:val="004B68D7"/>
    <w:rsid w:val="004B6DC9"/>
    <w:rsid w:val="004C1173"/>
    <w:rsid w:val="004C17A4"/>
    <w:rsid w:val="004D1AAC"/>
    <w:rsid w:val="004D3A9C"/>
    <w:rsid w:val="004D5ECB"/>
    <w:rsid w:val="004D6C50"/>
    <w:rsid w:val="004D77DF"/>
    <w:rsid w:val="004D7C17"/>
    <w:rsid w:val="004E1D53"/>
    <w:rsid w:val="004E2AEA"/>
    <w:rsid w:val="004E6EDD"/>
    <w:rsid w:val="004F259C"/>
    <w:rsid w:val="004F4344"/>
    <w:rsid w:val="004F5952"/>
    <w:rsid w:val="004F6127"/>
    <w:rsid w:val="004F73DD"/>
    <w:rsid w:val="004F7800"/>
    <w:rsid w:val="004F7B1A"/>
    <w:rsid w:val="005001F4"/>
    <w:rsid w:val="00500AE5"/>
    <w:rsid w:val="00500BEE"/>
    <w:rsid w:val="00502F5B"/>
    <w:rsid w:val="00507F28"/>
    <w:rsid w:val="00511570"/>
    <w:rsid w:val="0051372F"/>
    <w:rsid w:val="0051595C"/>
    <w:rsid w:val="00516004"/>
    <w:rsid w:val="00521710"/>
    <w:rsid w:val="00522806"/>
    <w:rsid w:val="00522DA0"/>
    <w:rsid w:val="00523938"/>
    <w:rsid w:val="005239B0"/>
    <w:rsid w:val="00523D7C"/>
    <w:rsid w:val="00527F15"/>
    <w:rsid w:val="00532068"/>
    <w:rsid w:val="00532C1E"/>
    <w:rsid w:val="00534BD0"/>
    <w:rsid w:val="005370A0"/>
    <w:rsid w:val="00537770"/>
    <w:rsid w:val="005403DF"/>
    <w:rsid w:val="00544CB0"/>
    <w:rsid w:val="005471C9"/>
    <w:rsid w:val="0054779C"/>
    <w:rsid w:val="005542F6"/>
    <w:rsid w:val="00555F56"/>
    <w:rsid w:val="00556A26"/>
    <w:rsid w:val="0055741A"/>
    <w:rsid w:val="005575F8"/>
    <w:rsid w:val="005621DA"/>
    <w:rsid w:val="005628BB"/>
    <w:rsid w:val="00564BCC"/>
    <w:rsid w:val="00564E46"/>
    <w:rsid w:val="00566B11"/>
    <w:rsid w:val="00566C76"/>
    <w:rsid w:val="005671B4"/>
    <w:rsid w:val="00570F38"/>
    <w:rsid w:val="00573C8A"/>
    <w:rsid w:val="00574001"/>
    <w:rsid w:val="00576001"/>
    <w:rsid w:val="0057746E"/>
    <w:rsid w:val="00583A60"/>
    <w:rsid w:val="00585960"/>
    <w:rsid w:val="005906B6"/>
    <w:rsid w:val="00590F1F"/>
    <w:rsid w:val="00591373"/>
    <w:rsid w:val="00591931"/>
    <w:rsid w:val="00591EC8"/>
    <w:rsid w:val="0059248C"/>
    <w:rsid w:val="0059355A"/>
    <w:rsid w:val="00595531"/>
    <w:rsid w:val="0059739E"/>
    <w:rsid w:val="00597E1C"/>
    <w:rsid w:val="00597E68"/>
    <w:rsid w:val="005A11A9"/>
    <w:rsid w:val="005A20E3"/>
    <w:rsid w:val="005A411E"/>
    <w:rsid w:val="005A62A3"/>
    <w:rsid w:val="005A7EBE"/>
    <w:rsid w:val="005B0053"/>
    <w:rsid w:val="005B237C"/>
    <w:rsid w:val="005B290F"/>
    <w:rsid w:val="005B2B38"/>
    <w:rsid w:val="005B3982"/>
    <w:rsid w:val="005B3BF1"/>
    <w:rsid w:val="005B3E74"/>
    <w:rsid w:val="005B47DD"/>
    <w:rsid w:val="005B5D45"/>
    <w:rsid w:val="005B5E88"/>
    <w:rsid w:val="005B627D"/>
    <w:rsid w:val="005B67F3"/>
    <w:rsid w:val="005C28E9"/>
    <w:rsid w:val="005C2BC4"/>
    <w:rsid w:val="005C43FA"/>
    <w:rsid w:val="005C64C8"/>
    <w:rsid w:val="005C7825"/>
    <w:rsid w:val="005D02F6"/>
    <w:rsid w:val="005D25D9"/>
    <w:rsid w:val="005D353A"/>
    <w:rsid w:val="005D374C"/>
    <w:rsid w:val="005E0314"/>
    <w:rsid w:val="005E036F"/>
    <w:rsid w:val="005E1C78"/>
    <w:rsid w:val="005E27AF"/>
    <w:rsid w:val="005E4E6E"/>
    <w:rsid w:val="005F0A81"/>
    <w:rsid w:val="005F0AA7"/>
    <w:rsid w:val="005F1B96"/>
    <w:rsid w:val="005F3709"/>
    <w:rsid w:val="005F386A"/>
    <w:rsid w:val="005F4FB8"/>
    <w:rsid w:val="005F5500"/>
    <w:rsid w:val="005F622D"/>
    <w:rsid w:val="005F7537"/>
    <w:rsid w:val="005F7FFA"/>
    <w:rsid w:val="006019A2"/>
    <w:rsid w:val="006024A4"/>
    <w:rsid w:val="006053F8"/>
    <w:rsid w:val="00605913"/>
    <w:rsid w:val="00607347"/>
    <w:rsid w:val="00607960"/>
    <w:rsid w:val="00607FA1"/>
    <w:rsid w:val="006117E6"/>
    <w:rsid w:val="00612548"/>
    <w:rsid w:val="00612ACB"/>
    <w:rsid w:val="00614B63"/>
    <w:rsid w:val="00614BCB"/>
    <w:rsid w:val="00620951"/>
    <w:rsid w:val="00620EE2"/>
    <w:rsid w:val="00621A34"/>
    <w:rsid w:val="00624E4C"/>
    <w:rsid w:val="00625072"/>
    <w:rsid w:val="006256C2"/>
    <w:rsid w:val="00625736"/>
    <w:rsid w:val="00626D7E"/>
    <w:rsid w:val="00627891"/>
    <w:rsid w:val="006316C2"/>
    <w:rsid w:val="00631A16"/>
    <w:rsid w:val="00631F8D"/>
    <w:rsid w:val="0063325D"/>
    <w:rsid w:val="00634C2D"/>
    <w:rsid w:val="006411E6"/>
    <w:rsid w:val="006416F8"/>
    <w:rsid w:val="00642620"/>
    <w:rsid w:val="00642CA9"/>
    <w:rsid w:val="0064459C"/>
    <w:rsid w:val="00644930"/>
    <w:rsid w:val="006455CB"/>
    <w:rsid w:val="00645B43"/>
    <w:rsid w:val="006524D4"/>
    <w:rsid w:val="0065310C"/>
    <w:rsid w:val="00653DFC"/>
    <w:rsid w:val="00655D64"/>
    <w:rsid w:val="006568A9"/>
    <w:rsid w:val="00656D4B"/>
    <w:rsid w:val="00657668"/>
    <w:rsid w:val="00660492"/>
    <w:rsid w:val="0066127C"/>
    <w:rsid w:val="00661943"/>
    <w:rsid w:val="00664D97"/>
    <w:rsid w:val="0066677B"/>
    <w:rsid w:val="00666BD1"/>
    <w:rsid w:val="006718EC"/>
    <w:rsid w:val="006749D4"/>
    <w:rsid w:val="006753AA"/>
    <w:rsid w:val="00677B06"/>
    <w:rsid w:val="006808F8"/>
    <w:rsid w:val="00681E77"/>
    <w:rsid w:val="00682AE7"/>
    <w:rsid w:val="006833A0"/>
    <w:rsid w:val="006835DD"/>
    <w:rsid w:val="00683EAA"/>
    <w:rsid w:val="00684EB4"/>
    <w:rsid w:val="00685761"/>
    <w:rsid w:val="00685EAF"/>
    <w:rsid w:val="00686E5D"/>
    <w:rsid w:val="006916B3"/>
    <w:rsid w:val="006922DF"/>
    <w:rsid w:val="0069493A"/>
    <w:rsid w:val="006977B7"/>
    <w:rsid w:val="00697FB6"/>
    <w:rsid w:val="006A044D"/>
    <w:rsid w:val="006A1EEB"/>
    <w:rsid w:val="006A5297"/>
    <w:rsid w:val="006B136B"/>
    <w:rsid w:val="006B2303"/>
    <w:rsid w:val="006B3338"/>
    <w:rsid w:val="006B3B84"/>
    <w:rsid w:val="006B4250"/>
    <w:rsid w:val="006B4DB7"/>
    <w:rsid w:val="006B50A1"/>
    <w:rsid w:val="006B5CFF"/>
    <w:rsid w:val="006B5DEB"/>
    <w:rsid w:val="006B63AC"/>
    <w:rsid w:val="006B6E5B"/>
    <w:rsid w:val="006C04FF"/>
    <w:rsid w:val="006C13AC"/>
    <w:rsid w:val="006C17E3"/>
    <w:rsid w:val="006C3B35"/>
    <w:rsid w:val="006C425C"/>
    <w:rsid w:val="006C48B5"/>
    <w:rsid w:val="006C58EE"/>
    <w:rsid w:val="006C70D2"/>
    <w:rsid w:val="006D0A9D"/>
    <w:rsid w:val="006D1111"/>
    <w:rsid w:val="006D2A56"/>
    <w:rsid w:val="006D2A5C"/>
    <w:rsid w:val="006D748C"/>
    <w:rsid w:val="006D7CF3"/>
    <w:rsid w:val="006E0F53"/>
    <w:rsid w:val="006E1BFD"/>
    <w:rsid w:val="006E24E9"/>
    <w:rsid w:val="006E3A9D"/>
    <w:rsid w:val="006E4B05"/>
    <w:rsid w:val="006E7156"/>
    <w:rsid w:val="006F1204"/>
    <w:rsid w:val="006F3886"/>
    <w:rsid w:val="00700D6E"/>
    <w:rsid w:val="007038A9"/>
    <w:rsid w:val="0070398F"/>
    <w:rsid w:val="00705AF1"/>
    <w:rsid w:val="007116C2"/>
    <w:rsid w:val="00716949"/>
    <w:rsid w:val="0072076A"/>
    <w:rsid w:val="00721D3F"/>
    <w:rsid w:val="00726B8E"/>
    <w:rsid w:val="00726EF8"/>
    <w:rsid w:val="00731494"/>
    <w:rsid w:val="0073197C"/>
    <w:rsid w:val="00735AD7"/>
    <w:rsid w:val="00736D6F"/>
    <w:rsid w:val="00740BAD"/>
    <w:rsid w:val="0074222B"/>
    <w:rsid w:val="00742C99"/>
    <w:rsid w:val="00742F4D"/>
    <w:rsid w:val="00743CC9"/>
    <w:rsid w:val="00744325"/>
    <w:rsid w:val="00745ADE"/>
    <w:rsid w:val="00747062"/>
    <w:rsid w:val="0074744F"/>
    <w:rsid w:val="00751A36"/>
    <w:rsid w:val="00753440"/>
    <w:rsid w:val="00755302"/>
    <w:rsid w:val="00756D9A"/>
    <w:rsid w:val="0075704D"/>
    <w:rsid w:val="0076028B"/>
    <w:rsid w:val="007622EF"/>
    <w:rsid w:val="00765ABB"/>
    <w:rsid w:val="00766A54"/>
    <w:rsid w:val="007674C8"/>
    <w:rsid w:val="00770C28"/>
    <w:rsid w:val="00770F71"/>
    <w:rsid w:val="00774892"/>
    <w:rsid w:val="0077570D"/>
    <w:rsid w:val="00775868"/>
    <w:rsid w:val="00777CFE"/>
    <w:rsid w:val="007801F4"/>
    <w:rsid w:val="00780AE2"/>
    <w:rsid w:val="00782D48"/>
    <w:rsid w:val="00783524"/>
    <w:rsid w:val="0078394A"/>
    <w:rsid w:val="00783E5B"/>
    <w:rsid w:val="007849CD"/>
    <w:rsid w:val="00784FBD"/>
    <w:rsid w:val="0078657F"/>
    <w:rsid w:val="007866C3"/>
    <w:rsid w:val="00786CA9"/>
    <w:rsid w:val="00787EE7"/>
    <w:rsid w:val="0079092F"/>
    <w:rsid w:val="0079106F"/>
    <w:rsid w:val="0079241F"/>
    <w:rsid w:val="00794931"/>
    <w:rsid w:val="00796FAD"/>
    <w:rsid w:val="0079743F"/>
    <w:rsid w:val="007A094B"/>
    <w:rsid w:val="007A16CD"/>
    <w:rsid w:val="007A2515"/>
    <w:rsid w:val="007A2D38"/>
    <w:rsid w:val="007A2E36"/>
    <w:rsid w:val="007A348F"/>
    <w:rsid w:val="007A37A1"/>
    <w:rsid w:val="007A69C7"/>
    <w:rsid w:val="007A7D54"/>
    <w:rsid w:val="007B0205"/>
    <w:rsid w:val="007B1377"/>
    <w:rsid w:val="007B419C"/>
    <w:rsid w:val="007B493A"/>
    <w:rsid w:val="007B4D91"/>
    <w:rsid w:val="007B5F67"/>
    <w:rsid w:val="007B6395"/>
    <w:rsid w:val="007B7999"/>
    <w:rsid w:val="007C0240"/>
    <w:rsid w:val="007C046F"/>
    <w:rsid w:val="007C0B0E"/>
    <w:rsid w:val="007C0FF9"/>
    <w:rsid w:val="007C1696"/>
    <w:rsid w:val="007C3414"/>
    <w:rsid w:val="007C3D8E"/>
    <w:rsid w:val="007C4B73"/>
    <w:rsid w:val="007C50FD"/>
    <w:rsid w:val="007C5A54"/>
    <w:rsid w:val="007C6565"/>
    <w:rsid w:val="007C6993"/>
    <w:rsid w:val="007D1D3D"/>
    <w:rsid w:val="007D49F9"/>
    <w:rsid w:val="007D50EC"/>
    <w:rsid w:val="007D7617"/>
    <w:rsid w:val="007E0AA1"/>
    <w:rsid w:val="007E0FD5"/>
    <w:rsid w:val="007E4DC7"/>
    <w:rsid w:val="007E520C"/>
    <w:rsid w:val="007E7C61"/>
    <w:rsid w:val="007E7D64"/>
    <w:rsid w:val="007F0DCD"/>
    <w:rsid w:val="007F1E4A"/>
    <w:rsid w:val="007F28B2"/>
    <w:rsid w:val="007F5223"/>
    <w:rsid w:val="007F6302"/>
    <w:rsid w:val="007F65F5"/>
    <w:rsid w:val="007F7534"/>
    <w:rsid w:val="00800161"/>
    <w:rsid w:val="00801861"/>
    <w:rsid w:val="008018AE"/>
    <w:rsid w:val="00801BA4"/>
    <w:rsid w:val="00802297"/>
    <w:rsid w:val="008023F7"/>
    <w:rsid w:val="00802C06"/>
    <w:rsid w:val="0080617A"/>
    <w:rsid w:val="00807B39"/>
    <w:rsid w:val="00807C7D"/>
    <w:rsid w:val="008106C6"/>
    <w:rsid w:val="0081079D"/>
    <w:rsid w:val="00811EDD"/>
    <w:rsid w:val="0081252E"/>
    <w:rsid w:val="0081375E"/>
    <w:rsid w:val="0081639C"/>
    <w:rsid w:val="00816AB6"/>
    <w:rsid w:val="00817D5D"/>
    <w:rsid w:val="00821292"/>
    <w:rsid w:val="0082133D"/>
    <w:rsid w:val="0082199F"/>
    <w:rsid w:val="00821B96"/>
    <w:rsid w:val="0082454F"/>
    <w:rsid w:val="008263B0"/>
    <w:rsid w:val="00827192"/>
    <w:rsid w:val="008324E1"/>
    <w:rsid w:val="00832D52"/>
    <w:rsid w:val="0083419E"/>
    <w:rsid w:val="00834FA4"/>
    <w:rsid w:val="00836D58"/>
    <w:rsid w:val="008370F6"/>
    <w:rsid w:val="00841891"/>
    <w:rsid w:val="00841C83"/>
    <w:rsid w:val="00843EFA"/>
    <w:rsid w:val="00844A10"/>
    <w:rsid w:val="008457E0"/>
    <w:rsid w:val="00845BF6"/>
    <w:rsid w:val="00845E9C"/>
    <w:rsid w:val="00846AE0"/>
    <w:rsid w:val="00851BAD"/>
    <w:rsid w:val="00851D47"/>
    <w:rsid w:val="00854276"/>
    <w:rsid w:val="0085550F"/>
    <w:rsid w:val="0085583B"/>
    <w:rsid w:val="00862F66"/>
    <w:rsid w:val="0086497C"/>
    <w:rsid w:val="008655C6"/>
    <w:rsid w:val="008660BD"/>
    <w:rsid w:val="008666CF"/>
    <w:rsid w:val="00866AC3"/>
    <w:rsid w:val="00870E26"/>
    <w:rsid w:val="0087643A"/>
    <w:rsid w:val="00876539"/>
    <w:rsid w:val="00880863"/>
    <w:rsid w:val="008824C6"/>
    <w:rsid w:val="008852D4"/>
    <w:rsid w:val="008859FF"/>
    <w:rsid w:val="00885CAA"/>
    <w:rsid w:val="00892490"/>
    <w:rsid w:val="00895675"/>
    <w:rsid w:val="00895F19"/>
    <w:rsid w:val="008977FB"/>
    <w:rsid w:val="00897A74"/>
    <w:rsid w:val="00897F7D"/>
    <w:rsid w:val="008A0BBF"/>
    <w:rsid w:val="008A291C"/>
    <w:rsid w:val="008A441B"/>
    <w:rsid w:val="008A44AE"/>
    <w:rsid w:val="008A46D6"/>
    <w:rsid w:val="008A54D0"/>
    <w:rsid w:val="008A580C"/>
    <w:rsid w:val="008A7501"/>
    <w:rsid w:val="008A7EA5"/>
    <w:rsid w:val="008B0B46"/>
    <w:rsid w:val="008B2A51"/>
    <w:rsid w:val="008B2F9B"/>
    <w:rsid w:val="008B5A21"/>
    <w:rsid w:val="008B6B6B"/>
    <w:rsid w:val="008B768C"/>
    <w:rsid w:val="008B7EA5"/>
    <w:rsid w:val="008C1991"/>
    <w:rsid w:val="008C3661"/>
    <w:rsid w:val="008C4B30"/>
    <w:rsid w:val="008C5BA7"/>
    <w:rsid w:val="008C5E3F"/>
    <w:rsid w:val="008C78C7"/>
    <w:rsid w:val="008D1AC2"/>
    <w:rsid w:val="008D2093"/>
    <w:rsid w:val="008D3278"/>
    <w:rsid w:val="008D3CC9"/>
    <w:rsid w:val="008D4F00"/>
    <w:rsid w:val="008D55D8"/>
    <w:rsid w:val="008E3A84"/>
    <w:rsid w:val="008E4599"/>
    <w:rsid w:val="008E7455"/>
    <w:rsid w:val="008E79F6"/>
    <w:rsid w:val="008E7A44"/>
    <w:rsid w:val="008E7BA9"/>
    <w:rsid w:val="008F0645"/>
    <w:rsid w:val="008F1C4A"/>
    <w:rsid w:val="008F1F76"/>
    <w:rsid w:val="008F246F"/>
    <w:rsid w:val="008F2694"/>
    <w:rsid w:val="008F3A8F"/>
    <w:rsid w:val="008F4B24"/>
    <w:rsid w:val="008F75C8"/>
    <w:rsid w:val="00900ABA"/>
    <w:rsid w:val="00900D6E"/>
    <w:rsid w:val="009016AB"/>
    <w:rsid w:val="00901C9C"/>
    <w:rsid w:val="00902092"/>
    <w:rsid w:val="00903405"/>
    <w:rsid w:val="00904126"/>
    <w:rsid w:val="0090436D"/>
    <w:rsid w:val="00904CF7"/>
    <w:rsid w:val="00905306"/>
    <w:rsid w:val="00905544"/>
    <w:rsid w:val="009062A3"/>
    <w:rsid w:val="00906CF8"/>
    <w:rsid w:val="00907BC3"/>
    <w:rsid w:val="00907D7D"/>
    <w:rsid w:val="009109E9"/>
    <w:rsid w:val="00912EDF"/>
    <w:rsid w:val="009138E6"/>
    <w:rsid w:val="00913FC0"/>
    <w:rsid w:val="00915FEE"/>
    <w:rsid w:val="00916B98"/>
    <w:rsid w:val="00917516"/>
    <w:rsid w:val="009204A8"/>
    <w:rsid w:val="00922010"/>
    <w:rsid w:val="009221FE"/>
    <w:rsid w:val="00922B90"/>
    <w:rsid w:val="0092427B"/>
    <w:rsid w:val="0092517C"/>
    <w:rsid w:val="00926F6B"/>
    <w:rsid w:val="009274C7"/>
    <w:rsid w:val="0093012A"/>
    <w:rsid w:val="0093089A"/>
    <w:rsid w:val="00932CEE"/>
    <w:rsid w:val="00937547"/>
    <w:rsid w:val="009407D2"/>
    <w:rsid w:val="009417B4"/>
    <w:rsid w:val="009425B0"/>
    <w:rsid w:val="009440A2"/>
    <w:rsid w:val="00944340"/>
    <w:rsid w:val="00944B91"/>
    <w:rsid w:val="009509BE"/>
    <w:rsid w:val="00950C4B"/>
    <w:rsid w:val="00952D9D"/>
    <w:rsid w:val="00954643"/>
    <w:rsid w:val="009547D8"/>
    <w:rsid w:val="0095546C"/>
    <w:rsid w:val="009561A3"/>
    <w:rsid w:val="0095720A"/>
    <w:rsid w:val="00963831"/>
    <w:rsid w:val="00963A24"/>
    <w:rsid w:val="009665B0"/>
    <w:rsid w:val="00970039"/>
    <w:rsid w:val="009714D8"/>
    <w:rsid w:val="00971E8A"/>
    <w:rsid w:val="00972508"/>
    <w:rsid w:val="00974127"/>
    <w:rsid w:val="0097433E"/>
    <w:rsid w:val="00975545"/>
    <w:rsid w:val="0097567F"/>
    <w:rsid w:val="00975927"/>
    <w:rsid w:val="00977C71"/>
    <w:rsid w:val="009808C8"/>
    <w:rsid w:val="00982E1A"/>
    <w:rsid w:val="00985238"/>
    <w:rsid w:val="00985BD9"/>
    <w:rsid w:val="00985DC7"/>
    <w:rsid w:val="00986A76"/>
    <w:rsid w:val="00986AF5"/>
    <w:rsid w:val="00987E9F"/>
    <w:rsid w:val="0099024B"/>
    <w:rsid w:val="009903AF"/>
    <w:rsid w:val="00990BA0"/>
    <w:rsid w:val="00992045"/>
    <w:rsid w:val="00993B9D"/>
    <w:rsid w:val="00993E34"/>
    <w:rsid w:val="00993F3A"/>
    <w:rsid w:val="009942D0"/>
    <w:rsid w:val="00995D2E"/>
    <w:rsid w:val="00996A22"/>
    <w:rsid w:val="009973E8"/>
    <w:rsid w:val="009A2024"/>
    <w:rsid w:val="009A4072"/>
    <w:rsid w:val="009A4799"/>
    <w:rsid w:val="009A5F3E"/>
    <w:rsid w:val="009A7F75"/>
    <w:rsid w:val="009B38CD"/>
    <w:rsid w:val="009B5170"/>
    <w:rsid w:val="009B794C"/>
    <w:rsid w:val="009C5B7A"/>
    <w:rsid w:val="009C62E5"/>
    <w:rsid w:val="009D237E"/>
    <w:rsid w:val="009D2A9C"/>
    <w:rsid w:val="009D5F03"/>
    <w:rsid w:val="009D7C39"/>
    <w:rsid w:val="009E1A64"/>
    <w:rsid w:val="009E2B92"/>
    <w:rsid w:val="009E41DA"/>
    <w:rsid w:val="009E6F2A"/>
    <w:rsid w:val="009F36FB"/>
    <w:rsid w:val="009F429C"/>
    <w:rsid w:val="009F42B7"/>
    <w:rsid w:val="009F4394"/>
    <w:rsid w:val="009F4B1E"/>
    <w:rsid w:val="00A01187"/>
    <w:rsid w:val="00A05D89"/>
    <w:rsid w:val="00A07F13"/>
    <w:rsid w:val="00A101A3"/>
    <w:rsid w:val="00A10892"/>
    <w:rsid w:val="00A11395"/>
    <w:rsid w:val="00A11C6D"/>
    <w:rsid w:val="00A11D64"/>
    <w:rsid w:val="00A12A6E"/>
    <w:rsid w:val="00A13DD9"/>
    <w:rsid w:val="00A1614E"/>
    <w:rsid w:val="00A1696F"/>
    <w:rsid w:val="00A2510B"/>
    <w:rsid w:val="00A26896"/>
    <w:rsid w:val="00A26BE9"/>
    <w:rsid w:val="00A2705C"/>
    <w:rsid w:val="00A277C5"/>
    <w:rsid w:val="00A27810"/>
    <w:rsid w:val="00A27FA3"/>
    <w:rsid w:val="00A30718"/>
    <w:rsid w:val="00A3157A"/>
    <w:rsid w:val="00A32BDC"/>
    <w:rsid w:val="00A333F0"/>
    <w:rsid w:val="00A37BDE"/>
    <w:rsid w:val="00A37F7C"/>
    <w:rsid w:val="00A40645"/>
    <w:rsid w:val="00A41EB3"/>
    <w:rsid w:val="00A42645"/>
    <w:rsid w:val="00A42CA5"/>
    <w:rsid w:val="00A431A0"/>
    <w:rsid w:val="00A46F97"/>
    <w:rsid w:val="00A47F0B"/>
    <w:rsid w:val="00A50717"/>
    <w:rsid w:val="00A50F1A"/>
    <w:rsid w:val="00A5141B"/>
    <w:rsid w:val="00A5200F"/>
    <w:rsid w:val="00A53963"/>
    <w:rsid w:val="00A539A6"/>
    <w:rsid w:val="00A578AF"/>
    <w:rsid w:val="00A6001D"/>
    <w:rsid w:val="00A61589"/>
    <w:rsid w:val="00A63DC1"/>
    <w:rsid w:val="00A669B0"/>
    <w:rsid w:val="00A67B49"/>
    <w:rsid w:val="00A7028F"/>
    <w:rsid w:val="00A70CB9"/>
    <w:rsid w:val="00A70FFF"/>
    <w:rsid w:val="00A71AF5"/>
    <w:rsid w:val="00A72DB9"/>
    <w:rsid w:val="00A749BE"/>
    <w:rsid w:val="00A763D2"/>
    <w:rsid w:val="00A77A49"/>
    <w:rsid w:val="00A80C51"/>
    <w:rsid w:val="00A819C6"/>
    <w:rsid w:val="00A81D24"/>
    <w:rsid w:val="00A81FE8"/>
    <w:rsid w:val="00A8211E"/>
    <w:rsid w:val="00A8485F"/>
    <w:rsid w:val="00A850DC"/>
    <w:rsid w:val="00A852AF"/>
    <w:rsid w:val="00A86ACE"/>
    <w:rsid w:val="00A87CC5"/>
    <w:rsid w:val="00A912DE"/>
    <w:rsid w:val="00A91B93"/>
    <w:rsid w:val="00A9412D"/>
    <w:rsid w:val="00A95E81"/>
    <w:rsid w:val="00A96113"/>
    <w:rsid w:val="00A96846"/>
    <w:rsid w:val="00A96A7B"/>
    <w:rsid w:val="00A97DC8"/>
    <w:rsid w:val="00AA2288"/>
    <w:rsid w:val="00AA3326"/>
    <w:rsid w:val="00AA3673"/>
    <w:rsid w:val="00AA37AD"/>
    <w:rsid w:val="00AA3A04"/>
    <w:rsid w:val="00AA3CDA"/>
    <w:rsid w:val="00AA52B8"/>
    <w:rsid w:val="00AA54EC"/>
    <w:rsid w:val="00AA5B2C"/>
    <w:rsid w:val="00AA6A23"/>
    <w:rsid w:val="00AA7DB1"/>
    <w:rsid w:val="00AB0EAC"/>
    <w:rsid w:val="00AB12B2"/>
    <w:rsid w:val="00AB1576"/>
    <w:rsid w:val="00AB456B"/>
    <w:rsid w:val="00AB4A5D"/>
    <w:rsid w:val="00AB7EF8"/>
    <w:rsid w:val="00AC1448"/>
    <w:rsid w:val="00AC28BD"/>
    <w:rsid w:val="00AC2A88"/>
    <w:rsid w:val="00AC315C"/>
    <w:rsid w:val="00AC5884"/>
    <w:rsid w:val="00AC6B91"/>
    <w:rsid w:val="00AC7199"/>
    <w:rsid w:val="00AD0A08"/>
    <w:rsid w:val="00AD281B"/>
    <w:rsid w:val="00AD2E39"/>
    <w:rsid w:val="00AD45B4"/>
    <w:rsid w:val="00AD5CD8"/>
    <w:rsid w:val="00AD6463"/>
    <w:rsid w:val="00AD6AF5"/>
    <w:rsid w:val="00AE0A62"/>
    <w:rsid w:val="00AE0C06"/>
    <w:rsid w:val="00AE18DE"/>
    <w:rsid w:val="00AE2AD9"/>
    <w:rsid w:val="00AE4AD6"/>
    <w:rsid w:val="00AE5922"/>
    <w:rsid w:val="00AF0CC0"/>
    <w:rsid w:val="00AF102C"/>
    <w:rsid w:val="00AF1099"/>
    <w:rsid w:val="00AF168F"/>
    <w:rsid w:val="00AF35A9"/>
    <w:rsid w:val="00AF380B"/>
    <w:rsid w:val="00AF764D"/>
    <w:rsid w:val="00AF7692"/>
    <w:rsid w:val="00AF7ED6"/>
    <w:rsid w:val="00AF7F4D"/>
    <w:rsid w:val="00B01284"/>
    <w:rsid w:val="00B01525"/>
    <w:rsid w:val="00B01A3B"/>
    <w:rsid w:val="00B02C5E"/>
    <w:rsid w:val="00B03C5A"/>
    <w:rsid w:val="00B043FD"/>
    <w:rsid w:val="00B06ACC"/>
    <w:rsid w:val="00B07212"/>
    <w:rsid w:val="00B078CE"/>
    <w:rsid w:val="00B13DD7"/>
    <w:rsid w:val="00B15162"/>
    <w:rsid w:val="00B164B2"/>
    <w:rsid w:val="00B20AD7"/>
    <w:rsid w:val="00B2609D"/>
    <w:rsid w:val="00B27E8C"/>
    <w:rsid w:val="00B302C4"/>
    <w:rsid w:val="00B30F75"/>
    <w:rsid w:val="00B3526D"/>
    <w:rsid w:val="00B3602D"/>
    <w:rsid w:val="00B3745D"/>
    <w:rsid w:val="00B407BD"/>
    <w:rsid w:val="00B4109B"/>
    <w:rsid w:val="00B426F4"/>
    <w:rsid w:val="00B435B6"/>
    <w:rsid w:val="00B46D12"/>
    <w:rsid w:val="00B470D1"/>
    <w:rsid w:val="00B50CF5"/>
    <w:rsid w:val="00B5166E"/>
    <w:rsid w:val="00B52971"/>
    <w:rsid w:val="00B56BA1"/>
    <w:rsid w:val="00B60A63"/>
    <w:rsid w:val="00B6153C"/>
    <w:rsid w:val="00B61B95"/>
    <w:rsid w:val="00B61C83"/>
    <w:rsid w:val="00B6200C"/>
    <w:rsid w:val="00B636FF"/>
    <w:rsid w:val="00B63F5A"/>
    <w:rsid w:val="00B6417D"/>
    <w:rsid w:val="00B658DE"/>
    <w:rsid w:val="00B66C2C"/>
    <w:rsid w:val="00B7188B"/>
    <w:rsid w:val="00B72432"/>
    <w:rsid w:val="00B7250E"/>
    <w:rsid w:val="00B72E45"/>
    <w:rsid w:val="00B73AF8"/>
    <w:rsid w:val="00B741DC"/>
    <w:rsid w:val="00B7452D"/>
    <w:rsid w:val="00B75372"/>
    <w:rsid w:val="00B770FD"/>
    <w:rsid w:val="00B771E5"/>
    <w:rsid w:val="00B80800"/>
    <w:rsid w:val="00B8346A"/>
    <w:rsid w:val="00B844EB"/>
    <w:rsid w:val="00B846FF"/>
    <w:rsid w:val="00B85DAD"/>
    <w:rsid w:val="00B8658F"/>
    <w:rsid w:val="00B865EC"/>
    <w:rsid w:val="00B86957"/>
    <w:rsid w:val="00B87948"/>
    <w:rsid w:val="00B914D4"/>
    <w:rsid w:val="00B935FE"/>
    <w:rsid w:val="00B94333"/>
    <w:rsid w:val="00B95F5C"/>
    <w:rsid w:val="00B96F97"/>
    <w:rsid w:val="00BA0D44"/>
    <w:rsid w:val="00BA5C79"/>
    <w:rsid w:val="00BA67BA"/>
    <w:rsid w:val="00BB0EF8"/>
    <w:rsid w:val="00BB0FAD"/>
    <w:rsid w:val="00BB247E"/>
    <w:rsid w:val="00BB3C3D"/>
    <w:rsid w:val="00BB3D45"/>
    <w:rsid w:val="00BB57B0"/>
    <w:rsid w:val="00BC0D1D"/>
    <w:rsid w:val="00BC3517"/>
    <w:rsid w:val="00BC49EA"/>
    <w:rsid w:val="00BC4A4E"/>
    <w:rsid w:val="00BC4AC6"/>
    <w:rsid w:val="00BC53AE"/>
    <w:rsid w:val="00BC74F5"/>
    <w:rsid w:val="00BD3101"/>
    <w:rsid w:val="00BD4CA2"/>
    <w:rsid w:val="00BD5360"/>
    <w:rsid w:val="00BD563C"/>
    <w:rsid w:val="00BD58AE"/>
    <w:rsid w:val="00BD7809"/>
    <w:rsid w:val="00BE0A7A"/>
    <w:rsid w:val="00BE0AD6"/>
    <w:rsid w:val="00BE56B6"/>
    <w:rsid w:val="00BE6932"/>
    <w:rsid w:val="00BF17BE"/>
    <w:rsid w:val="00BF25B3"/>
    <w:rsid w:val="00BF4433"/>
    <w:rsid w:val="00BF46B7"/>
    <w:rsid w:val="00BF67A8"/>
    <w:rsid w:val="00C02B43"/>
    <w:rsid w:val="00C0323E"/>
    <w:rsid w:val="00C036C4"/>
    <w:rsid w:val="00C03BE4"/>
    <w:rsid w:val="00C04081"/>
    <w:rsid w:val="00C04C9C"/>
    <w:rsid w:val="00C0504E"/>
    <w:rsid w:val="00C0576B"/>
    <w:rsid w:val="00C0581C"/>
    <w:rsid w:val="00C06498"/>
    <w:rsid w:val="00C11416"/>
    <w:rsid w:val="00C13094"/>
    <w:rsid w:val="00C13669"/>
    <w:rsid w:val="00C14764"/>
    <w:rsid w:val="00C1492A"/>
    <w:rsid w:val="00C14E6D"/>
    <w:rsid w:val="00C15852"/>
    <w:rsid w:val="00C17F20"/>
    <w:rsid w:val="00C2180D"/>
    <w:rsid w:val="00C21E0F"/>
    <w:rsid w:val="00C237E9"/>
    <w:rsid w:val="00C23C27"/>
    <w:rsid w:val="00C24B47"/>
    <w:rsid w:val="00C25061"/>
    <w:rsid w:val="00C27DC4"/>
    <w:rsid w:val="00C3054E"/>
    <w:rsid w:val="00C32A61"/>
    <w:rsid w:val="00C35B99"/>
    <w:rsid w:val="00C4035F"/>
    <w:rsid w:val="00C42384"/>
    <w:rsid w:val="00C4305F"/>
    <w:rsid w:val="00C435A6"/>
    <w:rsid w:val="00C43B7B"/>
    <w:rsid w:val="00C440E3"/>
    <w:rsid w:val="00C45258"/>
    <w:rsid w:val="00C46530"/>
    <w:rsid w:val="00C47FAF"/>
    <w:rsid w:val="00C5008E"/>
    <w:rsid w:val="00C504E6"/>
    <w:rsid w:val="00C506C3"/>
    <w:rsid w:val="00C51260"/>
    <w:rsid w:val="00C5229F"/>
    <w:rsid w:val="00C526A4"/>
    <w:rsid w:val="00C53615"/>
    <w:rsid w:val="00C53E5C"/>
    <w:rsid w:val="00C554E4"/>
    <w:rsid w:val="00C55ECD"/>
    <w:rsid w:val="00C57980"/>
    <w:rsid w:val="00C57EC9"/>
    <w:rsid w:val="00C60D35"/>
    <w:rsid w:val="00C61E58"/>
    <w:rsid w:val="00C6350A"/>
    <w:rsid w:val="00C64D21"/>
    <w:rsid w:val="00C6540A"/>
    <w:rsid w:val="00C656FC"/>
    <w:rsid w:val="00C667BE"/>
    <w:rsid w:val="00C6778D"/>
    <w:rsid w:val="00C67D3C"/>
    <w:rsid w:val="00C70B69"/>
    <w:rsid w:val="00C736B0"/>
    <w:rsid w:val="00C73D71"/>
    <w:rsid w:val="00C7506F"/>
    <w:rsid w:val="00C75DF0"/>
    <w:rsid w:val="00C779EC"/>
    <w:rsid w:val="00C77BA7"/>
    <w:rsid w:val="00C81C74"/>
    <w:rsid w:val="00C839A3"/>
    <w:rsid w:val="00C85922"/>
    <w:rsid w:val="00C85BC8"/>
    <w:rsid w:val="00C8696A"/>
    <w:rsid w:val="00C87EAE"/>
    <w:rsid w:val="00C9160A"/>
    <w:rsid w:val="00C918CE"/>
    <w:rsid w:val="00C919B8"/>
    <w:rsid w:val="00C9502E"/>
    <w:rsid w:val="00C95196"/>
    <w:rsid w:val="00C96D3C"/>
    <w:rsid w:val="00C9748F"/>
    <w:rsid w:val="00CA01D7"/>
    <w:rsid w:val="00CA0953"/>
    <w:rsid w:val="00CA20C6"/>
    <w:rsid w:val="00CA29DC"/>
    <w:rsid w:val="00CA3EC0"/>
    <w:rsid w:val="00CA4B61"/>
    <w:rsid w:val="00CA64E3"/>
    <w:rsid w:val="00CA6DDE"/>
    <w:rsid w:val="00CB07A2"/>
    <w:rsid w:val="00CB0E10"/>
    <w:rsid w:val="00CB1A09"/>
    <w:rsid w:val="00CB340D"/>
    <w:rsid w:val="00CB43BA"/>
    <w:rsid w:val="00CB44F0"/>
    <w:rsid w:val="00CB561C"/>
    <w:rsid w:val="00CB591B"/>
    <w:rsid w:val="00CC039A"/>
    <w:rsid w:val="00CC0BC7"/>
    <w:rsid w:val="00CC316A"/>
    <w:rsid w:val="00CC4214"/>
    <w:rsid w:val="00CC4320"/>
    <w:rsid w:val="00CC5520"/>
    <w:rsid w:val="00CC633F"/>
    <w:rsid w:val="00CC690D"/>
    <w:rsid w:val="00CD14AA"/>
    <w:rsid w:val="00CD202F"/>
    <w:rsid w:val="00CD4BA0"/>
    <w:rsid w:val="00CD58EE"/>
    <w:rsid w:val="00CD7DF8"/>
    <w:rsid w:val="00CE06A0"/>
    <w:rsid w:val="00CE278C"/>
    <w:rsid w:val="00CE2EE1"/>
    <w:rsid w:val="00CE3A3D"/>
    <w:rsid w:val="00CE52DC"/>
    <w:rsid w:val="00CE7182"/>
    <w:rsid w:val="00CE76A8"/>
    <w:rsid w:val="00CF07FA"/>
    <w:rsid w:val="00CF2116"/>
    <w:rsid w:val="00CF27AE"/>
    <w:rsid w:val="00CF5B93"/>
    <w:rsid w:val="00D0014B"/>
    <w:rsid w:val="00D00353"/>
    <w:rsid w:val="00D01E00"/>
    <w:rsid w:val="00D036D0"/>
    <w:rsid w:val="00D04927"/>
    <w:rsid w:val="00D07A6D"/>
    <w:rsid w:val="00D1041A"/>
    <w:rsid w:val="00D10B58"/>
    <w:rsid w:val="00D1101C"/>
    <w:rsid w:val="00D114C2"/>
    <w:rsid w:val="00D12CF9"/>
    <w:rsid w:val="00D200E6"/>
    <w:rsid w:val="00D22E9A"/>
    <w:rsid w:val="00D23B8F"/>
    <w:rsid w:val="00D23F6B"/>
    <w:rsid w:val="00D23F79"/>
    <w:rsid w:val="00D24543"/>
    <w:rsid w:val="00D25604"/>
    <w:rsid w:val="00D265EF"/>
    <w:rsid w:val="00D26B36"/>
    <w:rsid w:val="00D272A1"/>
    <w:rsid w:val="00D27913"/>
    <w:rsid w:val="00D30DE1"/>
    <w:rsid w:val="00D315ED"/>
    <w:rsid w:val="00D33861"/>
    <w:rsid w:val="00D341EC"/>
    <w:rsid w:val="00D3476C"/>
    <w:rsid w:val="00D375B9"/>
    <w:rsid w:val="00D37D99"/>
    <w:rsid w:val="00D37E11"/>
    <w:rsid w:val="00D40F24"/>
    <w:rsid w:val="00D41B19"/>
    <w:rsid w:val="00D41C03"/>
    <w:rsid w:val="00D4207A"/>
    <w:rsid w:val="00D43251"/>
    <w:rsid w:val="00D45596"/>
    <w:rsid w:val="00D45794"/>
    <w:rsid w:val="00D51E03"/>
    <w:rsid w:val="00D52EFD"/>
    <w:rsid w:val="00D52EFE"/>
    <w:rsid w:val="00D55459"/>
    <w:rsid w:val="00D5626A"/>
    <w:rsid w:val="00D608AE"/>
    <w:rsid w:val="00D609B7"/>
    <w:rsid w:val="00D60B87"/>
    <w:rsid w:val="00D65514"/>
    <w:rsid w:val="00D669BA"/>
    <w:rsid w:val="00D673D3"/>
    <w:rsid w:val="00D6744F"/>
    <w:rsid w:val="00D71757"/>
    <w:rsid w:val="00D723B6"/>
    <w:rsid w:val="00D73589"/>
    <w:rsid w:val="00D7522C"/>
    <w:rsid w:val="00D82FF9"/>
    <w:rsid w:val="00D84C88"/>
    <w:rsid w:val="00D85E6B"/>
    <w:rsid w:val="00D86CD1"/>
    <w:rsid w:val="00D870DD"/>
    <w:rsid w:val="00D87CEE"/>
    <w:rsid w:val="00D87F85"/>
    <w:rsid w:val="00D93451"/>
    <w:rsid w:val="00D94478"/>
    <w:rsid w:val="00DA323F"/>
    <w:rsid w:val="00DA3D36"/>
    <w:rsid w:val="00DA5E5E"/>
    <w:rsid w:val="00DB024E"/>
    <w:rsid w:val="00DB139E"/>
    <w:rsid w:val="00DB25E0"/>
    <w:rsid w:val="00DB25F3"/>
    <w:rsid w:val="00DB5527"/>
    <w:rsid w:val="00DC1134"/>
    <w:rsid w:val="00DC1FC4"/>
    <w:rsid w:val="00DC5184"/>
    <w:rsid w:val="00DC5F7F"/>
    <w:rsid w:val="00DC6232"/>
    <w:rsid w:val="00DD032A"/>
    <w:rsid w:val="00DD0AE0"/>
    <w:rsid w:val="00DD1F21"/>
    <w:rsid w:val="00DD20DB"/>
    <w:rsid w:val="00DD2BC1"/>
    <w:rsid w:val="00DD2C4B"/>
    <w:rsid w:val="00DD4979"/>
    <w:rsid w:val="00DD4EEE"/>
    <w:rsid w:val="00DD4F6A"/>
    <w:rsid w:val="00DD580A"/>
    <w:rsid w:val="00DD5B45"/>
    <w:rsid w:val="00DD6445"/>
    <w:rsid w:val="00DE17E9"/>
    <w:rsid w:val="00DE21BF"/>
    <w:rsid w:val="00DE3967"/>
    <w:rsid w:val="00DE5597"/>
    <w:rsid w:val="00DE621F"/>
    <w:rsid w:val="00DE7CB9"/>
    <w:rsid w:val="00DE7E85"/>
    <w:rsid w:val="00DF112F"/>
    <w:rsid w:val="00DF1F61"/>
    <w:rsid w:val="00DF2463"/>
    <w:rsid w:val="00DF5431"/>
    <w:rsid w:val="00DF62BD"/>
    <w:rsid w:val="00DF75B9"/>
    <w:rsid w:val="00E01DDC"/>
    <w:rsid w:val="00E02083"/>
    <w:rsid w:val="00E0214A"/>
    <w:rsid w:val="00E02ED9"/>
    <w:rsid w:val="00E0316F"/>
    <w:rsid w:val="00E046EA"/>
    <w:rsid w:val="00E04CE5"/>
    <w:rsid w:val="00E051C7"/>
    <w:rsid w:val="00E10057"/>
    <w:rsid w:val="00E10D1B"/>
    <w:rsid w:val="00E111DF"/>
    <w:rsid w:val="00E120B0"/>
    <w:rsid w:val="00E133D9"/>
    <w:rsid w:val="00E13ADE"/>
    <w:rsid w:val="00E1500F"/>
    <w:rsid w:val="00E15EDC"/>
    <w:rsid w:val="00E160FD"/>
    <w:rsid w:val="00E161A3"/>
    <w:rsid w:val="00E16A10"/>
    <w:rsid w:val="00E16FE9"/>
    <w:rsid w:val="00E218E2"/>
    <w:rsid w:val="00E22E2F"/>
    <w:rsid w:val="00E248F0"/>
    <w:rsid w:val="00E269AE"/>
    <w:rsid w:val="00E27796"/>
    <w:rsid w:val="00E310E8"/>
    <w:rsid w:val="00E32147"/>
    <w:rsid w:val="00E32E60"/>
    <w:rsid w:val="00E33A12"/>
    <w:rsid w:val="00E3569D"/>
    <w:rsid w:val="00E3724D"/>
    <w:rsid w:val="00E37571"/>
    <w:rsid w:val="00E37E32"/>
    <w:rsid w:val="00E407A9"/>
    <w:rsid w:val="00E410E5"/>
    <w:rsid w:val="00E41CB0"/>
    <w:rsid w:val="00E43834"/>
    <w:rsid w:val="00E443D7"/>
    <w:rsid w:val="00E448C3"/>
    <w:rsid w:val="00E44BC1"/>
    <w:rsid w:val="00E470DF"/>
    <w:rsid w:val="00E470E8"/>
    <w:rsid w:val="00E47363"/>
    <w:rsid w:val="00E47A0E"/>
    <w:rsid w:val="00E50346"/>
    <w:rsid w:val="00E50DC9"/>
    <w:rsid w:val="00E51C5E"/>
    <w:rsid w:val="00E52913"/>
    <w:rsid w:val="00E52AA3"/>
    <w:rsid w:val="00E5458A"/>
    <w:rsid w:val="00E54D34"/>
    <w:rsid w:val="00E55360"/>
    <w:rsid w:val="00E554F0"/>
    <w:rsid w:val="00E55D24"/>
    <w:rsid w:val="00E56158"/>
    <w:rsid w:val="00E62086"/>
    <w:rsid w:val="00E62301"/>
    <w:rsid w:val="00E62FED"/>
    <w:rsid w:val="00E6775D"/>
    <w:rsid w:val="00E7059B"/>
    <w:rsid w:val="00E716AB"/>
    <w:rsid w:val="00E71748"/>
    <w:rsid w:val="00E71F74"/>
    <w:rsid w:val="00E7544E"/>
    <w:rsid w:val="00E75913"/>
    <w:rsid w:val="00E75D22"/>
    <w:rsid w:val="00E76F92"/>
    <w:rsid w:val="00E80EA4"/>
    <w:rsid w:val="00E82AA1"/>
    <w:rsid w:val="00E84722"/>
    <w:rsid w:val="00E85719"/>
    <w:rsid w:val="00E909DD"/>
    <w:rsid w:val="00E93800"/>
    <w:rsid w:val="00E939F2"/>
    <w:rsid w:val="00E95109"/>
    <w:rsid w:val="00E95EE3"/>
    <w:rsid w:val="00E96215"/>
    <w:rsid w:val="00EA069F"/>
    <w:rsid w:val="00EA13AE"/>
    <w:rsid w:val="00EA221A"/>
    <w:rsid w:val="00EA461D"/>
    <w:rsid w:val="00EA64F7"/>
    <w:rsid w:val="00EA71BF"/>
    <w:rsid w:val="00EB1513"/>
    <w:rsid w:val="00EB1B9B"/>
    <w:rsid w:val="00EB3563"/>
    <w:rsid w:val="00EB62F7"/>
    <w:rsid w:val="00EC0ABF"/>
    <w:rsid w:val="00EC2625"/>
    <w:rsid w:val="00EC3891"/>
    <w:rsid w:val="00EC4F12"/>
    <w:rsid w:val="00EC519C"/>
    <w:rsid w:val="00EC5F75"/>
    <w:rsid w:val="00EC5FCE"/>
    <w:rsid w:val="00EC6CC6"/>
    <w:rsid w:val="00EC6CCB"/>
    <w:rsid w:val="00ED0117"/>
    <w:rsid w:val="00ED0A04"/>
    <w:rsid w:val="00ED0F8F"/>
    <w:rsid w:val="00ED2DFF"/>
    <w:rsid w:val="00ED367A"/>
    <w:rsid w:val="00ED5F99"/>
    <w:rsid w:val="00ED61F9"/>
    <w:rsid w:val="00ED6BEC"/>
    <w:rsid w:val="00EE0F1D"/>
    <w:rsid w:val="00EE11BB"/>
    <w:rsid w:val="00EF0F1F"/>
    <w:rsid w:val="00EF2581"/>
    <w:rsid w:val="00EF3F1A"/>
    <w:rsid w:val="00EF6E2A"/>
    <w:rsid w:val="00EF755C"/>
    <w:rsid w:val="00F012E9"/>
    <w:rsid w:val="00F019C4"/>
    <w:rsid w:val="00F01DC3"/>
    <w:rsid w:val="00F03310"/>
    <w:rsid w:val="00F12180"/>
    <w:rsid w:val="00F13548"/>
    <w:rsid w:val="00F15429"/>
    <w:rsid w:val="00F163F0"/>
    <w:rsid w:val="00F17623"/>
    <w:rsid w:val="00F214FF"/>
    <w:rsid w:val="00F22FA7"/>
    <w:rsid w:val="00F2681B"/>
    <w:rsid w:val="00F31E7A"/>
    <w:rsid w:val="00F32370"/>
    <w:rsid w:val="00F32805"/>
    <w:rsid w:val="00F3296E"/>
    <w:rsid w:val="00F344A5"/>
    <w:rsid w:val="00F3469F"/>
    <w:rsid w:val="00F359E7"/>
    <w:rsid w:val="00F364BE"/>
    <w:rsid w:val="00F40A02"/>
    <w:rsid w:val="00F40CA3"/>
    <w:rsid w:val="00F410D8"/>
    <w:rsid w:val="00F417A2"/>
    <w:rsid w:val="00F41DF6"/>
    <w:rsid w:val="00F42B4F"/>
    <w:rsid w:val="00F431E6"/>
    <w:rsid w:val="00F45586"/>
    <w:rsid w:val="00F45B97"/>
    <w:rsid w:val="00F46317"/>
    <w:rsid w:val="00F46E2C"/>
    <w:rsid w:val="00F516FD"/>
    <w:rsid w:val="00F51932"/>
    <w:rsid w:val="00F51F8B"/>
    <w:rsid w:val="00F52B08"/>
    <w:rsid w:val="00F52B29"/>
    <w:rsid w:val="00F6063E"/>
    <w:rsid w:val="00F635C0"/>
    <w:rsid w:val="00F63C69"/>
    <w:rsid w:val="00F63D2D"/>
    <w:rsid w:val="00F65B5E"/>
    <w:rsid w:val="00F6636A"/>
    <w:rsid w:val="00F67434"/>
    <w:rsid w:val="00F7191D"/>
    <w:rsid w:val="00F72327"/>
    <w:rsid w:val="00F730CE"/>
    <w:rsid w:val="00F73B79"/>
    <w:rsid w:val="00F7434C"/>
    <w:rsid w:val="00F7442F"/>
    <w:rsid w:val="00F757AC"/>
    <w:rsid w:val="00F77A7D"/>
    <w:rsid w:val="00F77E21"/>
    <w:rsid w:val="00F803BE"/>
    <w:rsid w:val="00F80CC2"/>
    <w:rsid w:val="00F81FE9"/>
    <w:rsid w:val="00F8361A"/>
    <w:rsid w:val="00F839E2"/>
    <w:rsid w:val="00F859B3"/>
    <w:rsid w:val="00F867D2"/>
    <w:rsid w:val="00F87D8E"/>
    <w:rsid w:val="00F90240"/>
    <w:rsid w:val="00F92741"/>
    <w:rsid w:val="00F952B4"/>
    <w:rsid w:val="00F9650F"/>
    <w:rsid w:val="00FA1DD3"/>
    <w:rsid w:val="00FA338E"/>
    <w:rsid w:val="00FA4D36"/>
    <w:rsid w:val="00FA64FB"/>
    <w:rsid w:val="00FB338D"/>
    <w:rsid w:val="00FB36F1"/>
    <w:rsid w:val="00FB4A30"/>
    <w:rsid w:val="00FB5B2E"/>
    <w:rsid w:val="00FB6392"/>
    <w:rsid w:val="00FB74D9"/>
    <w:rsid w:val="00FB7D36"/>
    <w:rsid w:val="00FC1168"/>
    <w:rsid w:val="00FC2187"/>
    <w:rsid w:val="00FC3A00"/>
    <w:rsid w:val="00FC3D4A"/>
    <w:rsid w:val="00FC436A"/>
    <w:rsid w:val="00FC75A3"/>
    <w:rsid w:val="00FD2E02"/>
    <w:rsid w:val="00FD39AF"/>
    <w:rsid w:val="00FD3CAE"/>
    <w:rsid w:val="00FD5ED1"/>
    <w:rsid w:val="00FD6DEC"/>
    <w:rsid w:val="00FD7727"/>
    <w:rsid w:val="00FE2851"/>
    <w:rsid w:val="00FE2BBA"/>
    <w:rsid w:val="00FE4B1F"/>
    <w:rsid w:val="00FE6789"/>
    <w:rsid w:val="00FF0524"/>
    <w:rsid w:val="00FF0C4E"/>
    <w:rsid w:val="00FF1B8C"/>
    <w:rsid w:val="00FF1BBA"/>
    <w:rsid w:val="00FF5849"/>
    <w:rsid w:val="00FF6170"/>
    <w:rsid w:val="00FF625C"/>
    <w:rsid w:val="00FF6C90"/>
    <w:rsid w:val="00FF7413"/>
    <w:rsid w:val="00FF76A4"/>
    <w:rsid w:val="03524B16"/>
    <w:rsid w:val="0486C05D"/>
    <w:rsid w:val="06066EC2"/>
    <w:rsid w:val="07737DCD"/>
    <w:rsid w:val="09FAAD46"/>
    <w:rsid w:val="0E2057A9"/>
    <w:rsid w:val="12B2E05A"/>
    <w:rsid w:val="1C32DBA5"/>
    <w:rsid w:val="1F00630D"/>
    <w:rsid w:val="202D15DA"/>
    <w:rsid w:val="230D73D8"/>
    <w:rsid w:val="27F7C23F"/>
    <w:rsid w:val="29E1C225"/>
    <w:rsid w:val="2D38D200"/>
    <w:rsid w:val="2D886739"/>
    <w:rsid w:val="316920FE"/>
    <w:rsid w:val="35465EC1"/>
    <w:rsid w:val="3688A0FF"/>
    <w:rsid w:val="36EE5048"/>
    <w:rsid w:val="3A10C384"/>
    <w:rsid w:val="3B00CC96"/>
    <w:rsid w:val="3B7247AC"/>
    <w:rsid w:val="3BB11DEE"/>
    <w:rsid w:val="3C76B96C"/>
    <w:rsid w:val="3CBB9ACC"/>
    <w:rsid w:val="3F2340AB"/>
    <w:rsid w:val="3F7A86F2"/>
    <w:rsid w:val="410AEDC1"/>
    <w:rsid w:val="427808CB"/>
    <w:rsid w:val="42D6D6A6"/>
    <w:rsid w:val="432B6804"/>
    <w:rsid w:val="43DFC993"/>
    <w:rsid w:val="43F73378"/>
    <w:rsid w:val="443BF8BB"/>
    <w:rsid w:val="4444DF8E"/>
    <w:rsid w:val="47F7A6B6"/>
    <w:rsid w:val="48C536C8"/>
    <w:rsid w:val="4A2CA8C8"/>
    <w:rsid w:val="4C645618"/>
    <w:rsid w:val="4CBE494C"/>
    <w:rsid w:val="559FAD1D"/>
    <w:rsid w:val="591F1AC7"/>
    <w:rsid w:val="5920AD18"/>
    <w:rsid w:val="5922CCD2"/>
    <w:rsid w:val="5C413E99"/>
    <w:rsid w:val="5F198319"/>
    <w:rsid w:val="603AD389"/>
    <w:rsid w:val="61A9E2C7"/>
    <w:rsid w:val="621ABB89"/>
    <w:rsid w:val="641F0F03"/>
    <w:rsid w:val="64D1E1CC"/>
    <w:rsid w:val="683B55F9"/>
    <w:rsid w:val="69A512BD"/>
    <w:rsid w:val="69E6A1E4"/>
    <w:rsid w:val="6A9C9F21"/>
    <w:rsid w:val="6B840B8C"/>
    <w:rsid w:val="6D0B48F7"/>
    <w:rsid w:val="6DC69E84"/>
    <w:rsid w:val="6F95AD63"/>
    <w:rsid w:val="70696184"/>
    <w:rsid w:val="7098CF4A"/>
    <w:rsid w:val="74DD4AEF"/>
    <w:rsid w:val="75F19C7F"/>
    <w:rsid w:val="77E8DB3F"/>
    <w:rsid w:val="78ACEE62"/>
    <w:rsid w:val="7CA63B1D"/>
    <w:rsid w:val="7CD796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BD02F"/>
  <w15:chartTrackingRefBased/>
  <w15:docId w15:val="{5A66671C-2306-473F-98C1-57E94DE0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A7B"/>
  </w:style>
  <w:style w:type="paragraph" w:styleId="Heading1">
    <w:name w:val="heading 1"/>
    <w:basedOn w:val="Normal"/>
    <w:next w:val="Normal"/>
    <w:link w:val="Heading1Char"/>
    <w:uiPriority w:val="9"/>
    <w:qFormat/>
    <w:rsid w:val="003A4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297"/>
    <w:rPr>
      <w:rFonts w:eastAsiaTheme="majorEastAsia" w:cstheme="majorBidi"/>
      <w:color w:val="272727" w:themeColor="text1" w:themeTint="D8"/>
    </w:rPr>
  </w:style>
  <w:style w:type="paragraph" w:styleId="Title">
    <w:name w:val="Title"/>
    <w:basedOn w:val="Normal"/>
    <w:next w:val="Normal"/>
    <w:link w:val="TitleChar"/>
    <w:uiPriority w:val="10"/>
    <w:qFormat/>
    <w:rsid w:val="003A4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297"/>
    <w:pPr>
      <w:spacing w:before="160"/>
      <w:jc w:val="center"/>
    </w:pPr>
    <w:rPr>
      <w:i/>
      <w:iCs/>
      <w:color w:val="404040" w:themeColor="text1" w:themeTint="BF"/>
    </w:rPr>
  </w:style>
  <w:style w:type="character" w:customStyle="1" w:styleId="QuoteChar">
    <w:name w:val="Quote Char"/>
    <w:basedOn w:val="DefaultParagraphFont"/>
    <w:link w:val="Quote"/>
    <w:uiPriority w:val="29"/>
    <w:rsid w:val="003A4297"/>
    <w:rPr>
      <w:i/>
      <w:iCs/>
      <w:color w:val="404040" w:themeColor="text1" w:themeTint="BF"/>
    </w:rPr>
  </w:style>
  <w:style w:type="paragraph" w:styleId="ListParagraph">
    <w:name w:val="List Paragraph"/>
    <w:basedOn w:val="Normal"/>
    <w:uiPriority w:val="34"/>
    <w:qFormat/>
    <w:rsid w:val="003A4297"/>
    <w:pPr>
      <w:ind w:left="720"/>
      <w:contextualSpacing/>
    </w:pPr>
  </w:style>
  <w:style w:type="character" w:styleId="IntenseEmphasis">
    <w:name w:val="Intense Emphasis"/>
    <w:basedOn w:val="DefaultParagraphFont"/>
    <w:uiPriority w:val="21"/>
    <w:qFormat/>
    <w:rsid w:val="003A4297"/>
    <w:rPr>
      <w:i/>
      <w:iCs/>
      <w:color w:val="0F4761" w:themeColor="accent1" w:themeShade="BF"/>
    </w:rPr>
  </w:style>
  <w:style w:type="paragraph" w:styleId="IntenseQuote">
    <w:name w:val="Intense Quote"/>
    <w:basedOn w:val="Normal"/>
    <w:next w:val="Normal"/>
    <w:link w:val="IntenseQuoteChar"/>
    <w:uiPriority w:val="30"/>
    <w:qFormat/>
    <w:rsid w:val="003A4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297"/>
    <w:rPr>
      <w:i/>
      <w:iCs/>
      <w:color w:val="0F4761" w:themeColor="accent1" w:themeShade="BF"/>
    </w:rPr>
  </w:style>
  <w:style w:type="character" w:styleId="IntenseReference">
    <w:name w:val="Intense Reference"/>
    <w:basedOn w:val="DefaultParagraphFont"/>
    <w:uiPriority w:val="32"/>
    <w:qFormat/>
    <w:rsid w:val="003A4297"/>
    <w:rPr>
      <w:b/>
      <w:bCs/>
      <w:smallCaps/>
      <w:color w:val="0F4761" w:themeColor="accent1" w:themeShade="BF"/>
      <w:spacing w:val="5"/>
    </w:rPr>
  </w:style>
  <w:style w:type="paragraph" w:styleId="Header">
    <w:name w:val="header"/>
    <w:basedOn w:val="Normal"/>
    <w:link w:val="HeaderChar"/>
    <w:uiPriority w:val="99"/>
    <w:unhideWhenUsed/>
    <w:rsid w:val="00C52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6A4"/>
  </w:style>
  <w:style w:type="paragraph" w:styleId="Footer">
    <w:name w:val="footer"/>
    <w:basedOn w:val="Normal"/>
    <w:link w:val="FooterChar"/>
    <w:uiPriority w:val="99"/>
    <w:unhideWhenUsed/>
    <w:rsid w:val="00C52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6A4"/>
  </w:style>
  <w:style w:type="paragraph" w:styleId="NormalWeb">
    <w:name w:val="Normal (Web)"/>
    <w:basedOn w:val="Normal"/>
    <w:uiPriority w:val="99"/>
    <w:unhideWhenUsed/>
    <w:rsid w:val="00075E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5EEA"/>
    <w:rPr>
      <w:b/>
      <w:bCs/>
    </w:rPr>
  </w:style>
  <w:style w:type="table" w:styleId="TableGrid">
    <w:name w:val="Table Grid"/>
    <w:basedOn w:val="TableNormal"/>
    <w:uiPriority w:val="39"/>
    <w:rsid w:val="006D7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580C"/>
    <w:rPr>
      <w:color w:val="467886" w:themeColor="hyperlink"/>
      <w:u w:val="single"/>
    </w:rPr>
  </w:style>
  <w:style w:type="character" w:styleId="UnresolvedMention">
    <w:name w:val="Unresolved Mention"/>
    <w:basedOn w:val="DefaultParagraphFont"/>
    <w:uiPriority w:val="99"/>
    <w:semiHidden/>
    <w:unhideWhenUsed/>
    <w:rsid w:val="008A580C"/>
    <w:rPr>
      <w:color w:val="605E5C"/>
      <w:shd w:val="clear" w:color="auto" w:fill="E1DFDD"/>
    </w:rPr>
  </w:style>
  <w:style w:type="paragraph" w:styleId="Revision">
    <w:name w:val="Revision"/>
    <w:hidden/>
    <w:uiPriority w:val="99"/>
    <w:semiHidden/>
    <w:rsid w:val="00273B0E"/>
    <w:pPr>
      <w:spacing w:after="0" w:line="240" w:lineRule="auto"/>
    </w:pPr>
  </w:style>
  <w:style w:type="character" w:styleId="CommentReference">
    <w:name w:val="annotation reference"/>
    <w:basedOn w:val="DefaultParagraphFont"/>
    <w:uiPriority w:val="99"/>
    <w:semiHidden/>
    <w:unhideWhenUsed/>
    <w:rsid w:val="004422C2"/>
    <w:rPr>
      <w:sz w:val="16"/>
      <w:szCs w:val="16"/>
    </w:rPr>
  </w:style>
  <w:style w:type="paragraph" w:styleId="CommentText">
    <w:name w:val="annotation text"/>
    <w:basedOn w:val="Normal"/>
    <w:link w:val="CommentTextChar"/>
    <w:uiPriority w:val="99"/>
    <w:unhideWhenUsed/>
    <w:rsid w:val="004422C2"/>
    <w:pPr>
      <w:spacing w:line="240" w:lineRule="auto"/>
    </w:pPr>
    <w:rPr>
      <w:sz w:val="20"/>
      <w:szCs w:val="20"/>
    </w:rPr>
  </w:style>
  <w:style w:type="character" w:customStyle="1" w:styleId="CommentTextChar">
    <w:name w:val="Comment Text Char"/>
    <w:basedOn w:val="DefaultParagraphFont"/>
    <w:link w:val="CommentText"/>
    <w:uiPriority w:val="99"/>
    <w:rsid w:val="004422C2"/>
    <w:rPr>
      <w:sz w:val="20"/>
      <w:szCs w:val="20"/>
    </w:rPr>
  </w:style>
  <w:style w:type="paragraph" w:styleId="CommentSubject">
    <w:name w:val="annotation subject"/>
    <w:basedOn w:val="CommentText"/>
    <w:next w:val="CommentText"/>
    <w:link w:val="CommentSubjectChar"/>
    <w:uiPriority w:val="99"/>
    <w:semiHidden/>
    <w:unhideWhenUsed/>
    <w:rsid w:val="004422C2"/>
    <w:rPr>
      <w:b/>
      <w:bCs/>
    </w:rPr>
  </w:style>
  <w:style w:type="character" w:customStyle="1" w:styleId="CommentSubjectChar">
    <w:name w:val="Comment Subject Char"/>
    <w:basedOn w:val="CommentTextChar"/>
    <w:link w:val="CommentSubject"/>
    <w:uiPriority w:val="99"/>
    <w:semiHidden/>
    <w:rsid w:val="004422C2"/>
    <w:rPr>
      <w:b/>
      <w:bCs/>
      <w:sz w:val="20"/>
      <w:szCs w:val="20"/>
    </w:rPr>
  </w:style>
  <w:style w:type="character" w:styleId="Mention">
    <w:name w:val="Mention"/>
    <w:basedOn w:val="DefaultParagraphFont"/>
    <w:uiPriority w:val="99"/>
    <w:unhideWhenUsed/>
    <w:rsid w:val="00591373"/>
    <w:rPr>
      <w:color w:val="2B579A"/>
      <w:shd w:val="clear" w:color="auto" w:fill="E1DFDD"/>
    </w:rPr>
  </w:style>
  <w:style w:type="character" w:styleId="FollowedHyperlink">
    <w:name w:val="FollowedHyperlink"/>
    <w:basedOn w:val="DefaultParagraphFont"/>
    <w:uiPriority w:val="99"/>
    <w:semiHidden/>
    <w:unhideWhenUsed/>
    <w:rsid w:val="001F6B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p1.dso.mi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fedramp.gov/" TargetMode="External"/><Relationship Id="rId7" Type="http://schemas.openxmlformats.org/officeDocument/2006/relationships/settings" Target="settings.xml"/><Relationship Id="rId12" Type="http://schemas.openxmlformats.org/officeDocument/2006/relationships/hyperlink" Target="mailto:jason.kyles.1@us.af.mil" TargetMode="External"/><Relationship Id="rId17" Type="http://schemas.openxmlformats.org/officeDocument/2006/relationships/hyperlink" Target="https://dodcio.defense.gov/Portals/0/Documents/Library/DevSecOpsActivitesToolsGuidebook.pdf"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dcio.defense.gov/Portals/0/Documents/Library/DevSecOpsActivitesToolsGuidebook.pdf" TargetMode="External"/><Relationship Id="rId20" Type="http://schemas.openxmlformats.org/officeDocument/2006/relationships/hyperlink" Target="https://www.acquisition.gov/dfars/252.204-7025-notice-cybersecurity-maturity-model-certification-level-requiremen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bra.zides.2.ctr@us.af.mil"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image" Target="media/image3.emf"/><Relationship Id="rId10" Type="http://schemas.openxmlformats.org/officeDocument/2006/relationships/endnotes" Target="endnotes.xml"/><Relationship Id="rId19" Type="http://schemas.openxmlformats.org/officeDocument/2006/relationships/hyperlink" Target="https://aida.mitre.org/wp-content/uploads/2025/08/TMaF_TRL_with_OE-I_Critical_Activiti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af.dau.edu/" TargetMode="External"/><Relationship Id="rId22" Type="http://schemas.openxmlformats.org/officeDocument/2006/relationships/hyperlink" Target="https://cic.gsa.gov/basics/cloud-security"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posewitz\OneDrive%20-%20The%20MITRE%20Corporation\Documents\Custom%20Office%20Templates\PEO%20Mobility%20Accelerating%20Acquisition%20AI%20Tool%20RFI%20Draft%2021%20Jan%202026.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FB7B1832110A25418D71C569358F9C44" ma:contentTypeVersion="11" ma:contentTypeDescription="Create a new document." ma:contentTypeScope="" ma:versionID="4b16b4caa723c3bd0c90e004d2bd69bd">
  <xsd:schema xmlns:xsd="http://www.w3.org/2001/XMLSchema" xmlns:xs="http://www.w3.org/2001/XMLSchema" xmlns:p="http://schemas.microsoft.com/office/2006/metadata/properties" xmlns:ns2="af9b03f7-ebd2-49f5-9df3-20e23dddc742" targetNamespace="http://schemas.microsoft.com/office/2006/metadata/properties" ma:root="true" ma:fieldsID="3724665072ef2e74f0be612892c418e0" ns2:_="">
    <xsd:import namespace="af9b03f7-ebd2-49f5-9df3-20e23dddc7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9b03f7-ebd2-49f5-9df3-20e23dddc7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ea1a638-fe8f-4e55-a8a3-ec1a1fdf419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f9b03f7-ebd2-49f5-9df3-20e23dddc7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04B480-2C85-46D6-A690-6671A4D84C1C}">
  <ds:schemaRefs>
    <ds:schemaRef ds:uri="http://schemas.openxmlformats.org/officeDocument/2006/bibliography"/>
  </ds:schemaRefs>
</ds:datastoreItem>
</file>

<file path=customXml/itemProps2.xml><?xml version="1.0" encoding="utf-8"?>
<ds:datastoreItem xmlns:ds="http://schemas.openxmlformats.org/officeDocument/2006/customXml" ds:itemID="{E5585DC7-F8B8-4F31-A42E-853656F6E0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9b03f7-ebd2-49f5-9df3-20e23dddc7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9B6DE4-19DE-4AED-8AEA-5A55BEB3EED9}">
  <ds:schemaRefs>
    <ds:schemaRef ds:uri="http://schemas.microsoft.com/sharepoint/v3/contenttype/forms"/>
  </ds:schemaRefs>
</ds:datastoreItem>
</file>

<file path=customXml/itemProps4.xml><?xml version="1.0" encoding="utf-8"?>
<ds:datastoreItem xmlns:ds="http://schemas.openxmlformats.org/officeDocument/2006/customXml" ds:itemID="{B556CE65-7A23-4D03-A70D-44FDD9B5799C}">
  <ds:schemaRefs>
    <ds:schemaRef ds:uri="http://schemas.microsoft.com/office/2006/metadata/properties"/>
    <ds:schemaRef ds:uri="http://schemas.microsoft.com/office/infopath/2007/PartnerControls"/>
    <ds:schemaRef ds:uri="af9b03f7-ebd2-49f5-9df3-20e23dddc742"/>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PEO Mobility Accelerating Acquisition AI Tool RFI Draft 21 Jan 2026.dotm</Template>
  <TotalTime>47</TotalTime>
  <Pages>28</Pages>
  <Words>5183</Words>
  <Characters>29548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34662</CharactersWithSpaces>
  <SharedDoc>false</SharedDoc>
  <HLinks>
    <vt:vector size="60" baseType="variant">
      <vt:variant>
        <vt:i4>5111879</vt:i4>
      </vt:variant>
      <vt:variant>
        <vt:i4>24</vt:i4>
      </vt:variant>
      <vt:variant>
        <vt:i4>0</vt:i4>
      </vt:variant>
      <vt:variant>
        <vt:i4>5</vt:i4>
      </vt:variant>
      <vt:variant>
        <vt:lpwstr>https://cic.gsa.gov/basics/cloud-security</vt:lpwstr>
      </vt:variant>
      <vt:variant>
        <vt:lpwstr/>
      </vt:variant>
      <vt:variant>
        <vt:i4>6029378</vt:i4>
      </vt:variant>
      <vt:variant>
        <vt:i4>21</vt:i4>
      </vt:variant>
      <vt:variant>
        <vt:i4>0</vt:i4>
      </vt:variant>
      <vt:variant>
        <vt:i4>5</vt:i4>
      </vt:variant>
      <vt:variant>
        <vt:lpwstr>https://www.fedramp.gov/</vt:lpwstr>
      </vt:variant>
      <vt:variant>
        <vt:lpwstr/>
      </vt:variant>
      <vt:variant>
        <vt:i4>4390918</vt:i4>
      </vt:variant>
      <vt:variant>
        <vt:i4>18</vt:i4>
      </vt:variant>
      <vt:variant>
        <vt:i4>0</vt:i4>
      </vt:variant>
      <vt:variant>
        <vt:i4>5</vt:i4>
      </vt:variant>
      <vt:variant>
        <vt:lpwstr>https://www.acquisition.gov/dfars/252.204-7025-notice-cybersecurity-maturity-model-certification-level-requirements.</vt:lpwstr>
      </vt:variant>
      <vt:variant>
        <vt:lpwstr/>
      </vt:variant>
      <vt:variant>
        <vt:i4>5374009</vt:i4>
      </vt:variant>
      <vt:variant>
        <vt:i4>15</vt:i4>
      </vt:variant>
      <vt:variant>
        <vt:i4>0</vt:i4>
      </vt:variant>
      <vt:variant>
        <vt:i4>5</vt:i4>
      </vt:variant>
      <vt:variant>
        <vt:lpwstr>https://aida.mitre.org/wp-content/uploads/2025/08/TMaF_TRL_with_OE-I_Critical_Activities.pdf</vt:lpwstr>
      </vt:variant>
      <vt:variant>
        <vt:lpwstr/>
      </vt:variant>
      <vt:variant>
        <vt:i4>2752554</vt:i4>
      </vt:variant>
      <vt:variant>
        <vt:i4>12</vt:i4>
      </vt:variant>
      <vt:variant>
        <vt:i4>0</vt:i4>
      </vt:variant>
      <vt:variant>
        <vt:i4>5</vt:i4>
      </vt:variant>
      <vt:variant>
        <vt:lpwstr>https://p1.dso.mil/</vt:lpwstr>
      </vt:variant>
      <vt:variant>
        <vt:lpwstr/>
      </vt:variant>
      <vt:variant>
        <vt:i4>7864434</vt:i4>
      </vt:variant>
      <vt:variant>
        <vt:i4>9</vt:i4>
      </vt:variant>
      <vt:variant>
        <vt:i4>0</vt:i4>
      </vt:variant>
      <vt:variant>
        <vt:i4>5</vt:i4>
      </vt:variant>
      <vt:variant>
        <vt:lpwstr>https://dodcio.defense.gov/Portals/0/Documents/Library/DevSecOpsActivitesToolsGuidebook.pdf</vt:lpwstr>
      </vt:variant>
      <vt:variant>
        <vt:lpwstr/>
      </vt:variant>
      <vt:variant>
        <vt:i4>7864434</vt:i4>
      </vt:variant>
      <vt:variant>
        <vt:i4>6</vt:i4>
      </vt:variant>
      <vt:variant>
        <vt:i4>0</vt:i4>
      </vt:variant>
      <vt:variant>
        <vt:i4>5</vt:i4>
      </vt:variant>
      <vt:variant>
        <vt:lpwstr>https://dodcio.defense.gov/Portals/0/Documents/Library/DevSecOpsActivitesToolsGuidebook.pdf</vt:lpwstr>
      </vt:variant>
      <vt:variant>
        <vt:lpwstr/>
      </vt:variant>
      <vt:variant>
        <vt:i4>5898310</vt:i4>
      </vt:variant>
      <vt:variant>
        <vt:i4>3</vt:i4>
      </vt:variant>
      <vt:variant>
        <vt:i4>0</vt:i4>
      </vt:variant>
      <vt:variant>
        <vt:i4>5</vt:i4>
      </vt:variant>
      <vt:variant>
        <vt:lpwstr>https://aaf.dau.edu/</vt:lpwstr>
      </vt:variant>
      <vt:variant>
        <vt:lpwstr/>
      </vt:variant>
      <vt:variant>
        <vt:i4>3735673</vt:i4>
      </vt:variant>
      <vt:variant>
        <vt:i4>0</vt:i4>
      </vt:variant>
      <vt:variant>
        <vt:i4>0</vt:i4>
      </vt:variant>
      <vt:variant>
        <vt:i4>5</vt:i4>
      </vt:variant>
      <vt:variant>
        <vt:lpwstr>https://media.defense.gov/2020/Oct/08/2002514180/-1/-1/0/DOD-DATA-STRATEGY.PDF</vt:lpwstr>
      </vt:variant>
      <vt:variant>
        <vt:lpwstr/>
      </vt:variant>
      <vt:variant>
        <vt:i4>852020</vt:i4>
      </vt:variant>
      <vt:variant>
        <vt:i4>0</vt:i4>
      </vt:variant>
      <vt:variant>
        <vt:i4>0</vt:i4>
      </vt:variant>
      <vt:variant>
        <vt:i4>5</vt:i4>
      </vt:variant>
      <vt:variant>
        <vt:lpwstr>mailto:DZIDES@MITRE.ORG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Posewitz</dc:creator>
  <cp:keywords/>
  <dc:description/>
  <cp:lastModifiedBy>KYLES, JASON A Capt USAF AFMC AFLCMC/WLY, Future Tankers</cp:lastModifiedBy>
  <cp:revision>6</cp:revision>
  <cp:lastPrinted>2025-12-09T13:38:00Z</cp:lastPrinted>
  <dcterms:created xsi:type="dcterms:W3CDTF">2026-02-18T19:56:00Z</dcterms:created>
  <dcterms:modified xsi:type="dcterms:W3CDTF">2026-02-18T20:04:00Z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0x010100FB7B1832110A25418D71C569358F9C44</vt:lpwstr>
  </property>
  <property fmtid="{D5CDD505-2E9C-101B-9397-08002B2CF9AE}" pid="3" name="MediaServiceImageTags">
    <vt:lpwstr/>
  </property>
</Properties>
</file>