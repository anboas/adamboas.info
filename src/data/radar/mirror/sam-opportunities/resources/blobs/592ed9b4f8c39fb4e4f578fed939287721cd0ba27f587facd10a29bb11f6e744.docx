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3426D896"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9F1C19">
        <w:rPr>
          <w:rFonts w:ascii="Times New Roman" w:hAnsi="Times New Roman"/>
          <w:b/>
          <w:color w:val="auto"/>
          <w:sz w:val="24"/>
        </w:rPr>
        <w:t>Amanda Heller</w:t>
      </w:r>
    </w:p>
    <w:p w14:paraId="6F9CA43D" w14:textId="375E05F3"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9F1C19">
        <w:rPr>
          <w:rFonts w:ascii="Times New Roman" w:hAnsi="Times New Roman"/>
          <w:b/>
          <w:color w:val="auto"/>
          <w:sz w:val="24"/>
        </w:rPr>
        <w:t>amanda.heller</w:t>
      </w:r>
      <w:r w:rsidR="00014821">
        <w:rPr>
          <w:rFonts w:ascii="Times New Roman" w:hAnsi="Times New Roman"/>
          <w:b/>
          <w:color w:val="auto"/>
          <w:sz w:val="24"/>
        </w:rPr>
        <w:t>@dla.mil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711D8608" w:rsidR="009E3310"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DATE: </w:t>
      </w:r>
      <w:r w:rsidRPr="008A794E">
        <w:rPr>
          <w:rFonts w:ascii="Times New Roman" w:hAnsi="Times New Roman"/>
          <w:b/>
          <w:color w:val="auto"/>
          <w:sz w:val="24"/>
        </w:rPr>
        <w:tab/>
      </w:r>
      <w:r w:rsidR="009F1C19">
        <w:rPr>
          <w:rFonts w:ascii="Times New Roman" w:hAnsi="Times New Roman"/>
          <w:b/>
          <w:color w:val="auto"/>
          <w:sz w:val="24"/>
        </w:rPr>
        <w:t>3 March 2026</w:t>
      </w:r>
    </w:p>
    <w:p w14:paraId="64E5CB11" w14:textId="77777777" w:rsidR="001E6525" w:rsidRPr="00A607C1" w:rsidRDefault="001E6525" w:rsidP="00065801">
      <w:pPr>
        <w:pStyle w:val="BodyText"/>
        <w:spacing w:after="0" w:line="252" w:lineRule="auto"/>
        <w:rPr>
          <w:rFonts w:ascii="Times New Roman" w:hAnsi="Times New Roman"/>
          <w:b/>
          <w:color w:val="auto"/>
          <w:sz w:val="24"/>
        </w:rPr>
      </w:pPr>
    </w:p>
    <w:p w14:paraId="1652D951" w14:textId="77777777" w:rsidR="00597B5F" w:rsidRDefault="009E3310" w:rsidP="00597B5F">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6AC59641" w:rsidR="009E3310" w:rsidRDefault="009F1C19" w:rsidP="00597B5F">
      <w:pPr>
        <w:spacing w:line="252" w:lineRule="auto"/>
        <w:jc w:val="center"/>
        <w:rPr>
          <w:rFonts w:ascii="Times New Roman" w:hAnsi="Times New Roman"/>
          <w:b/>
          <w:color w:val="auto"/>
          <w:sz w:val="28"/>
          <w:szCs w:val="28"/>
          <w:u w:val="single"/>
        </w:rPr>
      </w:pPr>
      <w:r w:rsidRPr="009F1C19">
        <w:rPr>
          <w:rFonts w:ascii="Times New Roman" w:hAnsi="Times New Roman"/>
          <w:b/>
          <w:color w:val="auto"/>
          <w:sz w:val="28"/>
          <w:szCs w:val="28"/>
          <w:u w:val="single"/>
        </w:rPr>
        <w:t>SPRMM1-26-R-MD</w:t>
      </w:r>
      <w:r w:rsidR="000F4B48">
        <w:rPr>
          <w:rFonts w:ascii="Times New Roman" w:hAnsi="Times New Roman"/>
          <w:b/>
          <w:color w:val="auto"/>
          <w:sz w:val="28"/>
          <w:szCs w:val="28"/>
          <w:u w:val="single"/>
        </w:rPr>
        <w:t>62</w:t>
      </w:r>
    </w:p>
    <w:p w14:paraId="12420082" w14:textId="77777777" w:rsidR="001E6525" w:rsidRDefault="001E6525" w:rsidP="00597B5F">
      <w:pPr>
        <w:spacing w:line="252" w:lineRule="auto"/>
        <w:jc w:val="center"/>
        <w:rPr>
          <w:rFonts w:ascii="Times New Roman" w:hAnsi="Times New Roman"/>
          <w:b/>
          <w:color w:val="auto"/>
          <w:sz w:val="28"/>
          <w:szCs w:val="28"/>
          <w:u w:val="single"/>
        </w:rPr>
      </w:pPr>
    </w:p>
    <w:p w14:paraId="74097FCA" w14:textId="77777777" w:rsidR="008912FC" w:rsidRPr="009E3310" w:rsidRDefault="008912FC" w:rsidP="008912FC">
      <w:pPr>
        <w:spacing w:line="252" w:lineRule="auto"/>
        <w:ind w:left="2880"/>
        <w:jc w:val="both"/>
        <w:rPr>
          <w:rFonts w:ascii="Times New Roman" w:hAnsi="Times New Roman"/>
          <w:b/>
          <w:color w:val="auto"/>
          <w:sz w:val="24"/>
          <w:szCs w:val="24"/>
        </w:rPr>
      </w:pPr>
    </w:p>
    <w:p w14:paraId="0D8E8D54"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Your immediate attention/reply is requested.  </w:t>
      </w:r>
    </w:p>
    <w:p w14:paraId="30D08790" w14:textId="77777777" w:rsidR="009E3310" w:rsidRPr="001E6525" w:rsidRDefault="009E3310" w:rsidP="00065801">
      <w:pPr>
        <w:spacing w:line="252" w:lineRule="auto"/>
        <w:rPr>
          <w:rFonts w:ascii="Times New Roman" w:hAnsi="Times New Roman"/>
          <w:color w:val="auto"/>
          <w:szCs w:val="22"/>
        </w:rPr>
      </w:pPr>
    </w:p>
    <w:p w14:paraId="4AED740E"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This is </w:t>
      </w:r>
      <w:r w:rsidRPr="001E6525">
        <w:rPr>
          <w:rFonts w:ascii="Times New Roman" w:hAnsi="Times New Roman"/>
          <w:b/>
          <w:color w:val="auto"/>
          <w:szCs w:val="22"/>
          <w:u w:val="single"/>
        </w:rPr>
        <w:t>NOT</w:t>
      </w:r>
      <w:r w:rsidRPr="001E6525">
        <w:rPr>
          <w:rFonts w:ascii="Times New Roman" w:hAnsi="Times New Roman"/>
          <w:b/>
          <w:color w:val="auto"/>
          <w:szCs w:val="22"/>
        </w:rPr>
        <w:t xml:space="preserve"> </w:t>
      </w:r>
      <w:r w:rsidRPr="001E6525">
        <w:rPr>
          <w:rFonts w:ascii="Times New Roman" w:hAnsi="Times New Roman"/>
          <w:color w:val="auto"/>
          <w:szCs w:val="22"/>
        </w:rPr>
        <w:t xml:space="preserve">a Request for Quote.  </w:t>
      </w:r>
    </w:p>
    <w:p w14:paraId="128A27A3" w14:textId="77777777" w:rsidR="009E3310" w:rsidRPr="001E6525" w:rsidRDefault="009E3310" w:rsidP="00065801">
      <w:pPr>
        <w:spacing w:line="252" w:lineRule="auto"/>
        <w:rPr>
          <w:rFonts w:ascii="Times New Roman" w:hAnsi="Times New Roman"/>
          <w:color w:val="auto"/>
          <w:szCs w:val="22"/>
        </w:rPr>
      </w:pPr>
    </w:p>
    <w:p w14:paraId="591F56EE" w14:textId="177684C9" w:rsidR="009E3310" w:rsidRPr="001E6525" w:rsidRDefault="009E3310" w:rsidP="00065801">
      <w:pPr>
        <w:spacing w:line="252" w:lineRule="auto"/>
        <w:rPr>
          <w:rFonts w:ascii="Times New Roman" w:hAnsi="Times New Roman"/>
          <w:b/>
          <w:color w:val="auto"/>
          <w:szCs w:val="22"/>
        </w:rPr>
      </w:pPr>
      <w:r w:rsidRPr="001E6525">
        <w:rPr>
          <w:rFonts w:ascii="Times New Roman" w:hAnsi="Times New Roman"/>
          <w:color w:val="auto"/>
          <w:szCs w:val="22"/>
        </w:rPr>
        <w:t>DLA MARITIME M</w:t>
      </w:r>
      <w:r w:rsidR="00B6238D" w:rsidRPr="001E6525">
        <w:rPr>
          <w:rFonts w:ascii="Times New Roman" w:hAnsi="Times New Roman"/>
          <w:color w:val="auto"/>
          <w:szCs w:val="22"/>
        </w:rPr>
        <w:t>e</w:t>
      </w:r>
      <w:r w:rsidR="00402D42" w:rsidRPr="001E6525">
        <w:rPr>
          <w:rFonts w:ascii="Times New Roman" w:hAnsi="Times New Roman"/>
          <w:color w:val="auto"/>
          <w:szCs w:val="22"/>
        </w:rPr>
        <w:t>chanicsburg</w:t>
      </w:r>
      <w:r w:rsidRPr="001E6525">
        <w:rPr>
          <w:rFonts w:ascii="Times New Roman" w:hAnsi="Times New Roman"/>
          <w:color w:val="auto"/>
          <w:szCs w:val="22"/>
        </w:rPr>
        <w:t xml:space="preserve"> is considerin</w:t>
      </w:r>
      <w:r w:rsidR="00A607C1" w:rsidRPr="001E6525">
        <w:rPr>
          <w:rFonts w:ascii="Times New Roman" w:hAnsi="Times New Roman"/>
          <w:color w:val="auto"/>
          <w:szCs w:val="22"/>
        </w:rPr>
        <w:t>g a solicitation and subsequent</w:t>
      </w:r>
      <w:r w:rsidR="007A1D15" w:rsidRPr="001E6525">
        <w:rPr>
          <w:rFonts w:ascii="Times New Roman" w:hAnsi="Times New Roman"/>
          <w:color w:val="auto"/>
          <w:szCs w:val="22"/>
        </w:rPr>
        <w:t xml:space="preserve"> award o</w:t>
      </w:r>
      <w:r w:rsidR="00402D42" w:rsidRPr="001E6525">
        <w:rPr>
          <w:rFonts w:ascii="Times New Roman" w:hAnsi="Times New Roman"/>
          <w:color w:val="auto"/>
          <w:szCs w:val="22"/>
        </w:rPr>
        <w:t>f</w:t>
      </w:r>
      <w:r w:rsidRPr="001E6525">
        <w:rPr>
          <w:rFonts w:ascii="Times New Roman" w:hAnsi="Times New Roman"/>
          <w:color w:val="auto"/>
          <w:szCs w:val="22"/>
        </w:rPr>
        <w:t xml:space="preserve"> a Contract for the item described </w:t>
      </w:r>
      <w:r w:rsidR="00402D42" w:rsidRPr="001E6525">
        <w:rPr>
          <w:rFonts w:ascii="Times New Roman" w:hAnsi="Times New Roman"/>
          <w:color w:val="auto"/>
          <w:szCs w:val="22"/>
        </w:rPr>
        <w:t>below</w:t>
      </w:r>
      <w:r w:rsidRPr="001E6525">
        <w:rPr>
          <w:rFonts w:ascii="Times New Roman" w:hAnsi="Times New Roman"/>
          <w:color w:val="auto"/>
          <w:szCs w:val="22"/>
        </w:rPr>
        <w:t xml:space="preserve">. </w:t>
      </w:r>
      <w:r w:rsidRPr="001E6525">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1E6525" w:rsidRDefault="009E3310" w:rsidP="00BF1F89">
      <w:pPr>
        <w:spacing w:line="252" w:lineRule="auto"/>
        <w:rPr>
          <w:rFonts w:ascii="Times New Roman" w:hAnsi="Times New Roman"/>
          <w:b/>
          <w:color w:val="auto"/>
          <w:szCs w:val="22"/>
        </w:rPr>
      </w:pPr>
    </w:p>
    <w:p w14:paraId="70233D46" w14:textId="6F60685F" w:rsidR="00C12B81" w:rsidRPr="00077702" w:rsidRDefault="00917AF9" w:rsidP="00BF1F89">
      <w:pPr>
        <w:spacing w:line="252" w:lineRule="auto"/>
        <w:rPr>
          <w:rFonts w:ascii="Times New Roman" w:hAnsi="Times New Roman"/>
          <w:b/>
          <w:color w:val="auto"/>
          <w:szCs w:val="22"/>
        </w:rPr>
      </w:pPr>
      <w:r w:rsidRPr="00077702">
        <w:rPr>
          <w:rFonts w:ascii="Times New Roman" w:hAnsi="Times New Roman"/>
          <w:b/>
          <w:color w:val="auto"/>
          <w:szCs w:val="22"/>
        </w:rPr>
        <w:t>NSN:</w:t>
      </w:r>
      <w:r w:rsidRPr="00077702">
        <w:rPr>
          <w:rFonts w:ascii="Times New Roman" w:hAnsi="Times New Roman"/>
          <w:b/>
          <w:color w:val="auto"/>
          <w:szCs w:val="22"/>
        </w:rPr>
        <w:tab/>
      </w:r>
      <w:r w:rsidR="004019AC" w:rsidRPr="00077702">
        <w:rPr>
          <w:rFonts w:ascii="Times New Roman" w:hAnsi="Times New Roman"/>
          <w:color w:val="auto"/>
          <w:szCs w:val="22"/>
        </w:rPr>
        <w:t>6105012450981</w:t>
      </w:r>
    </w:p>
    <w:p w14:paraId="51FCB835" w14:textId="78DC1E85" w:rsidR="00917AF9" w:rsidRPr="00077702" w:rsidRDefault="00917AF9" w:rsidP="00BF1F89">
      <w:pPr>
        <w:spacing w:line="252" w:lineRule="auto"/>
        <w:rPr>
          <w:rFonts w:ascii="Times New Roman" w:hAnsi="Times New Roman"/>
          <w:b/>
          <w:color w:val="auto"/>
          <w:szCs w:val="22"/>
        </w:rPr>
      </w:pPr>
      <w:r w:rsidRPr="00077702">
        <w:rPr>
          <w:rFonts w:ascii="Times New Roman" w:hAnsi="Times New Roman"/>
          <w:b/>
          <w:color w:val="auto"/>
          <w:szCs w:val="22"/>
        </w:rPr>
        <w:t>NOM:</w:t>
      </w:r>
      <w:r w:rsidRPr="00077702">
        <w:rPr>
          <w:rFonts w:ascii="Times New Roman" w:hAnsi="Times New Roman"/>
          <w:b/>
          <w:color w:val="auto"/>
          <w:szCs w:val="22"/>
        </w:rPr>
        <w:tab/>
      </w:r>
      <w:r w:rsidR="006D4BEF" w:rsidRPr="00077702">
        <w:rPr>
          <w:rFonts w:ascii="Times New Roman" w:hAnsi="Times New Roman"/>
          <w:color w:val="auto"/>
          <w:szCs w:val="22"/>
        </w:rPr>
        <w:t>Motor, Alternating C</w:t>
      </w:r>
    </w:p>
    <w:p w14:paraId="05AA00D1" w14:textId="769F3FE5" w:rsidR="00400F2B" w:rsidRPr="00077702" w:rsidRDefault="00917AF9" w:rsidP="00BF1F89">
      <w:pPr>
        <w:spacing w:line="252" w:lineRule="auto"/>
        <w:rPr>
          <w:rFonts w:ascii="Times New Roman" w:hAnsi="Times New Roman"/>
          <w:b/>
          <w:color w:val="auto"/>
          <w:szCs w:val="22"/>
        </w:rPr>
      </w:pPr>
      <w:r w:rsidRPr="00077702">
        <w:rPr>
          <w:rFonts w:ascii="Times New Roman" w:hAnsi="Times New Roman"/>
          <w:b/>
          <w:color w:val="auto"/>
          <w:szCs w:val="22"/>
        </w:rPr>
        <w:t>P/N:</w:t>
      </w:r>
      <w:r w:rsidRPr="00077702">
        <w:rPr>
          <w:rFonts w:ascii="Times New Roman" w:hAnsi="Times New Roman"/>
          <w:b/>
          <w:color w:val="auto"/>
          <w:szCs w:val="22"/>
        </w:rPr>
        <w:tab/>
      </w:r>
      <w:r w:rsidR="00077702" w:rsidRPr="00077702">
        <w:rPr>
          <w:rFonts w:ascii="Times New Roman" w:hAnsi="Times New Roman"/>
          <w:color w:val="auto"/>
          <w:szCs w:val="22"/>
        </w:rPr>
        <w:t>A-505-83</w:t>
      </w:r>
    </w:p>
    <w:p w14:paraId="4B4CE484" w14:textId="77777777" w:rsidR="00917AF9" w:rsidRPr="00671B99" w:rsidRDefault="00917AF9" w:rsidP="00BF1F89">
      <w:pPr>
        <w:spacing w:line="252" w:lineRule="auto"/>
        <w:rPr>
          <w:rFonts w:ascii="Times New Roman" w:hAnsi="Times New Roman"/>
          <w:b/>
          <w:color w:val="auto"/>
          <w:szCs w:val="22"/>
        </w:rPr>
      </w:pPr>
    </w:p>
    <w:p w14:paraId="65EE161C" w14:textId="6335D1E8" w:rsidR="009E3310" w:rsidRPr="001E6525" w:rsidRDefault="009E3310" w:rsidP="00BF1F89">
      <w:pPr>
        <w:spacing w:line="252" w:lineRule="auto"/>
        <w:rPr>
          <w:rFonts w:ascii="Times New Roman" w:hAnsi="Times New Roman"/>
          <w:b/>
          <w:color w:val="auto"/>
          <w:szCs w:val="22"/>
        </w:rPr>
      </w:pPr>
      <w:r w:rsidRPr="001E6525">
        <w:rPr>
          <w:rFonts w:ascii="Times New Roman" w:hAnsi="Times New Roman"/>
          <w:color w:val="auto"/>
          <w:szCs w:val="22"/>
        </w:rPr>
        <w:t>Please complete this market survey and return</w:t>
      </w:r>
      <w:r w:rsidR="00597B5F" w:rsidRPr="001E6525">
        <w:rPr>
          <w:rFonts w:ascii="Times New Roman" w:hAnsi="Times New Roman"/>
          <w:color w:val="auto"/>
          <w:szCs w:val="22"/>
        </w:rPr>
        <w:t xml:space="preserve"> it</w:t>
      </w:r>
      <w:r w:rsidRPr="001E6525">
        <w:rPr>
          <w:rFonts w:ascii="Times New Roman" w:hAnsi="Times New Roman"/>
          <w:color w:val="auto"/>
          <w:szCs w:val="22"/>
        </w:rPr>
        <w:t xml:space="preserve"> by email by </w:t>
      </w:r>
      <w:r w:rsidRPr="001E6525">
        <w:rPr>
          <w:rFonts w:ascii="Times New Roman" w:hAnsi="Times New Roman"/>
          <w:b/>
          <w:color w:val="auto"/>
          <w:szCs w:val="22"/>
        </w:rPr>
        <w:t xml:space="preserve">the closing date on the Sources Sought Notice. </w:t>
      </w:r>
    </w:p>
    <w:p w14:paraId="79D3153F" w14:textId="77777777" w:rsidR="009E3310" w:rsidRPr="001E6525" w:rsidRDefault="009E3310" w:rsidP="00BF1F89">
      <w:pPr>
        <w:spacing w:line="252" w:lineRule="auto"/>
        <w:rPr>
          <w:rFonts w:ascii="Times New Roman" w:hAnsi="Times New Roman"/>
          <w:color w:val="auto"/>
          <w:szCs w:val="22"/>
        </w:rPr>
      </w:pPr>
    </w:p>
    <w:p w14:paraId="31E3135D" w14:textId="6A185A8A"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still available?   □ YES   □ NO</w:t>
      </w:r>
    </w:p>
    <w:p w14:paraId="3CAD3D41" w14:textId="77777777" w:rsidR="00657A32" w:rsidRPr="001E6525" w:rsidRDefault="00657A32" w:rsidP="00657A32">
      <w:pPr>
        <w:spacing w:line="252" w:lineRule="auto"/>
        <w:ind w:left="360"/>
        <w:rPr>
          <w:rFonts w:ascii="Times New Roman" w:hAnsi="Times New Roman"/>
          <w:color w:val="auto"/>
          <w:szCs w:val="22"/>
        </w:rPr>
      </w:pPr>
    </w:p>
    <w:p w14:paraId="6F6AABD4" w14:textId="3F12894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considered as a commercial or commercial off the shelf item per FAR 2.101(b)?   □ YES   □ NO</w:t>
      </w:r>
    </w:p>
    <w:p w14:paraId="59BC9475" w14:textId="77777777" w:rsidR="00657A32" w:rsidRPr="001E6525" w:rsidRDefault="00657A32" w:rsidP="00657A32">
      <w:pPr>
        <w:spacing w:line="252" w:lineRule="auto"/>
        <w:rPr>
          <w:rFonts w:ascii="Times New Roman" w:hAnsi="Times New Roman"/>
          <w:color w:val="auto"/>
          <w:szCs w:val="22"/>
        </w:rPr>
      </w:pPr>
    </w:p>
    <w:p w14:paraId="3F529D1D" w14:textId="77777777" w:rsidR="00AE5BF1"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Is this item a modified type of an item that otherwise would be available in the commercial </w:t>
      </w:r>
      <w:r w:rsidR="001E6525" w:rsidRPr="001E6525">
        <w:rPr>
          <w:rFonts w:ascii="Times New Roman" w:hAnsi="Times New Roman"/>
          <w:color w:val="auto"/>
          <w:szCs w:val="22"/>
        </w:rPr>
        <w:t>marketplace</w:t>
      </w:r>
      <w:r w:rsidRPr="001E6525">
        <w:rPr>
          <w:rFonts w:ascii="Times New Roman" w:hAnsi="Times New Roman"/>
          <w:color w:val="auto"/>
          <w:szCs w:val="22"/>
        </w:rPr>
        <w:t xml:space="preserve">? </w:t>
      </w:r>
    </w:p>
    <w:p w14:paraId="6A4EC412" w14:textId="78786F4C" w:rsidR="009E3310" w:rsidRPr="001E6525" w:rsidRDefault="009E3310" w:rsidP="00AE5BF1">
      <w:pPr>
        <w:spacing w:line="252" w:lineRule="auto"/>
        <w:ind w:left="360"/>
        <w:rPr>
          <w:rFonts w:ascii="Times New Roman" w:hAnsi="Times New Roman"/>
          <w:color w:val="auto"/>
          <w:szCs w:val="22"/>
        </w:rPr>
      </w:pPr>
      <w:r w:rsidRPr="001E6525">
        <w:rPr>
          <w:rFonts w:ascii="Times New Roman" w:hAnsi="Times New Roman"/>
          <w:color w:val="auto"/>
          <w:szCs w:val="22"/>
        </w:rPr>
        <w:t>□ YES   □ NO</w:t>
      </w:r>
    </w:p>
    <w:p w14:paraId="307F69C9" w14:textId="77777777" w:rsidR="00657A32" w:rsidRPr="001E6525" w:rsidRDefault="00657A32" w:rsidP="00657A32">
      <w:pPr>
        <w:spacing w:line="252" w:lineRule="auto"/>
        <w:rPr>
          <w:rFonts w:ascii="Times New Roman" w:hAnsi="Times New Roman"/>
          <w:color w:val="auto"/>
          <w:szCs w:val="22"/>
        </w:rPr>
      </w:pPr>
    </w:p>
    <w:p w14:paraId="6AC4E1A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#2 or #3 above, is this item Catalogs/Price Listed?  □ YES   □ NO</w:t>
      </w:r>
    </w:p>
    <w:p w14:paraId="58F8ADDD" w14:textId="77777777" w:rsidR="00657A32" w:rsidRPr="001E6525" w:rsidRDefault="00657A32" w:rsidP="00657A32">
      <w:pPr>
        <w:pStyle w:val="ListParagraph"/>
        <w:rPr>
          <w:rFonts w:ascii="Times New Roman" w:hAnsi="Times New Roman"/>
          <w:color w:val="auto"/>
          <w:szCs w:val="22"/>
        </w:rPr>
      </w:pPr>
    </w:p>
    <w:p w14:paraId="1E11617E"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If yes, can you supply us with a copy of your price list?  □ YES   □ NO</w:t>
      </w:r>
    </w:p>
    <w:p w14:paraId="1BD5DDA4"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(Additionally, please complete the requests on page 3 for the additional commercial questions)</w:t>
      </w:r>
    </w:p>
    <w:p w14:paraId="76A49F43" w14:textId="77777777" w:rsidR="009E3310" w:rsidRPr="001E6525" w:rsidRDefault="009E3310" w:rsidP="00BF1F89">
      <w:pPr>
        <w:spacing w:line="252" w:lineRule="auto"/>
        <w:rPr>
          <w:rFonts w:ascii="Times New Roman" w:hAnsi="Times New Roman"/>
          <w:color w:val="auto"/>
          <w:szCs w:val="22"/>
        </w:rPr>
      </w:pPr>
    </w:p>
    <w:p w14:paraId="247EC082" w14:textId="2B05CF8B"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quantity ranges would result in better pricing of the items you are able to supply?  We will consider your recommendation if it</w:t>
      </w:r>
      <w:r w:rsidR="00B42152" w:rsidRPr="001E6525">
        <w:rPr>
          <w:rFonts w:ascii="Times New Roman" w:hAnsi="Times New Roman"/>
          <w:color w:val="auto"/>
          <w:szCs w:val="22"/>
        </w:rPr>
        <w:t xml:space="preserve"> </w:t>
      </w:r>
      <w:r w:rsidRPr="001E6525">
        <w:rPr>
          <w:rFonts w:ascii="Times New Roman" w:hAnsi="Times New Roman"/>
          <w:color w:val="auto"/>
          <w:szCs w:val="22"/>
        </w:rPr>
        <w:t xml:space="preserve">is within our demand forecast. </w:t>
      </w:r>
    </w:p>
    <w:p w14:paraId="2DABF5BF" w14:textId="77777777" w:rsidR="009E3310" w:rsidRPr="001E6525" w:rsidRDefault="009E3310" w:rsidP="00BF1F89">
      <w:pPr>
        <w:spacing w:line="252" w:lineRule="auto"/>
        <w:rPr>
          <w:rFonts w:ascii="Times New Roman" w:hAnsi="Times New Roman"/>
          <w:color w:val="auto"/>
          <w:szCs w:val="22"/>
        </w:rPr>
      </w:pPr>
    </w:p>
    <w:p w14:paraId="38FF74E8"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is the normal delivery for this item?</w:t>
      </w:r>
    </w:p>
    <w:p w14:paraId="3B34BDED"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 xml:space="preserve"> </w:t>
      </w:r>
    </w:p>
    <w:p w14:paraId="7166F82C"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an inventory currently maintained for this item?   □ YES   □ NO</w:t>
      </w:r>
    </w:p>
    <w:p w14:paraId="164BB057" w14:textId="77777777" w:rsidR="009E3310" w:rsidRPr="001E6525" w:rsidRDefault="009E3310" w:rsidP="00BF1F89">
      <w:pPr>
        <w:spacing w:line="252" w:lineRule="auto"/>
        <w:ind w:left="720"/>
        <w:contextualSpacing/>
        <w:rPr>
          <w:rFonts w:ascii="Times New Roman" w:hAnsi="Times New Roman"/>
          <w:color w:val="auto"/>
          <w:szCs w:val="22"/>
        </w:rPr>
      </w:pPr>
    </w:p>
    <w:p w14:paraId="0261B9E6" w14:textId="77777777" w:rsidR="00657A32"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 If this solicitation is FOB Origin, would that be acceptable?   □ YES   □ NO    </w:t>
      </w:r>
    </w:p>
    <w:p w14:paraId="7A256905" w14:textId="77777777" w:rsidR="00657A32" w:rsidRPr="001E6525" w:rsidRDefault="00657A32" w:rsidP="00657A32">
      <w:pPr>
        <w:pStyle w:val="ListParagraph"/>
        <w:rPr>
          <w:rFonts w:ascii="Times New Roman" w:hAnsi="Times New Roman"/>
          <w:color w:val="auto"/>
          <w:szCs w:val="22"/>
        </w:rPr>
      </w:pPr>
    </w:p>
    <w:p w14:paraId="70B8B2EC" w14:textId="714F183C" w:rsidR="009E3310" w:rsidRPr="001E6525" w:rsidRDefault="009E3310" w:rsidP="00657A32">
      <w:pPr>
        <w:spacing w:line="252" w:lineRule="auto"/>
        <w:ind w:left="360"/>
        <w:rPr>
          <w:rFonts w:ascii="Times New Roman" w:hAnsi="Times New Roman"/>
          <w:color w:val="auto"/>
          <w:szCs w:val="22"/>
        </w:rPr>
      </w:pPr>
      <w:r w:rsidRPr="001E6525">
        <w:rPr>
          <w:rFonts w:ascii="Times New Roman" w:hAnsi="Times New Roman"/>
          <w:color w:val="auto"/>
          <w:szCs w:val="22"/>
        </w:rPr>
        <w:t>Inspection/Acceptance Origin, would that be acceptable?   □ YES   □ NO</w:t>
      </w:r>
    </w:p>
    <w:p w14:paraId="78B50636" w14:textId="77777777" w:rsidR="009E3310" w:rsidRPr="001E6525" w:rsidRDefault="009E3310" w:rsidP="00BF1F89">
      <w:pPr>
        <w:spacing w:line="252" w:lineRule="auto"/>
        <w:ind w:left="720"/>
        <w:contextualSpacing/>
        <w:rPr>
          <w:rFonts w:ascii="Times New Roman" w:hAnsi="Times New Roman"/>
          <w:color w:val="auto"/>
          <w:szCs w:val="22"/>
        </w:rPr>
      </w:pPr>
    </w:p>
    <w:p w14:paraId="53BC36D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Approximately, how many employees do you currently have? ____________</w:t>
      </w:r>
    </w:p>
    <w:p w14:paraId="769074E6" w14:textId="77777777" w:rsidR="009E3310" w:rsidRPr="001E6525" w:rsidRDefault="009E3310" w:rsidP="00BF1F89">
      <w:pPr>
        <w:spacing w:line="252" w:lineRule="auto"/>
        <w:ind w:left="720"/>
        <w:contextualSpacing/>
        <w:rPr>
          <w:rFonts w:ascii="Times New Roman" w:hAnsi="Times New Roman"/>
          <w:color w:val="auto"/>
          <w:szCs w:val="22"/>
        </w:rPr>
      </w:pPr>
    </w:p>
    <w:p w14:paraId="1EE18E7F"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Do you have a parent company?   □ YES   □ NO</w:t>
      </w:r>
    </w:p>
    <w:p w14:paraId="4E246A30" w14:textId="77777777" w:rsidR="009E3310" w:rsidRPr="001E6525" w:rsidRDefault="009E3310" w:rsidP="00BF1F89">
      <w:pPr>
        <w:spacing w:line="252" w:lineRule="auto"/>
        <w:ind w:left="720"/>
        <w:contextualSpacing/>
        <w:rPr>
          <w:rFonts w:ascii="Times New Roman" w:hAnsi="Times New Roman"/>
          <w:color w:val="auto"/>
          <w:szCs w:val="22"/>
        </w:rPr>
      </w:pPr>
    </w:p>
    <w:p w14:paraId="660A9B49"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#10, approximately, how many employees does your parent company have? _________</w:t>
      </w:r>
    </w:p>
    <w:p w14:paraId="3FF43648" w14:textId="77777777" w:rsidR="009E3310" w:rsidRPr="001E6525" w:rsidRDefault="009E3310" w:rsidP="00BF1F89">
      <w:pPr>
        <w:spacing w:line="252" w:lineRule="auto"/>
        <w:ind w:left="720"/>
        <w:contextualSpacing/>
        <w:rPr>
          <w:rFonts w:ascii="Times New Roman" w:hAnsi="Times New Roman"/>
          <w:color w:val="auto"/>
          <w:szCs w:val="22"/>
        </w:rPr>
      </w:pPr>
    </w:p>
    <w:p w14:paraId="16D33E2D" w14:textId="4BAED29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you are a dealer for the actual manufacturer of th</w:t>
      </w:r>
      <w:r w:rsidR="001E6525">
        <w:rPr>
          <w:rFonts w:ascii="Times New Roman" w:hAnsi="Times New Roman"/>
          <w:color w:val="auto"/>
          <w:szCs w:val="22"/>
        </w:rPr>
        <w:t>is</w:t>
      </w:r>
      <w:r w:rsidRPr="001E6525">
        <w:rPr>
          <w:rFonts w:ascii="Times New Roman" w:hAnsi="Times New Roman"/>
          <w:color w:val="auto"/>
          <w:szCs w:val="22"/>
        </w:rPr>
        <w:t xml:space="preserve"> item, who is the manufacturer and their CAGE code and approximately, how many employees does the manufacturer have?</w:t>
      </w:r>
    </w:p>
    <w:p w14:paraId="79A688A9" w14:textId="77777777" w:rsidR="009E3310" w:rsidRPr="001E6525" w:rsidRDefault="009E3310" w:rsidP="00657A32">
      <w:pPr>
        <w:spacing w:line="252" w:lineRule="auto"/>
        <w:rPr>
          <w:rFonts w:ascii="Times New Roman" w:hAnsi="Times New Roman"/>
          <w:color w:val="auto"/>
          <w:szCs w:val="22"/>
        </w:rPr>
      </w:pPr>
    </w:p>
    <w:p w14:paraId="04D5C33E" w14:textId="0722E598"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u w:val="single"/>
        </w:rPr>
        <w:t>For contracts estimated over $</w:t>
      </w:r>
      <w:r w:rsidR="00657A32" w:rsidRPr="001E6525">
        <w:rPr>
          <w:rFonts w:ascii="Times New Roman" w:hAnsi="Times New Roman"/>
          <w:color w:val="auto"/>
          <w:szCs w:val="22"/>
          <w:u w:val="single"/>
        </w:rPr>
        <w:t>2,</w:t>
      </w:r>
      <w:r w:rsidR="00A324F4" w:rsidRPr="001E6525">
        <w:rPr>
          <w:rFonts w:ascii="Times New Roman" w:hAnsi="Times New Roman"/>
          <w:color w:val="auto"/>
          <w:szCs w:val="22"/>
          <w:u w:val="single"/>
        </w:rPr>
        <w:t>5</w:t>
      </w:r>
      <w:r w:rsidR="00657A32" w:rsidRPr="001E6525">
        <w:rPr>
          <w:rFonts w:ascii="Times New Roman" w:hAnsi="Times New Roman"/>
          <w:color w:val="auto"/>
          <w:szCs w:val="22"/>
          <w:u w:val="single"/>
        </w:rPr>
        <w:t>00,000.00</w:t>
      </w:r>
      <w:r w:rsidRPr="001E6525">
        <w:rPr>
          <w:rFonts w:ascii="Times New Roman" w:hAnsi="Times New Roman"/>
          <w:color w:val="auto"/>
          <w:szCs w:val="22"/>
          <w:u w:val="single"/>
        </w:rPr>
        <w:t xml:space="preserve">, cost or pricing data </w:t>
      </w:r>
      <w:r w:rsidRPr="001E6525">
        <w:rPr>
          <w:rFonts w:ascii="Times New Roman" w:hAnsi="Times New Roman"/>
          <w:b/>
          <w:color w:val="auto"/>
          <w:szCs w:val="22"/>
          <w:u w:val="single"/>
        </w:rPr>
        <w:t>may</w:t>
      </w:r>
      <w:r w:rsidRPr="001E6525">
        <w:rPr>
          <w:rFonts w:ascii="Times New Roman" w:hAnsi="Times New Roman"/>
          <w:color w:val="auto"/>
          <w:szCs w:val="22"/>
          <w:u w:val="single"/>
        </w:rPr>
        <w:t xml:space="preserve"> be required</w:t>
      </w:r>
      <w:r w:rsidRPr="001E6525">
        <w:rPr>
          <w:rFonts w:ascii="Times New Roman" w:hAnsi="Times New Roman"/>
          <w:color w:val="auto"/>
          <w:szCs w:val="22"/>
        </w:rPr>
        <w:t xml:space="preserve">.  </w:t>
      </w:r>
      <w:r w:rsidRPr="001E6525">
        <w:rPr>
          <w:rFonts w:ascii="Times New Roman" w:hAnsi="Times New Roman"/>
          <w:b/>
          <w:color w:val="auto"/>
          <w:szCs w:val="22"/>
          <w:u w:val="single"/>
        </w:rPr>
        <w:t>Note</w:t>
      </w:r>
      <w:r w:rsidR="00466AB2" w:rsidRPr="001E6525">
        <w:rPr>
          <w:rFonts w:ascii="Times New Roman" w:hAnsi="Times New Roman"/>
          <w:b/>
          <w:color w:val="auto"/>
          <w:szCs w:val="22"/>
          <w:u w:val="single"/>
        </w:rPr>
        <w:t>:</w:t>
      </w:r>
      <w:r w:rsidR="00466AB2" w:rsidRPr="001E6525">
        <w:rPr>
          <w:rFonts w:ascii="Times New Roman" w:hAnsi="Times New Roman"/>
          <w:color w:val="auto"/>
          <w:szCs w:val="22"/>
        </w:rPr>
        <w:t xml:space="preserve"> The</w:t>
      </w:r>
      <w:r w:rsidRPr="001E6525">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1E6525" w:rsidRDefault="009E3310" w:rsidP="00BF1F89">
      <w:pPr>
        <w:spacing w:line="252" w:lineRule="auto"/>
        <w:rPr>
          <w:rFonts w:ascii="Times New Roman" w:hAnsi="Times New Roman"/>
          <w:color w:val="auto"/>
          <w:szCs w:val="22"/>
        </w:rPr>
      </w:pPr>
    </w:p>
    <w:p w14:paraId="515CDDB8"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w:t>
      </w:r>
      <w:r w:rsidRPr="001E6525">
        <w:rPr>
          <w:rFonts w:ascii="Times New Roman" w:hAnsi="Times New Roman"/>
          <w:b/>
          <w:color w:val="auto"/>
          <w:szCs w:val="22"/>
        </w:rPr>
        <w:t>**</w:t>
      </w:r>
      <w:r w:rsidRPr="001E6525">
        <w:rPr>
          <w:rFonts w:ascii="Times New Roman" w:hAnsi="Times New Roman"/>
          <w:color w:val="auto"/>
          <w:szCs w:val="22"/>
        </w:rPr>
        <w:t xml:space="preserve">Are you </w:t>
      </w:r>
      <w:r w:rsidRPr="001E6525">
        <w:rPr>
          <w:rFonts w:ascii="Times New Roman" w:hAnsi="Times New Roman"/>
          <w:color w:val="auto"/>
          <w:szCs w:val="22"/>
          <w:u w:val="single"/>
        </w:rPr>
        <w:t>and</w:t>
      </w:r>
      <w:r w:rsidRPr="001E6525">
        <w:rPr>
          <w:rFonts w:ascii="Times New Roman" w:hAnsi="Times New Roman"/>
          <w:color w:val="auto"/>
          <w:szCs w:val="22"/>
        </w:rPr>
        <w:t xml:space="preserve"> your subcontractors (if applicable) capable of providing this data?      </w:t>
      </w:r>
    </w:p>
    <w:p w14:paraId="72B2CC29" w14:textId="77777777" w:rsidR="009E3310" w:rsidRPr="001E6525" w:rsidRDefault="009E3310" w:rsidP="00BF1F89">
      <w:pPr>
        <w:spacing w:line="252" w:lineRule="auto"/>
        <w:ind w:left="720"/>
        <w:rPr>
          <w:rFonts w:ascii="Times New Roman" w:hAnsi="Times New Roman"/>
          <w:color w:val="auto"/>
          <w:szCs w:val="22"/>
        </w:rPr>
      </w:pPr>
      <w:r w:rsidRPr="001E6525">
        <w:rPr>
          <w:rFonts w:ascii="Times New Roman" w:hAnsi="Times New Roman"/>
          <w:color w:val="auto"/>
          <w:szCs w:val="22"/>
        </w:rPr>
        <w:t>□ YES    or    □ NO</w:t>
      </w:r>
    </w:p>
    <w:p w14:paraId="075C7DA1" w14:textId="77777777" w:rsidR="009E3310" w:rsidRPr="001E6525" w:rsidRDefault="009E3310" w:rsidP="00BF1F89">
      <w:pPr>
        <w:spacing w:line="252" w:lineRule="auto"/>
        <w:rPr>
          <w:rFonts w:ascii="Times New Roman" w:hAnsi="Times New Roman"/>
          <w:color w:val="auto"/>
          <w:szCs w:val="22"/>
        </w:rPr>
      </w:pPr>
    </w:p>
    <w:p w14:paraId="024C3C98" w14:textId="2B7AAF5D" w:rsidR="009E3310" w:rsidRPr="001E6525" w:rsidRDefault="009E3310" w:rsidP="00BF1F89">
      <w:pPr>
        <w:spacing w:line="252" w:lineRule="auto"/>
        <w:ind w:left="480"/>
        <w:rPr>
          <w:rFonts w:ascii="Times New Roman" w:hAnsi="Times New Roman"/>
          <w:color w:val="auto"/>
          <w:szCs w:val="22"/>
        </w:rPr>
      </w:pPr>
      <w:r w:rsidRPr="001E6525">
        <w:rPr>
          <w:rFonts w:ascii="Times New Roman" w:hAnsi="Times New Roman"/>
          <w:b/>
          <w:color w:val="auto"/>
          <w:szCs w:val="22"/>
          <w:u w:val="single"/>
        </w:rPr>
        <w:t>Note for dealers/distributors</w:t>
      </w:r>
      <w:r w:rsidRPr="001E6525">
        <w:rPr>
          <w:rFonts w:ascii="Times New Roman" w:hAnsi="Times New Roman"/>
          <w:color w:val="auto"/>
          <w:szCs w:val="22"/>
        </w:rPr>
        <w:t xml:space="preserve">: If cost or pricing data were required for the contract, the manufacturer is the subcontractor and would also be required to submit cost or price data if your purchase price from the manufacturer exceeds </w:t>
      </w:r>
      <w:r w:rsidR="00466AB2" w:rsidRPr="001E6525">
        <w:rPr>
          <w:rFonts w:ascii="Times New Roman" w:hAnsi="Times New Roman"/>
          <w:color w:val="auto"/>
          <w:szCs w:val="22"/>
        </w:rPr>
        <w:t>$</w:t>
      </w:r>
      <w:r w:rsidR="00657A32" w:rsidRPr="001E6525">
        <w:rPr>
          <w:rFonts w:ascii="Times New Roman" w:hAnsi="Times New Roman"/>
          <w:color w:val="auto"/>
          <w:szCs w:val="22"/>
        </w:rPr>
        <w:t>2,</w:t>
      </w:r>
      <w:r w:rsidR="00A324F4" w:rsidRPr="001E6525">
        <w:rPr>
          <w:rFonts w:ascii="Times New Roman" w:hAnsi="Times New Roman"/>
          <w:color w:val="auto"/>
          <w:szCs w:val="22"/>
        </w:rPr>
        <w:t>5</w:t>
      </w:r>
      <w:r w:rsidR="00657A32" w:rsidRPr="001E6525">
        <w:rPr>
          <w:rFonts w:ascii="Times New Roman" w:hAnsi="Times New Roman"/>
          <w:color w:val="auto"/>
          <w:szCs w:val="22"/>
        </w:rPr>
        <w:t>00,000.00</w:t>
      </w:r>
      <w:r w:rsidRPr="001E6525">
        <w:rPr>
          <w:rFonts w:ascii="Times New Roman" w:hAnsi="Times New Roman"/>
          <w:color w:val="auto"/>
          <w:szCs w:val="22"/>
        </w:rPr>
        <w:t xml:space="preserve"> as stated above.</w:t>
      </w:r>
    </w:p>
    <w:p w14:paraId="41BD420D" w14:textId="77777777" w:rsidR="009E3310" w:rsidRPr="001E6525" w:rsidRDefault="009E3310" w:rsidP="00BF1F89">
      <w:pPr>
        <w:spacing w:line="252" w:lineRule="auto"/>
        <w:rPr>
          <w:rFonts w:ascii="Times New Roman" w:hAnsi="Times New Roman"/>
          <w:color w:val="auto"/>
          <w:szCs w:val="22"/>
        </w:rPr>
      </w:pPr>
    </w:p>
    <w:p w14:paraId="149BB45C" w14:textId="095191CE" w:rsidR="009E3310" w:rsidRPr="00466AB2" w:rsidRDefault="00466AB2"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Are</w:t>
      </w:r>
      <w:r w:rsidR="009E3310" w:rsidRPr="00466AB2">
        <w:rPr>
          <w:rFonts w:ascii="Times New Roman" w:hAnsi="Times New Roman"/>
          <w:color w:val="auto"/>
          <w:szCs w:val="22"/>
        </w:rPr>
        <w:t xml:space="preserve"> there any materials, metals, etc. that are dominant in th</w:t>
      </w:r>
      <w:r w:rsidRPr="00466AB2">
        <w:rPr>
          <w:rFonts w:ascii="Times New Roman" w:hAnsi="Times New Roman"/>
          <w:color w:val="auto"/>
          <w:szCs w:val="22"/>
        </w:rPr>
        <w:t>i</w:t>
      </w:r>
      <w:r w:rsidR="009E3310" w:rsidRPr="00466AB2">
        <w:rPr>
          <w:rFonts w:ascii="Times New Roman" w:hAnsi="Times New Roman"/>
          <w:color w:val="auto"/>
          <w:szCs w:val="22"/>
        </w:rPr>
        <w:t>s item?  □ YES   □ NO</w:t>
      </w:r>
    </w:p>
    <w:p w14:paraId="1FA3BEC9" w14:textId="77777777" w:rsidR="00AE5BF1" w:rsidRDefault="00AE5BF1" w:rsidP="00466AB2">
      <w:pPr>
        <w:spacing w:line="252" w:lineRule="auto"/>
        <w:ind w:left="360"/>
        <w:rPr>
          <w:rFonts w:ascii="Times New Roman" w:hAnsi="Times New Roman"/>
          <w:color w:val="auto"/>
          <w:szCs w:val="22"/>
        </w:rPr>
      </w:pPr>
    </w:p>
    <w:p w14:paraId="518A3541" w14:textId="65379032" w:rsidR="00466AB2" w:rsidRDefault="009E3310" w:rsidP="00466AB2">
      <w:pPr>
        <w:spacing w:line="252" w:lineRule="auto"/>
        <w:ind w:left="360"/>
        <w:rPr>
          <w:rFonts w:ascii="Times New Roman" w:hAnsi="Times New Roman"/>
          <w:color w:val="auto"/>
          <w:szCs w:val="22"/>
        </w:rPr>
      </w:pPr>
      <w:r w:rsidRPr="001E6525">
        <w:rPr>
          <w:rFonts w:ascii="Times New Roman" w:hAnsi="Times New Roman"/>
          <w:color w:val="auto"/>
          <w:szCs w:val="22"/>
        </w:rPr>
        <w:t>If yes, please provide the applicable material a</w:t>
      </w:r>
      <w:r w:rsidR="007633FE" w:rsidRPr="001E6525">
        <w:rPr>
          <w:rFonts w:ascii="Times New Roman" w:hAnsi="Times New Roman"/>
          <w:color w:val="auto"/>
          <w:szCs w:val="22"/>
        </w:rPr>
        <w:t>nd state what percentage of the</w:t>
      </w:r>
      <w:r w:rsidRPr="001E6525">
        <w:rPr>
          <w:rFonts w:ascii="Times New Roman" w:hAnsi="Times New Roman"/>
          <w:color w:val="auto"/>
          <w:szCs w:val="22"/>
        </w:rPr>
        <w:t xml:space="preserve"> item consists of that material.</w:t>
      </w:r>
    </w:p>
    <w:p w14:paraId="66B7E7EE" w14:textId="77777777" w:rsidR="00466AB2" w:rsidRDefault="00466AB2" w:rsidP="00466AB2">
      <w:pPr>
        <w:spacing w:line="252" w:lineRule="auto"/>
        <w:ind w:left="360"/>
        <w:rPr>
          <w:rFonts w:ascii="Times New Roman" w:hAnsi="Times New Roman"/>
          <w:color w:val="auto"/>
          <w:szCs w:val="22"/>
        </w:rPr>
      </w:pPr>
    </w:p>
    <w:p w14:paraId="6605ACBB" w14:textId="77777777" w:rsid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When </w:t>
      </w:r>
      <w:r w:rsidR="007633FE" w:rsidRPr="00466AB2">
        <w:rPr>
          <w:rFonts w:ascii="Times New Roman" w:hAnsi="Times New Roman"/>
          <w:color w:val="auto"/>
          <w:szCs w:val="22"/>
        </w:rPr>
        <w:t>was</w:t>
      </w:r>
      <w:r w:rsidRPr="00466AB2">
        <w:rPr>
          <w:rFonts w:ascii="Times New Roman" w:hAnsi="Times New Roman"/>
          <w:color w:val="auto"/>
          <w:szCs w:val="22"/>
        </w:rPr>
        <w:t xml:space="preserve"> the last time this </w:t>
      </w:r>
      <w:r w:rsidR="007633FE" w:rsidRPr="00466AB2">
        <w:rPr>
          <w:rFonts w:ascii="Times New Roman" w:hAnsi="Times New Roman"/>
          <w:color w:val="auto"/>
          <w:szCs w:val="22"/>
        </w:rPr>
        <w:t>was</w:t>
      </w:r>
      <w:r w:rsidRPr="00466AB2">
        <w:rPr>
          <w:rFonts w:ascii="Times New Roman" w:hAnsi="Times New Roman"/>
          <w:color w:val="auto"/>
          <w:szCs w:val="22"/>
        </w:rPr>
        <w:t xml:space="preserve"> manufactured?</w:t>
      </w:r>
    </w:p>
    <w:p w14:paraId="1CEEC5FF" w14:textId="77777777" w:rsidR="00466AB2" w:rsidRDefault="00466AB2" w:rsidP="00466AB2">
      <w:pPr>
        <w:pStyle w:val="ListParagraph"/>
        <w:spacing w:line="252" w:lineRule="auto"/>
        <w:ind w:left="360"/>
        <w:rPr>
          <w:rFonts w:ascii="Times New Roman" w:hAnsi="Times New Roman"/>
          <w:color w:val="auto"/>
          <w:szCs w:val="22"/>
        </w:rPr>
      </w:pPr>
    </w:p>
    <w:p w14:paraId="3D459C37" w14:textId="0EC7AAC3" w:rsidR="009E3310" w:rsidRPr="00466AB2" w:rsidRDefault="009E3310" w:rsidP="00466AB2">
      <w:pPr>
        <w:pStyle w:val="ListParagraph"/>
        <w:spacing w:line="252" w:lineRule="auto"/>
        <w:ind w:left="360"/>
        <w:rPr>
          <w:rFonts w:ascii="Times New Roman" w:hAnsi="Times New Roman"/>
          <w:color w:val="auto"/>
          <w:szCs w:val="22"/>
        </w:rPr>
      </w:pPr>
      <w:r w:rsidRPr="00466AB2">
        <w:rPr>
          <w:rFonts w:ascii="Times New Roman" w:hAnsi="Times New Roman"/>
          <w:color w:val="auto"/>
          <w:szCs w:val="22"/>
        </w:rPr>
        <w:t>For Whom?</w:t>
      </w:r>
    </w:p>
    <w:p w14:paraId="3286B3B6" w14:textId="77777777" w:rsidR="009E3310" w:rsidRPr="001E6525" w:rsidRDefault="009E3310" w:rsidP="00BF1F89">
      <w:pPr>
        <w:spacing w:line="252" w:lineRule="auto"/>
        <w:ind w:left="360" w:firstLine="360"/>
        <w:rPr>
          <w:rFonts w:ascii="Times New Roman" w:hAnsi="Times New Roman"/>
          <w:color w:val="auto"/>
          <w:szCs w:val="22"/>
        </w:rPr>
      </w:pPr>
    </w:p>
    <w:p w14:paraId="74A91CC3" w14:textId="59E95660"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Do you </w:t>
      </w:r>
      <w:r w:rsidR="00466AB2" w:rsidRPr="00466AB2">
        <w:rPr>
          <w:rFonts w:ascii="Times New Roman" w:hAnsi="Times New Roman"/>
          <w:color w:val="auto"/>
          <w:szCs w:val="22"/>
        </w:rPr>
        <w:t>manufacture</w:t>
      </w:r>
      <w:r w:rsidRPr="00466AB2">
        <w:rPr>
          <w:rFonts w:ascii="Times New Roman" w:hAnsi="Times New Roman"/>
          <w:color w:val="auto"/>
          <w:szCs w:val="22"/>
        </w:rPr>
        <w:t xml:space="preserve"> similar </w:t>
      </w:r>
      <w:r w:rsidR="00105E3B" w:rsidRPr="00466AB2">
        <w:rPr>
          <w:rFonts w:ascii="Times New Roman" w:hAnsi="Times New Roman"/>
          <w:color w:val="auto"/>
          <w:szCs w:val="22"/>
        </w:rPr>
        <w:t>parts</w:t>
      </w:r>
      <w:r w:rsidRPr="00466AB2">
        <w:rPr>
          <w:rFonts w:ascii="Times New Roman" w:hAnsi="Times New Roman"/>
          <w:color w:val="auto"/>
          <w:szCs w:val="22"/>
        </w:rPr>
        <w:t xml:space="preserve"> (size, tech characteristics, function)? □ YES   □ NO</w:t>
      </w:r>
    </w:p>
    <w:p w14:paraId="16C16844" w14:textId="77777777" w:rsidR="009E3310" w:rsidRPr="001E6525" w:rsidRDefault="009E3310" w:rsidP="00BF1F89">
      <w:pPr>
        <w:spacing w:line="252" w:lineRule="auto"/>
        <w:ind w:left="360" w:firstLine="360"/>
        <w:rPr>
          <w:rFonts w:ascii="Times New Roman" w:hAnsi="Times New Roman"/>
          <w:color w:val="auto"/>
          <w:szCs w:val="22"/>
        </w:rPr>
      </w:pPr>
    </w:p>
    <w:p w14:paraId="14C9C342" w14:textId="22BF33F6" w:rsidR="009E3310" w:rsidRPr="001E6525" w:rsidRDefault="009E3310" w:rsidP="00466AB2">
      <w:pPr>
        <w:spacing w:line="252" w:lineRule="auto"/>
        <w:ind w:firstLine="360"/>
        <w:rPr>
          <w:rFonts w:ascii="Times New Roman" w:hAnsi="Times New Roman"/>
          <w:color w:val="auto"/>
          <w:szCs w:val="22"/>
          <w:u w:val="single"/>
        </w:rPr>
      </w:pPr>
      <w:r w:rsidRPr="001E6525">
        <w:rPr>
          <w:rFonts w:ascii="Times New Roman" w:hAnsi="Times New Roman"/>
          <w:color w:val="auto"/>
          <w:szCs w:val="22"/>
        </w:rPr>
        <w:t>If yes, please list</w:t>
      </w:r>
      <w:r w:rsidR="00466AB2">
        <w:rPr>
          <w:rFonts w:ascii="Times New Roman" w:hAnsi="Times New Roman"/>
          <w:color w:val="auto"/>
          <w:szCs w:val="22"/>
        </w:rPr>
        <w:t xml:space="preserve"> </w:t>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p>
    <w:p w14:paraId="4EDD505D" w14:textId="77777777" w:rsidR="00466AB2" w:rsidRDefault="00466AB2" w:rsidP="00BF1F89">
      <w:pPr>
        <w:spacing w:line="252" w:lineRule="auto"/>
        <w:rPr>
          <w:rFonts w:ascii="Times New Roman" w:hAnsi="Times New Roman"/>
          <w:color w:val="auto"/>
          <w:szCs w:val="22"/>
        </w:rPr>
      </w:pPr>
    </w:p>
    <w:p w14:paraId="1EBEC569" w14:textId="312C213E" w:rsidR="00466AB2"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Would a minimum delivery order quantity and/or dollar value apply to this item? □ YES   □ NO     </w:t>
      </w:r>
    </w:p>
    <w:p w14:paraId="2606C496" w14:textId="77777777" w:rsidR="00466AB2" w:rsidRDefault="00466AB2" w:rsidP="00BF1F89">
      <w:pPr>
        <w:spacing w:line="252" w:lineRule="auto"/>
        <w:rPr>
          <w:rFonts w:ascii="Times New Roman" w:hAnsi="Times New Roman"/>
          <w:color w:val="auto"/>
          <w:szCs w:val="22"/>
        </w:rPr>
      </w:pPr>
    </w:p>
    <w:p w14:paraId="565C06F3" w14:textId="17A813A8" w:rsidR="009E3310" w:rsidRPr="001E6525" w:rsidRDefault="009E3310" w:rsidP="00466AB2">
      <w:pPr>
        <w:spacing w:line="252" w:lineRule="auto"/>
        <w:ind w:firstLine="360"/>
        <w:rPr>
          <w:rFonts w:ascii="Times New Roman" w:hAnsi="Times New Roman"/>
          <w:color w:val="auto"/>
          <w:szCs w:val="22"/>
        </w:rPr>
      </w:pPr>
      <w:r w:rsidRPr="001E6525">
        <w:rPr>
          <w:rFonts w:ascii="Times New Roman" w:hAnsi="Times New Roman"/>
          <w:color w:val="auto"/>
          <w:szCs w:val="22"/>
        </w:rPr>
        <w:t xml:space="preserve">If yes, please list the applicable minimum for this item </w:t>
      </w:r>
    </w:p>
    <w:p w14:paraId="23837FE8" w14:textId="77777777" w:rsidR="009E3310" w:rsidRPr="001E6525" w:rsidRDefault="009E3310" w:rsidP="00BF1F89">
      <w:pPr>
        <w:spacing w:line="252" w:lineRule="auto"/>
        <w:rPr>
          <w:rFonts w:ascii="Times New Roman" w:hAnsi="Times New Roman"/>
          <w:color w:val="auto"/>
          <w:szCs w:val="22"/>
        </w:rPr>
      </w:pPr>
    </w:p>
    <w:p w14:paraId="40476850" w14:textId="08329024"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Would you be willing to accept option years with an Economic Price Adjustment clause that is adjusted using an assigned Producer Price Index?   □ YES   □ NO</w:t>
      </w:r>
    </w:p>
    <w:p w14:paraId="0E798B80" w14:textId="77777777" w:rsidR="009E3310" w:rsidRPr="001E6525" w:rsidRDefault="009E3310" w:rsidP="00BF1F89">
      <w:pPr>
        <w:spacing w:line="252" w:lineRule="auto"/>
        <w:rPr>
          <w:rFonts w:ascii="Times New Roman" w:hAnsi="Times New Roman"/>
          <w:color w:val="auto"/>
          <w:szCs w:val="22"/>
        </w:rPr>
      </w:pPr>
    </w:p>
    <w:p w14:paraId="67E95715"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If yes, how many option years? (circle one)  1     2     3     4</w:t>
      </w:r>
    </w:p>
    <w:p w14:paraId="7DBEB98F"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not, how many option years would you be willing to price? (circle one)  1     2     3     4</w:t>
      </w:r>
    </w:p>
    <w:p w14:paraId="18E1A999"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less than four (4) option years, why?</w:t>
      </w:r>
    </w:p>
    <w:p w14:paraId="1576207C" w14:textId="77777777" w:rsidR="00883925" w:rsidRPr="001E6525" w:rsidRDefault="00883925" w:rsidP="00883925">
      <w:pPr>
        <w:spacing w:line="252" w:lineRule="auto"/>
        <w:rPr>
          <w:rFonts w:ascii="Times New Roman" w:hAnsi="Times New Roman"/>
          <w:b/>
          <w:color w:val="auto"/>
          <w:szCs w:val="22"/>
        </w:rPr>
      </w:pPr>
    </w:p>
    <w:p w14:paraId="74416F1E" w14:textId="734A8EE4" w:rsidR="00883925" w:rsidRPr="00466AB2" w:rsidRDefault="00883925" w:rsidP="00466AB2">
      <w:pPr>
        <w:pStyle w:val="ListParagraph"/>
        <w:numPr>
          <w:ilvl w:val="0"/>
          <w:numId w:val="6"/>
        </w:numPr>
        <w:tabs>
          <w:tab w:val="clear" w:pos="1080"/>
        </w:tabs>
        <w:spacing w:line="252" w:lineRule="auto"/>
        <w:ind w:left="360"/>
        <w:rPr>
          <w:rFonts w:ascii="Times New Roman" w:hAnsi="Times New Roman"/>
          <w:bCs/>
          <w:color w:val="auto"/>
          <w:szCs w:val="22"/>
        </w:rPr>
        <w:sectPr w:rsidR="00883925" w:rsidRPr="00466AB2" w:rsidSect="005926D0">
          <w:footerReference w:type="default" r:id="rId7"/>
          <w:headerReference w:type="first" r:id="rId8"/>
          <w:footerReference w:type="first" r:id="rId9"/>
          <w:pgSz w:w="12240" w:h="15840" w:code="1"/>
          <w:pgMar w:top="1080" w:right="1080" w:bottom="1080" w:left="1080" w:header="288" w:footer="288" w:gutter="0"/>
          <w:cols w:space="720"/>
          <w:titlePg/>
          <w:docGrid w:linePitch="299"/>
        </w:sectPr>
      </w:pPr>
      <w:r w:rsidRPr="00466AB2">
        <w:rPr>
          <w:rFonts w:ascii="Times New Roman" w:hAnsi="Times New Roman"/>
          <w:bCs/>
          <w:color w:val="auto"/>
          <w:szCs w:val="22"/>
        </w:rPr>
        <w:t>Would contract financing be requested?</w:t>
      </w:r>
    </w:p>
    <w:p w14:paraId="5556C101" w14:textId="77777777" w:rsidR="009E3310" w:rsidRPr="00E362A9" w:rsidRDefault="009E3310" w:rsidP="00BF1F89">
      <w:pPr>
        <w:spacing w:line="252" w:lineRule="auto"/>
        <w:jc w:val="center"/>
        <w:rPr>
          <w:rFonts w:ascii="Times New Roman" w:hAnsi="Times New Roman"/>
          <w:b/>
          <w:color w:val="auto"/>
          <w:sz w:val="28"/>
          <w:szCs w:val="28"/>
        </w:rPr>
      </w:pPr>
      <w:r w:rsidRPr="00E362A9">
        <w:rPr>
          <w:rFonts w:ascii="Times New Roman" w:hAnsi="Times New Roman"/>
          <w:b/>
          <w:color w:val="auto"/>
          <w:sz w:val="28"/>
          <w:szCs w:val="28"/>
        </w:rPr>
        <w:lastRenderedPageBreak/>
        <w:t>Additional Commercial Item Questions</w:t>
      </w:r>
    </w:p>
    <w:p w14:paraId="7C372A3D" w14:textId="77777777" w:rsidR="009E3310" w:rsidRPr="001E6525" w:rsidRDefault="009E3310" w:rsidP="00BF1F89">
      <w:pPr>
        <w:spacing w:line="252" w:lineRule="auto"/>
        <w:rPr>
          <w:rFonts w:ascii="Times New Roman" w:hAnsi="Times New Roman"/>
          <w:color w:val="auto"/>
          <w:szCs w:val="22"/>
        </w:rPr>
      </w:pPr>
    </w:p>
    <w:p w14:paraId="6B5C4F0F"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1E6525">
        <w:rPr>
          <w:rFonts w:ascii="Times New Roman" w:hAnsi="Times New Roman"/>
          <w:color w:val="auto"/>
          <w:szCs w:val="22"/>
          <w:u w:val="single"/>
        </w:rPr>
        <w:t>application</w:t>
      </w:r>
      <w:r w:rsidRPr="001E6525">
        <w:rPr>
          <w:rFonts w:ascii="Times New Roman" w:hAnsi="Times New Roman"/>
          <w:color w:val="auto"/>
          <w:szCs w:val="22"/>
        </w:rPr>
        <w:t>, either the end item or components of the item itself)</w:t>
      </w:r>
    </w:p>
    <w:p w14:paraId="4F51D7AD" w14:textId="77777777" w:rsidR="009E3310" w:rsidRPr="001E6525" w:rsidRDefault="009E3310" w:rsidP="00E362A9">
      <w:pPr>
        <w:spacing w:line="252" w:lineRule="auto"/>
        <w:ind w:left="360"/>
        <w:rPr>
          <w:rFonts w:ascii="Times New Roman" w:hAnsi="Times New Roman"/>
          <w:color w:val="auto"/>
          <w:szCs w:val="22"/>
        </w:rPr>
      </w:pPr>
    </w:p>
    <w:p w14:paraId="11CBF0FA" w14:textId="2CE4B558"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r w:rsidR="00781F83" w:rsidRPr="001E6525">
        <w:rPr>
          <w:rFonts w:ascii="Times New Roman" w:hAnsi="Times New Roman"/>
          <w:color w:val="auto"/>
          <w:szCs w:val="22"/>
        </w:rPr>
        <w:t>marketplace,</w:t>
      </w:r>
      <w:r w:rsidRPr="001E6525">
        <w:rPr>
          <w:rFonts w:ascii="Times New Roman" w:hAnsi="Times New Roman"/>
          <w:color w:val="auto"/>
          <w:szCs w:val="22"/>
        </w:rPr>
        <w:t xml:space="preserve"> but it will be available in time to satisfy the Government’s delivery requirements, please provide evidence to satisfy this timetable.</w:t>
      </w:r>
    </w:p>
    <w:p w14:paraId="06F411C3" w14:textId="77777777" w:rsidR="009E3310" w:rsidRPr="001E6525" w:rsidRDefault="009E3310" w:rsidP="00E362A9">
      <w:pPr>
        <w:spacing w:line="252" w:lineRule="auto"/>
        <w:ind w:left="360"/>
        <w:rPr>
          <w:rFonts w:ascii="Times New Roman" w:hAnsi="Times New Roman"/>
          <w:color w:val="auto"/>
          <w:szCs w:val="22"/>
        </w:rPr>
      </w:pPr>
    </w:p>
    <w:p w14:paraId="5C5A0D6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1E6525" w:rsidRDefault="009E3310" w:rsidP="00E362A9">
      <w:pPr>
        <w:spacing w:line="252" w:lineRule="auto"/>
        <w:ind w:left="360"/>
        <w:rPr>
          <w:rFonts w:ascii="Times New Roman" w:hAnsi="Times New Roman"/>
          <w:color w:val="auto"/>
          <w:szCs w:val="22"/>
        </w:rPr>
      </w:pPr>
    </w:p>
    <w:p w14:paraId="57F675DB"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combination of items meeting 1, 2, or 3 above that are of a type customarily combined and sold in combination to the general public, please provide evidence to this customary combination being sold to the general public.</w:t>
      </w:r>
    </w:p>
    <w:p w14:paraId="12CCCD29" w14:textId="77777777" w:rsidR="009E3310" w:rsidRPr="001E6525" w:rsidRDefault="009E3310" w:rsidP="00E362A9">
      <w:pPr>
        <w:spacing w:line="252" w:lineRule="auto"/>
        <w:ind w:left="360"/>
        <w:rPr>
          <w:rFonts w:ascii="Times New Roman" w:hAnsi="Times New Roman"/>
          <w:color w:val="auto"/>
          <w:szCs w:val="22"/>
        </w:rPr>
      </w:pPr>
    </w:p>
    <w:p w14:paraId="55E752DE"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1E6525" w:rsidRDefault="009E3310" w:rsidP="00E362A9">
      <w:pPr>
        <w:spacing w:line="252" w:lineRule="auto"/>
        <w:ind w:left="360"/>
        <w:rPr>
          <w:rFonts w:ascii="Times New Roman" w:hAnsi="Times New Roman"/>
          <w:color w:val="auto"/>
          <w:szCs w:val="22"/>
        </w:rPr>
      </w:pPr>
    </w:p>
    <w:p w14:paraId="3DE7D94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 copy of any Commercial Warranty that applies to this item.</w:t>
      </w:r>
    </w:p>
    <w:p w14:paraId="02874E84" w14:textId="77777777" w:rsidR="009E3310" w:rsidRPr="001E6525" w:rsidRDefault="009E3310" w:rsidP="00E362A9">
      <w:pPr>
        <w:spacing w:line="252" w:lineRule="auto"/>
        <w:ind w:left="360"/>
        <w:contextualSpacing/>
        <w:rPr>
          <w:rFonts w:ascii="Times New Roman" w:hAnsi="Times New Roman"/>
          <w:color w:val="auto"/>
          <w:szCs w:val="22"/>
        </w:rPr>
      </w:pPr>
    </w:p>
    <w:p w14:paraId="59D34815" w14:textId="77777777" w:rsidR="00A860F5"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any price list, catalog, or web link that demonstrates the commercial aspect and use of this item.</w:t>
      </w:r>
    </w:p>
    <w:sectPr w:rsidR="00A860F5" w:rsidRPr="001E6525" w:rsidSect="00A944AE">
      <w:headerReference w:type="first" r:id="rId10"/>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ED8B9" w14:textId="77777777" w:rsidR="006E03CE" w:rsidRDefault="006E03CE">
      <w:r>
        <w:separator/>
      </w:r>
    </w:p>
  </w:endnote>
  <w:endnote w:type="continuationSeparator" w:id="0">
    <w:p w14:paraId="566D883A" w14:textId="77777777" w:rsidR="006E03CE" w:rsidRDefault="006E0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088A" w14:textId="1FA23E70" w:rsidR="00C414A6" w:rsidRDefault="00C414A6" w:rsidP="00C414A6">
    <w:pPr>
      <w:pStyle w:val="Footer"/>
      <w:jc w:val="center"/>
    </w:pPr>
    <w:r>
      <w:rPr>
        <w:noProof/>
      </w:rPr>
      <w:drawing>
        <wp:inline distT="0" distB="0" distL="0" distR="0" wp14:anchorId="2E4218A5" wp14:editId="38B83022">
          <wp:extent cx="2790825" cy="485140"/>
          <wp:effectExtent l="0" t="0" r="0" b="0"/>
          <wp:docPr id="131388394" name="Picture 13138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1147600284" name="Picture 114760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6DA05" w14:textId="77777777" w:rsidR="006E03CE" w:rsidRDefault="006E03CE">
      <w:r>
        <w:separator/>
      </w:r>
    </w:p>
  </w:footnote>
  <w:footnote w:type="continuationSeparator" w:id="0">
    <w:p w14:paraId="2057FBE5" w14:textId="77777777" w:rsidR="006E03CE" w:rsidRDefault="006E0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34765174" name="Picture 13476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F2C6" w14:textId="113941DE" w:rsidR="00DE061A" w:rsidRDefault="00DE061A">
    <w:pPr>
      <w:pStyle w:val="Header"/>
      <w:tabs>
        <w:tab w:val="clear" w:pos="4320"/>
        <w:tab w:val="clear" w:pos="8640"/>
        <w:tab w:val="right" w:pos="108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14821"/>
    <w:rsid w:val="0002325B"/>
    <w:rsid w:val="00023FDF"/>
    <w:rsid w:val="00027125"/>
    <w:rsid w:val="00027D55"/>
    <w:rsid w:val="00065801"/>
    <w:rsid w:val="00077702"/>
    <w:rsid w:val="00084306"/>
    <w:rsid w:val="0009017A"/>
    <w:rsid w:val="0009200B"/>
    <w:rsid w:val="00096770"/>
    <w:rsid w:val="000B73F3"/>
    <w:rsid w:val="000C316F"/>
    <w:rsid w:val="000C4EC1"/>
    <w:rsid w:val="000F4B48"/>
    <w:rsid w:val="000F62F6"/>
    <w:rsid w:val="000F696E"/>
    <w:rsid w:val="000F7507"/>
    <w:rsid w:val="00104514"/>
    <w:rsid w:val="00105E3B"/>
    <w:rsid w:val="00106D2A"/>
    <w:rsid w:val="00106E11"/>
    <w:rsid w:val="0011036F"/>
    <w:rsid w:val="00112EA3"/>
    <w:rsid w:val="0013194F"/>
    <w:rsid w:val="0015725A"/>
    <w:rsid w:val="00157337"/>
    <w:rsid w:val="00160298"/>
    <w:rsid w:val="00162812"/>
    <w:rsid w:val="00170319"/>
    <w:rsid w:val="00171C0D"/>
    <w:rsid w:val="00186FA6"/>
    <w:rsid w:val="001C0E48"/>
    <w:rsid w:val="001D2047"/>
    <w:rsid w:val="001D67EB"/>
    <w:rsid w:val="001D7A5F"/>
    <w:rsid w:val="001E1678"/>
    <w:rsid w:val="001E188B"/>
    <w:rsid w:val="001E6525"/>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D57FD"/>
    <w:rsid w:val="002E429F"/>
    <w:rsid w:val="002F17A2"/>
    <w:rsid w:val="002F4934"/>
    <w:rsid w:val="002F6C28"/>
    <w:rsid w:val="0030066A"/>
    <w:rsid w:val="00300CFD"/>
    <w:rsid w:val="00310FAA"/>
    <w:rsid w:val="00314FEB"/>
    <w:rsid w:val="00320055"/>
    <w:rsid w:val="0032370F"/>
    <w:rsid w:val="00326181"/>
    <w:rsid w:val="00335AC6"/>
    <w:rsid w:val="0034204A"/>
    <w:rsid w:val="00344B78"/>
    <w:rsid w:val="00345F8B"/>
    <w:rsid w:val="0035729A"/>
    <w:rsid w:val="00357D3B"/>
    <w:rsid w:val="00362479"/>
    <w:rsid w:val="003903F5"/>
    <w:rsid w:val="003A0E18"/>
    <w:rsid w:val="003C2435"/>
    <w:rsid w:val="003C7F92"/>
    <w:rsid w:val="003E1A6D"/>
    <w:rsid w:val="00400F2B"/>
    <w:rsid w:val="004019AC"/>
    <w:rsid w:val="00402D42"/>
    <w:rsid w:val="00404DD4"/>
    <w:rsid w:val="004410A8"/>
    <w:rsid w:val="00444870"/>
    <w:rsid w:val="00446375"/>
    <w:rsid w:val="00466AB2"/>
    <w:rsid w:val="00467513"/>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0C9C"/>
    <w:rsid w:val="005910BA"/>
    <w:rsid w:val="005926D0"/>
    <w:rsid w:val="005930F7"/>
    <w:rsid w:val="005939FF"/>
    <w:rsid w:val="00597825"/>
    <w:rsid w:val="00597B5F"/>
    <w:rsid w:val="005A5EAD"/>
    <w:rsid w:val="005B1942"/>
    <w:rsid w:val="005C6201"/>
    <w:rsid w:val="005D46AE"/>
    <w:rsid w:val="005D7A21"/>
    <w:rsid w:val="005E04D0"/>
    <w:rsid w:val="005F2EBB"/>
    <w:rsid w:val="00600F20"/>
    <w:rsid w:val="00601D35"/>
    <w:rsid w:val="00623D89"/>
    <w:rsid w:val="00632F92"/>
    <w:rsid w:val="00643BFC"/>
    <w:rsid w:val="00652DA5"/>
    <w:rsid w:val="00657A32"/>
    <w:rsid w:val="00663685"/>
    <w:rsid w:val="006636E0"/>
    <w:rsid w:val="00671B99"/>
    <w:rsid w:val="006744AE"/>
    <w:rsid w:val="006B3301"/>
    <w:rsid w:val="006B551A"/>
    <w:rsid w:val="006C2EC0"/>
    <w:rsid w:val="006C5965"/>
    <w:rsid w:val="006D1A41"/>
    <w:rsid w:val="006D4BEF"/>
    <w:rsid w:val="006E03CE"/>
    <w:rsid w:val="006E1424"/>
    <w:rsid w:val="006E6C9D"/>
    <w:rsid w:val="00713CB7"/>
    <w:rsid w:val="0072680A"/>
    <w:rsid w:val="00726CF5"/>
    <w:rsid w:val="00730DC9"/>
    <w:rsid w:val="00735752"/>
    <w:rsid w:val="00737F20"/>
    <w:rsid w:val="007539E2"/>
    <w:rsid w:val="007571FA"/>
    <w:rsid w:val="007633FE"/>
    <w:rsid w:val="00781F83"/>
    <w:rsid w:val="007908F1"/>
    <w:rsid w:val="007A1D15"/>
    <w:rsid w:val="007A1DF1"/>
    <w:rsid w:val="007B277F"/>
    <w:rsid w:val="007B2E00"/>
    <w:rsid w:val="007B6E44"/>
    <w:rsid w:val="007C333D"/>
    <w:rsid w:val="007E3FB6"/>
    <w:rsid w:val="007E57B7"/>
    <w:rsid w:val="007F2A0D"/>
    <w:rsid w:val="007F4CD0"/>
    <w:rsid w:val="007F6159"/>
    <w:rsid w:val="008062FA"/>
    <w:rsid w:val="00807D68"/>
    <w:rsid w:val="008135BF"/>
    <w:rsid w:val="00824C34"/>
    <w:rsid w:val="0083723C"/>
    <w:rsid w:val="00846B02"/>
    <w:rsid w:val="00860A75"/>
    <w:rsid w:val="00875D96"/>
    <w:rsid w:val="00883925"/>
    <w:rsid w:val="00884841"/>
    <w:rsid w:val="0088493E"/>
    <w:rsid w:val="00885924"/>
    <w:rsid w:val="008912FC"/>
    <w:rsid w:val="008A74D7"/>
    <w:rsid w:val="008A794E"/>
    <w:rsid w:val="008C5D7E"/>
    <w:rsid w:val="008C6392"/>
    <w:rsid w:val="008E20D5"/>
    <w:rsid w:val="008E5863"/>
    <w:rsid w:val="008E5946"/>
    <w:rsid w:val="008E5A0B"/>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1C19"/>
    <w:rsid w:val="009F5FD1"/>
    <w:rsid w:val="009F69D8"/>
    <w:rsid w:val="009F7D43"/>
    <w:rsid w:val="00A16A50"/>
    <w:rsid w:val="00A268F4"/>
    <w:rsid w:val="00A3136A"/>
    <w:rsid w:val="00A324F4"/>
    <w:rsid w:val="00A45329"/>
    <w:rsid w:val="00A4763B"/>
    <w:rsid w:val="00A607C1"/>
    <w:rsid w:val="00A66A14"/>
    <w:rsid w:val="00A75B2D"/>
    <w:rsid w:val="00A837F6"/>
    <w:rsid w:val="00A860F5"/>
    <w:rsid w:val="00A93343"/>
    <w:rsid w:val="00A944AE"/>
    <w:rsid w:val="00AA1A55"/>
    <w:rsid w:val="00AA1A6E"/>
    <w:rsid w:val="00AA7BC7"/>
    <w:rsid w:val="00AB0039"/>
    <w:rsid w:val="00AB4E0B"/>
    <w:rsid w:val="00AC2981"/>
    <w:rsid w:val="00AC382B"/>
    <w:rsid w:val="00AD090D"/>
    <w:rsid w:val="00AD7770"/>
    <w:rsid w:val="00AE2305"/>
    <w:rsid w:val="00AE5BF1"/>
    <w:rsid w:val="00B04AAA"/>
    <w:rsid w:val="00B12553"/>
    <w:rsid w:val="00B13764"/>
    <w:rsid w:val="00B13B6F"/>
    <w:rsid w:val="00B263EE"/>
    <w:rsid w:val="00B42152"/>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12B81"/>
    <w:rsid w:val="00C31D7B"/>
    <w:rsid w:val="00C414A6"/>
    <w:rsid w:val="00C42361"/>
    <w:rsid w:val="00C531C5"/>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30358"/>
    <w:rsid w:val="00D70755"/>
    <w:rsid w:val="00D81864"/>
    <w:rsid w:val="00D8765B"/>
    <w:rsid w:val="00D957DC"/>
    <w:rsid w:val="00DA2403"/>
    <w:rsid w:val="00DA43E5"/>
    <w:rsid w:val="00DB6156"/>
    <w:rsid w:val="00DB7E53"/>
    <w:rsid w:val="00DC1591"/>
    <w:rsid w:val="00DC5148"/>
    <w:rsid w:val="00DD16D2"/>
    <w:rsid w:val="00DD68E4"/>
    <w:rsid w:val="00DE061A"/>
    <w:rsid w:val="00DE73A9"/>
    <w:rsid w:val="00E032F5"/>
    <w:rsid w:val="00E20B76"/>
    <w:rsid w:val="00E21A8B"/>
    <w:rsid w:val="00E240AB"/>
    <w:rsid w:val="00E30F4C"/>
    <w:rsid w:val="00E362A9"/>
    <w:rsid w:val="00E43490"/>
    <w:rsid w:val="00E52B14"/>
    <w:rsid w:val="00E77CEA"/>
    <w:rsid w:val="00E80973"/>
    <w:rsid w:val="00E846A7"/>
    <w:rsid w:val="00E84768"/>
    <w:rsid w:val="00E914DB"/>
    <w:rsid w:val="00E91BA8"/>
    <w:rsid w:val="00EB03C3"/>
    <w:rsid w:val="00EB35BB"/>
    <w:rsid w:val="00EE329A"/>
    <w:rsid w:val="00EE77E5"/>
    <w:rsid w:val="00F22310"/>
    <w:rsid w:val="00F35B72"/>
    <w:rsid w:val="00F42579"/>
    <w:rsid w:val="00F46A12"/>
    <w:rsid w:val="00F55CAB"/>
    <w:rsid w:val="00F57566"/>
    <w:rsid w:val="00F67A56"/>
    <w:rsid w:val="00F67EC8"/>
    <w:rsid w:val="00F70B9A"/>
    <w:rsid w:val="00F77DEF"/>
    <w:rsid w:val="00F954E9"/>
    <w:rsid w:val="00FA4A59"/>
    <w:rsid w:val="00FB6A49"/>
    <w:rsid w:val="00FC0FC7"/>
    <w:rsid w:val="00FC1F32"/>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 w:type="paragraph" w:styleId="ListParagraph">
    <w:name w:val="List Paragraph"/>
    <w:basedOn w:val="Normal"/>
    <w:uiPriority w:val="34"/>
    <w:qFormat/>
    <w:rsid w:val="0065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0</TotalTime>
  <Pages>3</Pages>
  <Words>975</Words>
  <Characters>4763</Characters>
  <Application>Microsoft Office Word</Application>
  <DocSecurity>0</DocSecurity>
  <Lines>140</Lines>
  <Paragraphs>67</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Heller, Amanda M CIV (USA)</cp:lastModifiedBy>
  <cp:revision>2</cp:revision>
  <cp:lastPrinted>2015-01-21T14:17:00Z</cp:lastPrinted>
  <dcterms:created xsi:type="dcterms:W3CDTF">2026-03-03T16:40:00Z</dcterms:created>
  <dcterms:modified xsi:type="dcterms:W3CDTF">2026-03-03T16:40:00Z</dcterms:modified>
</cp:coreProperties>
</file>