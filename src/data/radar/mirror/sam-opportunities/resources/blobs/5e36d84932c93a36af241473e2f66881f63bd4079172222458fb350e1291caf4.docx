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3845A" w14:textId="77777777" w:rsidR="0057133E" w:rsidRDefault="0057133E" w:rsidP="005713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095206" w14:textId="5B4453D4" w:rsidR="0057133E" w:rsidRDefault="0057133E" w:rsidP="00164512">
      <w:pPr>
        <w:tabs>
          <w:tab w:val="left" w:pos="243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MEMORANDUM FOR </w:t>
      </w:r>
      <w:r w:rsidR="004E5974">
        <w:rPr>
          <w:rFonts w:ascii="Times New Roman" w:hAnsi="Times New Roman" w:cs="Times New Roman"/>
          <w:sz w:val="24"/>
          <w:szCs w:val="24"/>
        </w:rPr>
        <w:t>55th</w:t>
      </w:r>
      <w:r w:rsidR="00C367FB">
        <w:rPr>
          <w:rFonts w:ascii="Times New Roman" w:hAnsi="Times New Roman" w:cs="Times New Roman"/>
          <w:sz w:val="24"/>
          <w:szCs w:val="24"/>
        </w:rPr>
        <w:t xml:space="preserve"> Contracting </w:t>
      </w:r>
      <w:r w:rsidR="004E5974">
        <w:rPr>
          <w:rFonts w:ascii="Times New Roman" w:hAnsi="Times New Roman" w:cs="Times New Roman"/>
          <w:sz w:val="24"/>
          <w:szCs w:val="24"/>
        </w:rPr>
        <w:t>Squadron, Offutt AFB, NE</w:t>
      </w:r>
    </w:p>
    <w:p w14:paraId="6A9CAE95" w14:textId="6750DF07" w:rsidR="0057133E" w:rsidRDefault="009063AD" w:rsidP="00164512">
      <w:pPr>
        <w:tabs>
          <w:tab w:val="left" w:pos="243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7E27474" w14:textId="77777777" w:rsidR="00C367FB" w:rsidRDefault="00C367FB" w:rsidP="005713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9A5650" w14:textId="77777777" w:rsidR="0057133E" w:rsidRDefault="00391447" w:rsidP="0057133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FROM: </w:t>
      </w:r>
      <w:r w:rsidR="00C367FB">
        <w:rPr>
          <w:rFonts w:ascii="Times New Roman" w:hAnsi="Times New Roman" w:cs="Times New Roman"/>
          <w:sz w:val="24"/>
          <w:szCs w:val="24"/>
        </w:rPr>
        <w:t>(Your Company Name and Address)</w:t>
      </w:r>
    </w:p>
    <w:p w14:paraId="6CEE2289" w14:textId="77777777" w:rsidR="0057133E" w:rsidRDefault="0057133E" w:rsidP="005713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3705F8" w14:textId="165EDD2E" w:rsidR="004E5974" w:rsidRDefault="0057133E" w:rsidP="004E5974">
      <w:pPr>
        <w:pStyle w:val="BodyText"/>
        <w:rPr>
          <w:bCs/>
          <w:spacing w:val="-2"/>
        </w:rPr>
      </w:pPr>
      <w:r>
        <w:t xml:space="preserve">SUBJECT: </w:t>
      </w:r>
      <w:r w:rsidR="00AA7ACC">
        <w:t>Troop Feed</w:t>
      </w:r>
      <w:r w:rsidR="009063AD">
        <w:t xml:space="preserve"> BPA</w:t>
      </w:r>
      <w:r w:rsidR="00AA7ACC">
        <w:t xml:space="preserve"> 49 IS</w:t>
      </w:r>
      <w:r w:rsidR="009063AD">
        <w:t xml:space="preserve"> Prices </w:t>
      </w:r>
      <w:r w:rsidR="004E5974" w:rsidRPr="004E5974">
        <w:rPr>
          <w:bCs/>
        </w:rPr>
        <w:t>Offutt AFB Food BPA</w:t>
      </w:r>
      <w:bookmarkStart w:id="0" w:name="_Hlk213072183"/>
      <w:r w:rsidR="004E5974" w:rsidRPr="004E5974">
        <w:rPr>
          <w:bCs/>
        </w:rPr>
        <w:t xml:space="preserve"> </w:t>
      </w:r>
      <w:r w:rsidR="00535A79">
        <w:rPr>
          <w:bCs/>
        </w:rPr>
        <w:t xml:space="preserve">- </w:t>
      </w:r>
    </w:p>
    <w:p w14:paraId="27844D8B" w14:textId="77777777" w:rsidR="00BA0DC8" w:rsidRDefault="00BA0DC8" w:rsidP="004E5974">
      <w:pPr>
        <w:pStyle w:val="BodyText"/>
        <w:rPr>
          <w:bCs/>
          <w:spacing w:val="-2"/>
        </w:rPr>
      </w:pPr>
    </w:p>
    <w:p w14:paraId="7B19F974" w14:textId="62EE1029" w:rsidR="00BA0DC8" w:rsidRDefault="00BA0DC8" w:rsidP="004E5974">
      <w:pPr>
        <w:pStyle w:val="BodyText"/>
        <w:rPr>
          <w:b/>
        </w:rPr>
      </w:pPr>
      <w:r>
        <w:rPr>
          <w:bCs/>
          <w:spacing w:val="-2"/>
        </w:rPr>
        <w:t xml:space="preserve">All items in the price list describe </w:t>
      </w:r>
      <w:r w:rsidR="00ED2C9D">
        <w:rPr>
          <w:bCs/>
          <w:spacing w:val="-2"/>
        </w:rPr>
        <w:t>a full meal</w:t>
      </w:r>
      <w:r>
        <w:rPr>
          <w:bCs/>
          <w:spacing w:val="-2"/>
        </w:rPr>
        <w:t xml:space="preserve">. </w:t>
      </w:r>
      <w:r w:rsidR="00ED2C9D">
        <w:rPr>
          <w:bCs/>
          <w:spacing w:val="-2"/>
        </w:rPr>
        <w:t>Food provided in th</w:t>
      </w:r>
      <w:r w:rsidR="00BD10AB">
        <w:rPr>
          <w:bCs/>
          <w:spacing w:val="-2"/>
        </w:rPr>
        <w:t>ese</w:t>
      </w:r>
      <w:r w:rsidR="00ED2C9D">
        <w:rPr>
          <w:bCs/>
          <w:spacing w:val="-2"/>
        </w:rPr>
        <w:t xml:space="preserve"> meals may be rotated</w:t>
      </w:r>
      <w:r w:rsidR="00BD10AB">
        <w:rPr>
          <w:bCs/>
          <w:spacing w:val="-2"/>
        </w:rPr>
        <w:t xml:space="preserve">. All meal options will comply with </w:t>
      </w:r>
      <w:r w:rsidR="00531CC0">
        <w:rPr>
          <w:bCs/>
          <w:spacing w:val="-2"/>
        </w:rPr>
        <w:t xml:space="preserve">commercial food standards and the standards outlined in </w:t>
      </w:r>
      <w:proofErr w:type="spellStart"/>
      <w:r w:rsidR="00531CC0">
        <w:rPr>
          <w:bCs/>
          <w:spacing w:val="-2"/>
        </w:rPr>
        <w:t>SoN</w:t>
      </w:r>
      <w:proofErr w:type="spellEnd"/>
      <w:r w:rsidR="00531CC0">
        <w:rPr>
          <w:bCs/>
          <w:spacing w:val="-2"/>
        </w:rPr>
        <w:t xml:space="preserve">. </w:t>
      </w:r>
    </w:p>
    <w:bookmarkEnd w:id="0"/>
    <w:p w14:paraId="06AFDC0E" w14:textId="1AECCECB" w:rsidR="0057133E" w:rsidRPr="0057133E" w:rsidRDefault="0057133E" w:rsidP="005713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99C959" w14:textId="77777777" w:rsidR="0057133E" w:rsidRDefault="0057133E" w:rsidP="005713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8811F8" w14:textId="43EA1E87" w:rsidR="004E5974" w:rsidRDefault="009063AD" w:rsidP="0057133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Price per plate</w:t>
      </w:r>
      <w:r w:rsidR="00FD27E7">
        <w:rPr>
          <w:rFonts w:ascii="Times New Roman" w:hAnsi="Times New Roman" w:cs="Times New Roman"/>
          <w:sz w:val="24"/>
          <w:szCs w:val="24"/>
        </w:rPr>
        <w:t xml:space="preserve"> (</w:t>
      </w:r>
      <w:r w:rsidR="004E5974">
        <w:rPr>
          <w:rFonts w:ascii="Times New Roman" w:hAnsi="Times New Roman" w:cs="Times New Roman"/>
          <w:sz w:val="24"/>
          <w:szCs w:val="24"/>
        </w:rPr>
        <w:t>1</w:t>
      </w:r>
      <w:r w:rsidR="00FD27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7E7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="00FD27E7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23D3DF49" w14:textId="77777777" w:rsidR="00E15393" w:rsidRDefault="00E15393" w:rsidP="007208EB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10ACAA94" w14:textId="4F75ABD4" w:rsidR="0024404E" w:rsidRDefault="0024404E" w:rsidP="007208EB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0001 – </w:t>
      </w:r>
      <w:r w:rsidR="00530330">
        <w:rPr>
          <w:rFonts w:ascii="Times New Roman" w:hAnsi="Times New Roman" w:cs="Times New Roman"/>
          <w:sz w:val="24"/>
          <w:szCs w:val="24"/>
        </w:rPr>
        <w:t>Breakfast</w:t>
      </w:r>
      <w:r w:rsidR="007208EB">
        <w:rPr>
          <w:rFonts w:ascii="Times New Roman" w:hAnsi="Times New Roman" w:cs="Times New Roman"/>
          <w:sz w:val="24"/>
          <w:szCs w:val="24"/>
        </w:rPr>
        <w:t xml:space="preserve">                          $</w:t>
      </w:r>
      <w:proofErr w:type="spellStart"/>
      <w:r w:rsidR="007208EB"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52BEAF92" w14:textId="7B79B555" w:rsidR="0024404E" w:rsidRDefault="0024404E" w:rsidP="002440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0002 – </w:t>
      </w:r>
      <w:r w:rsidR="00530330">
        <w:rPr>
          <w:rFonts w:ascii="Times New Roman" w:hAnsi="Times New Roman" w:cs="Times New Roman"/>
          <w:sz w:val="24"/>
          <w:szCs w:val="24"/>
        </w:rPr>
        <w:t>Lunch</w:t>
      </w:r>
      <w:r w:rsidR="007208EB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D63182">
        <w:rPr>
          <w:rFonts w:ascii="Times New Roman" w:hAnsi="Times New Roman" w:cs="Times New Roman"/>
          <w:sz w:val="24"/>
          <w:szCs w:val="24"/>
        </w:rPr>
        <w:t xml:space="preserve">   </w:t>
      </w:r>
      <w:r w:rsidR="007208EB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="007208EB"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78DA9A82" w14:textId="42EEE6E1" w:rsidR="005071AE" w:rsidRDefault="0024404E" w:rsidP="002440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0003 </w:t>
      </w:r>
      <w:r w:rsidR="005071AE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30330">
        <w:rPr>
          <w:rFonts w:ascii="Times New Roman" w:hAnsi="Times New Roman" w:cs="Times New Roman"/>
          <w:sz w:val="24"/>
          <w:szCs w:val="24"/>
        </w:rPr>
        <w:t>Dinner</w:t>
      </w:r>
      <w:r w:rsidR="00614827">
        <w:rPr>
          <w:rFonts w:ascii="Times New Roman" w:hAnsi="Times New Roman" w:cs="Times New Roman"/>
          <w:sz w:val="24"/>
          <w:szCs w:val="24"/>
        </w:rPr>
        <w:t xml:space="preserve">                              $</w:t>
      </w:r>
      <w:proofErr w:type="spellStart"/>
      <w:r w:rsidR="00614827"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00E77973" w14:textId="1D2535F3" w:rsidR="00416BB0" w:rsidRDefault="00416BB0" w:rsidP="002440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0004 – Vegan breakfast</w:t>
      </w:r>
      <w:r w:rsidR="00D63182">
        <w:rPr>
          <w:rFonts w:ascii="Times New Roman" w:hAnsi="Times New Roman" w:cs="Times New Roman"/>
          <w:sz w:val="24"/>
          <w:szCs w:val="24"/>
        </w:rPr>
        <w:t xml:space="preserve">               $</w:t>
      </w:r>
      <w:proofErr w:type="spellStart"/>
      <w:r w:rsidR="00D63182"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44C998D4" w14:textId="79EECD7F" w:rsidR="00416BB0" w:rsidRDefault="00416BB0" w:rsidP="002440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0005 – Vegan Lunch</w:t>
      </w:r>
      <w:r w:rsidR="00D63182">
        <w:rPr>
          <w:rFonts w:ascii="Times New Roman" w:hAnsi="Times New Roman" w:cs="Times New Roman"/>
          <w:sz w:val="24"/>
          <w:szCs w:val="24"/>
        </w:rPr>
        <w:t xml:space="preserve">                   $</w:t>
      </w:r>
      <w:proofErr w:type="spellStart"/>
      <w:r w:rsidR="00D63182"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712EE2F1" w14:textId="594E7127" w:rsidR="00416BB0" w:rsidRDefault="00416BB0" w:rsidP="002440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0006 </w:t>
      </w:r>
      <w:r w:rsidR="00D63182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63182">
        <w:rPr>
          <w:rFonts w:ascii="Times New Roman" w:hAnsi="Times New Roman" w:cs="Times New Roman"/>
          <w:sz w:val="24"/>
          <w:szCs w:val="24"/>
        </w:rPr>
        <w:t>Vegan Dinner                  $</w:t>
      </w:r>
      <w:proofErr w:type="spellStart"/>
      <w:r w:rsidR="00D63182"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2A62789D" w14:textId="4997AABE" w:rsidR="00D63182" w:rsidRDefault="00D63182" w:rsidP="002440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0007 – Gluten Free Breakfast     $</w:t>
      </w:r>
      <w:proofErr w:type="spellStart"/>
      <w:r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2B4E592D" w14:textId="2707D0EE" w:rsidR="00D63182" w:rsidRDefault="00D63182" w:rsidP="002440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0008 – Gluten Free Lunch          $</w:t>
      </w:r>
      <w:proofErr w:type="spellStart"/>
      <w:r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64A2954B" w14:textId="6C9E4E38" w:rsidR="00D63182" w:rsidRDefault="00D63182" w:rsidP="0024404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0009 – Gluten Free Dinner         $</w:t>
      </w:r>
      <w:proofErr w:type="spellStart"/>
      <w:r>
        <w:rPr>
          <w:rFonts w:ascii="Times New Roman" w:hAnsi="Times New Roman" w:cs="Times New Roman"/>
          <w:sz w:val="24"/>
          <w:szCs w:val="24"/>
        </w:rPr>
        <w:t>XX.XXea</w:t>
      </w:r>
      <w:proofErr w:type="spellEnd"/>
    </w:p>
    <w:p w14:paraId="61D483D5" w14:textId="77777777" w:rsidR="0057133E" w:rsidRDefault="0057133E" w:rsidP="005713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6742DE" w14:textId="77777777" w:rsidR="002D10F2" w:rsidRDefault="00C367FB" w:rsidP="002D10F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price</w:t>
      </w:r>
      <w:r w:rsidR="009063AD">
        <w:rPr>
          <w:rFonts w:ascii="Times New Roman" w:hAnsi="Times New Roman" w:cs="Times New Roman"/>
          <w:sz w:val="24"/>
          <w:szCs w:val="24"/>
        </w:rPr>
        <w:t xml:space="preserve">s are valid for </w:t>
      </w:r>
      <w:r w:rsidR="004E5974">
        <w:rPr>
          <w:rFonts w:ascii="Times New Roman" w:hAnsi="Times New Roman" w:cs="Times New Roman"/>
          <w:sz w:val="24"/>
          <w:szCs w:val="24"/>
        </w:rPr>
        <w:t>12 mo</w:t>
      </w:r>
      <w:r w:rsidR="002D10F2">
        <w:rPr>
          <w:rFonts w:ascii="Times New Roman" w:hAnsi="Times New Roman" w:cs="Times New Roman"/>
          <w:sz w:val="24"/>
          <w:szCs w:val="24"/>
        </w:rPr>
        <w:t>nths</w:t>
      </w:r>
      <w:r w:rsidR="004E748D">
        <w:rPr>
          <w:rFonts w:ascii="Times New Roman" w:hAnsi="Times New Roman" w:cs="Times New Roman"/>
          <w:sz w:val="24"/>
          <w:szCs w:val="24"/>
        </w:rPr>
        <w:tab/>
      </w:r>
      <w:r w:rsidR="002D10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E6EE1E" w14:textId="77777777" w:rsidR="002D10F2" w:rsidRDefault="002D10F2" w:rsidP="002D10F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788438" w14:textId="77777777" w:rsidR="002D10F2" w:rsidRDefault="00C367FB" w:rsidP="002D10F2">
      <w:pPr>
        <w:spacing w:after="0"/>
        <w:ind w:left="7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</w:t>
      </w:r>
    </w:p>
    <w:p w14:paraId="2045DD7C" w14:textId="0B49DB8E" w:rsidR="004E748D" w:rsidRDefault="004E748D" w:rsidP="002D10F2">
      <w:pPr>
        <w:spacing w:after="0"/>
        <w:ind w:left="7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</w:t>
      </w:r>
    </w:p>
    <w:p w14:paraId="334E8F6D" w14:textId="77777777" w:rsidR="0057133E" w:rsidRPr="0057133E" w:rsidRDefault="0057133E" w:rsidP="006F72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3B2825" w14:textId="4036C9A2" w:rsidR="00A01E29" w:rsidRPr="0057133E" w:rsidRDefault="00A01E29" w:rsidP="002D10F2">
      <w:pPr>
        <w:rPr>
          <w:rFonts w:ascii="Times New Roman" w:hAnsi="Times New Roman" w:cs="Times New Roman"/>
          <w:sz w:val="24"/>
          <w:szCs w:val="24"/>
        </w:rPr>
      </w:pPr>
    </w:p>
    <w:sectPr w:rsidR="00A01E29" w:rsidRPr="0057133E" w:rsidSect="00DD5289">
      <w:footerReference w:type="default" r:id="rId10"/>
      <w:headerReference w:type="first" r:id="rId11"/>
      <w:pgSz w:w="12240" w:h="15840"/>
      <w:pgMar w:top="1440" w:right="1440" w:bottom="1440" w:left="1440" w:header="900" w:footer="720" w:gutter="0"/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5D540" w14:textId="77777777" w:rsidR="00D4035D" w:rsidRDefault="00D4035D" w:rsidP="00A3442C">
      <w:pPr>
        <w:spacing w:after="0" w:line="240" w:lineRule="auto"/>
      </w:pPr>
      <w:r>
        <w:separator/>
      </w:r>
    </w:p>
  </w:endnote>
  <w:endnote w:type="continuationSeparator" w:id="0">
    <w:p w14:paraId="3E80DCD4" w14:textId="77777777" w:rsidR="00D4035D" w:rsidRDefault="00D4035D" w:rsidP="00A34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043FF" w14:textId="77777777" w:rsidR="00C7310E" w:rsidRPr="00C7310E" w:rsidRDefault="00C7310E" w:rsidP="00C7310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56D6B" w14:textId="77777777" w:rsidR="00D4035D" w:rsidRDefault="00D4035D" w:rsidP="00A3442C">
      <w:pPr>
        <w:spacing w:after="0" w:line="240" w:lineRule="auto"/>
      </w:pPr>
      <w:r>
        <w:separator/>
      </w:r>
    </w:p>
  </w:footnote>
  <w:footnote w:type="continuationSeparator" w:id="0">
    <w:p w14:paraId="3AF2DA64" w14:textId="77777777" w:rsidR="00D4035D" w:rsidRDefault="00D4035D" w:rsidP="00A344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0249A" w14:textId="77777777" w:rsidR="00DD5289" w:rsidRPr="00791175" w:rsidRDefault="00DD5289" w:rsidP="00DD5289">
    <w:pPr>
      <w:framePr w:hSpace="180" w:wrap="around" w:vAnchor="text" w:hAnchor="page" w:x="10096" w:y="1"/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</w:p>
  <w:p w14:paraId="60A91B55" w14:textId="62524E18" w:rsidR="00DD5289" w:rsidRPr="00A3442C" w:rsidRDefault="00DD5289" w:rsidP="004E5974">
    <w:pPr>
      <w:kinsoku w:val="0"/>
      <w:overflowPunct w:val="0"/>
      <w:autoSpaceDE w:val="0"/>
      <w:autoSpaceDN w:val="0"/>
      <w:adjustRightInd w:val="0"/>
      <w:spacing w:after="0" w:line="245" w:lineRule="exact"/>
      <w:rPr>
        <w:lang w:val="es-PR"/>
      </w:rPr>
    </w:pPr>
  </w:p>
  <w:p w14:paraId="528A8197" w14:textId="77777777" w:rsidR="00DD5289" w:rsidRDefault="00DD52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024"/>
    <w:rsid w:val="0000115D"/>
    <w:rsid w:val="000540F5"/>
    <w:rsid w:val="000C37B8"/>
    <w:rsid w:val="000F2DD6"/>
    <w:rsid w:val="0010145A"/>
    <w:rsid w:val="001019A4"/>
    <w:rsid w:val="00104419"/>
    <w:rsid w:val="00115CC1"/>
    <w:rsid w:val="0012328A"/>
    <w:rsid w:val="00164512"/>
    <w:rsid w:val="00181DFE"/>
    <w:rsid w:val="002040D0"/>
    <w:rsid w:val="002177B2"/>
    <w:rsid w:val="0022774F"/>
    <w:rsid w:val="0023168E"/>
    <w:rsid w:val="0024404E"/>
    <w:rsid w:val="00256699"/>
    <w:rsid w:val="002670EF"/>
    <w:rsid w:val="002D10F2"/>
    <w:rsid w:val="00391447"/>
    <w:rsid w:val="00414B37"/>
    <w:rsid w:val="00416BB0"/>
    <w:rsid w:val="004318A6"/>
    <w:rsid w:val="00441F44"/>
    <w:rsid w:val="00454FFF"/>
    <w:rsid w:val="004718F8"/>
    <w:rsid w:val="004A5AC9"/>
    <w:rsid w:val="004D2AA9"/>
    <w:rsid w:val="004E5974"/>
    <w:rsid w:val="004E748D"/>
    <w:rsid w:val="005071AE"/>
    <w:rsid w:val="00530330"/>
    <w:rsid w:val="00531CC0"/>
    <w:rsid w:val="00535A79"/>
    <w:rsid w:val="0057133E"/>
    <w:rsid w:val="005A746A"/>
    <w:rsid w:val="005B2D74"/>
    <w:rsid w:val="005D6619"/>
    <w:rsid w:val="005E04E8"/>
    <w:rsid w:val="00614827"/>
    <w:rsid w:val="006151A6"/>
    <w:rsid w:val="00636557"/>
    <w:rsid w:val="00641B51"/>
    <w:rsid w:val="00650744"/>
    <w:rsid w:val="00651C2E"/>
    <w:rsid w:val="006A1913"/>
    <w:rsid w:val="006D257B"/>
    <w:rsid w:val="006F721E"/>
    <w:rsid w:val="007208EB"/>
    <w:rsid w:val="00740D21"/>
    <w:rsid w:val="00783024"/>
    <w:rsid w:val="00791175"/>
    <w:rsid w:val="0086165B"/>
    <w:rsid w:val="0086720B"/>
    <w:rsid w:val="00877783"/>
    <w:rsid w:val="008C6C9F"/>
    <w:rsid w:val="009063AD"/>
    <w:rsid w:val="00935E08"/>
    <w:rsid w:val="00935F43"/>
    <w:rsid w:val="00955A4D"/>
    <w:rsid w:val="009E2CF1"/>
    <w:rsid w:val="009E614D"/>
    <w:rsid w:val="00A01E29"/>
    <w:rsid w:val="00A23AE8"/>
    <w:rsid w:val="00A3442C"/>
    <w:rsid w:val="00A71F2D"/>
    <w:rsid w:val="00A776D6"/>
    <w:rsid w:val="00AA27F5"/>
    <w:rsid w:val="00AA7ACC"/>
    <w:rsid w:val="00B50267"/>
    <w:rsid w:val="00B90E5B"/>
    <w:rsid w:val="00BA0DC8"/>
    <w:rsid w:val="00BA5A55"/>
    <w:rsid w:val="00BD10AB"/>
    <w:rsid w:val="00C367FB"/>
    <w:rsid w:val="00C51D7C"/>
    <w:rsid w:val="00C62AC0"/>
    <w:rsid w:val="00C67F91"/>
    <w:rsid w:val="00C7310E"/>
    <w:rsid w:val="00C8338B"/>
    <w:rsid w:val="00CF76FC"/>
    <w:rsid w:val="00D10F12"/>
    <w:rsid w:val="00D352B5"/>
    <w:rsid w:val="00D36FC9"/>
    <w:rsid w:val="00D4035D"/>
    <w:rsid w:val="00D63182"/>
    <w:rsid w:val="00DD5289"/>
    <w:rsid w:val="00E15393"/>
    <w:rsid w:val="00E9606B"/>
    <w:rsid w:val="00ED2C9D"/>
    <w:rsid w:val="00ED7533"/>
    <w:rsid w:val="00F03667"/>
    <w:rsid w:val="00F20F89"/>
    <w:rsid w:val="00F463A9"/>
    <w:rsid w:val="00F52038"/>
    <w:rsid w:val="00F822AA"/>
    <w:rsid w:val="00FD037A"/>
    <w:rsid w:val="00FD2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7572F"/>
  <w15:docId w15:val="{F899EF99-F00D-4833-A980-2A5446656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44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42C"/>
  </w:style>
  <w:style w:type="paragraph" w:styleId="Footer">
    <w:name w:val="footer"/>
    <w:basedOn w:val="Normal"/>
    <w:link w:val="FooterChar"/>
    <w:uiPriority w:val="99"/>
    <w:unhideWhenUsed/>
    <w:rsid w:val="00A344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42C"/>
  </w:style>
  <w:style w:type="paragraph" w:customStyle="1" w:styleId="Default">
    <w:name w:val="Default"/>
    <w:rsid w:val="00A344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1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117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E597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4E597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E597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ta.salcedo\Desktop\156AW%20Official%20Memorandum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ECFDocument" ma:contentTypeID="0x010100AD4CED306FDF884E9A41C8FFA716AE0700F6C4D11F5A06B44FBCCC373321B8D6D4" ma:contentTypeVersion="3" ma:contentTypeDescription="Create a new document." ma:contentTypeScope="" ma:versionID="3bd762694bd7da1962a4093a9484f346">
  <xsd:schema xmlns:xsd="http://www.w3.org/2001/XMLSchema" xmlns:xs="http://www.w3.org/2001/XMLSchema" xmlns:p="http://schemas.microsoft.com/office/2006/metadata/properties" xmlns:ns1="http://schemas.microsoft.com/sharepoint/v3" xmlns:ns2="5099c5ef-74f4-46cd-845b-7e740e910f98" targetNamespace="http://schemas.microsoft.com/office/2006/metadata/properties" ma:root="true" ma:fieldsID="f9d02a938ad1bd8dc72ec822a213c552" ns1:_="" ns2:_="">
    <xsd:import namespace="http://schemas.microsoft.com/sharepoint/v3"/>
    <xsd:import namespace="5099c5ef-74f4-46cd-845b-7e740e910f98"/>
    <xsd:element name="properties">
      <xsd:complexType>
        <xsd:sequence>
          <xsd:element name="documentManagement">
            <xsd:complexType>
              <xsd:all>
                <xsd:element ref="ns2:ECFActionID" minOccurs="0"/>
                <xsd:element ref="ns2:ECFActionParentID" minOccurs="0"/>
                <xsd:element ref="ns2:ECFActionName" minOccurs="0"/>
                <xsd:element ref="ns2:ECFActionNumber" minOccurs="0"/>
                <xsd:element ref="ns2:ECFActionDescription" minOccurs="0"/>
                <xsd:element ref="ns2:ECFActionCreateDate" minOccurs="0"/>
                <xsd:element ref="ns2:ECFActionOfficeID" minOccurs="0"/>
                <xsd:element ref="ns2:ECFActionPrimaryBuyer" minOccurs="0"/>
                <xsd:element ref="ns2:ECFActionBuyers" minOccurs="0"/>
                <xsd:element ref="ns2:ECFActionPrimaryCO" minOccurs="0"/>
                <xsd:element ref="ns2:ECFActionCOs" minOccurs="0"/>
                <xsd:element ref="ns2:ECFActionPrimaryCloseOutCO" minOccurs="0"/>
                <xsd:element ref="ns2:ECFActionPrimaryCloseOutBuyer" minOccurs="0"/>
                <xsd:element ref="ns2:ECFActionIsPartitioned" minOccurs="0"/>
                <xsd:element ref="ns2:ECFActionStatus" minOccurs="0"/>
                <xsd:element ref="ns2:ECFActionPurchaseReqNumbers" minOccurs="0"/>
                <xsd:element ref="ns2:ECFActionSolicitationNumber" minOccurs="0"/>
                <xsd:element ref="ns2:ECFApplicationVersion" minOccurs="0"/>
                <xsd:element ref="ns2:ECFApplicationEnvironment" minOccurs="0"/>
                <xsd:element ref="ns1:_vti_ItemDeclaredRecord" minOccurs="0"/>
                <xsd:element ref="ns1:_vti_ItemHoldRecordStatus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7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28" nillable="true" ma:displayName="Hold and Record Status" ma:decimals="0" ma:hidden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9c5ef-74f4-46cd-845b-7e740e910f98" elementFormDefault="qualified">
    <xsd:import namespace="http://schemas.microsoft.com/office/2006/documentManagement/types"/>
    <xsd:import namespace="http://schemas.microsoft.com/office/infopath/2007/PartnerControls"/>
    <xsd:element name="ECFActionID" ma:index="8" nillable="true" ma:displayName="Action ID" ma:decimals="0" ma:indexed="true" ma:internalName="ECFActionID">
      <xsd:simpleType>
        <xsd:restriction base="dms:Number"/>
      </xsd:simpleType>
    </xsd:element>
    <xsd:element name="ECFActionParentID" ma:index="9" nillable="true" ma:displayName="Parent Action ID" ma:decimals="0" ma:indexed="true" ma:internalName="ECFActionParentID">
      <xsd:simpleType>
        <xsd:restriction base="dms:Number"/>
      </xsd:simpleType>
    </xsd:element>
    <xsd:element name="ECFActionName" ma:index="10" nillable="true" ma:displayName="Action Name" ma:internalName="ECFActionName">
      <xsd:simpleType>
        <xsd:restriction base="dms:Text"/>
      </xsd:simpleType>
    </xsd:element>
    <xsd:element name="ECFActionNumber" ma:index="11" nillable="true" ma:displayName="Action Number" ma:internalName="ECFActionNumber">
      <xsd:simpleType>
        <xsd:restriction base="dms:Text"/>
      </xsd:simpleType>
    </xsd:element>
    <xsd:element name="ECFActionDescription" ma:index="12" nillable="true" ma:displayName="Action Description" ma:internalName="ECFActionDescription">
      <xsd:simpleType>
        <xsd:restriction base="dms:Note">
          <xsd:maxLength value="255"/>
        </xsd:restriction>
      </xsd:simpleType>
    </xsd:element>
    <xsd:element name="ECFActionCreateDate" ma:index="13" nillable="true" ma:displayName="Action CreateDate" ma:format="DateTime" ma:internalName="ECFActionCreateDate">
      <xsd:simpleType>
        <xsd:restriction base="dms:DateTime"/>
      </xsd:simpleType>
    </xsd:element>
    <xsd:element name="ECFActionOfficeID" ma:index="14" nillable="true" ma:displayName="Action Administration Office" ma:decimals="0" ma:internalName="ECFActionOfficeID">
      <xsd:simpleType>
        <xsd:restriction base="dms:Number"/>
      </xsd:simpleType>
    </xsd:element>
    <xsd:element name="ECFActionPrimaryBuyer" ma:index="15" nillable="true" ma:displayName="Primary Buyer" ma:description="Primary Buyer" ma:SharePointGroup="0" ma:internalName="ECFActionPrimary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Buyers" ma:index="16" nillable="true" ma:displayName="Buyers" ma:description="Buyers" ma:SharePointGroup="0" ma:internalName="ECFActionBuy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O" ma:index="17" nillable="true" ma:displayName="Primary Contracting Officer" ma:description="Primary Contracting Officer" ma:SharePointGroup="0" ma:internalName="ECFActionPrimary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COs" ma:index="18" nillable="true" ma:displayName="Contracting Officers" ma:description="Contracting Officers" ma:SharePointGroup="0" ma:internalName="ECFActionCO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CO" ma:index="19" nillable="true" ma:displayName="Primary Close-Out Contracting Officer" ma:description="Primary Close-Out Contracting Officer" ma:SharePointGroup="0" ma:internalName="ECFActionPrimaryCloseOut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Buyer" ma:index="20" nillable="true" ma:displayName="Primary Close-Out Buyer" ma:description="Primary Close-Out Buyer" ma:SharePointGroup="0" ma:internalName="ECFActionPrimaryCloseOut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IsPartitioned" ma:index="21" nillable="true" ma:displayName="Action Is Partitioned" ma:internalName="ECFActionIsPartitioned">
      <xsd:simpleType>
        <xsd:restriction base="dms:Boolean"/>
      </xsd:simpleType>
    </xsd:element>
    <xsd:element name="ECFActionStatus" ma:index="22" nillable="true" ma:displayName="Action Current Status" ma:description="Current Status of the Action" ma:internalName="ECFActionStatus">
      <xsd:simpleType>
        <xsd:restriction base="dms:Text"/>
      </xsd:simpleType>
    </xsd:element>
    <xsd:element name="ECFActionPurchaseReqNumbers" ma:index="23" nillable="true" ma:displayName="Purchase Requirement Numbers" ma:internalName="ECFActionPurchaseReqNumbers">
      <xsd:simpleType>
        <xsd:restriction base="dms:Text"/>
      </xsd:simpleType>
    </xsd:element>
    <xsd:element name="ECFActionSolicitationNumber" ma:index="24" nillable="true" ma:displayName="Solicitation Numbers" ma:internalName="ECFActionSolicitationNumber">
      <xsd:simpleType>
        <xsd:restriction base="dms:Text"/>
      </xsd:simpleType>
    </xsd:element>
    <xsd:element name="ECFApplicationVersion" ma:index="25" nillable="true" ma:displayName="Application Version" ma:default="5.0.0" ma:internalName="ECFApplicationVersion">
      <xsd:simpleType>
        <xsd:restriction base="dms:Text"/>
      </xsd:simpleType>
    </xsd:element>
    <xsd:element name="ECFApplicationEnvironment" ma:index="26" nillable="true" ma:displayName="Application Environment" ma:default="VanaQA" ma:internalName="ECFApplicationEnvironment">
      <xsd:simpleType>
        <xsd:restriction base="dms:Text"/>
      </xsd:simpleType>
    </xsd:element>
    <xsd:element name="_dlc_DocId" ma:index="2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5099c5ef-74f4-46cd-845b-7e740e910f98">H474MJF747DV-874334272-100</_dlc_DocId>
    <_dlc_DocIdUrl xmlns="5099c5ef-74f4-46cd-845b-7e740e910f98">
      <Url>https://usaf.dps.mil/teams/ktfso13081/1236151/_layouts/15/DocIdRedir.aspx?ID=H474MJF747DV-874334272-100</Url>
      <Description>H474MJF747DV-874334272-100</Description>
    </_dlc_DocIdUrl>
    <ECFActionIsPartitioned xmlns="5099c5ef-74f4-46cd-845b-7e740e910f98" xsi:nil="true"/>
    <ECFActionBuyers xmlns="5099c5ef-74f4-46cd-845b-7e740e910f98">
      <UserInfo>
        <DisplayName/>
        <AccountId xsi:nil="true"/>
        <AccountType/>
      </UserInfo>
    </ECFActionBuyers>
    <ECFActionCOs xmlns="5099c5ef-74f4-46cd-845b-7e740e910f98">
      <UserInfo>
        <DisplayName/>
        <AccountId xsi:nil="true"/>
        <AccountType/>
      </UserInfo>
    </ECFActionCOs>
    <ECFActionStatus xmlns="5099c5ef-74f4-46cd-845b-7e740e910f98" xsi:nil="true"/>
    <ECFApplicationVersion xmlns="5099c5ef-74f4-46cd-845b-7e740e910f98">5.0.0</ECFApplicationVersion>
    <ECFActionName xmlns="5099c5ef-74f4-46cd-845b-7e740e910f98" xsi:nil="true"/>
    <ECFActionDescription xmlns="5099c5ef-74f4-46cd-845b-7e740e910f98" xsi:nil="true"/>
    <ECFActionPrimaryCloseOutBuyer xmlns="5099c5ef-74f4-46cd-845b-7e740e910f98">
      <UserInfo>
        <DisplayName/>
        <AccountId xsi:nil="true"/>
        <AccountType/>
      </UserInfo>
    </ECFActionPrimaryCloseOutBuyer>
    <ECFActionCreateDate xmlns="5099c5ef-74f4-46cd-845b-7e740e910f98" xsi:nil="true"/>
    <ECFActionPrimaryCO xmlns="5099c5ef-74f4-46cd-845b-7e740e910f98">
      <UserInfo>
        <DisplayName/>
        <AccountId xsi:nil="true"/>
        <AccountType/>
      </UserInfo>
    </ECFActionPrimaryCO>
    <ECFActionPrimaryCloseOutCO xmlns="5099c5ef-74f4-46cd-845b-7e740e910f98">
      <UserInfo>
        <DisplayName/>
        <AccountId xsi:nil="true"/>
        <AccountType/>
      </UserInfo>
    </ECFActionPrimaryCloseOutCO>
    <ECFApplicationEnvironment xmlns="5099c5ef-74f4-46cd-845b-7e740e910f98">VanaQA</ECFApplicationEnvironment>
    <ECFActionParentID xmlns="5099c5ef-74f4-46cd-845b-7e740e910f98" xsi:nil="true"/>
    <ECFActionSolicitationNumber xmlns="5099c5ef-74f4-46cd-845b-7e740e910f98" xsi:nil="true"/>
    <ECFActionNumber xmlns="5099c5ef-74f4-46cd-845b-7e740e910f98" xsi:nil="true"/>
    <ECFActionPurchaseReqNumbers xmlns="5099c5ef-74f4-46cd-845b-7e740e910f98" xsi:nil="true"/>
    <ECFActionID xmlns="5099c5ef-74f4-46cd-845b-7e740e910f98" xsi:nil="true"/>
    <ECFActionPrimaryBuyer xmlns="5099c5ef-74f4-46cd-845b-7e740e910f98">
      <UserInfo>
        <DisplayName/>
        <AccountId xsi:nil="true"/>
        <AccountType/>
      </UserInfo>
    </ECFActionPrimaryBuyer>
    <ECFActionOfficeID xmlns="5099c5ef-74f4-46cd-845b-7e740e910f98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B593D8-BC27-42E6-83E7-6339A498FD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099c5ef-74f4-46cd-845b-7e740e910f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C9CE39-3962-4760-9AB4-76C3820FD052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9BEF955F-543D-4E79-B07A-0A3A02A1E9EB}">
  <ds:schemaRefs>
    <ds:schemaRef ds:uri="http://schemas.microsoft.com/office/2006/metadata/properties"/>
    <ds:schemaRef ds:uri="http://schemas.microsoft.com/office/infopath/2007/PartnerControls"/>
    <ds:schemaRef ds:uri="5099c5ef-74f4-46cd-845b-7e740e910f98"/>
  </ds:schemaRefs>
</ds:datastoreItem>
</file>

<file path=customXml/itemProps4.xml><?xml version="1.0" encoding="utf-8"?>
<ds:datastoreItem xmlns:ds="http://schemas.openxmlformats.org/officeDocument/2006/customXml" ds:itemID="{AF40309B-B098-44D9-9ECA-94CA0A0A106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156AW Official Memorandum Template</Template>
  <TotalTime>1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Air Force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Salcedo, Marta MSgt USAF ANG 156 MSG/CCA</dc:creator>
  <cp:lastModifiedBy>BOYESEN, EYVIND B SSgt USAF ACC 55 CONS/PKA</cp:lastModifiedBy>
  <cp:revision>3</cp:revision>
  <cp:lastPrinted>2014-05-22T14:46:00Z</cp:lastPrinted>
  <dcterms:created xsi:type="dcterms:W3CDTF">2026-04-01T19:41:00Z</dcterms:created>
  <dcterms:modified xsi:type="dcterms:W3CDTF">2026-04-09T19:48:00Z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0x010100AD4CED306FDF884E9A41C8FFA716AE0700F6C4D11F5A06B44FBCCC373321B8D6D4</vt:lpwstr>
  </property>
  <property fmtid="{D5CDD505-2E9C-101B-9397-08002B2CF9AE}" pid="3" name="_dlc_DocIdItemGuid">
    <vt:lpwstr>5f813491-7994-464c-b59c-9019974a4623</vt:lpwstr>
  </property>
</Properties>
</file>