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2BEF5BBA"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014821">
        <w:rPr>
          <w:rFonts w:ascii="Times New Roman" w:hAnsi="Times New Roman"/>
          <w:b/>
          <w:color w:val="auto"/>
          <w:sz w:val="24"/>
        </w:rPr>
        <w:t>Tyese Swain</w:t>
      </w:r>
    </w:p>
    <w:p w14:paraId="376D1A74" w14:textId="04EA40F0"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t xml:space="preserve"> Phone: </w:t>
      </w:r>
      <w:r w:rsidR="00014821">
        <w:rPr>
          <w:rFonts w:ascii="Times New Roman" w:hAnsi="Times New Roman"/>
          <w:b/>
          <w:color w:val="auto"/>
          <w:sz w:val="24"/>
        </w:rPr>
        <w:t>385-591-3468</w:t>
      </w:r>
    </w:p>
    <w:p w14:paraId="6F9CA43D" w14:textId="686796B2"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   </w:t>
      </w: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014821">
        <w:rPr>
          <w:rFonts w:ascii="Times New Roman" w:hAnsi="Times New Roman"/>
          <w:b/>
          <w:color w:val="auto"/>
          <w:sz w:val="24"/>
        </w:rPr>
        <w:t>Tyese.Swain@dla.mil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1BFF980C" w:rsidR="009E3310" w:rsidRPr="00A607C1"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DATE</w:t>
      </w:r>
      <w:proofErr w:type="gramStart"/>
      <w:r w:rsidRPr="008A794E">
        <w:rPr>
          <w:rFonts w:ascii="Times New Roman" w:hAnsi="Times New Roman"/>
          <w:b/>
          <w:color w:val="auto"/>
          <w:sz w:val="24"/>
        </w:rPr>
        <w:t xml:space="preserve">: </w:t>
      </w:r>
      <w:r w:rsidRPr="008A794E">
        <w:rPr>
          <w:rFonts w:ascii="Times New Roman" w:hAnsi="Times New Roman"/>
          <w:b/>
          <w:color w:val="auto"/>
          <w:sz w:val="24"/>
        </w:rPr>
        <w:tab/>
      </w:r>
      <w:r w:rsidR="008A794E">
        <w:rPr>
          <w:rFonts w:ascii="Times New Roman" w:hAnsi="Times New Roman"/>
          <w:b/>
          <w:color w:val="auto"/>
          <w:sz w:val="24"/>
        </w:rPr>
        <w:t>2</w:t>
      </w:r>
      <w:r w:rsidR="00014821">
        <w:rPr>
          <w:rFonts w:ascii="Times New Roman" w:hAnsi="Times New Roman"/>
          <w:b/>
          <w:color w:val="auto"/>
          <w:sz w:val="24"/>
        </w:rPr>
        <w:t>6</w:t>
      </w:r>
      <w:proofErr w:type="gramEnd"/>
      <w:r w:rsidR="00014821">
        <w:rPr>
          <w:rFonts w:ascii="Times New Roman" w:hAnsi="Times New Roman"/>
          <w:b/>
          <w:color w:val="auto"/>
          <w:sz w:val="24"/>
        </w:rPr>
        <w:t xml:space="preserve"> </w:t>
      </w:r>
      <w:r w:rsidR="008A794E">
        <w:rPr>
          <w:rFonts w:ascii="Times New Roman" w:hAnsi="Times New Roman"/>
          <w:b/>
          <w:color w:val="auto"/>
          <w:sz w:val="24"/>
        </w:rPr>
        <w:t>FEB 2026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6D1C8EAE" w:rsidR="009E3310" w:rsidRDefault="008912FC" w:rsidP="008912FC">
      <w:pPr>
        <w:spacing w:line="252" w:lineRule="auto"/>
        <w:ind w:left="2880"/>
        <w:jc w:val="both"/>
        <w:rPr>
          <w:rFonts w:ascii="Times New Roman" w:hAnsi="Times New Roman"/>
          <w:b/>
          <w:color w:val="auto"/>
          <w:sz w:val="28"/>
          <w:szCs w:val="28"/>
          <w:u w:val="single"/>
        </w:rPr>
      </w:pPr>
      <w:r w:rsidRPr="008912FC">
        <w:rPr>
          <w:rFonts w:ascii="Times New Roman" w:hAnsi="Times New Roman"/>
          <w:b/>
          <w:color w:val="auto"/>
          <w:sz w:val="28"/>
          <w:szCs w:val="28"/>
        </w:rPr>
        <w:t xml:space="preserve">        </w:t>
      </w:r>
      <w:r w:rsidRPr="008912FC">
        <w:rPr>
          <w:rFonts w:ascii="Times New Roman" w:hAnsi="Times New Roman"/>
          <w:b/>
          <w:color w:val="auto"/>
          <w:sz w:val="28"/>
          <w:szCs w:val="28"/>
          <w:u w:val="single"/>
        </w:rPr>
        <w:t>SPRMM126QMD40</w:t>
      </w:r>
    </w:p>
    <w:p w14:paraId="74097FCA" w14:textId="77777777" w:rsidR="008912FC" w:rsidRPr="009E3310" w:rsidRDefault="008912FC" w:rsidP="008912FC">
      <w:pPr>
        <w:spacing w:line="252" w:lineRule="auto"/>
        <w:ind w:left="2880"/>
        <w:jc w:val="both"/>
        <w:rPr>
          <w:rFonts w:ascii="Times New Roman" w:hAnsi="Times New Roman"/>
          <w:b/>
          <w:color w:val="auto"/>
          <w:sz w:val="24"/>
          <w:szCs w:val="24"/>
        </w:rPr>
      </w:pP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8912FC">
        <w:rPr>
          <w:rFonts w:ascii="Times New Roman" w:hAnsi="Times New Roman"/>
          <w:b/>
          <w:color w:val="auto"/>
          <w:sz w:val="24"/>
          <w:szCs w:val="24"/>
          <w:u w:val="single"/>
        </w:rPr>
        <w:t>NOT</w:t>
      </w:r>
      <w:r w:rsidRPr="002B6C72">
        <w:rPr>
          <w:rFonts w:ascii="Times New Roman" w:hAnsi="Times New Roman"/>
          <w:b/>
          <w:color w:val="auto"/>
          <w:sz w:val="24"/>
          <w:szCs w:val="24"/>
        </w:rPr>
        <w:t xml:space="preserve">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70233D46" w14:textId="77777777" w:rsidR="00C12B81"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NSN:</w:t>
      </w:r>
      <w:r w:rsidRPr="00924F55">
        <w:rPr>
          <w:rFonts w:ascii="Times New Roman" w:hAnsi="Times New Roman"/>
          <w:b/>
          <w:color w:val="auto"/>
          <w:szCs w:val="22"/>
        </w:rPr>
        <w:tab/>
      </w:r>
      <w:r w:rsidR="00C12B81" w:rsidRPr="00C12B81">
        <w:rPr>
          <w:rFonts w:ascii="Times New Roman" w:hAnsi="Times New Roman"/>
          <w:b/>
          <w:color w:val="auto"/>
          <w:szCs w:val="22"/>
        </w:rPr>
        <w:t>7HH 4810 015206511</w:t>
      </w:r>
    </w:p>
    <w:p w14:paraId="51FCB835" w14:textId="640AF7EE" w:rsidR="00917AF9" w:rsidRPr="00924F55"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NOM:</w:t>
      </w:r>
      <w:r w:rsidRPr="00924F55">
        <w:rPr>
          <w:rFonts w:ascii="Times New Roman" w:hAnsi="Times New Roman"/>
          <w:b/>
          <w:color w:val="auto"/>
          <w:szCs w:val="22"/>
        </w:rPr>
        <w:tab/>
      </w:r>
      <w:r w:rsidR="00D30358" w:rsidRPr="00D30358">
        <w:rPr>
          <w:rFonts w:ascii="Times New Roman" w:hAnsi="Times New Roman"/>
          <w:b/>
          <w:color w:val="auto"/>
          <w:szCs w:val="22"/>
        </w:rPr>
        <w:t>Regulating Fluid Pressure Valve</w:t>
      </w:r>
    </w:p>
    <w:p w14:paraId="05AA00D1" w14:textId="024E63E3" w:rsidR="00400F2B" w:rsidRPr="002B6C72"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P/N:</w:t>
      </w:r>
      <w:r w:rsidRPr="00924F55">
        <w:rPr>
          <w:rFonts w:ascii="Times New Roman" w:hAnsi="Times New Roman"/>
          <w:b/>
          <w:color w:val="auto"/>
          <w:szCs w:val="22"/>
        </w:rPr>
        <w:tab/>
      </w:r>
      <w:r w:rsidR="009F5FD1">
        <w:rPr>
          <w:rFonts w:ascii="Times New Roman" w:hAnsi="Times New Roman"/>
          <w:b/>
          <w:color w:val="auto"/>
          <w:szCs w:val="22"/>
        </w:rPr>
        <w:t>506-4008</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lastRenderedPageBreak/>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 xml:space="preserve">For contracts </w:t>
      </w:r>
      <w:proofErr w:type="gramStart"/>
      <w:r w:rsidRPr="002B6C72">
        <w:rPr>
          <w:rFonts w:ascii="Times New Roman" w:hAnsi="Times New Roman"/>
          <w:color w:val="auto"/>
          <w:szCs w:val="22"/>
          <w:u w:val="single"/>
        </w:rPr>
        <w:t>estimated</w:t>
      </w:r>
      <w:proofErr w:type="gramEnd"/>
      <w:r w:rsidRPr="002B6C72">
        <w:rPr>
          <w:rFonts w:ascii="Times New Roman" w:hAnsi="Times New Roman"/>
          <w:color w:val="auto"/>
          <w:szCs w:val="22"/>
          <w:u w:val="single"/>
        </w:rPr>
        <w:t xml:space="preserve">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proofErr w:type="gramStart"/>
      <w:r w:rsidRPr="002B6C72">
        <w:rPr>
          <w:rFonts w:ascii="Times New Roman" w:hAnsi="Times New Roman"/>
          <w:color w:val="auto"/>
          <w:szCs w:val="22"/>
        </w:rPr>
        <w:t>:  If</w:t>
      </w:r>
      <w:proofErr w:type="gramEnd"/>
      <w:r w:rsidRPr="002B6C72">
        <w:rPr>
          <w:rFonts w:ascii="Times New Roman" w:hAnsi="Times New Roman"/>
          <w:color w:val="auto"/>
          <w:szCs w:val="22"/>
        </w:rPr>
        <w:t xml:space="preserve"> cost or pricing data were required for the contract, the manufacturer is the subcontractor and would also be required to submit cost or price data if your purchase price from the manufacturer exceeds </w:t>
      </w:r>
      <w:proofErr w:type="gramStart"/>
      <w:r w:rsidRPr="002B6C72">
        <w:rPr>
          <w:rFonts w:ascii="Times New Roman" w:hAnsi="Times New Roman"/>
          <w:color w:val="auto"/>
          <w:szCs w:val="22"/>
        </w:rPr>
        <w:t>the $</w:t>
      </w:r>
      <w:proofErr w:type="gramEnd"/>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A30F" w14:textId="77777777" w:rsidR="00494ED9" w:rsidRDefault="00494ED9">
      <w:r>
        <w:separator/>
      </w:r>
    </w:p>
  </w:endnote>
  <w:endnote w:type="continuationSeparator" w:id="0">
    <w:p w14:paraId="244518A1" w14:textId="77777777" w:rsidR="00494ED9" w:rsidRDefault="0049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591F" w14:textId="77777777" w:rsidR="00494ED9" w:rsidRDefault="00494ED9">
      <w:r>
        <w:separator/>
      </w:r>
    </w:p>
  </w:footnote>
  <w:footnote w:type="continuationSeparator" w:id="0">
    <w:p w14:paraId="1E426C43" w14:textId="77777777" w:rsidR="00494ED9" w:rsidRDefault="00494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14821"/>
    <w:rsid w:val="0002325B"/>
    <w:rsid w:val="00023FDF"/>
    <w:rsid w:val="00027125"/>
    <w:rsid w:val="00027D55"/>
    <w:rsid w:val="00065801"/>
    <w:rsid w:val="00084306"/>
    <w:rsid w:val="0009017A"/>
    <w:rsid w:val="0009200B"/>
    <w:rsid w:val="00096770"/>
    <w:rsid w:val="000B73F3"/>
    <w:rsid w:val="000C316F"/>
    <w:rsid w:val="000C4EC1"/>
    <w:rsid w:val="000F62F6"/>
    <w:rsid w:val="000F696E"/>
    <w:rsid w:val="000F7507"/>
    <w:rsid w:val="00104514"/>
    <w:rsid w:val="00105E3B"/>
    <w:rsid w:val="00106D2A"/>
    <w:rsid w:val="00106E11"/>
    <w:rsid w:val="0011036F"/>
    <w:rsid w:val="00112EA3"/>
    <w:rsid w:val="0013194F"/>
    <w:rsid w:val="0015725A"/>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35AC6"/>
    <w:rsid w:val="0034204A"/>
    <w:rsid w:val="00344B78"/>
    <w:rsid w:val="00345F8B"/>
    <w:rsid w:val="0035729A"/>
    <w:rsid w:val="00357D3B"/>
    <w:rsid w:val="00362479"/>
    <w:rsid w:val="003903F5"/>
    <w:rsid w:val="003A0E18"/>
    <w:rsid w:val="003C7F92"/>
    <w:rsid w:val="003E1A6D"/>
    <w:rsid w:val="00400F2B"/>
    <w:rsid w:val="00402D42"/>
    <w:rsid w:val="00404DD4"/>
    <w:rsid w:val="004410A8"/>
    <w:rsid w:val="00444870"/>
    <w:rsid w:val="00446375"/>
    <w:rsid w:val="00467513"/>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10BA"/>
    <w:rsid w:val="005930F7"/>
    <w:rsid w:val="005939FF"/>
    <w:rsid w:val="00597825"/>
    <w:rsid w:val="005A5EAD"/>
    <w:rsid w:val="005B1942"/>
    <w:rsid w:val="005C6201"/>
    <w:rsid w:val="005D46AE"/>
    <w:rsid w:val="005D7A21"/>
    <w:rsid w:val="005E04D0"/>
    <w:rsid w:val="005F2EBB"/>
    <w:rsid w:val="00600F20"/>
    <w:rsid w:val="00601D35"/>
    <w:rsid w:val="00623D89"/>
    <w:rsid w:val="00632F92"/>
    <w:rsid w:val="00643BFC"/>
    <w:rsid w:val="00652DA5"/>
    <w:rsid w:val="00663685"/>
    <w:rsid w:val="006636E0"/>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908F1"/>
    <w:rsid w:val="007A1D15"/>
    <w:rsid w:val="007A1DF1"/>
    <w:rsid w:val="007B277F"/>
    <w:rsid w:val="007B2E00"/>
    <w:rsid w:val="007B6E44"/>
    <w:rsid w:val="007C333D"/>
    <w:rsid w:val="007E3FB6"/>
    <w:rsid w:val="007E57B7"/>
    <w:rsid w:val="007F2A0D"/>
    <w:rsid w:val="007F4CD0"/>
    <w:rsid w:val="007F6159"/>
    <w:rsid w:val="008062FA"/>
    <w:rsid w:val="00807D68"/>
    <w:rsid w:val="008135BF"/>
    <w:rsid w:val="0083723C"/>
    <w:rsid w:val="00846B02"/>
    <w:rsid w:val="00860A75"/>
    <w:rsid w:val="00875D96"/>
    <w:rsid w:val="00884841"/>
    <w:rsid w:val="0088493E"/>
    <w:rsid w:val="00885924"/>
    <w:rsid w:val="008912FC"/>
    <w:rsid w:val="008A74D7"/>
    <w:rsid w:val="008A794E"/>
    <w:rsid w:val="008C5D7E"/>
    <w:rsid w:val="008C6392"/>
    <w:rsid w:val="008E20D5"/>
    <w:rsid w:val="008E5946"/>
    <w:rsid w:val="008E5A0B"/>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5FD1"/>
    <w:rsid w:val="009F69D8"/>
    <w:rsid w:val="009F7D43"/>
    <w:rsid w:val="00A16A50"/>
    <w:rsid w:val="00A268F4"/>
    <w:rsid w:val="00A3136A"/>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12B81"/>
    <w:rsid w:val="00C31D7B"/>
    <w:rsid w:val="00C42361"/>
    <w:rsid w:val="00C531C5"/>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30358"/>
    <w:rsid w:val="00D70755"/>
    <w:rsid w:val="00D81864"/>
    <w:rsid w:val="00D8765B"/>
    <w:rsid w:val="00D957DC"/>
    <w:rsid w:val="00DA2403"/>
    <w:rsid w:val="00DA43E5"/>
    <w:rsid w:val="00DB6156"/>
    <w:rsid w:val="00DB7E53"/>
    <w:rsid w:val="00DC1591"/>
    <w:rsid w:val="00DC5148"/>
    <w:rsid w:val="00DD16D2"/>
    <w:rsid w:val="00DD68E4"/>
    <w:rsid w:val="00DE73A9"/>
    <w:rsid w:val="00E032F5"/>
    <w:rsid w:val="00E20B76"/>
    <w:rsid w:val="00E240AB"/>
    <w:rsid w:val="00E30F4C"/>
    <w:rsid w:val="00E43490"/>
    <w:rsid w:val="00E77CEA"/>
    <w:rsid w:val="00E80973"/>
    <w:rsid w:val="00E846A7"/>
    <w:rsid w:val="00E84768"/>
    <w:rsid w:val="00E914DB"/>
    <w:rsid w:val="00E91BA8"/>
    <w:rsid w:val="00EB03C3"/>
    <w:rsid w:val="00EE329A"/>
    <w:rsid w:val="00EE77E5"/>
    <w:rsid w:val="00F22310"/>
    <w:rsid w:val="00F35B72"/>
    <w:rsid w:val="00F42579"/>
    <w:rsid w:val="00F46A12"/>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3</TotalTime>
  <Pages>3</Pages>
  <Words>955</Words>
  <Characters>4661</Characters>
  <Application>Microsoft Office Word</Application>
  <DocSecurity>0</DocSecurity>
  <Lines>134</Lines>
  <Paragraphs>55</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Swain, Tyese L CIV (USA)</cp:lastModifiedBy>
  <cp:revision>8</cp:revision>
  <cp:lastPrinted>2015-01-21T14:17:00Z</cp:lastPrinted>
  <dcterms:created xsi:type="dcterms:W3CDTF">2026-02-26T15:50:00Z</dcterms:created>
  <dcterms:modified xsi:type="dcterms:W3CDTF">2026-02-26T16:02:00Z</dcterms:modified>
</cp:coreProperties>
</file>