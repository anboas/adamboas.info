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EDB6E" w14:textId="77777777" w:rsidR="008D4181" w:rsidRPr="00DC4C02" w:rsidRDefault="008D4181" w:rsidP="008D4181">
      <w:pPr>
        <w:jc w:val="center"/>
        <w:rPr>
          <w:b/>
          <w:bCs/>
        </w:rPr>
      </w:pPr>
      <w:r w:rsidRPr="00DC4C02">
        <w:rPr>
          <w:b/>
          <w:bCs/>
        </w:rPr>
        <w:t xml:space="preserve">PERFORMANCE WORK STATEMENT </w:t>
      </w:r>
      <w:r w:rsidR="00E73942">
        <w:rPr>
          <w:b/>
          <w:bCs/>
        </w:rPr>
        <w:t xml:space="preserve">(PWS) </w:t>
      </w:r>
    </w:p>
    <w:p w14:paraId="22B4EC12" w14:textId="77777777" w:rsidR="008D4181" w:rsidRPr="00DC4C02" w:rsidRDefault="008D4181" w:rsidP="008D4181">
      <w:pPr>
        <w:jc w:val="center"/>
        <w:rPr>
          <w:b/>
          <w:bCs/>
        </w:rPr>
      </w:pPr>
    </w:p>
    <w:p w14:paraId="11D1319A" w14:textId="77777777" w:rsidR="00D034C9" w:rsidRPr="00205450" w:rsidRDefault="00D034C9" w:rsidP="00D034C9">
      <w:pPr>
        <w:jc w:val="center"/>
        <w:rPr>
          <w:b/>
          <w:bCs/>
        </w:rPr>
      </w:pPr>
      <w:r w:rsidRPr="00205450">
        <w:rPr>
          <w:b/>
        </w:rPr>
        <w:t>Program Analy</w:t>
      </w:r>
      <w:r>
        <w:rPr>
          <w:b/>
        </w:rPr>
        <w:t>sis</w:t>
      </w:r>
      <w:r w:rsidRPr="00205450">
        <w:rPr>
          <w:b/>
          <w:bCs/>
        </w:rPr>
        <w:t xml:space="preserve"> and Administrative Support Services</w:t>
      </w:r>
    </w:p>
    <w:p w14:paraId="2168AA3A" w14:textId="77777777" w:rsidR="00D034C9" w:rsidRPr="005D16DB" w:rsidRDefault="00D034C9" w:rsidP="00D034C9">
      <w:pPr>
        <w:jc w:val="center"/>
        <w:rPr>
          <w:b/>
          <w:bCs/>
          <w:snapToGrid w:val="0"/>
        </w:rPr>
      </w:pPr>
      <w:r w:rsidRPr="009A5E35">
        <w:rPr>
          <w:b/>
          <w:bCs/>
          <w:snapToGrid w:val="0"/>
        </w:rPr>
        <w:t>COMNAVSURFPAC</w:t>
      </w:r>
      <w:r w:rsidRPr="00205450">
        <w:rPr>
          <w:b/>
          <w:bCs/>
          <w:snapToGrid w:val="0"/>
        </w:rPr>
        <w:t xml:space="preserve"> INSPECTOR GENERAL</w:t>
      </w:r>
    </w:p>
    <w:p w14:paraId="47573F46" w14:textId="77777777" w:rsidR="00E73942" w:rsidRDefault="00E73942" w:rsidP="008D4181">
      <w:pPr>
        <w:jc w:val="center"/>
        <w:rPr>
          <w:b/>
          <w:bCs/>
          <w:i/>
          <w:color w:val="0000FF"/>
        </w:rPr>
      </w:pPr>
    </w:p>
    <w:p w14:paraId="79232FDA" w14:textId="77777777" w:rsidR="008D4181" w:rsidRPr="00DC4C02" w:rsidRDefault="008D4181" w:rsidP="008D4181">
      <w:r w:rsidRPr="004F3FAA">
        <w:rPr>
          <w:bCs/>
        </w:rPr>
        <w:t xml:space="preserve">1.  </w:t>
      </w:r>
      <w:r w:rsidRPr="004624B3">
        <w:rPr>
          <w:b/>
          <w:bCs/>
          <w:caps/>
          <w:u w:val="single"/>
        </w:rPr>
        <w:t>G</w:t>
      </w:r>
      <w:r w:rsidR="00E73942" w:rsidRPr="004624B3">
        <w:rPr>
          <w:b/>
          <w:bCs/>
          <w:caps/>
          <w:u w:val="single"/>
        </w:rPr>
        <w:t>eneral</w:t>
      </w:r>
      <w:r w:rsidRPr="00DC4C02">
        <w:rPr>
          <w:b/>
          <w:bCs/>
        </w:rPr>
        <w:t>:</w:t>
      </w:r>
      <w:r w:rsidRPr="00DC4C02">
        <w:t xml:space="preserve">  This is a non-person</w:t>
      </w:r>
      <w:r w:rsidR="00725D23">
        <w:t>al</w:t>
      </w:r>
      <w:r w:rsidRPr="00DC4C02">
        <w:t xml:space="preserve"> services contract to provide</w:t>
      </w:r>
      <w:r w:rsidR="00B002E8">
        <w:t xml:space="preserve"> </w:t>
      </w:r>
      <w:r w:rsidR="004D7C67">
        <w:t xml:space="preserve">Program Analysis, </w:t>
      </w:r>
      <w:r w:rsidR="00D034C9">
        <w:t>Administrative Support Services</w:t>
      </w:r>
      <w:r w:rsidR="00F919C9">
        <w:t xml:space="preserve">, </w:t>
      </w:r>
      <w:r w:rsidR="00B002E8">
        <w:t>and Logistic Support to</w:t>
      </w:r>
      <w:r w:rsidR="00D034C9">
        <w:t xml:space="preserve"> </w:t>
      </w:r>
      <w:r w:rsidR="004D7C67">
        <w:t>Commander, Naval Surface Force, U.S. Pacific Fleet (</w:t>
      </w:r>
      <w:r w:rsidR="00D034C9">
        <w:t>COMNAVSURFPAC</w:t>
      </w:r>
      <w:r w:rsidR="004D7C67">
        <w:t>)</w:t>
      </w:r>
      <w:r w:rsidR="00D034C9">
        <w:t xml:space="preserve"> Inspector General</w:t>
      </w:r>
      <w:r w:rsidR="006931DA">
        <w:t>. T</w:t>
      </w:r>
      <w:r w:rsidRPr="00DC4C02">
        <w:t xml:space="preserve">he </w:t>
      </w:r>
      <w:r w:rsidR="00181007">
        <w:t>G</w:t>
      </w:r>
      <w:r w:rsidRPr="00DC4C02">
        <w:t>overnment shall not exercise any supervision or control</w:t>
      </w:r>
      <w:r w:rsidR="00181007">
        <w:t xml:space="preserve"> over the contract service providers</w:t>
      </w:r>
      <w:r w:rsidRPr="00DC4C02">
        <w:t xml:space="preserve"> performing the services herein.  Such </w:t>
      </w:r>
      <w:r w:rsidR="00181007">
        <w:t>contract service providers</w:t>
      </w:r>
      <w:r w:rsidRPr="00DC4C02">
        <w:t xml:space="preserve"> shall be accountable solely to the Contractor who, in turn is responsible to the </w:t>
      </w:r>
      <w:r w:rsidR="00181007">
        <w:t>G</w:t>
      </w:r>
      <w:r w:rsidRPr="00DC4C02">
        <w:t xml:space="preserve">overnment. </w:t>
      </w:r>
    </w:p>
    <w:p w14:paraId="55EFACB7" w14:textId="77777777" w:rsidR="008D4181" w:rsidRPr="00DC4C02" w:rsidRDefault="008D4181" w:rsidP="008D4181"/>
    <w:p w14:paraId="66C1BF52" w14:textId="77777777" w:rsidR="004F3FAA" w:rsidRPr="00120EF7" w:rsidRDefault="004F3FAA" w:rsidP="005051EB">
      <w:r w:rsidRPr="00120EF7">
        <w:t xml:space="preserve">1.1  </w:t>
      </w:r>
      <w:r w:rsidRPr="004F3FAA">
        <w:rPr>
          <w:u w:val="single"/>
        </w:rPr>
        <w:t>Description of Services/Introduction</w:t>
      </w:r>
      <w:r w:rsidRPr="00120EF7">
        <w:t>:  The contract</w:t>
      </w:r>
      <w:r w:rsidR="00D034C9">
        <w:t>or shall provide all personnel</w:t>
      </w:r>
      <w:r w:rsidRPr="00120EF7">
        <w:t xml:space="preserve"> necessary to </w:t>
      </w:r>
      <w:r w:rsidR="00021CF1" w:rsidRPr="00120EF7">
        <w:t>perform Program</w:t>
      </w:r>
      <w:r w:rsidR="004D7C67">
        <w:t xml:space="preserve"> Analysis, </w:t>
      </w:r>
      <w:r w:rsidR="00B002E8">
        <w:t>A</w:t>
      </w:r>
      <w:r w:rsidR="00F919C9">
        <w:t>dministrative Support Services,</w:t>
      </w:r>
      <w:r w:rsidR="00B002E8">
        <w:t xml:space="preserve"> and Logistic Support to </w:t>
      </w:r>
      <w:r w:rsidR="00D034C9">
        <w:t>COMNAVSURFPAC Inspector General</w:t>
      </w:r>
      <w:r w:rsidR="00D034C9" w:rsidRPr="00120EF7">
        <w:t xml:space="preserve"> </w:t>
      </w:r>
      <w:r w:rsidRPr="00120EF7">
        <w:t xml:space="preserve">as defined in this Performance Work Statement except </w:t>
      </w:r>
      <w:r w:rsidR="005051EB">
        <w:t>for those items s</w:t>
      </w:r>
      <w:r w:rsidRPr="00120EF7">
        <w:t>pecified as government furnished property and services</w:t>
      </w:r>
      <w:r>
        <w:t xml:space="preserve">.  </w:t>
      </w:r>
      <w:r w:rsidRPr="00120EF7">
        <w:t>The contractor shall perform to the standards in this contract.</w:t>
      </w:r>
    </w:p>
    <w:p w14:paraId="31D59AA3" w14:textId="77777777" w:rsidR="004F3FAA" w:rsidRPr="00120EF7" w:rsidRDefault="004F3FAA" w:rsidP="004F3FAA"/>
    <w:p w14:paraId="6A9A1DA1" w14:textId="5BD4BA27" w:rsidR="00D034C9" w:rsidRDefault="004F3FAA" w:rsidP="00D034C9">
      <w:pPr>
        <w:rPr>
          <w:snapToGrid w:val="0"/>
        </w:rPr>
      </w:pPr>
      <w:r w:rsidRPr="00120EF7">
        <w:t xml:space="preserve">1.2 </w:t>
      </w:r>
      <w:r w:rsidRPr="004F3FAA">
        <w:rPr>
          <w:u w:val="single"/>
        </w:rPr>
        <w:t>Background</w:t>
      </w:r>
      <w:r w:rsidR="00D034C9">
        <w:t xml:space="preserve">:  </w:t>
      </w:r>
      <w:r w:rsidR="00D034C9" w:rsidRPr="00DD1B3A">
        <w:rPr>
          <w:snapToGrid w:val="0"/>
        </w:rPr>
        <w:t>COMNAVSURFPAC Inspector General Office is</w:t>
      </w:r>
      <w:r w:rsidR="00D034C9" w:rsidRPr="00FC6987">
        <w:rPr>
          <w:snapToGrid w:val="0"/>
        </w:rPr>
        <w:t xml:space="preserve"> responsible for the  inspection</w:t>
      </w:r>
      <w:r w:rsidR="00D034C9">
        <w:rPr>
          <w:snapToGrid w:val="0"/>
        </w:rPr>
        <w:t>s</w:t>
      </w:r>
      <w:r w:rsidR="00D034C9" w:rsidRPr="00FC6987">
        <w:rPr>
          <w:snapToGrid w:val="0"/>
        </w:rPr>
        <w:t xml:space="preserve">, investigations, reviews, audits and inquiries into any and all matters of interest to </w:t>
      </w:r>
      <w:r w:rsidR="00D034C9">
        <w:rPr>
          <w:snapToGrid w:val="0"/>
        </w:rPr>
        <w:t>COMNAVSURFPAC</w:t>
      </w:r>
      <w:r w:rsidR="00D034C9" w:rsidRPr="00FC6987">
        <w:rPr>
          <w:snapToGrid w:val="0"/>
        </w:rPr>
        <w:t xml:space="preserve"> to include such matters as effectiveness, efficiency, economy; personnel discipline, morale and welfare; management practices, command relationships, Management Internal Controls, Command Evaluations, and organizational structures for Commander Naval Surface Forces</w:t>
      </w:r>
      <w:r w:rsidR="00D034C9">
        <w:rPr>
          <w:snapToGrid w:val="0"/>
        </w:rPr>
        <w:t>, U.S. Pacific Fleet</w:t>
      </w:r>
      <w:r w:rsidR="00D034C9" w:rsidRPr="00FC6987">
        <w:rPr>
          <w:snapToGrid w:val="0"/>
        </w:rPr>
        <w:t xml:space="preserve"> - </w:t>
      </w:r>
      <w:r w:rsidR="00D034C9" w:rsidRPr="00DD1B3A">
        <w:rPr>
          <w:snapToGrid w:val="0"/>
        </w:rPr>
        <w:t>Code N01IG</w:t>
      </w:r>
      <w:r w:rsidR="00D034C9" w:rsidRPr="00FC6987">
        <w:rPr>
          <w:snapToGrid w:val="0"/>
        </w:rPr>
        <w:t>, Naval Amphibious</w:t>
      </w:r>
      <w:r w:rsidR="00B46DF8">
        <w:rPr>
          <w:snapToGrid w:val="0"/>
        </w:rPr>
        <w:t xml:space="preserve"> Base</w:t>
      </w:r>
      <w:r w:rsidR="00D034C9" w:rsidRPr="00FC6987">
        <w:rPr>
          <w:snapToGrid w:val="0"/>
        </w:rPr>
        <w:t xml:space="preserve">, Coronado, CA.  </w:t>
      </w:r>
    </w:p>
    <w:p w14:paraId="356F8F18" w14:textId="77777777" w:rsidR="004F3FAA" w:rsidRPr="00120EF7" w:rsidRDefault="004F3FAA" w:rsidP="004F3FAA"/>
    <w:p w14:paraId="13D14AE3" w14:textId="77777777" w:rsidR="004F3FAA" w:rsidRPr="00F919C9" w:rsidRDefault="004F3FAA" w:rsidP="004F3FAA">
      <w:r w:rsidRPr="00BC7BFF">
        <w:t xml:space="preserve">1.3 </w:t>
      </w:r>
      <w:r w:rsidRPr="00BC7BFF">
        <w:rPr>
          <w:u w:val="single"/>
        </w:rPr>
        <w:t>Objectives</w:t>
      </w:r>
      <w:r w:rsidRPr="00BC7BFF">
        <w:t xml:space="preserve">:  </w:t>
      </w:r>
      <w:r w:rsidR="00F919C9" w:rsidRPr="00750529">
        <w:t xml:space="preserve">The contractor shall provide services and functions described herein to assure effective and efficient operation of the CNSP </w:t>
      </w:r>
      <w:r w:rsidR="00F919C9">
        <w:t>Inspector General’s office</w:t>
      </w:r>
      <w:r w:rsidR="00F919C9" w:rsidRPr="00750529">
        <w:t xml:space="preserve">.  </w:t>
      </w:r>
    </w:p>
    <w:p w14:paraId="5F329EA9" w14:textId="77777777" w:rsidR="004F3FAA" w:rsidRPr="00120EF7" w:rsidRDefault="004F3FAA" w:rsidP="004F3FAA">
      <w:pPr>
        <w:pStyle w:val="Header"/>
        <w:tabs>
          <w:tab w:val="clear" w:pos="4320"/>
          <w:tab w:val="clear" w:pos="8640"/>
        </w:tabs>
        <w:rPr>
          <w:i/>
          <w:iCs/>
          <w:sz w:val="20"/>
        </w:rPr>
      </w:pPr>
    </w:p>
    <w:p w14:paraId="33FD9C13" w14:textId="77777777" w:rsidR="00D034C9" w:rsidRDefault="004F3FAA" w:rsidP="00D034C9">
      <w:pPr>
        <w:rPr>
          <w:i/>
          <w:iCs/>
        </w:rPr>
      </w:pPr>
      <w:r w:rsidRPr="00120EF7">
        <w:t xml:space="preserve">1.4 </w:t>
      </w:r>
      <w:r w:rsidRPr="004F3FAA">
        <w:rPr>
          <w:u w:val="single"/>
        </w:rPr>
        <w:t>Scope</w:t>
      </w:r>
      <w:r w:rsidRPr="00120EF7">
        <w:t xml:space="preserve">:  </w:t>
      </w:r>
      <w:r w:rsidR="00D034C9" w:rsidRPr="00FC6987">
        <w:rPr>
          <w:snapToGrid w:val="0"/>
        </w:rPr>
        <w:t>C</w:t>
      </w:r>
      <w:r w:rsidR="00D034C9">
        <w:rPr>
          <w:snapToGrid w:val="0"/>
        </w:rPr>
        <w:t xml:space="preserve">OMNAVSURFPAC </w:t>
      </w:r>
      <w:r w:rsidR="00D034C9" w:rsidRPr="00FC6987">
        <w:rPr>
          <w:snapToGrid w:val="0"/>
        </w:rPr>
        <w:t xml:space="preserve">IG </w:t>
      </w:r>
      <w:r w:rsidR="00D034C9">
        <w:rPr>
          <w:snapToGrid w:val="0"/>
        </w:rPr>
        <w:t>requires</w:t>
      </w:r>
      <w:r w:rsidR="00D034C9" w:rsidRPr="00FC6987">
        <w:rPr>
          <w:snapToGrid w:val="0"/>
        </w:rPr>
        <w:t xml:space="preserve"> </w:t>
      </w:r>
      <w:r w:rsidR="004D7C67">
        <w:rPr>
          <w:snapToGrid w:val="0"/>
        </w:rPr>
        <w:t>program</w:t>
      </w:r>
      <w:r w:rsidR="004A08F7">
        <w:rPr>
          <w:snapToGrid w:val="0"/>
        </w:rPr>
        <w:t xml:space="preserve"> Management</w:t>
      </w:r>
      <w:r w:rsidR="004D7C67">
        <w:rPr>
          <w:snapToGrid w:val="0"/>
        </w:rPr>
        <w:t xml:space="preserve">, </w:t>
      </w:r>
      <w:r w:rsidR="00D034C9">
        <w:rPr>
          <w:snapToGrid w:val="0"/>
        </w:rPr>
        <w:t>a</w:t>
      </w:r>
      <w:r w:rsidR="00D034C9" w:rsidRPr="00FC6987">
        <w:rPr>
          <w:snapToGrid w:val="0"/>
        </w:rPr>
        <w:t>dmin</w:t>
      </w:r>
      <w:r w:rsidR="00D034C9">
        <w:rPr>
          <w:snapToGrid w:val="0"/>
        </w:rPr>
        <w:t>istrative</w:t>
      </w:r>
      <w:r w:rsidR="004D7C67">
        <w:rPr>
          <w:snapToGrid w:val="0"/>
        </w:rPr>
        <w:t xml:space="preserve"> support</w:t>
      </w:r>
      <w:r w:rsidR="00F919C9">
        <w:rPr>
          <w:snapToGrid w:val="0"/>
        </w:rPr>
        <w:t xml:space="preserve">, </w:t>
      </w:r>
      <w:r w:rsidR="00B002E8">
        <w:rPr>
          <w:snapToGrid w:val="0"/>
        </w:rPr>
        <w:t>and logistic</w:t>
      </w:r>
      <w:r w:rsidR="00D034C9">
        <w:rPr>
          <w:snapToGrid w:val="0"/>
        </w:rPr>
        <w:t xml:space="preserve"> support services.  Services include: </w:t>
      </w:r>
    </w:p>
    <w:p w14:paraId="23596736" w14:textId="77777777" w:rsidR="00D034C9" w:rsidRDefault="00D034C9" w:rsidP="00D034C9">
      <w:pPr>
        <w:rPr>
          <w:i/>
          <w:iCs/>
        </w:rPr>
      </w:pPr>
    </w:p>
    <w:p w14:paraId="37D94215" w14:textId="77777777" w:rsidR="004A08F7" w:rsidRPr="004A08F7" w:rsidRDefault="004A08F7" w:rsidP="004A08F7">
      <w:pPr>
        <w:numPr>
          <w:ilvl w:val="0"/>
          <w:numId w:val="5"/>
        </w:numPr>
      </w:pPr>
      <w:r>
        <w:rPr>
          <w:rFonts w:eastAsia="Calibri"/>
        </w:rPr>
        <w:t xml:space="preserve">The contractor shall provide program management support </w:t>
      </w:r>
      <w:r w:rsidRPr="009A5E35">
        <w:rPr>
          <w:rFonts w:eastAsia="Calibri"/>
        </w:rPr>
        <w:t>to the Inspector General’s Office</w:t>
      </w:r>
      <w:r>
        <w:rPr>
          <w:rFonts w:eastAsia="Calibri"/>
        </w:rPr>
        <w:t xml:space="preserve"> </w:t>
      </w:r>
      <w:r>
        <w:rPr>
          <w:snapToGrid w:val="0"/>
        </w:rPr>
        <w:t>related to investigations, audits/assessments/reviews, and command evaluations.</w:t>
      </w:r>
    </w:p>
    <w:p w14:paraId="24C8F3B3" w14:textId="77777777" w:rsidR="00D034C9" w:rsidRPr="00180B92" w:rsidRDefault="00D034C9" w:rsidP="00D034C9">
      <w:pPr>
        <w:numPr>
          <w:ilvl w:val="0"/>
          <w:numId w:val="5"/>
        </w:numPr>
      </w:pPr>
      <w:r>
        <w:rPr>
          <w:rFonts w:eastAsia="Calibri"/>
        </w:rPr>
        <w:t xml:space="preserve">The contractor shall provide daily </w:t>
      </w:r>
      <w:r w:rsidRPr="009A5E35">
        <w:rPr>
          <w:rFonts w:eastAsia="Calibri"/>
        </w:rPr>
        <w:t>administrative support to the Inspector General’s Office</w:t>
      </w:r>
      <w:r>
        <w:rPr>
          <w:rFonts w:eastAsia="Calibri"/>
        </w:rPr>
        <w:t xml:space="preserve"> including receiving and screening incoming correspondence/calls; and formatting and distributing correspondence.</w:t>
      </w:r>
    </w:p>
    <w:p w14:paraId="4C39EC39" w14:textId="77777777" w:rsidR="00CD5455" w:rsidRPr="009A5E35" w:rsidRDefault="00CD5455" w:rsidP="00CD5455">
      <w:pPr>
        <w:numPr>
          <w:ilvl w:val="0"/>
          <w:numId w:val="5"/>
        </w:numPr>
      </w:pPr>
      <w:r w:rsidRPr="00180B92">
        <w:rPr>
          <w:rFonts w:eastAsia="Calibri"/>
        </w:rPr>
        <w:t xml:space="preserve">The contractor shall provide </w:t>
      </w:r>
      <w:r>
        <w:rPr>
          <w:rFonts w:eastAsia="Calibri"/>
        </w:rPr>
        <w:t>daily</w:t>
      </w:r>
      <w:r w:rsidRPr="00180B92">
        <w:rPr>
          <w:rFonts w:eastAsia="Calibri"/>
        </w:rPr>
        <w:t xml:space="preserve"> logistic support</w:t>
      </w:r>
      <w:r>
        <w:rPr>
          <w:rFonts w:eastAsia="Calibri"/>
        </w:rPr>
        <w:t xml:space="preserve"> </w:t>
      </w:r>
      <w:r w:rsidRPr="009A5E35">
        <w:rPr>
          <w:rFonts w:eastAsia="Calibri"/>
        </w:rPr>
        <w:t>to the Inspector General’s Office</w:t>
      </w:r>
      <w:r>
        <w:rPr>
          <w:rFonts w:eastAsia="Calibri"/>
        </w:rPr>
        <w:t xml:space="preserve"> including contacting witnesses, arranging meetings, </w:t>
      </w:r>
      <w:r w:rsidR="00B002E8">
        <w:rPr>
          <w:rFonts w:eastAsia="Calibri"/>
        </w:rPr>
        <w:t xml:space="preserve">facilitating visits, </w:t>
      </w:r>
      <w:r>
        <w:rPr>
          <w:rFonts w:eastAsia="Calibri"/>
        </w:rPr>
        <w:t>scheduling inspections, and maintaining files</w:t>
      </w:r>
    </w:p>
    <w:p w14:paraId="65282A82" w14:textId="77777777" w:rsidR="004F3FAA" w:rsidRPr="00120EF7" w:rsidRDefault="004F3FAA" w:rsidP="004F3FAA"/>
    <w:p w14:paraId="50F3BB55" w14:textId="640CD859" w:rsidR="004F3FAA" w:rsidRPr="00081846" w:rsidRDefault="004F3FAA" w:rsidP="00C06093">
      <w:pPr>
        <w:numPr>
          <w:ilvl w:val="1"/>
          <w:numId w:val="1"/>
        </w:numPr>
        <w:rPr>
          <w:i/>
          <w:iCs/>
        </w:rPr>
      </w:pPr>
      <w:r w:rsidRPr="00081846">
        <w:rPr>
          <w:u w:val="single"/>
        </w:rPr>
        <w:t>Period of Performance</w:t>
      </w:r>
      <w:r w:rsidR="00D034C9">
        <w:t xml:space="preserve">:  </w:t>
      </w:r>
      <w:r w:rsidRPr="00120EF7">
        <w:t>The period of performance shall be for one</w:t>
      </w:r>
      <w:r w:rsidR="00D034C9">
        <w:t xml:space="preserve"> Base </w:t>
      </w:r>
      <w:r w:rsidR="005928E2">
        <w:t>y</w:t>
      </w:r>
      <w:r w:rsidR="00D034C9">
        <w:t xml:space="preserve">ear </w:t>
      </w:r>
      <w:r w:rsidR="005928E2">
        <w:t xml:space="preserve">and one Option year </w:t>
      </w:r>
      <w:r w:rsidR="00D034C9">
        <w:t>of 12 months</w:t>
      </w:r>
      <w:r w:rsidR="005928E2">
        <w:t xml:space="preserve"> each</w:t>
      </w:r>
      <w:r w:rsidR="00081846">
        <w:t>.</w:t>
      </w:r>
      <w:r w:rsidRPr="00120EF7">
        <w:t xml:space="preserve"> The Period of Performance reads as follows:</w:t>
      </w:r>
    </w:p>
    <w:p w14:paraId="31667A41" w14:textId="77777777" w:rsidR="004F3FAA" w:rsidRDefault="004F3FAA" w:rsidP="004F3FAA"/>
    <w:p w14:paraId="436CE94D" w14:textId="77777777" w:rsidR="00F919C9" w:rsidRDefault="00F919C9" w:rsidP="004F3FAA">
      <w:r>
        <w:t>Base Year:  9 June 202</w:t>
      </w:r>
      <w:r w:rsidR="00F419B1">
        <w:t>6</w:t>
      </w:r>
      <w:r>
        <w:t xml:space="preserve"> – 8 June 202</w:t>
      </w:r>
      <w:r w:rsidR="00F419B1">
        <w:t>7</w:t>
      </w:r>
    </w:p>
    <w:p w14:paraId="4C347642" w14:textId="588DDE1D" w:rsidR="005928E2" w:rsidRPr="00120EF7" w:rsidRDefault="005928E2" w:rsidP="004F3FAA">
      <w:r>
        <w:t>Option Year 1:  9 June 2027 – 8 June 2028</w:t>
      </w:r>
    </w:p>
    <w:p w14:paraId="443F1912" w14:textId="77777777" w:rsidR="004F3FAA" w:rsidRPr="00120EF7" w:rsidRDefault="004F3FAA" w:rsidP="004F3FAA"/>
    <w:p w14:paraId="43B1A92C" w14:textId="77777777" w:rsidR="004F3FAA" w:rsidRPr="00120EF7" w:rsidRDefault="004F3FAA" w:rsidP="004F3FAA">
      <w:r w:rsidRPr="00120EF7">
        <w:t xml:space="preserve">1.6 </w:t>
      </w:r>
      <w:r w:rsidRPr="004F3FAA">
        <w:rPr>
          <w:u w:val="single"/>
        </w:rPr>
        <w:t>General Information</w:t>
      </w:r>
    </w:p>
    <w:p w14:paraId="11B3CA77" w14:textId="77777777" w:rsidR="004F3FAA" w:rsidRPr="00120EF7" w:rsidRDefault="004F3FAA"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p>
    <w:p w14:paraId="396AE3AA" w14:textId="77777777" w:rsidR="00581D55" w:rsidRDefault="004F3FAA" w:rsidP="00F919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r w:rsidRPr="00120EF7">
        <w:t xml:space="preserve">1.6.1 </w:t>
      </w:r>
      <w:r w:rsidRPr="004F3FAA">
        <w:rPr>
          <w:u w:val="single"/>
        </w:rPr>
        <w:t>Quality Control</w:t>
      </w:r>
      <w:r w:rsidR="00581D55">
        <w:t xml:space="preserve"> </w:t>
      </w:r>
      <w:r w:rsidRPr="00120EF7">
        <w:t xml:space="preserve">The contractor shall develop and maintain an effective </w:t>
      </w:r>
      <w:r w:rsidR="004D7C67">
        <w:t>Q</w:t>
      </w:r>
      <w:r w:rsidRPr="00120EF7">
        <w:t xml:space="preserve">uality </w:t>
      </w:r>
      <w:r w:rsidR="004D7C67">
        <w:t>C</w:t>
      </w:r>
      <w:r w:rsidRPr="00120EF7">
        <w:t xml:space="preserve">ontrol </w:t>
      </w:r>
      <w:r w:rsidR="004D7C67">
        <w:t>P</w:t>
      </w:r>
      <w:r w:rsidRPr="00120EF7">
        <w:t>rogram</w:t>
      </w:r>
      <w:r w:rsidR="004D7C67">
        <w:t xml:space="preserve"> (QCP)</w:t>
      </w:r>
      <w:r w:rsidRPr="00120EF7">
        <w:t xml:space="preserve"> to ensure services are performed in accordance with this PWS.  The contractor shall develop and implement procedures to identify, prevent, and ensure non-recurrence of defective services.  The contractor’s </w:t>
      </w:r>
      <w:r w:rsidR="004D7C67">
        <w:t>QCP</w:t>
      </w:r>
      <w:r w:rsidR="00595F17">
        <w:t xml:space="preserve"> is the </w:t>
      </w:r>
      <w:r w:rsidRPr="00120EF7">
        <w:t>means by which he assures himself that his work complies with th</w:t>
      </w:r>
      <w:r w:rsidR="00581D55">
        <w:t xml:space="preserve">e requirement of the contract. The </w:t>
      </w:r>
      <w:r w:rsidR="00FE534B" w:rsidRPr="00581D55">
        <w:t>QCP is to be delivered</w:t>
      </w:r>
      <w:r w:rsidR="00581D55" w:rsidRPr="00581D55">
        <w:t xml:space="preserve"> </w:t>
      </w:r>
      <w:r w:rsidR="00FE534B" w:rsidRPr="00581D55">
        <w:t xml:space="preserve">within </w:t>
      </w:r>
      <w:r w:rsidR="00581D55" w:rsidRPr="00581D55">
        <w:t>5</w:t>
      </w:r>
      <w:r w:rsidR="00FE534B" w:rsidRPr="00581D55">
        <w:t xml:space="preserve"> days after contract award</w:t>
      </w:r>
      <w:r w:rsidR="00581D55" w:rsidRPr="00581D55">
        <w:t xml:space="preserve">. </w:t>
      </w:r>
      <w:r w:rsidRPr="00120EF7">
        <w:t xml:space="preserve">After acceptance of the </w:t>
      </w:r>
      <w:r w:rsidR="00595F17">
        <w:t>QCP</w:t>
      </w:r>
      <w:r w:rsidRPr="00120EF7">
        <w:t xml:space="preserve"> the contractor shall receive the contracting officer’s acceptance in writing of any proposed change to his Q</w:t>
      </w:r>
      <w:r w:rsidR="00595F17">
        <w:t xml:space="preserve">uality </w:t>
      </w:r>
      <w:r w:rsidRPr="00120EF7">
        <w:t>C</w:t>
      </w:r>
      <w:r w:rsidR="00595F17">
        <w:t>ontrol</w:t>
      </w:r>
      <w:r w:rsidRPr="00120EF7">
        <w:t xml:space="preserve"> system.  </w:t>
      </w:r>
    </w:p>
    <w:p w14:paraId="54ACBF95" w14:textId="77777777" w:rsidR="00F919C9" w:rsidRDefault="00F919C9" w:rsidP="00F919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p>
    <w:p w14:paraId="023E9445" w14:textId="77777777" w:rsidR="004F3FAA" w:rsidRPr="00120EF7" w:rsidRDefault="004F3FAA" w:rsidP="007E24B4">
      <w:pPr>
        <w:pStyle w:val="BodyText2"/>
        <w:spacing w:line="240" w:lineRule="auto"/>
      </w:pPr>
      <w:r w:rsidRPr="00C0650A">
        <w:lastRenderedPageBreak/>
        <w:t xml:space="preserve">1.6.2 </w:t>
      </w:r>
      <w:r w:rsidRPr="00C0650A">
        <w:rPr>
          <w:u w:val="single"/>
        </w:rPr>
        <w:t>Quality Assurance</w:t>
      </w:r>
      <w:r w:rsidRPr="00C0650A">
        <w:t>:  The government shall evaluate the contractor’s performance</w:t>
      </w:r>
      <w:r w:rsidR="006D2EF4" w:rsidRPr="00C0650A">
        <w:t xml:space="preserve"> under this contract </w:t>
      </w:r>
      <w:r w:rsidRPr="00C0650A">
        <w:t>in accordance with the Quality Assurance Surveillance Plan.  This plan is primarily focused on what the Government must do to ensure that the contractor has performed in accordance with the performance standards.  It defines how the performance</w:t>
      </w:r>
      <w:r w:rsidRPr="00120EF7">
        <w:t xml:space="preserve"> standards will be applied, the frequency of surveillance, and the minimum acceptable defect rate(s).</w:t>
      </w:r>
      <w:r w:rsidR="00C0650A">
        <w:t xml:space="preserve">       </w:t>
      </w:r>
    </w:p>
    <w:p w14:paraId="35CAC614" w14:textId="77777777" w:rsidR="004F3FAA" w:rsidRDefault="004F3FAA" w:rsidP="004F3FAA">
      <w:pPr>
        <w:pStyle w:val="BodyText2"/>
        <w:spacing w:line="240" w:lineRule="auto"/>
      </w:pPr>
      <w:r w:rsidRPr="00120EF7">
        <w:t>1.6.</w:t>
      </w:r>
      <w:r w:rsidR="00D034C9">
        <w:t>3</w:t>
      </w:r>
      <w:r w:rsidR="00C0650A">
        <w:t xml:space="preserve"> </w:t>
      </w:r>
      <w:r w:rsidRPr="00120EF7">
        <w:t xml:space="preserve"> </w:t>
      </w:r>
      <w:r w:rsidRPr="004F3FAA">
        <w:rPr>
          <w:u w:val="single"/>
        </w:rPr>
        <w:t>Hours of Operation</w:t>
      </w:r>
      <w:r w:rsidRPr="00120EF7">
        <w:t>:  The contractor is responsible for conducting</w:t>
      </w:r>
      <w:r w:rsidR="00DA1CA0">
        <w:t xml:space="preserve"> business, </w:t>
      </w:r>
      <w:r w:rsidRPr="00120EF7">
        <w:t xml:space="preserve">between the hours of </w:t>
      </w:r>
      <w:r w:rsidR="00D034C9">
        <w:t>0</w:t>
      </w:r>
      <w:r w:rsidR="00595F17">
        <w:t>63</w:t>
      </w:r>
      <w:r w:rsidR="00D034C9">
        <w:t>0-1630</w:t>
      </w:r>
      <w:r w:rsidR="001E73BF">
        <w:t xml:space="preserve"> </w:t>
      </w:r>
      <w:r w:rsidRPr="00120EF7">
        <w:t>Monday thru Friday except Federal holidays</w:t>
      </w:r>
      <w:r w:rsidR="00D034C9">
        <w:t xml:space="preserve"> (mentioned below)</w:t>
      </w:r>
      <w:r w:rsidRPr="00120EF7">
        <w:t xml:space="preserve"> or when the Government facility is closed due to local or national emergencies, administrative closings, or similar Government directed facility closings.  </w:t>
      </w:r>
      <w:r w:rsidR="00894A2D">
        <w:t xml:space="preserve">The exception to the hours of availability must be approved by the Inspector General. </w:t>
      </w:r>
      <w:r w:rsidRPr="00120EF7">
        <w:t>The Contractor must at all times maintain an adequate workforce</w:t>
      </w:r>
      <w:r w:rsidR="00C0650A">
        <w:t xml:space="preserve"> </w:t>
      </w:r>
      <w:r w:rsidRPr="00120EF7">
        <w:t xml:space="preserve">for the uninterrupted performance of all tasks defined within this </w:t>
      </w:r>
      <w:r w:rsidR="001137FD">
        <w:t xml:space="preserve">PWS </w:t>
      </w:r>
      <w:r w:rsidRPr="00120EF7">
        <w:t>when the Government facility is not closed for the above reasons.  When hiring personnel, the Contractor shall keep in mind that the stabi</w:t>
      </w:r>
      <w:r w:rsidR="00C0650A">
        <w:t>lity and continuity of the work</w:t>
      </w:r>
      <w:r w:rsidRPr="00120EF7">
        <w:t xml:space="preserve">force are essential.    </w:t>
      </w:r>
    </w:p>
    <w:p w14:paraId="3F1DAAC9" w14:textId="77777777" w:rsidR="00D034C9" w:rsidRPr="00120EF7" w:rsidRDefault="00D034C9" w:rsidP="00D034C9">
      <w:pPr>
        <w:jc w:val="both"/>
      </w:pPr>
      <w:r w:rsidRPr="00120EF7">
        <w:t>New Year’s Day</w:t>
      </w:r>
      <w:r w:rsidRPr="00120EF7">
        <w:tab/>
      </w:r>
      <w:r w:rsidRPr="00120EF7">
        <w:tab/>
      </w:r>
      <w:r w:rsidRPr="00120EF7">
        <w:tab/>
      </w:r>
      <w:r w:rsidRPr="00120EF7">
        <w:tab/>
      </w:r>
      <w:r w:rsidRPr="00120EF7">
        <w:tab/>
        <w:t>Labor Day</w:t>
      </w:r>
    </w:p>
    <w:p w14:paraId="702DB05E" w14:textId="77777777" w:rsidR="00D034C9" w:rsidRPr="00120EF7" w:rsidRDefault="00D034C9" w:rsidP="00D034C9">
      <w:pPr>
        <w:jc w:val="both"/>
      </w:pPr>
      <w:r w:rsidRPr="00120EF7">
        <w:t>Martin Luther King Jr.’s Birthday</w:t>
      </w:r>
      <w:r w:rsidRPr="00120EF7">
        <w:tab/>
      </w:r>
      <w:r w:rsidRPr="00120EF7">
        <w:tab/>
      </w:r>
      <w:r w:rsidRPr="00120EF7">
        <w:tab/>
        <w:t>Columbus Day</w:t>
      </w:r>
    </w:p>
    <w:p w14:paraId="23D3EDB4" w14:textId="77777777" w:rsidR="00D034C9" w:rsidRPr="00120EF7" w:rsidRDefault="00D034C9" w:rsidP="00D034C9">
      <w:pPr>
        <w:jc w:val="both"/>
      </w:pPr>
      <w:r w:rsidRPr="00120EF7">
        <w:t>Presi</w:t>
      </w:r>
      <w:r>
        <w:t>dent’s Day</w:t>
      </w:r>
      <w:r>
        <w:tab/>
      </w:r>
      <w:r>
        <w:tab/>
      </w:r>
      <w:r>
        <w:tab/>
      </w:r>
      <w:r>
        <w:tab/>
      </w:r>
      <w:r>
        <w:tab/>
      </w:r>
      <w:r w:rsidRPr="00120EF7">
        <w:t>Veteran’s Day</w:t>
      </w:r>
    </w:p>
    <w:p w14:paraId="1452C711" w14:textId="77777777" w:rsidR="005E1FB8" w:rsidRDefault="00D034C9" w:rsidP="00D034C9">
      <w:pPr>
        <w:jc w:val="both"/>
      </w:pPr>
      <w:r>
        <w:t>Memorial Day</w:t>
      </w:r>
      <w:r w:rsidR="005E1FB8">
        <w:tab/>
      </w:r>
      <w:r w:rsidR="005E1FB8">
        <w:tab/>
      </w:r>
      <w:r w:rsidR="005E1FB8">
        <w:tab/>
      </w:r>
      <w:r w:rsidR="005E1FB8">
        <w:tab/>
      </w:r>
      <w:r w:rsidR="005E1FB8">
        <w:tab/>
      </w:r>
      <w:r w:rsidR="005E1FB8" w:rsidRPr="00120EF7">
        <w:t>Thanksgiving Day</w:t>
      </w:r>
    </w:p>
    <w:p w14:paraId="46ABA540" w14:textId="77777777" w:rsidR="00D034C9" w:rsidRPr="00120EF7" w:rsidRDefault="005E1FB8" w:rsidP="00D034C9">
      <w:pPr>
        <w:jc w:val="both"/>
      </w:pPr>
      <w:r>
        <w:t>Juneteenth</w:t>
      </w:r>
      <w:r w:rsidR="00D034C9">
        <w:tab/>
      </w:r>
      <w:r w:rsidR="00D034C9">
        <w:tab/>
      </w:r>
      <w:r w:rsidR="00D034C9">
        <w:tab/>
      </w:r>
      <w:r w:rsidR="00D034C9">
        <w:tab/>
      </w:r>
      <w:r w:rsidR="00D034C9">
        <w:tab/>
      </w:r>
      <w:r w:rsidRPr="00120EF7">
        <w:t>Christmas Day</w:t>
      </w:r>
    </w:p>
    <w:p w14:paraId="41EF6C6E" w14:textId="77777777" w:rsidR="00D034C9" w:rsidRPr="00120EF7" w:rsidRDefault="00D034C9" w:rsidP="00D034C9">
      <w:pPr>
        <w:jc w:val="both"/>
      </w:pPr>
      <w:r>
        <w:t>Independence Day</w:t>
      </w:r>
      <w:r>
        <w:tab/>
      </w:r>
      <w:r>
        <w:tab/>
      </w:r>
      <w:r>
        <w:tab/>
      </w:r>
      <w:r>
        <w:tab/>
      </w:r>
    </w:p>
    <w:p w14:paraId="191F8C2F" w14:textId="77777777" w:rsidR="00D034C9" w:rsidRDefault="00D034C9" w:rsidP="00D034C9">
      <w:pPr>
        <w:pStyle w:val="BodyText2"/>
        <w:spacing w:line="240" w:lineRule="auto"/>
      </w:pPr>
    </w:p>
    <w:p w14:paraId="6A51A0D7" w14:textId="77777777" w:rsidR="00D034C9" w:rsidRDefault="00DA1CA0" w:rsidP="00D034C9">
      <w:pPr>
        <w:pStyle w:val="BodyText2"/>
        <w:spacing w:line="240" w:lineRule="auto"/>
        <w:rPr>
          <w:spacing w:val="-2"/>
        </w:rPr>
      </w:pPr>
      <w:r>
        <w:t>1.6.</w:t>
      </w:r>
      <w:r w:rsidR="00D034C9">
        <w:t>4</w:t>
      </w:r>
      <w:r>
        <w:t xml:space="preserve"> </w:t>
      </w:r>
      <w:r w:rsidRPr="00DA1CA0">
        <w:rPr>
          <w:u w:val="single"/>
        </w:rPr>
        <w:t>Place of Performance</w:t>
      </w:r>
      <w:r>
        <w:t xml:space="preserve">:  The work to be performed under this contract will be performed at </w:t>
      </w:r>
      <w:r w:rsidR="00D034C9">
        <w:rPr>
          <w:spacing w:val="-2"/>
        </w:rPr>
        <w:t xml:space="preserve">COMNAVSURFPAC Bldg 11, Room 105, </w:t>
      </w:r>
      <w:r w:rsidR="00D034C9" w:rsidRPr="009E6D01">
        <w:rPr>
          <w:spacing w:val="-2"/>
        </w:rPr>
        <w:t xml:space="preserve">2841 Rendova Road, Naval Base Coronado, San Diego, CA 92155.  </w:t>
      </w:r>
    </w:p>
    <w:p w14:paraId="58945A08" w14:textId="77777777" w:rsidR="004F3FAA" w:rsidRDefault="004F3FAA" w:rsidP="00D034C9">
      <w:pPr>
        <w:pStyle w:val="BodyText2"/>
        <w:spacing w:line="240" w:lineRule="auto"/>
      </w:pPr>
      <w:r w:rsidRPr="00120EF7">
        <w:t>1.6.</w:t>
      </w:r>
      <w:r w:rsidR="00D034C9">
        <w:t>5</w:t>
      </w:r>
      <w:r w:rsidRPr="00120EF7">
        <w:t xml:space="preserve"> </w:t>
      </w:r>
      <w:r w:rsidR="001137FD">
        <w:t xml:space="preserve">  </w:t>
      </w:r>
      <w:r w:rsidRPr="004F3FAA">
        <w:rPr>
          <w:u w:val="single"/>
        </w:rPr>
        <w:t>Type of Contract</w:t>
      </w:r>
      <w:r w:rsidRPr="00120EF7">
        <w:t xml:space="preserve">:  The government </w:t>
      </w:r>
      <w:r w:rsidR="001137FD">
        <w:t xml:space="preserve">will </w:t>
      </w:r>
      <w:r w:rsidRPr="00120EF7">
        <w:t>award a</w:t>
      </w:r>
      <w:r w:rsidR="001E73BF">
        <w:t xml:space="preserve"> </w:t>
      </w:r>
      <w:r w:rsidR="00D034C9">
        <w:t>Firm Fixed Price Order.</w:t>
      </w:r>
      <w:r w:rsidR="008D4181" w:rsidRPr="00DC4C02">
        <w:t xml:space="preserve">  </w:t>
      </w:r>
    </w:p>
    <w:p w14:paraId="4E4EBD65" w14:textId="77777777" w:rsidR="00D034C9" w:rsidRPr="00F61D7A" w:rsidRDefault="00C12823" w:rsidP="00F61D7A">
      <w:pPr>
        <w:pStyle w:val="BodyText2"/>
        <w:spacing w:line="240" w:lineRule="auto"/>
        <w:rPr>
          <w:bCs/>
          <w:i/>
          <w:iCs/>
        </w:rPr>
      </w:pPr>
      <w:r w:rsidRPr="00120EF7">
        <w:rPr>
          <w:bCs/>
        </w:rPr>
        <w:t>1.6.</w:t>
      </w:r>
      <w:r w:rsidR="00D034C9">
        <w:rPr>
          <w:bCs/>
        </w:rPr>
        <w:t>6</w:t>
      </w:r>
      <w:r w:rsidRPr="00120EF7">
        <w:rPr>
          <w:bCs/>
        </w:rPr>
        <w:t xml:space="preserve">   </w:t>
      </w:r>
      <w:r w:rsidRPr="006D2EF4">
        <w:rPr>
          <w:bCs/>
          <w:u w:val="single"/>
        </w:rPr>
        <w:t>Security Requirements</w:t>
      </w:r>
      <w:r w:rsidRPr="00120EF7">
        <w:rPr>
          <w:bCs/>
        </w:rPr>
        <w:t xml:space="preserve">:  </w:t>
      </w:r>
      <w:r w:rsidR="001E73BF">
        <w:rPr>
          <w:bCs/>
        </w:rPr>
        <w:t>Contractor personnel performing work under this contract must have a</w:t>
      </w:r>
      <w:r w:rsidR="00D034C9">
        <w:rPr>
          <w:bCs/>
        </w:rPr>
        <w:t xml:space="preserve"> Secret Clearance</w:t>
      </w:r>
      <w:r w:rsidR="00336CEA">
        <w:rPr>
          <w:bCs/>
        </w:rPr>
        <w:t xml:space="preserve"> and NIGHTS user ID</w:t>
      </w:r>
      <w:r w:rsidR="00F61D7A">
        <w:t xml:space="preserve"> at time of the proposal submission</w:t>
      </w:r>
      <w:r w:rsidR="00A14D2A">
        <w:t>, and must maintain the level of security required for the life of the contract</w:t>
      </w:r>
      <w:r w:rsidR="00F61D7A">
        <w:t xml:space="preserve">.  The </w:t>
      </w:r>
      <w:r w:rsidR="00F61D7A" w:rsidRPr="00F61D7A">
        <w:t>s</w:t>
      </w:r>
      <w:r w:rsidR="00F61D7A">
        <w:t xml:space="preserve">ecurity requirements are in accordance with the attached </w:t>
      </w:r>
      <w:r w:rsidRPr="00F61D7A">
        <w:rPr>
          <w:bCs/>
          <w:iCs/>
        </w:rPr>
        <w:t>DD</w:t>
      </w:r>
      <w:r w:rsidR="003744ED">
        <w:rPr>
          <w:bCs/>
          <w:iCs/>
        </w:rPr>
        <w:t xml:space="preserve"> </w:t>
      </w:r>
      <w:r w:rsidRPr="00F61D7A">
        <w:rPr>
          <w:bCs/>
          <w:iCs/>
        </w:rPr>
        <w:t>254</w:t>
      </w:r>
      <w:r w:rsidR="00F61D7A">
        <w:rPr>
          <w:bCs/>
          <w:iCs/>
        </w:rPr>
        <w:t xml:space="preserve"> </w:t>
      </w:r>
    </w:p>
    <w:p w14:paraId="3DC4B963" w14:textId="77777777" w:rsidR="00C12823" w:rsidRPr="00120EF7" w:rsidRDefault="00C12823" w:rsidP="00C12823">
      <w:pPr>
        <w:jc w:val="both"/>
      </w:pPr>
      <w:r w:rsidRPr="00120EF7">
        <w:rPr>
          <w:bCs/>
          <w:caps/>
        </w:rPr>
        <w:t>1.6.</w:t>
      </w:r>
      <w:r w:rsidR="006459FE">
        <w:rPr>
          <w:bCs/>
          <w:caps/>
        </w:rPr>
        <w:t>7</w:t>
      </w:r>
      <w:r w:rsidR="004A6B35">
        <w:rPr>
          <w:bCs/>
          <w:caps/>
        </w:rPr>
        <w:t xml:space="preserve"> </w:t>
      </w:r>
      <w:r w:rsidR="00E8208B">
        <w:rPr>
          <w:bCs/>
          <w:caps/>
          <w:u w:val="single"/>
        </w:rPr>
        <w:t>P</w:t>
      </w:r>
      <w:r w:rsidR="006459FE">
        <w:rPr>
          <w:bCs/>
          <w:caps/>
          <w:u w:val="single"/>
        </w:rPr>
        <w:t>HYSICAL S</w:t>
      </w:r>
      <w:r w:rsidRPr="00F61D7A">
        <w:rPr>
          <w:bCs/>
          <w:u w:val="single"/>
        </w:rPr>
        <w:t>ecurity</w:t>
      </w:r>
      <w:r w:rsidR="006459FE">
        <w:rPr>
          <w:bCs/>
          <w:u w:val="single"/>
        </w:rPr>
        <w:t>:</w:t>
      </w:r>
      <w:r w:rsidRPr="00120EF7">
        <w:rPr>
          <w:caps/>
        </w:rPr>
        <w:t xml:space="preserve"> </w:t>
      </w:r>
      <w:r w:rsidRPr="00120EF7">
        <w:t xml:space="preserve"> The contractor shall be responsible for safeguarding all government </w:t>
      </w:r>
      <w:r w:rsidR="006459FE">
        <w:t xml:space="preserve">equipment, information and </w:t>
      </w:r>
      <w:r w:rsidRPr="00120EF7">
        <w:t>propert</w:t>
      </w:r>
      <w:r w:rsidR="00D034C9">
        <w:t xml:space="preserve">y provided for contractor use. </w:t>
      </w:r>
      <w:r w:rsidRPr="00120EF7">
        <w:t>At the close of each work period, government facilities, equipment, and materials shall be secured.</w:t>
      </w:r>
    </w:p>
    <w:p w14:paraId="3F08E1CF" w14:textId="77777777" w:rsidR="00C12823" w:rsidRPr="00D034C9" w:rsidRDefault="00C12823" w:rsidP="00C12823">
      <w:pPr>
        <w:jc w:val="both"/>
        <w:rPr>
          <w:highlight w:val="yellow"/>
        </w:rPr>
      </w:pPr>
    </w:p>
    <w:p w14:paraId="52CB89AE" w14:textId="77777777" w:rsidR="00C12823" w:rsidRPr="00120EF7" w:rsidRDefault="00C12823" w:rsidP="00C12823">
      <w:r w:rsidRPr="00120EF7">
        <w:t>1.6.</w:t>
      </w:r>
      <w:r w:rsidR="00581D55">
        <w:t>8</w:t>
      </w:r>
      <w:r w:rsidRPr="00120EF7">
        <w:t xml:space="preserve">  </w:t>
      </w:r>
      <w:r w:rsidRPr="006D2EF4">
        <w:rPr>
          <w:u w:val="single"/>
        </w:rPr>
        <w:t>Post Award Conference/Periodic Progress Meetings</w:t>
      </w:r>
      <w:r w:rsidRPr="00120EF7">
        <w:rPr>
          <w:smallCaps/>
        </w:rPr>
        <w:t>:</w:t>
      </w:r>
      <w:r w:rsidRPr="00120EF7">
        <w:t xml:space="preserve">  The Contractor agrees to attend any post award conference convened by the contracting activity or contract administration office in accordance with Federal Acquisition Regulation Subpart 42.5. The contracting officer, Contracting Officers Representative (COR), and other Government personnel, as appropriate, may meet periodically with the contractor to review the contractor's performance.  At these meetings the contracting officer will apprise the contractor of how the government views the contractor's performance and the contractor will apprise the Government of problems, if any, being experienced.  Appropriate action shall be taken to resolve outstanding issues.  These meetings shall be at no additional cost to the government.  </w:t>
      </w:r>
    </w:p>
    <w:p w14:paraId="656DBCFD" w14:textId="77777777" w:rsidR="00C12823" w:rsidRPr="00120EF7" w:rsidRDefault="00C12823" w:rsidP="00C12823"/>
    <w:p w14:paraId="3DF81B83" w14:textId="77777777" w:rsidR="00C12823" w:rsidRPr="00120EF7" w:rsidRDefault="00581D55" w:rsidP="00C12823">
      <w:r>
        <w:t>1.6.9</w:t>
      </w:r>
      <w:r w:rsidR="00E4464B">
        <w:t xml:space="preserve"> </w:t>
      </w:r>
      <w:r w:rsidR="00C12823" w:rsidRPr="00120EF7">
        <w:t xml:space="preserve"> </w:t>
      </w:r>
      <w:r w:rsidR="00C12823" w:rsidRPr="006D2EF4">
        <w:rPr>
          <w:u w:val="single"/>
        </w:rPr>
        <w:t>Contracting Officer Representative (COR)</w:t>
      </w:r>
      <w:r w:rsidR="00C12823" w:rsidRPr="00120EF7">
        <w:t xml:space="preserve">:  The (COR) </w:t>
      </w:r>
      <w:r w:rsidR="00C12823">
        <w:t xml:space="preserve">will be identified by separate letter.  </w:t>
      </w:r>
      <w:r w:rsidR="00C12823" w:rsidRPr="00120EF7">
        <w:t xml:space="preserve">The COR monitors all technical </w:t>
      </w:r>
      <w:r w:rsidR="00C12823">
        <w:t>a</w:t>
      </w:r>
      <w:r w:rsidR="00C12823" w:rsidRPr="00120EF7">
        <w:t xml:space="preserve">spects of the contract and assists in contract administration 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furnished property, and provide site entry of Contractor personnel.  A letter of designation issued to the COR, a copy of which is sent to the Contractor, states the responsibilities and limitations of the COR, especially with regard to changes in cost or price, estimates or changes in delivery dates.  The COR is not authorized to change any of the terms and conditions of the resulting order. </w:t>
      </w:r>
    </w:p>
    <w:p w14:paraId="7244561D" w14:textId="77777777" w:rsidR="00C12823" w:rsidRPr="00120EF7" w:rsidRDefault="00C12823" w:rsidP="00C12823">
      <w:pPr>
        <w:tabs>
          <w:tab w:val="left" w:pos="1440"/>
        </w:tabs>
      </w:pPr>
    </w:p>
    <w:p w14:paraId="42A89B75" w14:textId="77777777" w:rsidR="002E35FF" w:rsidRDefault="00C12823" w:rsidP="00F919C9">
      <w:pPr>
        <w:pStyle w:val="ListParagraph"/>
        <w:ind w:left="0"/>
        <w:rPr>
          <w:rFonts w:eastAsia="Calibri"/>
          <w:sz w:val="20"/>
          <w:szCs w:val="20"/>
        </w:rPr>
      </w:pPr>
      <w:r w:rsidRPr="00336CEA">
        <w:rPr>
          <w:sz w:val="20"/>
          <w:szCs w:val="20"/>
        </w:rPr>
        <w:t>1.6.1</w:t>
      </w:r>
      <w:r w:rsidR="004A6B35" w:rsidRPr="00336CEA">
        <w:rPr>
          <w:sz w:val="20"/>
          <w:szCs w:val="20"/>
        </w:rPr>
        <w:t>0</w:t>
      </w:r>
      <w:r w:rsidR="00E4464B" w:rsidRPr="00336CEA">
        <w:rPr>
          <w:sz w:val="20"/>
          <w:szCs w:val="20"/>
        </w:rPr>
        <w:t xml:space="preserve"> </w:t>
      </w:r>
      <w:r w:rsidRPr="00336CEA">
        <w:rPr>
          <w:sz w:val="20"/>
          <w:szCs w:val="20"/>
        </w:rPr>
        <w:t xml:space="preserve"> </w:t>
      </w:r>
      <w:r w:rsidR="00167733" w:rsidRPr="00336CEA">
        <w:rPr>
          <w:sz w:val="20"/>
          <w:szCs w:val="20"/>
          <w:u w:val="single"/>
        </w:rPr>
        <w:t>Key Personnel</w:t>
      </w:r>
      <w:r w:rsidR="00167733" w:rsidRPr="00336CEA">
        <w:rPr>
          <w:sz w:val="20"/>
          <w:szCs w:val="20"/>
        </w:rPr>
        <w:t>:  The follow</w:t>
      </w:r>
      <w:r w:rsidR="00F919C9">
        <w:rPr>
          <w:sz w:val="20"/>
          <w:szCs w:val="20"/>
        </w:rPr>
        <w:t>ing</w:t>
      </w:r>
      <w:r w:rsidR="00167733" w:rsidRPr="00336CEA">
        <w:rPr>
          <w:sz w:val="20"/>
          <w:szCs w:val="20"/>
        </w:rPr>
        <w:t xml:space="preserve"> personnel are considered key personnel by the government:  </w:t>
      </w:r>
      <w:r w:rsidR="00E62C08" w:rsidRPr="00336CEA">
        <w:rPr>
          <w:sz w:val="20"/>
          <w:szCs w:val="20"/>
        </w:rPr>
        <w:t>Navy Inspector General Hotline Tracking System Program</w:t>
      </w:r>
      <w:r w:rsidR="00595F17">
        <w:rPr>
          <w:sz w:val="20"/>
          <w:szCs w:val="20"/>
        </w:rPr>
        <w:t xml:space="preserve"> (NIGHTS)</w:t>
      </w:r>
      <w:r w:rsidR="00E62C08" w:rsidRPr="00336CEA">
        <w:rPr>
          <w:sz w:val="20"/>
          <w:szCs w:val="20"/>
        </w:rPr>
        <w:t xml:space="preserve"> Man</w:t>
      </w:r>
      <w:r w:rsidR="00F919C9">
        <w:rPr>
          <w:sz w:val="20"/>
          <w:szCs w:val="20"/>
        </w:rPr>
        <w:t>a</w:t>
      </w:r>
      <w:r w:rsidR="00E62C08" w:rsidRPr="00336CEA">
        <w:rPr>
          <w:sz w:val="20"/>
          <w:szCs w:val="20"/>
        </w:rPr>
        <w:t>ger</w:t>
      </w:r>
      <w:r w:rsidR="00336CEA" w:rsidRPr="00336CEA">
        <w:rPr>
          <w:sz w:val="20"/>
          <w:szCs w:val="20"/>
        </w:rPr>
        <w:t xml:space="preserve"> and Audit </w:t>
      </w:r>
      <w:r w:rsidR="00595F17">
        <w:rPr>
          <w:sz w:val="20"/>
          <w:szCs w:val="20"/>
        </w:rPr>
        <w:t>A</w:t>
      </w:r>
      <w:r w:rsidR="00336CEA" w:rsidRPr="00336CEA">
        <w:rPr>
          <w:sz w:val="20"/>
          <w:szCs w:val="20"/>
        </w:rPr>
        <w:t xml:space="preserve">ssessment </w:t>
      </w:r>
      <w:r w:rsidR="00595F17">
        <w:rPr>
          <w:sz w:val="20"/>
          <w:szCs w:val="20"/>
        </w:rPr>
        <w:t>C</w:t>
      </w:r>
      <w:r w:rsidR="00336CEA" w:rsidRPr="00336CEA">
        <w:rPr>
          <w:sz w:val="20"/>
          <w:szCs w:val="20"/>
        </w:rPr>
        <w:t>oordinator</w:t>
      </w:r>
      <w:r w:rsidR="00E62C08" w:rsidRPr="00336CEA">
        <w:rPr>
          <w:sz w:val="20"/>
          <w:szCs w:val="20"/>
        </w:rPr>
        <w:t xml:space="preserve">. </w:t>
      </w:r>
      <w:r w:rsidR="002E35FF" w:rsidRPr="00336CEA">
        <w:rPr>
          <w:sz w:val="20"/>
          <w:szCs w:val="20"/>
        </w:rPr>
        <w:t>This person must be an expert on the use and procedure</w:t>
      </w:r>
      <w:r w:rsidR="00336CEA" w:rsidRPr="00336CEA">
        <w:rPr>
          <w:sz w:val="20"/>
          <w:szCs w:val="20"/>
        </w:rPr>
        <w:t>s</w:t>
      </w:r>
      <w:r w:rsidR="002E35FF" w:rsidRPr="00336CEA">
        <w:rPr>
          <w:sz w:val="20"/>
          <w:szCs w:val="20"/>
        </w:rPr>
        <w:t xml:space="preserve"> of the NIGHTS data base</w:t>
      </w:r>
      <w:r w:rsidR="00BC7BFF">
        <w:rPr>
          <w:sz w:val="20"/>
          <w:szCs w:val="20"/>
        </w:rPr>
        <w:t xml:space="preserve"> a</w:t>
      </w:r>
      <w:r w:rsidR="00336CEA" w:rsidRPr="00336CEA">
        <w:rPr>
          <w:sz w:val="20"/>
          <w:szCs w:val="20"/>
        </w:rPr>
        <w:t xml:space="preserve">s well as the format and </w:t>
      </w:r>
      <w:r w:rsidR="00021CF1" w:rsidRPr="00336CEA">
        <w:rPr>
          <w:sz w:val="20"/>
          <w:szCs w:val="20"/>
        </w:rPr>
        <w:t>term</w:t>
      </w:r>
      <w:r w:rsidR="00021CF1">
        <w:rPr>
          <w:sz w:val="20"/>
          <w:szCs w:val="20"/>
        </w:rPr>
        <w:t>i</w:t>
      </w:r>
      <w:r w:rsidR="00021CF1" w:rsidRPr="00336CEA">
        <w:rPr>
          <w:sz w:val="20"/>
          <w:szCs w:val="20"/>
        </w:rPr>
        <w:t>nology</w:t>
      </w:r>
      <w:r w:rsidR="00336CEA" w:rsidRPr="00336CEA">
        <w:rPr>
          <w:sz w:val="20"/>
          <w:szCs w:val="20"/>
        </w:rPr>
        <w:t xml:space="preserve"> </w:t>
      </w:r>
      <w:r w:rsidR="002E35FF" w:rsidRPr="00336CEA">
        <w:rPr>
          <w:sz w:val="20"/>
          <w:szCs w:val="20"/>
        </w:rPr>
        <w:t>from day one.</w:t>
      </w:r>
      <w:r w:rsidR="005F2786" w:rsidRPr="00336CEA">
        <w:rPr>
          <w:sz w:val="20"/>
          <w:szCs w:val="20"/>
        </w:rPr>
        <w:t xml:space="preserve"> </w:t>
      </w:r>
    </w:p>
    <w:p w14:paraId="5960BA55" w14:textId="77777777" w:rsidR="00167733" w:rsidRPr="00581D55" w:rsidRDefault="00167733" w:rsidP="00C12823">
      <w:pPr>
        <w:keepNext/>
        <w:rPr>
          <w:highlight w:val="yellow"/>
        </w:rPr>
      </w:pPr>
      <w:r w:rsidRPr="00581D55">
        <w:rPr>
          <w:highlight w:val="yellow"/>
        </w:rPr>
        <w:t xml:space="preserve">  </w:t>
      </w:r>
    </w:p>
    <w:p w14:paraId="6ED93F1E" w14:textId="77777777" w:rsidR="00C12823" w:rsidRDefault="00167733" w:rsidP="00C12823">
      <w:pPr>
        <w:keepNext/>
        <w:rPr>
          <w:i/>
          <w:color w:val="0000FF"/>
        </w:rPr>
      </w:pPr>
      <w:r w:rsidRPr="00336CEA">
        <w:t>1.6.1</w:t>
      </w:r>
      <w:r w:rsidR="004A6B35" w:rsidRPr="00336CEA">
        <w:t>1</w:t>
      </w:r>
      <w:r w:rsidR="00E4464B" w:rsidRPr="00336CEA">
        <w:t xml:space="preserve"> </w:t>
      </w:r>
      <w:r w:rsidRPr="00336CEA">
        <w:t xml:space="preserve"> </w:t>
      </w:r>
      <w:r w:rsidR="00C12823" w:rsidRPr="00336CEA">
        <w:rPr>
          <w:u w:val="single"/>
        </w:rPr>
        <w:t>Identification of Contractor Employees</w:t>
      </w:r>
      <w:r w:rsidR="00C12823" w:rsidRPr="00336CEA">
        <w:t xml:space="preserve">:   All contract personnel attending meetings, answering Government telephones, and working in other situations where their contractor status is not obvious to third parties are required to identify themselves as such to avoid creating an impression in the minds of members of the public that they are Government officials.  They must also ensure that all documents or reports produced by contractors are suitably marked as contractor products or that contractor participation is appropriately disclosed. </w:t>
      </w:r>
    </w:p>
    <w:p w14:paraId="1F5765D9" w14:textId="77777777" w:rsidR="00C14CC5" w:rsidRDefault="00C14CC5" w:rsidP="00C12823">
      <w:pPr>
        <w:keepNext/>
        <w:rPr>
          <w:i/>
          <w:color w:val="0000FF"/>
        </w:rPr>
      </w:pPr>
    </w:p>
    <w:p w14:paraId="76EB0AB9" w14:textId="77777777" w:rsidR="00924E25" w:rsidRDefault="00217723" w:rsidP="00C12823">
      <w:pPr>
        <w:keepNext/>
      </w:pPr>
      <w:r>
        <w:t>1.6.1</w:t>
      </w:r>
      <w:r w:rsidR="004A6B35">
        <w:t>2</w:t>
      </w:r>
      <w:r w:rsidR="0001370D">
        <w:t xml:space="preserve"> </w:t>
      </w:r>
      <w:r>
        <w:t xml:space="preserve"> </w:t>
      </w:r>
      <w:r w:rsidRPr="004624B3">
        <w:rPr>
          <w:u w:val="single"/>
        </w:rPr>
        <w:t>Organizational Conflict of Interest</w:t>
      </w:r>
      <w:r>
        <w:t xml:space="preserve">:  Contractor and subcontractor personnel performing work under this contract </w:t>
      </w:r>
      <w:r w:rsidR="004A6B35">
        <w:t>shall sign a ‘Non-Disclosure Agreement’ in accordance with Organizational Conflict of Interest Clause. These personnel may be removed from the worksite if the Inspector General determines, in his sole discretion, that the contractor employee has compr</w:t>
      </w:r>
      <w:r w:rsidR="00595F17">
        <w:t>omised</w:t>
      </w:r>
      <w:r w:rsidR="004A6B35">
        <w:t xml:space="preserve"> or otherwise exploited </w:t>
      </w:r>
      <w:r w:rsidR="00595F17">
        <w:t>P</w:t>
      </w:r>
      <w:r w:rsidR="004A6B35">
        <w:t xml:space="preserve">ersonal </w:t>
      </w:r>
      <w:r w:rsidR="00595F17">
        <w:t>Identifying</w:t>
      </w:r>
      <w:r w:rsidR="004A6B35">
        <w:t xml:space="preserve"> </w:t>
      </w:r>
      <w:r w:rsidR="00595F17">
        <w:t>I</w:t>
      </w:r>
      <w:r w:rsidR="004A6B35">
        <w:t xml:space="preserve">nformation (PII), or has released any investigation, audit, inspection, or related information without the express permission of the Inspector General.  </w:t>
      </w:r>
    </w:p>
    <w:p w14:paraId="320753B1" w14:textId="77777777" w:rsidR="00D3777D" w:rsidRDefault="00D3777D" w:rsidP="00C12823">
      <w:pPr>
        <w:keepNext/>
      </w:pPr>
    </w:p>
    <w:p w14:paraId="5E228A23" w14:textId="77777777" w:rsidR="008D4181" w:rsidRPr="00DC4C02" w:rsidRDefault="008D4181" w:rsidP="008D4181">
      <w:pPr>
        <w:rPr>
          <w:b/>
          <w:bCs/>
        </w:rPr>
      </w:pPr>
      <w:r w:rsidRPr="004624B3">
        <w:rPr>
          <w:bCs/>
        </w:rPr>
        <w:t>2.</w:t>
      </w:r>
      <w:r w:rsidRPr="00DC4C02">
        <w:rPr>
          <w:b/>
          <w:bCs/>
        </w:rPr>
        <w:t xml:space="preserve">  </w:t>
      </w:r>
      <w:r w:rsidRPr="004624B3">
        <w:rPr>
          <w:b/>
          <w:bCs/>
          <w:caps/>
          <w:u w:val="single"/>
        </w:rPr>
        <w:t>D</w:t>
      </w:r>
      <w:r w:rsidR="004624B3" w:rsidRPr="004624B3">
        <w:rPr>
          <w:b/>
          <w:bCs/>
          <w:caps/>
          <w:u w:val="single"/>
        </w:rPr>
        <w:t>efinitions and Acronyms</w:t>
      </w:r>
      <w:r w:rsidRPr="004624B3">
        <w:rPr>
          <w:b/>
          <w:bCs/>
        </w:rPr>
        <w:t>:</w:t>
      </w:r>
    </w:p>
    <w:p w14:paraId="6E1A3C93" w14:textId="77777777" w:rsidR="008D4181" w:rsidRPr="00DC4C02" w:rsidRDefault="008D4181" w:rsidP="008D4181"/>
    <w:p w14:paraId="7F92C7C3" w14:textId="77777777" w:rsidR="008D4181" w:rsidRPr="00786A9B" w:rsidRDefault="008D4181" w:rsidP="008D4181">
      <w:pPr>
        <w:suppressAutoHyphens/>
      </w:pPr>
      <w:r w:rsidRPr="00DC4C02">
        <w:t xml:space="preserve">2.1.  </w:t>
      </w:r>
      <w:r w:rsidRPr="00DC4C02">
        <w:rPr>
          <w:u w:val="single"/>
        </w:rPr>
        <w:t>DEFINITIONS</w:t>
      </w:r>
      <w:r w:rsidRPr="00DC4C02">
        <w:t>:</w:t>
      </w:r>
      <w:r w:rsidR="00786A9B">
        <w:t xml:space="preserve">  </w:t>
      </w:r>
    </w:p>
    <w:p w14:paraId="3D06877D" w14:textId="77777777" w:rsidR="008D4181" w:rsidRPr="00DC4C02" w:rsidRDefault="008D4181" w:rsidP="008D4181">
      <w:pPr>
        <w:suppressAutoHyphens/>
      </w:pPr>
    </w:p>
    <w:p w14:paraId="3E88A5CB" w14:textId="77777777" w:rsidR="008D4181" w:rsidRPr="00786A9B" w:rsidRDefault="008D4181" w:rsidP="008D4181">
      <w:pPr>
        <w:suppressAutoHyphens/>
      </w:pPr>
      <w:r w:rsidRPr="00786A9B">
        <w:t xml:space="preserve">2.1.1.  CONTRACTOR.  </w:t>
      </w:r>
      <w:r w:rsidR="004913AD">
        <w:t xml:space="preserve">A supplier or vendor </w:t>
      </w:r>
      <w:r w:rsidR="00EA354E">
        <w:t>awarded</w:t>
      </w:r>
      <w:r w:rsidR="004913AD">
        <w:t xml:space="preserve"> a contract to provide specific supplies or service to the government.  The term used in this contract refers to the prime.</w:t>
      </w:r>
    </w:p>
    <w:p w14:paraId="1B4D3F5B" w14:textId="77777777" w:rsidR="008D4181" w:rsidRPr="00786A9B" w:rsidRDefault="008D4181" w:rsidP="008D4181">
      <w:pPr>
        <w:suppressAutoHyphens/>
      </w:pPr>
    </w:p>
    <w:p w14:paraId="7D843B08" w14:textId="77777777" w:rsidR="008D4181" w:rsidRPr="00786A9B" w:rsidRDefault="008D4181" w:rsidP="008D4181">
      <w:pPr>
        <w:suppressAutoHyphens/>
      </w:pPr>
      <w:r w:rsidRPr="00786A9B">
        <w:t xml:space="preserve">2.1.2.  CONTRACTING OFFICER.   A person with authority to enter into, administer, </w:t>
      </w:r>
      <w:r w:rsidR="004913AD">
        <w:t xml:space="preserve">and </w:t>
      </w:r>
      <w:r w:rsidRPr="00786A9B">
        <w:t>or terminate contracts, and make related determinations and findings on behalf of the government.  Note: The only individual who can legally bind the government.</w:t>
      </w:r>
    </w:p>
    <w:p w14:paraId="54D98BDB" w14:textId="77777777" w:rsidR="008D4181" w:rsidRPr="00786A9B" w:rsidRDefault="008D4181" w:rsidP="008D4181">
      <w:pPr>
        <w:suppressAutoHyphens/>
      </w:pPr>
    </w:p>
    <w:p w14:paraId="38D72467" w14:textId="77777777" w:rsidR="008D4181" w:rsidRPr="00786A9B" w:rsidRDefault="008D4181" w:rsidP="008D4181">
      <w:pPr>
        <w:suppressAutoHyphens/>
      </w:pPr>
      <w:r w:rsidRPr="00786A9B">
        <w:t>2.1.3.  CONTRACTING OFFICER'S REPRESENTATIVE (COR).   An employee of the U.S. Government appointed by the contracting officer to administer the contract.  Such appointment shall be in writing and shall state the scope of authority and limitations.  This individual has authority to provide technical direction to the Contractor as long as that direction is within the scope of the contract, does not constitute a change, and has no funding implications.  This individual does NOT have authority to change the terms and conditions of the contract.</w:t>
      </w:r>
      <w:r w:rsidR="004913AD">
        <w:t xml:space="preserve"> </w:t>
      </w:r>
    </w:p>
    <w:p w14:paraId="309C6713" w14:textId="77777777" w:rsidR="00394F35" w:rsidRPr="00786A9B" w:rsidRDefault="00394F35" w:rsidP="008D4181">
      <w:pPr>
        <w:suppressAutoHyphens/>
      </w:pPr>
    </w:p>
    <w:p w14:paraId="7B2B0DB4" w14:textId="77777777" w:rsidR="00394F35" w:rsidRDefault="00394F35" w:rsidP="008D4181">
      <w:pPr>
        <w:suppressAutoHyphens/>
      </w:pPr>
      <w:r w:rsidRPr="00786A9B">
        <w:t>2.1.4.  DEFECTIVE SERVICE.  A service output that does not meet the standard of performance associated with the Performance Work Statement.</w:t>
      </w:r>
    </w:p>
    <w:p w14:paraId="3DB9AF5F" w14:textId="77777777" w:rsidR="00BA0A10" w:rsidRDefault="00BA0A10" w:rsidP="008D4181">
      <w:pPr>
        <w:suppressAutoHyphens/>
      </w:pPr>
    </w:p>
    <w:p w14:paraId="1789A874" w14:textId="77777777" w:rsidR="00637C54" w:rsidRDefault="00637C54" w:rsidP="008D4181">
      <w:pPr>
        <w:suppressAutoHyphens/>
      </w:pPr>
      <w:r>
        <w:t xml:space="preserve">2.1.5.  DELIVERABLE.  </w:t>
      </w:r>
      <w:r w:rsidR="00EA354E">
        <w:t>Anything that can be physically delivered, but may include non-manufactured things such as meeting minutes or reports.</w:t>
      </w:r>
    </w:p>
    <w:p w14:paraId="171034EC" w14:textId="77777777" w:rsidR="00637C54" w:rsidRDefault="00637C54" w:rsidP="008D4181">
      <w:pPr>
        <w:suppressAutoHyphens/>
      </w:pPr>
    </w:p>
    <w:p w14:paraId="63CAFFD9" w14:textId="77777777" w:rsidR="00732767" w:rsidRPr="00786A9B" w:rsidRDefault="00732767" w:rsidP="008D4181">
      <w:pPr>
        <w:suppressAutoHyphens/>
      </w:pPr>
      <w:r>
        <w:t>2.1.</w:t>
      </w:r>
      <w:r w:rsidR="00637C54">
        <w:t>6</w:t>
      </w:r>
      <w:r>
        <w:t xml:space="preserve">.  KEY PERSONNEL.  Contractor personnel that are evaluated in </w:t>
      </w:r>
      <w:r w:rsidR="00BA0A10">
        <w:t xml:space="preserve">a </w:t>
      </w:r>
      <w:r>
        <w:t xml:space="preserve">source selection process and that may be required to be used in the performance of a contract by </w:t>
      </w:r>
      <w:r w:rsidR="00267F06">
        <w:t>the</w:t>
      </w:r>
      <w:r>
        <w:t xml:space="preserve"> Key Personnel</w:t>
      </w:r>
      <w:r w:rsidR="00BE20D9">
        <w:t xml:space="preserve"> </w:t>
      </w:r>
      <w:r w:rsidR="00267F06">
        <w:t>listed in the PWS</w:t>
      </w:r>
      <w:r>
        <w:t>.</w:t>
      </w:r>
      <w:r w:rsidR="00BE20D9">
        <w:t xml:space="preserve">  </w:t>
      </w:r>
      <w:r w:rsidR="00BA0A10">
        <w:t xml:space="preserve">When key personnel are used as an evaluation factor in best value procurement, an offer can be rejected if it does </w:t>
      </w:r>
      <w:r w:rsidR="00021CF1">
        <w:t>not have</w:t>
      </w:r>
      <w:r w:rsidR="00BA0A10">
        <w:t xml:space="preserve"> </w:t>
      </w:r>
      <w:r w:rsidR="00267F06">
        <w:t xml:space="preserve">a </w:t>
      </w:r>
      <w:r w:rsidR="00BA0A10">
        <w:t>firm commitment from the persons that are listed in the proposal.</w:t>
      </w:r>
    </w:p>
    <w:p w14:paraId="7DC617EC" w14:textId="77777777" w:rsidR="008D4181" w:rsidRPr="00786A9B" w:rsidRDefault="008D4181" w:rsidP="008D4181">
      <w:pPr>
        <w:suppressAutoHyphens/>
      </w:pPr>
    </w:p>
    <w:p w14:paraId="3390AEBF" w14:textId="77777777" w:rsidR="008D4181" w:rsidRPr="00786A9B" w:rsidRDefault="008D4181" w:rsidP="008D4181">
      <w:pPr>
        <w:suppressAutoHyphens/>
      </w:pPr>
      <w:r w:rsidRPr="00786A9B">
        <w:t>2.1.</w:t>
      </w:r>
      <w:r w:rsidR="00637C54">
        <w:t>7</w:t>
      </w:r>
      <w:r w:rsidRPr="00786A9B">
        <w:t>.  PHYSICAL</w:t>
      </w:r>
      <w:r w:rsidR="00732767">
        <w:t xml:space="preserve"> </w:t>
      </w:r>
      <w:r w:rsidRPr="00786A9B">
        <w:t xml:space="preserve">SECURITY.  Actions that prevent the loss or damage of </w:t>
      </w:r>
      <w:r w:rsidR="00267F06">
        <w:t>G</w:t>
      </w:r>
      <w:r w:rsidRPr="00786A9B">
        <w:t>overnment property.</w:t>
      </w:r>
    </w:p>
    <w:p w14:paraId="508CB286" w14:textId="77777777" w:rsidR="00394F35" w:rsidRPr="00786A9B" w:rsidRDefault="00394F35" w:rsidP="008D4181">
      <w:pPr>
        <w:suppressAutoHyphens/>
      </w:pPr>
    </w:p>
    <w:p w14:paraId="40A9900D" w14:textId="77777777" w:rsidR="00394F35" w:rsidRPr="00786A9B" w:rsidRDefault="00394F35" w:rsidP="008D4181">
      <w:pPr>
        <w:suppressAutoHyphens/>
      </w:pPr>
      <w:r w:rsidRPr="00786A9B">
        <w:t>2.1.</w:t>
      </w:r>
      <w:r w:rsidR="00637C54">
        <w:t>8</w:t>
      </w:r>
      <w:r w:rsidRPr="00786A9B">
        <w:t>.  QUALITY ASSURANCE.  The government procedures to verify that services being performed by the Contractor are performed according to acceptable standards.</w:t>
      </w:r>
    </w:p>
    <w:p w14:paraId="4408269A" w14:textId="77777777" w:rsidR="008D4181" w:rsidRPr="00786A9B" w:rsidRDefault="008D4181" w:rsidP="008D4181">
      <w:pPr>
        <w:suppressAutoHyphens/>
      </w:pPr>
      <w:r w:rsidRPr="00786A9B">
        <w:t>2.1.</w:t>
      </w:r>
      <w:r w:rsidR="00637C54">
        <w:t>9</w:t>
      </w:r>
      <w:r w:rsidRPr="00786A9B">
        <w:t>.  QUALITY ASSURANCE</w:t>
      </w:r>
      <w:r w:rsidR="00394F35" w:rsidRPr="00786A9B">
        <w:t xml:space="preserve"> Surveillance Plan (QASP)</w:t>
      </w:r>
      <w:r w:rsidRPr="00786A9B">
        <w:t xml:space="preserve">.  </w:t>
      </w:r>
      <w:r w:rsidR="00394F35" w:rsidRPr="00786A9B">
        <w:t xml:space="preserve">An organized written document specifying the surveillance methodology to be used for surveillance of contractor performance.  </w:t>
      </w:r>
    </w:p>
    <w:p w14:paraId="07BDC0A9" w14:textId="77777777" w:rsidR="00394F35" w:rsidRPr="00786A9B" w:rsidRDefault="00394F35" w:rsidP="008D4181">
      <w:pPr>
        <w:suppressAutoHyphens/>
      </w:pPr>
    </w:p>
    <w:p w14:paraId="1594B74A" w14:textId="77777777" w:rsidR="008D4181" w:rsidRPr="00786A9B" w:rsidRDefault="008D4181" w:rsidP="008D4181">
      <w:pPr>
        <w:suppressAutoHyphens/>
      </w:pPr>
      <w:r w:rsidRPr="00786A9B">
        <w:lastRenderedPageBreak/>
        <w:t>2.1.</w:t>
      </w:r>
      <w:r w:rsidR="00637C54">
        <w:t>10</w:t>
      </w:r>
      <w:r w:rsidRPr="00786A9B">
        <w:t>.  QUALITY CONTROL.  All necessary measures taken by the Contractor to assure that the quality of an end product or service shall meet contract requirements.</w:t>
      </w:r>
    </w:p>
    <w:p w14:paraId="05484596" w14:textId="77777777" w:rsidR="008D4181" w:rsidRPr="00786A9B" w:rsidRDefault="008D4181" w:rsidP="008D4181">
      <w:pPr>
        <w:suppressAutoHyphens/>
      </w:pPr>
    </w:p>
    <w:p w14:paraId="40A24BB5" w14:textId="77777777" w:rsidR="008D4181" w:rsidRPr="00786A9B" w:rsidRDefault="008D4181" w:rsidP="008D4181">
      <w:pPr>
        <w:suppressAutoHyphens/>
      </w:pPr>
      <w:r w:rsidRPr="00786A9B">
        <w:t>2.1.</w:t>
      </w:r>
      <w:r w:rsidR="00BE20D9">
        <w:t>1</w:t>
      </w:r>
      <w:r w:rsidR="00637C54">
        <w:t>1</w:t>
      </w:r>
      <w:r w:rsidRPr="00786A9B">
        <w:t xml:space="preserve">.  SUBCONTRACTOR.  One that enters into a contract </w:t>
      </w:r>
      <w:r w:rsidR="00267F06">
        <w:t xml:space="preserve">with a prime contractor.  The Government does not have privity </w:t>
      </w:r>
      <w:r w:rsidRPr="00786A9B">
        <w:t xml:space="preserve">of </w:t>
      </w:r>
      <w:r w:rsidR="00267F06">
        <w:t>contract with the subcontractor</w:t>
      </w:r>
      <w:r w:rsidRPr="00786A9B">
        <w:t>.</w:t>
      </w:r>
    </w:p>
    <w:p w14:paraId="2D3F2BC8" w14:textId="77777777" w:rsidR="008D4181" w:rsidRPr="00786A9B" w:rsidRDefault="008D4181" w:rsidP="008D4181">
      <w:pPr>
        <w:suppressAutoHyphens/>
      </w:pPr>
    </w:p>
    <w:p w14:paraId="6B7F6701" w14:textId="77777777" w:rsidR="008D4181" w:rsidRPr="00786A9B" w:rsidRDefault="008D4181" w:rsidP="008D4181">
      <w:pPr>
        <w:suppressAutoHyphens/>
      </w:pPr>
      <w:r w:rsidRPr="00786A9B">
        <w:t>2.1.</w:t>
      </w:r>
      <w:r w:rsidR="00623727" w:rsidRPr="00786A9B">
        <w:t>1</w:t>
      </w:r>
      <w:r w:rsidR="00637C54">
        <w:t>2</w:t>
      </w:r>
      <w:r w:rsidRPr="00786A9B">
        <w:t>.  WORK DAY.  The number of hours per day the Contractor provides services</w:t>
      </w:r>
      <w:r w:rsidR="00423C79">
        <w:t xml:space="preserve"> in accordance with the contract</w:t>
      </w:r>
      <w:r w:rsidRPr="00786A9B">
        <w:t>.</w:t>
      </w:r>
    </w:p>
    <w:p w14:paraId="119F78EB" w14:textId="77777777" w:rsidR="008D4181" w:rsidRPr="00786A9B" w:rsidRDefault="008D4181" w:rsidP="008D4181">
      <w:pPr>
        <w:suppressAutoHyphens/>
      </w:pPr>
    </w:p>
    <w:p w14:paraId="2DEE840C" w14:textId="77777777" w:rsidR="008D4181" w:rsidRPr="00786A9B" w:rsidRDefault="008D4181" w:rsidP="008D4181">
      <w:pPr>
        <w:suppressAutoHyphens/>
      </w:pPr>
      <w:r w:rsidRPr="00786A9B">
        <w:t>2.1.</w:t>
      </w:r>
      <w:r w:rsidR="00623727" w:rsidRPr="00786A9B">
        <w:t>1</w:t>
      </w:r>
      <w:r w:rsidR="00BE20D9">
        <w:t>2</w:t>
      </w:r>
      <w:r w:rsidRPr="00786A9B">
        <w:t xml:space="preserve">.  WORK WEEK.  </w:t>
      </w:r>
      <w:r w:rsidR="00EA354E" w:rsidRPr="00786A9B">
        <w:t xml:space="preserve">Monday through </w:t>
      </w:r>
      <w:r w:rsidR="00EA354E">
        <w:t>Friday, unless specified otherwise.</w:t>
      </w:r>
    </w:p>
    <w:p w14:paraId="324C8E70" w14:textId="77777777" w:rsidR="008D4181" w:rsidRPr="00786A9B" w:rsidRDefault="008D4181" w:rsidP="008D4181">
      <w:pPr>
        <w:suppressAutoHyphens/>
      </w:pPr>
    </w:p>
    <w:p w14:paraId="3E011C81" w14:textId="77777777" w:rsidR="008D4181" w:rsidRPr="00786A9B" w:rsidRDefault="008D4181" w:rsidP="008D4181">
      <w:pPr>
        <w:suppressAutoHyphens/>
      </w:pPr>
      <w:r w:rsidRPr="00DC4C02">
        <w:t xml:space="preserve">2.2.  </w:t>
      </w:r>
      <w:r w:rsidRPr="00DC4C02">
        <w:rPr>
          <w:u w:val="single"/>
        </w:rPr>
        <w:t>ACRONYMS</w:t>
      </w:r>
      <w:r w:rsidRPr="00DC4C02">
        <w:t xml:space="preserve">:  </w:t>
      </w:r>
    </w:p>
    <w:p w14:paraId="4BAF5515" w14:textId="77777777" w:rsidR="008D4181" w:rsidRPr="00DC4C02" w:rsidRDefault="008D4181" w:rsidP="008D4181">
      <w:pPr>
        <w:suppressAutoHyphens/>
      </w:pPr>
    </w:p>
    <w:p w14:paraId="205FE6C4" w14:textId="77777777" w:rsidR="008D4181" w:rsidRPr="00845C3B" w:rsidRDefault="008D4181" w:rsidP="008D4181">
      <w:pPr>
        <w:suppressAutoHyphens/>
      </w:pPr>
      <w:r w:rsidRPr="00845C3B">
        <w:t>ACOR</w:t>
      </w:r>
      <w:r w:rsidRPr="00845C3B">
        <w:tab/>
      </w:r>
      <w:r w:rsidRPr="00845C3B">
        <w:tab/>
      </w:r>
      <w:r w:rsidRPr="00845C3B">
        <w:tab/>
        <w:t>Alternate Contracting Officer's Representative</w:t>
      </w:r>
    </w:p>
    <w:p w14:paraId="1A24A268" w14:textId="77777777" w:rsidR="00A94D36" w:rsidRDefault="00A94D36" w:rsidP="008D4181">
      <w:pPr>
        <w:suppressAutoHyphens/>
      </w:pPr>
      <w:r>
        <w:t>AFARS</w:t>
      </w:r>
      <w:r>
        <w:tab/>
      </w:r>
      <w:r>
        <w:tab/>
      </w:r>
      <w:r>
        <w:tab/>
        <w:t>Army Federal Acquisition Regulation Supplement</w:t>
      </w:r>
    </w:p>
    <w:p w14:paraId="0A7721E9" w14:textId="77777777" w:rsidR="004A6B35" w:rsidRDefault="004A6B35" w:rsidP="008D4181">
      <w:pPr>
        <w:suppressAutoHyphens/>
      </w:pPr>
      <w:r>
        <w:t>AO</w:t>
      </w:r>
      <w:r>
        <w:tab/>
      </w:r>
      <w:r>
        <w:tab/>
      </w:r>
      <w:r>
        <w:tab/>
        <w:t>Approving Official</w:t>
      </w:r>
    </w:p>
    <w:p w14:paraId="175CAEFB" w14:textId="77777777" w:rsidR="004A6B35" w:rsidRDefault="004A6B35" w:rsidP="008D4181">
      <w:pPr>
        <w:suppressAutoHyphens/>
      </w:pPr>
      <w:r>
        <w:t>APC</w:t>
      </w:r>
      <w:r>
        <w:tab/>
      </w:r>
      <w:r>
        <w:tab/>
      </w:r>
      <w:r>
        <w:tab/>
        <w:t>Agency Program Coordinator</w:t>
      </w:r>
    </w:p>
    <w:p w14:paraId="59B183A9" w14:textId="77777777" w:rsidR="00394F35" w:rsidRDefault="008D4181" w:rsidP="008D4181">
      <w:pPr>
        <w:suppressAutoHyphens/>
      </w:pPr>
      <w:r w:rsidRPr="00845C3B">
        <w:t>AR</w:t>
      </w:r>
      <w:r w:rsidRPr="00845C3B">
        <w:tab/>
      </w:r>
      <w:r w:rsidRPr="00845C3B">
        <w:tab/>
      </w:r>
      <w:r w:rsidRPr="00845C3B">
        <w:tab/>
        <w:t>Army Regulation</w:t>
      </w:r>
    </w:p>
    <w:p w14:paraId="0A14D83E" w14:textId="77777777" w:rsidR="004A6B35" w:rsidRDefault="004A6B35" w:rsidP="008D4181">
      <w:pPr>
        <w:suppressAutoHyphens/>
      </w:pPr>
      <w:r>
        <w:t xml:space="preserve">CAC </w:t>
      </w:r>
      <w:r>
        <w:tab/>
      </w:r>
      <w:r>
        <w:tab/>
      </w:r>
      <w:r>
        <w:tab/>
        <w:t>Common Access Card</w:t>
      </w:r>
    </w:p>
    <w:p w14:paraId="5CB880F0" w14:textId="77777777" w:rsidR="004A6B35" w:rsidRPr="00845C3B" w:rsidRDefault="004A6B35" w:rsidP="008D4181">
      <w:pPr>
        <w:suppressAutoHyphens/>
      </w:pPr>
      <w:r>
        <w:t>CAGE</w:t>
      </w:r>
      <w:r>
        <w:tab/>
      </w:r>
      <w:r>
        <w:tab/>
      </w:r>
      <w:r>
        <w:tab/>
        <w:t xml:space="preserve">Commercial and Government Entity </w:t>
      </w:r>
    </w:p>
    <w:p w14:paraId="2D375CCB" w14:textId="77777777" w:rsidR="008D4181" w:rsidRPr="00845C3B" w:rsidRDefault="00394F35" w:rsidP="008D4181">
      <w:pPr>
        <w:suppressAutoHyphens/>
      </w:pPr>
      <w:r w:rsidRPr="00845C3B">
        <w:t>CCE</w:t>
      </w:r>
      <w:r w:rsidRPr="00845C3B">
        <w:tab/>
      </w:r>
      <w:r w:rsidRPr="00845C3B">
        <w:tab/>
      </w:r>
      <w:r w:rsidRPr="00845C3B">
        <w:tab/>
        <w:t xml:space="preserve">Contracting </w:t>
      </w:r>
      <w:smartTag w:uri="urn:schemas-microsoft-com:office:smarttags" w:element="place">
        <w:smartTag w:uri="urn:schemas-microsoft-com:office:smarttags" w:element="PlaceType">
          <w:r w:rsidRPr="00845C3B">
            <w:t>Center</w:t>
          </w:r>
        </w:smartTag>
        <w:r w:rsidRPr="00845C3B">
          <w:t xml:space="preserve"> of </w:t>
        </w:r>
        <w:smartTag w:uri="urn:schemas-microsoft-com:office:smarttags" w:element="PlaceName">
          <w:r w:rsidRPr="00845C3B">
            <w:t>Excellence</w:t>
          </w:r>
        </w:smartTag>
      </w:smartTag>
      <w:r w:rsidR="008D4181" w:rsidRPr="00845C3B">
        <w:t xml:space="preserve"> </w:t>
      </w:r>
    </w:p>
    <w:p w14:paraId="3FEF96E9" w14:textId="77777777" w:rsidR="008D4181" w:rsidRDefault="008D4181" w:rsidP="008D4181">
      <w:pPr>
        <w:suppressAutoHyphens/>
      </w:pPr>
      <w:r w:rsidRPr="00845C3B">
        <w:t>CFR</w:t>
      </w:r>
      <w:r w:rsidRPr="00845C3B">
        <w:tab/>
      </w:r>
      <w:r w:rsidRPr="00845C3B">
        <w:tab/>
      </w:r>
      <w:r w:rsidRPr="00845C3B">
        <w:tab/>
        <w:t>Code of Federal Regulations</w:t>
      </w:r>
    </w:p>
    <w:p w14:paraId="657D4734" w14:textId="77777777" w:rsidR="004A6B35" w:rsidRDefault="004A6B35" w:rsidP="008D4181">
      <w:pPr>
        <w:suppressAutoHyphens/>
      </w:pPr>
      <w:r>
        <w:t xml:space="preserve">CNSP </w:t>
      </w:r>
      <w:r>
        <w:tab/>
      </w:r>
      <w:r>
        <w:tab/>
      </w:r>
      <w:r>
        <w:tab/>
        <w:t>COMNAVSURFPAC</w:t>
      </w:r>
    </w:p>
    <w:p w14:paraId="12217893" w14:textId="77777777" w:rsidR="00292E94" w:rsidRDefault="004A6B35" w:rsidP="008D4181">
      <w:pPr>
        <w:suppressAutoHyphens/>
      </w:pPr>
      <w:r>
        <w:t>COMNAVSURFPAC</w:t>
      </w:r>
      <w:r>
        <w:tab/>
      </w:r>
      <w:r w:rsidR="00292E94">
        <w:t>Commander, Naval Surface Force, Pacific Fleet</w:t>
      </w:r>
    </w:p>
    <w:p w14:paraId="291B5B59" w14:textId="77777777" w:rsidR="004A6B35" w:rsidRPr="00845C3B" w:rsidRDefault="00292E94" w:rsidP="008D4181">
      <w:pPr>
        <w:suppressAutoHyphens/>
      </w:pPr>
      <w:r>
        <w:t>COMPACFLT</w:t>
      </w:r>
      <w:r>
        <w:tab/>
      </w:r>
      <w:r>
        <w:tab/>
        <w:t>Commander, U. S. Pacific Fleet</w:t>
      </w:r>
      <w:r w:rsidR="004A6B35">
        <w:tab/>
      </w:r>
    </w:p>
    <w:p w14:paraId="198C24CD" w14:textId="77777777" w:rsidR="008D4181" w:rsidRPr="00845C3B" w:rsidRDefault="008D4181" w:rsidP="008D4181">
      <w:pPr>
        <w:suppressAutoHyphens/>
      </w:pPr>
      <w:r w:rsidRPr="00845C3B">
        <w:t>CONUS</w:t>
      </w:r>
      <w:r w:rsidRPr="00845C3B">
        <w:tab/>
      </w:r>
      <w:r w:rsidRPr="00845C3B">
        <w:tab/>
      </w:r>
      <w:r w:rsidRPr="00845C3B">
        <w:tab/>
        <w:t xml:space="preserve">Continental United States (excludes </w:t>
      </w:r>
      <w:smartTag w:uri="urn:schemas-microsoft-com:office:smarttags" w:element="State">
        <w:r w:rsidRPr="00845C3B">
          <w:t>Alaska</w:t>
        </w:r>
      </w:smartTag>
      <w:r w:rsidRPr="00845C3B">
        <w:t xml:space="preserve"> and </w:t>
      </w:r>
      <w:smartTag w:uri="urn:schemas-microsoft-com:office:smarttags" w:element="place">
        <w:smartTag w:uri="urn:schemas-microsoft-com:office:smarttags" w:element="State">
          <w:r w:rsidRPr="00845C3B">
            <w:t>Hawaii</w:t>
          </w:r>
        </w:smartTag>
      </w:smartTag>
      <w:r w:rsidRPr="00845C3B">
        <w:t>)</w:t>
      </w:r>
    </w:p>
    <w:p w14:paraId="306C7A2E" w14:textId="77777777" w:rsidR="008D4181" w:rsidRPr="00845C3B" w:rsidRDefault="008D4181" w:rsidP="008D4181">
      <w:pPr>
        <w:suppressAutoHyphens/>
      </w:pPr>
      <w:r w:rsidRPr="00845C3B">
        <w:t>COR</w:t>
      </w:r>
      <w:r w:rsidRPr="00845C3B">
        <w:tab/>
      </w:r>
      <w:r w:rsidRPr="00845C3B">
        <w:tab/>
      </w:r>
      <w:r w:rsidRPr="00845C3B">
        <w:tab/>
        <w:t>Contracting Officer Representative</w:t>
      </w:r>
    </w:p>
    <w:p w14:paraId="4C9808E8" w14:textId="77777777" w:rsidR="008D4181" w:rsidRPr="00845C3B" w:rsidRDefault="008D4181" w:rsidP="008D4181">
      <w:pPr>
        <w:suppressAutoHyphens/>
      </w:pPr>
      <w:r w:rsidRPr="00845C3B">
        <w:t>COTR</w:t>
      </w:r>
      <w:r w:rsidRPr="00845C3B">
        <w:tab/>
      </w:r>
      <w:r w:rsidRPr="00845C3B">
        <w:tab/>
      </w:r>
      <w:r w:rsidRPr="00845C3B">
        <w:tab/>
        <w:t>Contracting Officer's Technical Representative</w:t>
      </w:r>
    </w:p>
    <w:p w14:paraId="7F9A9015" w14:textId="77777777" w:rsidR="008D4181" w:rsidRDefault="00EA354E" w:rsidP="008D4181">
      <w:pPr>
        <w:suppressAutoHyphens/>
      </w:pPr>
      <w:r w:rsidRPr="00845C3B">
        <w:t>COTS</w:t>
      </w:r>
      <w:r w:rsidRPr="00845C3B">
        <w:tab/>
      </w:r>
      <w:r w:rsidRPr="00845C3B">
        <w:tab/>
      </w:r>
      <w:r w:rsidRPr="00845C3B">
        <w:tab/>
        <w:t>Commercial</w:t>
      </w:r>
      <w:r>
        <w:t>-Off-</w:t>
      </w:r>
      <w:r w:rsidRPr="00845C3B">
        <w:t>the</w:t>
      </w:r>
      <w:r>
        <w:t>-</w:t>
      </w:r>
      <w:r w:rsidRPr="00845C3B">
        <w:t>Shelf</w:t>
      </w:r>
    </w:p>
    <w:p w14:paraId="679673BB" w14:textId="77777777" w:rsidR="00292E94" w:rsidRPr="00845C3B" w:rsidRDefault="00292E94" w:rsidP="008D4181">
      <w:pPr>
        <w:suppressAutoHyphens/>
      </w:pPr>
      <w:r>
        <w:t>CVS</w:t>
      </w:r>
      <w:r>
        <w:tab/>
      </w:r>
      <w:r>
        <w:tab/>
      </w:r>
      <w:r>
        <w:tab/>
        <w:t>Contractor Verification Systems</w:t>
      </w:r>
    </w:p>
    <w:p w14:paraId="11E2C1C0" w14:textId="77777777" w:rsidR="008D4181" w:rsidRPr="00845C3B" w:rsidRDefault="008D4181" w:rsidP="008D4181">
      <w:pPr>
        <w:suppressAutoHyphens/>
      </w:pPr>
      <w:r w:rsidRPr="00845C3B">
        <w:t>DA</w:t>
      </w:r>
      <w:r w:rsidRPr="00845C3B">
        <w:tab/>
      </w:r>
      <w:r w:rsidRPr="00845C3B">
        <w:tab/>
      </w:r>
      <w:r w:rsidRPr="00845C3B">
        <w:tab/>
        <w:t>Department of the Army</w:t>
      </w:r>
    </w:p>
    <w:p w14:paraId="432F9D0B" w14:textId="77777777" w:rsidR="008D4181" w:rsidRPr="00845C3B" w:rsidRDefault="008D4181" w:rsidP="008D4181">
      <w:pPr>
        <w:suppressAutoHyphens/>
      </w:pPr>
      <w:r w:rsidRPr="00845C3B">
        <w:t>DD250</w:t>
      </w:r>
      <w:r w:rsidRPr="00845C3B">
        <w:tab/>
      </w:r>
      <w:r w:rsidRPr="00845C3B">
        <w:tab/>
        <w:t xml:space="preserve">            </w:t>
      </w:r>
      <w:r w:rsidRPr="00845C3B">
        <w:tab/>
        <w:t>Department of Defense Form 250 (Receiving Report)</w:t>
      </w:r>
    </w:p>
    <w:p w14:paraId="14A894FA" w14:textId="77777777" w:rsidR="0071261D" w:rsidRDefault="0071261D" w:rsidP="008D4181">
      <w:pPr>
        <w:suppressAutoHyphens/>
      </w:pPr>
      <w:r>
        <w:t>DD254</w:t>
      </w:r>
      <w:r>
        <w:tab/>
      </w:r>
      <w:r>
        <w:tab/>
      </w:r>
      <w:r>
        <w:tab/>
        <w:t>Department of Defense Contract Security Requirement List</w:t>
      </w:r>
    </w:p>
    <w:p w14:paraId="2267F677" w14:textId="77777777" w:rsidR="00A94D36" w:rsidRDefault="00A94D36" w:rsidP="008D4181">
      <w:pPr>
        <w:suppressAutoHyphens/>
      </w:pPr>
      <w:r>
        <w:t>DFARS</w:t>
      </w:r>
      <w:r>
        <w:tab/>
      </w:r>
      <w:r>
        <w:tab/>
      </w:r>
      <w:r>
        <w:tab/>
        <w:t>Defense Federal Acquisition Regulation Supplement</w:t>
      </w:r>
    </w:p>
    <w:p w14:paraId="0966FD30" w14:textId="77777777" w:rsidR="008D4181" w:rsidRPr="00845C3B" w:rsidRDefault="008D4181" w:rsidP="008D4181">
      <w:pPr>
        <w:suppressAutoHyphens/>
      </w:pPr>
      <w:r w:rsidRPr="00845C3B">
        <w:t>DMDC</w:t>
      </w:r>
      <w:r w:rsidRPr="00845C3B">
        <w:tab/>
      </w:r>
      <w:r w:rsidRPr="00845C3B">
        <w:tab/>
      </w:r>
      <w:r w:rsidRPr="00845C3B">
        <w:tab/>
      </w:r>
      <w:smartTag w:uri="urn:schemas-microsoft-com:office:smarttags" w:element="place">
        <w:smartTag w:uri="urn:schemas-microsoft-com:office:smarttags" w:element="PlaceName">
          <w:r w:rsidRPr="00845C3B">
            <w:t>Defense</w:t>
          </w:r>
        </w:smartTag>
        <w:r w:rsidRPr="00845C3B">
          <w:t xml:space="preserve"> </w:t>
        </w:r>
        <w:smartTag w:uri="urn:schemas-microsoft-com:office:smarttags" w:element="PlaceName">
          <w:r w:rsidRPr="00845C3B">
            <w:t>Manpower</w:t>
          </w:r>
        </w:smartTag>
        <w:r w:rsidRPr="00845C3B">
          <w:t xml:space="preserve"> </w:t>
        </w:r>
        <w:smartTag w:uri="urn:schemas-microsoft-com:office:smarttags" w:element="PlaceName">
          <w:r w:rsidRPr="00845C3B">
            <w:t>Data</w:t>
          </w:r>
        </w:smartTag>
        <w:r w:rsidRPr="00845C3B">
          <w:t xml:space="preserve"> </w:t>
        </w:r>
        <w:smartTag w:uri="urn:schemas-microsoft-com:office:smarttags" w:element="PlaceType">
          <w:r w:rsidRPr="00845C3B">
            <w:t>Center</w:t>
          </w:r>
        </w:smartTag>
      </w:smartTag>
    </w:p>
    <w:p w14:paraId="4F0BD8A1" w14:textId="77777777" w:rsidR="008D4181" w:rsidRDefault="008D4181" w:rsidP="008D4181">
      <w:pPr>
        <w:suppressAutoHyphens/>
      </w:pPr>
      <w:r w:rsidRPr="00845C3B">
        <w:t>DOD</w:t>
      </w:r>
      <w:r w:rsidRPr="00845C3B">
        <w:tab/>
      </w:r>
      <w:r w:rsidRPr="00845C3B">
        <w:tab/>
      </w:r>
      <w:r w:rsidRPr="00845C3B">
        <w:tab/>
        <w:t>Department of Defense</w:t>
      </w:r>
    </w:p>
    <w:p w14:paraId="14826930" w14:textId="77777777" w:rsidR="00292E94" w:rsidRDefault="00292E94" w:rsidP="008D4181">
      <w:pPr>
        <w:suppressAutoHyphens/>
      </w:pPr>
      <w:r>
        <w:t xml:space="preserve">DON </w:t>
      </w:r>
      <w:r>
        <w:tab/>
      </w:r>
      <w:r>
        <w:tab/>
      </w:r>
      <w:r>
        <w:tab/>
        <w:t>Department of Navy</w:t>
      </w:r>
    </w:p>
    <w:p w14:paraId="6A0A21F7" w14:textId="77777777" w:rsidR="00292E94" w:rsidRPr="00845C3B" w:rsidRDefault="00292E94" w:rsidP="008D4181">
      <w:pPr>
        <w:suppressAutoHyphens/>
      </w:pPr>
      <w:r>
        <w:t>FAD</w:t>
      </w:r>
      <w:r>
        <w:tab/>
      </w:r>
      <w:r>
        <w:tab/>
      </w:r>
      <w:r>
        <w:tab/>
        <w:t>Facility Access Determination</w:t>
      </w:r>
    </w:p>
    <w:p w14:paraId="21C5DE2B" w14:textId="77777777" w:rsidR="00D710DB" w:rsidRDefault="00D710DB" w:rsidP="008D4181">
      <w:pPr>
        <w:suppressAutoHyphens/>
      </w:pPr>
      <w:r>
        <w:t>FAR</w:t>
      </w:r>
      <w:r>
        <w:tab/>
      </w:r>
      <w:r>
        <w:tab/>
      </w:r>
      <w:r>
        <w:tab/>
        <w:t xml:space="preserve">Federal Acquisition Regulation </w:t>
      </w:r>
      <w:r>
        <w:tab/>
      </w:r>
    </w:p>
    <w:p w14:paraId="3EE8DE81" w14:textId="77777777" w:rsidR="00292E94" w:rsidRDefault="00292E94" w:rsidP="008D4181">
      <w:pPr>
        <w:suppressAutoHyphens/>
      </w:pPr>
      <w:r>
        <w:t xml:space="preserve">FSO </w:t>
      </w:r>
      <w:r>
        <w:tab/>
      </w:r>
      <w:r>
        <w:tab/>
      </w:r>
      <w:r>
        <w:tab/>
        <w:t>Facility Security Officer</w:t>
      </w:r>
    </w:p>
    <w:p w14:paraId="06ACCE43" w14:textId="77777777" w:rsidR="00292E94" w:rsidRDefault="00292E94" w:rsidP="008D4181">
      <w:pPr>
        <w:suppressAutoHyphens/>
      </w:pPr>
      <w:r>
        <w:t>GTCC</w:t>
      </w:r>
      <w:r>
        <w:tab/>
      </w:r>
      <w:r>
        <w:tab/>
      </w:r>
      <w:r>
        <w:tab/>
        <w:t>Government Travel Charge Card</w:t>
      </w:r>
    </w:p>
    <w:p w14:paraId="2E719A30" w14:textId="77777777" w:rsidR="008D4181" w:rsidRDefault="008D4181" w:rsidP="008D4181">
      <w:pPr>
        <w:suppressAutoHyphens/>
      </w:pPr>
      <w:r w:rsidRPr="00845C3B">
        <w:t>HIPAA</w:t>
      </w:r>
      <w:r w:rsidRPr="00845C3B">
        <w:tab/>
      </w:r>
      <w:r w:rsidRPr="00845C3B">
        <w:tab/>
      </w:r>
      <w:r w:rsidRPr="00845C3B">
        <w:tab/>
        <w:t>Health Insurance Portability and Accountability Act of 1996</w:t>
      </w:r>
    </w:p>
    <w:p w14:paraId="5734DF9B" w14:textId="77777777" w:rsidR="00292E94" w:rsidRDefault="00292E94" w:rsidP="008D4181">
      <w:pPr>
        <w:suppressAutoHyphens/>
      </w:pPr>
      <w:r>
        <w:t>HQ</w:t>
      </w:r>
      <w:r>
        <w:tab/>
      </w:r>
      <w:r>
        <w:tab/>
      </w:r>
      <w:r>
        <w:tab/>
        <w:t>Headquarters</w:t>
      </w:r>
    </w:p>
    <w:p w14:paraId="227311AE" w14:textId="77777777" w:rsidR="00292E94" w:rsidRDefault="00292E94" w:rsidP="008D4181">
      <w:pPr>
        <w:suppressAutoHyphens/>
      </w:pPr>
      <w:r>
        <w:t xml:space="preserve">IG </w:t>
      </w:r>
      <w:r>
        <w:tab/>
      </w:r>
      <w:r>
        <w:tab/>
      </w:r>
      <w:r>
        <w:tab/>
        <w:t>Inspector General</w:t>
      </w:r>
    </w:p>
    <w:p w14:paraId="337A07EB" w14:textId="77777777" w:rsidR="006D3139" w:rsidRDefault="006D3139" w:rsidP="008D4181">
      <w:pPr>
        <w:suppressAutoHyphens/>
      </w:pPr>
      <w:r>
        <w:t>OCI</w:t>
      </w:r>
      <w:r>
        <w:tab/>
      </w:r>
      <w:r>
        <w:tab/>
      </w:r>
      <w:r>
        <w:tab/>
        <w:t>Organizational Conflict of Interest</w:t>
      </w:r>
    </w:p>
    <w:p w14:paraId="6B8E95B0" w14:textId="77777777" w:rsidR="008D4181" w:rsidRPr="00845C3B" w:rsidRDefault="008D4181" w:rsidP="008D4181">
      <w:pPr>
        <w:suppressAutoHyphens/>
      </w:pPr>
      <w:r w:rsidRPr="00845C3B">
        <w:t>OCONUS</w:t>
      </w:r>
      <w:r w:rsidRPr="00845C3B">
        <w:tab/>
      </w:r>
      <w:r w:rsidRPr="00845C3B">
        <w:tab/>
        <w:t xml:space="preserve">Outside Continental United States (includes </w:t>
      </w:r>
      <w:smartTag w:uri="urn:schemas-microsoft-com:office:smarttags" w:element="State">
        <w:r w:rsidRPr="00845C3B">
          <w:t>Alaska</w:t>
        </w:r>
      </w:smartTag>
      <w:r w:rsidRPr="00845C3B">
        <w:t xml:space="preserve"> and </w:t>
      </w:r>
      <w:smartTag w:uri="urn:schemas-microsoft-com:office:smarttags" w:element="State">
        <w:smartTag w:uri="urn:schemas-microsoft-com:office:smarttags" w:element="place">
          <w:r w:rsidRPr="00845C3B">
            <w:t>Hawaii</w:t>
          </w:r>
        </w:smartTag>
      </w:smartTag>
      <w:r w:rsidRPr="00845C3B">
        <w:t>)</w:t>
      </w:r>
    </w:p>
    <w:p w14:paraId="5811808A" w14:textId="77777777" w:rsidR="0071261D" w:rsidRDefault="0071261D" w:rsidP="008D4181">
      <w:pPr>
        <w:suppressAutoHyphens/>
      </w:pPr>
      <w:r>
        <w:t xml:space="preserve">ODC </w:t>
      </w:r>
      <w:r>
        <w:tab/>
      </w:r>
      <w:r>
        <w:tab/>
      </w:r>
      <w:r>
        <w:tab/>
        <w:t>Other Direct Costs</w:t>
      </w:r>
      <w:r w:rsidR="00655CD5">
        <w:t xml:space="preserve"> </w:t>
      </w:r>
    </w:p>
    <w:p w14:paraId="327D14DC" w14:textId="77777777" w:rsidR="008D4181" w:rsidRPr="00845C3B" w:rsidRDefault="008D4181" w:rsidP="008D4181">
      <w:pPr>
        <w:suppressAutoHyphens/>
      </w:pPr>
      <w:r w:rsidRPr="00845C3B">
        <w:t>PIPO</w:t>
      </w:r>
      <w:r w:rsidRPr="00845C3B">
        <w:tab/>
      </w:r>
      <w:r w:rsidRPr="00845C3B">
        <w:tab/>
      </w:r>
      <w:r w:rsidRPr="00845C3B">
        <w:tab/>
        <w:t>Phase In/Phase Out</w:t>
      </w:r>
    </w:p>
    <w:p w14:paraId="039616E4" w14:textId="77777777" w:rsidR="008D4181" w:rsidRPr="00845C3B" w:rsidRDefault="008D4181" w:rsidP="008D4181">
      <w:pPr>
        <w:suppressAutoHyphens/>
      </w:pPr>
      <w:r w:rsidRPr="00845C3B">
        <w:t>POC</w:t>
      </w:r>
      <w:r w:rsidRPr="00845C3B">
        <w:tab/>
      </w:r>
      <w:r w:rsidRPr="00845C3B">
        <w:tab/>
      </w:r>
      <w:r w:rsidRPr="00845C3B">
        <w:tab/>
        <w:t>Point of Contact</w:t>
      </w:r>
    </w:p>
    <w:p w14:paraId="2FF8C993" w14:textId="77777777" w:rsidR="00FA3B8B" w:rsidRDefault="00FA3B8B" w:rsidP="008D4181">
      <w:pPr>
        <w:suppressAutoHyphens/>
      </w:pPr>
      <w:r>
        <w:t>PRS</w:t>
      </w:r>
      <w:r>
        <w:tab/>
      </w:r>
      <w:r>
        <w:tab/>
      </w:r>
      <w:r>
        <w:tab/>
        <w:t>Performance Requirements Summary</w:t>
      </w:r>
    </w:p>
    <w:p w14:paraId="7659CE56" w14:textId="77777777" w:rsidR="008D4181" w:rsidRPr="00845C3B" w:rsidRDefault="008D4181" w:rsidP="008D4181">
      <w:pPr>
        <w:suppressAutoHyphens/>
      </w:pPr>
      <w:r w:rsidRPr="00845C3B">
        <w:t>PWS</w:t>
      </w:r>
      <w:r w:rsidRPr="00845C3B">
        <w:tab/>
      </w:r>
      <w:r w:rsidRPr="00845C3B">
        <w:tab/>
      </w:r>
      <w:r w:rsidRPr="00845C3B">
        <w:tab/>
        <w:t>Performance Work Statement</w:t>
      </w:r>
    </w:p>
    <w:p w14:paraId="6E4DB373" w14:textId="77777777" w:rsidR="008D4181" w:rsidRPr="00845C3B" w:rsidRDefault="008D4181" w:rsidP="008D4181">
      <w:pPr>
        <w:suppressAutoHyphens/>
      </w:pPr>
      <w:r w:rsidRPr="00845C3B">
        <w:t>QA</w:t>
      </w:r>
      <w:r w:rsidRPr="00845C3B">
        <w:tab/>
      </w:r>
      <w:r w:rsidRPr="00845C3B">
        <w:tab/>
      </w:r>
      <w:r w:rsidRPr="00845C3B">
        <w:tab/>
        <w:t>Quality Assurance</w:t>
      </w:r>
    </w:p>
    <w:p w14:paraId="35EA2682" w14:textId="77777777" w:rsidR="008D4181" w:rsidRPr="00845C3B" w:rsidRDefault="008D4181" w:rsidP="008D4181">
      <w:pPr>
        <w:suppressAutoHyphens/>
      </w:pPr>
      <w:r w:rsidRPr="00845C3B">
        <w:t>QAP</w:t>
      </w:r>
      <w:r w:rsidRPr="00845C3B">
        <w:tab/>
      </w:r>
      <w:r w:rsidRPr="00845C3B">
        <w:tab/>
      </w:r>
      <w:r w:rsidRPr="00845C3B">
        <w:tab/>
        <w:t>Quality Assurance Program</w:t>
      </w:r>
    </w:p>
    <w:p w14:paraId="72D41A12" w14:textId="77777777" w:rsidR="008D4181" w:rsidRPr="00845C3B" w:rsidRDefault="008D4181" w:rsidP="008D4181">
      <w:pPr>
        <w:suppressAutoHyphens/>
      </w:pPr>
      <w:r w:rsidRPr="00845C3B">
        <w:t>QASP</w:t>
      </w:r>
      <w:r w:rsidRPr="00845C3B">
        <w:tab/>
      </w:r>
      <w:r w:rsidRPr="00845C3B">
        <w:tab/>
      </w:r>
      <w:r w:rsidRPr="00845C3B">
        <w:tab/>
        <w:t>Quality Assurance Surveillance Plan</w:t>
      </w:r>
    </w:p>
    <w:p w14:paraId="4DF9245E" w14:textId="77777777" w:rsidR="008D4181" w:rsidRPr="00845C3B" w:rsidRDefault="008D4181" w:rsidP="008D4181">
      <w:pPr>
        <w:suppressAutoHyphens/>
      </w:pPr>
      <w:r w:rsidRPr="00845C3B">
        <w:t>QC</w:t>
      </w:r>
      <w:r w:rsidRPr="00845C3B">
        <w:tab/>
      </w:r>
      <w:r w:rsidRPr="00845C3B">
        <w:tab/>
      </w:r>
      <w:r w:rsidRPr="00845C3B">
        <w:tab/>
        <w:t>Quality Control</w:t>
      </w:r>
    </w:p>
    <w:p w14:paraId="69F4FF7D" w14:textId="77777777" w:rsidR="008D4181" w:rsidRDefault="008D4181" w:rsidP="008D4181">
      <w:pPr>
        <w:suppressAutoHyphens/>
      </w:pPr>
      <w:r w:rsidRPr="00845C3B">
        <w:t>QCP</w:t>
      </w:r>
      <w:r w:rsidRPr="00845C3B">
        <w:tab/>
      </w:r>
      <w:r w:rsidRPr="00845C3B">
        <w:tab/>
      </w:r>
      <w:r w:rsidRPr="00845C3B">
        <w:tab/>
        <w:t>Quality Control Program</w:t>
      </w:r>
    </w:p>
    <w:p w14:paraId="76FA5A57" w14:textId="77777777" w:rsidR="00292E94" w:rsidRDefault="00292E94" w:rsidP="008D4181">
      <w:pPr>
        <w:suppressAutoHyphens/>
      </w:pPr>
      <w:r>
        <w:lastRenderedPageBreak/>
        <w:t>NACLC</w:t>
      </w:r>
      <w:r>
        <w:tab/>
      </w:r>
      <w:r>
        <w:tab/>
      </w:r>
      <w:r>
        <w:tab/>
        <w:t>National Agency Check with Local Agency and Credit Check</w:t>
      </w:r>
    </w:p>
    <w:p w14:paraId="7D68A613" w14:textId="77777777" w:rsidR="002D09EE" w:rsidRDefault="002D09EE" w:rsidP="008D4181">
      <w:pPr>
        <w:suppressAutoHyphens/>
      </w:pPr>
      <w:r>
        <w:t>NIGHTS</w:t>
      </w:r>
      <w:r>
        <w:tab/>
      </w:r>
      <w:r>
        <w:tab/>
        <w:t>Naval Inspector General Hotline Tracking System</w:t>
      </w:r>
    </w:p>
    <w:p w14:paraId="32B82B74" w14:textId="77777777" w:rsidR="00292E94" w:rsidRDefault="00292E94" w:rsidP="008D4181">
      <w:pPr>
        <w:suppressAutoHyphens/>
      </w:pPr>
      <w:r>
        <w:t>NISP</w:t>
      </w:r>
      <w:r>
        <w:tab/>
      </w:r>
      <w:r>
        <w:tab/>
      </w:r>
      <w:r>
        <w:tab/>
        <w:t>National Industrial Security Program</w:t>
      </w:r>
    </w:p>
    <w:p w14:paraId="5E67C10E" w14:textId="77777777" w:rsidR="00292E94" w:rsidRDefault="00292E94" w:rsidP="008D4181">
      <w:pPr>
        <w:suppressAutoHyphens/>
      </w:pPr>
      <w:r>
        <w:t>NCIS</w:t>
      </w:r>
      <w:r>
        <w:tab/>
      </w:r>
      <w:r>
        <w:tab/>
      </w:r>
      <w:r>
        <w:tab/>
        <w:t>National Criminal Investigative Service</w:t>
      </w:r>
    </w:p>
    <w:p w14:paraId="4D660D9A" w14:textId="77777777" w:rsidR="00292E94" w:rsidRDefault="00292E94" w:rsidP="008D4181">
      <w:pPr>
        <w:suppressAutoHyphens/>
      </w:pPr>
      <w:r>
        <w:t>NISPOM</w:t>
      </w:r>
      <w:r>
        <w:tab/>
      </w:r>
      <w:r>
        <w:tab/>
        <w:t>National Industrial Security Program Operations Manual</w:t>
      </w:r>
    </w:p>
    <w:p w14:paraId="5F24ACC7" w14:textId="77777777" w:rsidR="00292E94" w:rsidRDefault="00292E94" w:rsidP="008D4181">
      <w:pPr>
        <w:suppressAutoHyphens/>
      </w:pPr>
      <w:r>
        <w:t>OOS</w:t>
      </w:r>
      <w:r>
        <w:tab/>
      </w:r>
      <w:r>
        <w:tab/>
      </w:r>
      <w:r>
        <w:tab/>
        <w:t>Out-of-Service</w:t>
      </w:r>
    </w:p>
    <w:p w14:paraId="1D053459" w14:textId="77777777" w:rsidR="00292E94" w:rsidRDefault="00292E94" w:rsidP="008D4181">
      <w:pPr>
        <w:suppressAutoHyphens/>
      </w:pPr>
      <w:r>
        <w:t>OPM</w:t>
      </w:r>
      <w:r>
        <w:tab/>
      </w:r>
      <w:r>
        <w:tab/>
      </w:r>
      <w:r>
        <w:tab/>
        <w:t>Office of Personnel Management</w:t>
      </w:r>
    </w:p>
    <w:p w14:paraId="6BB5FCF1" w14:textId="77777777" w:rsidR="00292E94" w:rsidRDefault="00292E94" w:rsidP="008D4181">
      <w:pPr>
        <w:suppressAutoHyphens/>
      </w:pPr>
      <w:r>
        <w:t>OSHA</w:t>
      </w:r>
      <w:r>
        <w:tab/>
      </w:r>
      <w:r>
        <w:tab/>
      </w:r>
      <w:r>
        <w:tab/>
        <w:t>Occupational Safety and Health Administration</w:t>
      </w:r>
    </w:p>
    <w:p w14:paraId="3FB595BF" w14:textId="77777777" w:rsidR="00292E94" w:rsidRDefault="00292E94" w:rsidP="008D4181">
      <w:pPr>
        <w:suppressAutoHyphens/>
      </w:pPr>
      <w:r>
        <w:t>OTA</w:t>
      </w:r>
      <w:r>
        <w:tab/>
      </w:r>
      <w:r>
        <w:tab/>
      </w:r>
      <w:r>
        <w:tab/>
        <w:t>Outstanding Travel Advance</w:t>
      </w:r>
    </w:p>
    <w:p w14:paraId="343EA551" w14:textId="77777777" w:rsidR="00292E94" w:rsidRDefault="00292E94" w:rsidP="008D4181">
      <w:pPr>
        <w:suppressAutoHyphens/>
      </w:pPr>
      <w:r>
        <w:t>POV</w:t>
      </w:r>
      <w:r>
        <w:tab/>
      </w:r>
      <w:r>
        <w:tab/>
      </w:r>
      <w:r>
        <w:tab/>
        <w:t>Privately Owned Vehicle</w:t>
      </w:r>
    </w:p>
    <w:p w14:paraId="6258E19A" w14:textId="77777777" w:rsidR="00292E94" w:rsidRDefault="00292E94" w:rsidP="008D4181">
      <w:pPr>
        <w:suppressAutoHyphens/>
      </w:pPr>
      <w:r>
        <w:t>PII</w:t>
      </w:r>
      <w:r>
        <w:tab/>
      </w:r>
      <w:r>
        <w:tab/>
      </w:r>
      <w:r>
        <w:tab/>
        <w:t>Personally Identifiable Information</w:t>
      </w:r>
    </w:p>
    <w:p w14:paraId="06D3AE3C" w14:textId="77777777" w:rsidR="00292E94" w:rsidRDefault="00292E94" w:rsidP="008D4181">
      <w:pPr>
        <w:suppressAutoHyphens/>
      </w:pPr>
      <w:r>
        <w:t>PMO</w:t>
      </w:r>
      <w:r>
        <w:tab/>
      </w:r>
      <w:r>
        <w:tab/>
      </w:r>
      <w:r>
        <w:tab/>
        <w:t>Program Management Office</w:t>
      </w:r>
    </w:p>
    <w:p w14:paraId="01CFECBF" w14:textId="77777777" w:rsidR="00292E94" w:rsidRDefault="00292E94" w:rsidP="008D4181">
      <w:pPr>
        <w:suppressAutoHyphens/>
      </w:pPr>
      <w:r>
        <w:t>RO</w:t>
      </w:r>
      <w:r>
        <w:tab/>
      </w:r>
      <w:r>
        <w:tab/>
      </w:r>
      <w:r>
        <w:tab/>
        <w:t>Reviewing Official</w:t>
      </w:r>
    </w:p>
    <w:p w14:paraId="20BA10AA" w14:textId="77777777" w:rsidR="00292E94" w:rsidRDefault="00292E94" w:rsidP="008D4181">
      <w:pPr>
        <w:suppressAutoHyphens/>
      </w:pPr>
      <w:r>
        <w:t>SECNAV</w:t>
      </w:r>
      <w:r>
        <w:tab/>
      </w:r>
      <w:r>
        <w:tab/>
        <w:t>Secretary of Navy</w:t>
      </w:r>
    </w:p>
    <w:p w14:paraId="1D1E02DC" w14:textId="77777777" w:rsidR="00292E94" w:rsidRDefault="00292E94" w:rsidP="008D4181">
      <w:pPr>
        <w:suppressAutoHyphens/>
      </w:pPr>
      <w:r>
        <w:t xml:space="preserve">STARS-FL </w:t>
      </w:r>
      <w:r>
        <w:tab/>
      </w:r>
      <w:r>
        <w:tab/>
        <w:t>Standard Accounting and Reporting System – Field Level</w:t>
      </w:r>
    </w:p>
    <w:p w14:paraId="236065C6" w14:textId="77777777" w:rsidR="00292E94" w:rsidRDefault="00292E94" w:rsidP="008D4181">
      <w:pPr>
        <w:suppressAutoHyphens/>
      </w:pPr>
      <w:r>
        <w:t>TA</w:t>
      </w:r>
      <w:r>
        <w:tab/>
      </w:r>
      <w:r>
        <w:tab/>
      </w:r>
      <w:r>
        <w:tab/>
        <w:t>Trusted Agent</w:t>
      </w:r>
    </w:p>
    <w:p w14:paraId="442D2B14" w14:textId="77777777" w:rsidR="00292E94" w:rsidRDefault="00292E94" w:rsidP="008D4181">
      <w:pPr>
        <w:suppressAutoHyphens/>
      </w:pPr>
      <w:r>
        <w:t>VAR</w:t>
      </w:r>
      <w:r>
        <w:tab/>
      </w:r>
      <w:r>
        <w:tab/>
      </w:r>
      <w:r>
        <w:tab/>
        <w:t>Visit Authorization Request</w:t>
      </w:r>
    </w:p>
    <w:p w14:paraId="13DA896B" w14:textId="77777777" w:rsidR="00292E94" w:rsidRDefault="00292E94" w:rsidP="008D4181">
      <w:pPr>
        <w:suppressAutoHyphens/>
      </w:pPr>
      <w:r>
        <w:t>VAL</w:t>
      </w:r>
      <w:r>
        <w:tab/>
      </w:r>
      <w:r>
        <w:tab/>
      </w:r>
      <w:r>
        <w:tab/>
        <w:t>Visit Authorization Letter</w:t>
      </w:r>
    </w:p>
    <w:p w14:paraId="41D6779B" w14:textId="77777777" w:rsidR="00292E94" w:rsidRPr="00845C3B" w:rsidRDefault="00292E94" w:rsidP="008D4181">
      <w:pPr>
        <w:suppressAutoHyphens/>
      </w:pPr>
      <w:r>
        <w:t>WAWF</w:t>
      </w:r>
      <w:r>
        <w:tab/>
      </w:r>
      <w:r>
        <w:tab/>
      </w:r>
      <w:r>
        <w:tab/>
        <w:t>Wide Area Workflow</w:t>
      </w:r>
    </w:p>
    <w:p w14:paraId="5BB755D1" w14:textId="77777777" w:rsidR="008D4181" w:rsidRPr="00845C3B" w:rsidRDefault="008D4181" w:rsidP="008D4181">
      <w:pPr>
        <w:suppressAutoHyphens/>
      </w:pPr>
      <w:r w:rsidRPr="00845C3B">
        <w:t>TE</w:t>
      </w:r>
      <w:r w:rsidRPr="00845C3B">
        <w:tab/>
      </w:r>
      <w:r w:rsidRPr="00845C3B">
        <w:tab/>
      </w:r>
      <w:r w:rsidRPr="00845C3B">
        <w:tab/>
        <w:t>Technical Exhibit</w:t>
      </w:r>
    </w:p>
    <w:p w14:paraId="23640AF8" w14:textId="77777777" w:rsidR="00D3777D" w:rsidRDefault="00D3777D" w:rsidP="008D4181">
      <w:pPr>
        <w:suppressAutoHyphens/>
        <w:rPr>
          <w:b/>
          <w:bCs/>
        </w:rPr>
      </w:pPr>
    </w:p>
    <w:p w14:paraId="50058FFA" w14:textId="77777777" w:rsidR="008D4181" w:rsidRDefault="008D4181" w:rsidP="008D4181">
      <w:pPr>
        <w:suppressAutoHyphens/>
        <w:rPr>
          <w:b/>
          <w:bCs/>
        </w:rPr>
      </w:pPr>
      <w:r w:rsidRPr="00DC4C02">
        <w:rPr>
          <w:b/>
          <w:bCs/>
        </w:rPr>
        <w:t xml:space="preserve">3.  </w:t>
      </w:r>
      <w:r w:rsidRPr="00DC4C02">
        <w:rPr>
          <w:b/>
          <w:bCs/>
          <w:u w:val="single"/>
        </w:rPr>
        <w:t>GOVERNMENT FURNISHED ITEMS</w:t>
      </w:r>
      <w:r w:rsidRPr="00DC4C02">
        <w:rPr>
          <w:b/>
          <w:bCs/>
        </w:rPr>
        <w:t>:</w:t>
      </w:r>
      <w:r w:rsidR="00CC3BCF" w:rsidRPr="00DC4C02">
        <w:rPr>
          <w:b/>
          <w:bCs/>
        </w:rPr>
        <w:t xml:space="preserve">  </w:t>
      </w:r>
    </w:p>
    <w:p w14:paraId="00715965" w14:textId="77777777" w:rsidR="004624B3" w:rsidRPr="00DC4C02" w:rsidRDefault="004624B3" w:rsidP="008D4181">
      <w:pPr>
        <w:suppressAutoHyphens/>
      </w:pPr>
    </w:p>
    <w:p w14:paraId="177F1691" w14:textId="77777777" w:rsidR="003E58CA" w:rsidRDefault="00B919DB" w:rsidP="003E58CA">
      <w:pPr>
        <w:pStyle w:val="PlainText"/>
        <w:rPr>
          <w:rFonts w:ascii="Times New Roman" w:eastAsia="Times New Roman" w:hAnsi="Times New Roman"/>
          <w:sz w:val="20"/>
          <w:szCs w:val="20"/>
        </w:rPr>
      </w:pPr>
      <w:r>
        <w:rPr>
          <w:rFonts w:ascii="Times New Roman" w:eastAsia="Times New Roman" w:hAnsi="Times New Roman"/>
          <w:sz w:val="20"/>
          <w:szCs w:val="20"/>
        </w:rPr>
        <w:t>3.1</w:t>
      </w:r>
      <w:r w:rsidRPr="003E58CA">
        <w:rPr>
          <w:rFonts w:ascii="Times New Roman" w:eastAsia="Times New Roman" w:hAnsi="Times New Roman"/>
          <w:sz w:val="20"/>
          <w:szCs w:val="20"/>
        </w:rPr>
        <w:t xml:space="preserve"> The</w:t>
      </w:r>
      <w:r w:rsidR="008D4181" w:rsidRPr="003E58CA">
        <w:rPr>
          <w:rFonts w:ascii="Times New Roman" w:eastAsia="Times New Roman" w:hAnsi="Times New Roman"/>
          <w:sz w:val="20"/>
          <w:szCs w:val="20"/>
        </w:rPr>
        <w:t xml:space="preserve"> Government will provide</w:t>
      </w:r>
      <w:r w:rsidR="00A70ABE" w:rsidRPr="003E58CA">
        <w:rPr>
          <w:rFonts w:ascii="Times New Roman" w:eastAsia="Times New Roman" w:hAnsi="Times New Roman"/>
          <w:sz w:val="20"/>
          <w:szCs w:val="20"/>
        </w:rPr>
        <w:t xml:space="preserve"> </w:t>
      </w:r>
      <w:r w:rsidR="003E58CA" w:rsidRPr="003E58CA">
        <w:rPr>
          <w:rFonts w:ascii="Times New Roman" w:eastAsia="Times New Roman" w:hAnsi="Times New Roman"/>
          <w:sz w:val="20"/>
          <w:szCs w:val="20"/>
        </w:rPr>
        <w:t>furnished workspace, furnishings, office supplies, fax</w:t>
      </w:r>
      <w:r w:rsidR="00E523F0">
        <w:rPr>
          <w:rFonts w:ascii="Times New Roman" w:eastAsia="Times New Roman" w:hAnsi="Times New Roman"/>
          <w:sz w:val="20"/>
          <w:szCs w:val="20"/>
        </w:rPr>
        <w:t xml:space="preserve">, </w:t>
      </w:r>
      <w:r w:rsidR="003E58CA" w:rsidRPr="003E58CA">
        <w:rPr>
          <w:rFonts w:ascii="Times New Roman" w:eastAsia="Times New Roman" w:hAnsi="Times New Roman"/>
          <w:sz w:val="20"/>
          <w:szCs w:val="20"/>
        </w:rPr>
        <w:t>document reproduction capability, and all computer resources including access to terminals, printers, software, data, and communication networks.</w:t>
      </w:r>
      <w:r w:rsidR="00894A2D">
        <w:rPr>
          <w:rFonts w:ascii="Times New Roman" w:eastAsia="Times New Roman" w:hAnsi="Times New Roman"/>
          <w:sz w:val="20"/>
          <w:szCs w:val="20"/>
        </w:rPr>
        <w:t xml:space="preserve"> The contractor shall only use Government-provided items to accomplish tasks required under this </w:t>
      </w:r>
      <w:r w:rsidR="003744ED">
        <w:rPr>
          <w:rFonts w:ascii="Times New Roman" w:eastAsia="Times New Roman" w:hAnsi="Times New Roman"/>
          <w:sz w:val="20"/>
          <w:szCs w:val="20"/>
        </w:rPr>
        <w:t>PWS</w:t>
      </w:r>
      <w:r w:rsidR="00894A2D">
        <w:rPr>
          <w:rFonts w:ascii="Times New Roman" w:eastAsia="Times New Roman" w:hAnsi="Times New Roman"/>
          <w:sz w:val="20"/>
          <w:szCs w:val="20"/>
        </w:rPr>
        <w:t>. Personal or company use of phones, utilities, computers, printers, copiers, etc. not directly related to required services is strictly prohibited. The contractor shall not remove any Government-provided items from the worksite without express written permission of the C</w:t>
      </w:r>
      <w:r w:rsidR="003744ED">
        <w:rPr>
          <w:rFonts w:ascii="Times New Roman" w:eastAsia="Times New Roman" w:hAnsi="Times New Roman"/>
          <w:sz w:val="20"/>
          <w:szCs w:val="20"/>
        </w:rPr>
        <w:t>OR</w:t>
      </w:r>
      <w:r w:rsidR="00894A2D">
        <w:rPr>
          <w:rFonts w:ascii="Times New Roman" w:eastAsia="Times New Roman" w:hAnsi="Times New Roman"/>
          <w:sz w:val="20"/>
          <w:szCs w:val="20"/>
        </w:rPr>
        <w:t xml:space="preserve"> or his/her designated representative.</w:t>
      </w:r>
    </w:p>
    <w:p w14:paraId="019165DD" w14:textId="77777777" w:rsidR="00D3777D" w:rsidRDefault="00D3777D" w:rsidP="003E58CA">
      <w:pPr>
        <w:pStyle w:val="PlainText"/>
        <w:rPr>
          <w:rFonts w:ascii="Times New Roman" w:eastAsia="Times New Roman" w:hAnsi="Times New Roman"/>
          <w:sz w:val="20"/>
          <w:szCs w:val="20"/>
        </w:rPr>
      </w:pPr>
    </w:p>
    <w:p w14:paraId="41FD7C34" w14:textId="77777777" w:rsidR="00605A63" w:rsidRDefault="008D4181" w:rsidP="008D4181">
      <w:r w:rsidRPr="00DC4C02">
        <w:rPr>
          <w:b/>
          <w:bCs/>
        </w:rPr>
        <w:t xml:space="preserve">4.  </w:t>
      </w:r>
      <w:r w:rsidRPr="00DC4C02">
        <w:rPr>
          <w:b/>
          <w:bCs/>
          <w:u w:val="single"/>
        </w:rPr>
        <w:t>CONTRACTOR FURNISHED ITEMS AND RESPONSIBILITIES</w:t>
      </w:r>
      <w:r w:rsidRPr="00DC4C02">
        <w:rPr>
          <w:b/>
          <w:bCs/>
        </w:rPr>
        <w:t>:</w:t>
      </w:r>
      <w:r w:rsidR="00007A8D">
        <w:t xml:space="preserve">  </w:t>
      </w:r>
    </w:p>
    <w:p w14:paraId="3492BFD4" w14:textId="77777777" w:rsidR="00605A63" w:rsidRDefault="00605A63" w:rsidP="008D4181"/>
    <w:p w14:paraId="7CD6090B" w14:textId="77777777" w:rsidR="006877E9" w:rsidRPr="006877E9" w:rsidRDefault="00B919DB" w:rsidP="008D4181">
      <w:pPr>
        <w:suppressAutoHyphens/>
      </w:pPr>
      <w:r>
        <w:t>4.1 Secret</w:t>
      </w:r>
      <w:r w:rsidR="006877E9">
        <w:t xml:space="preserve"> Facility Clearance:  The contractor shall possess and maintain a SECRET facility clearance from the Defense Security Service.  The Contractor’s employees, performing work in support of this </w:t>
      </w:r>
      <w:r w:rsidR="003744ED">
        <w:t>PWS</w:t>
      </w:r>
      <w:r w:rsidR="006877E9">
        <w:t xml:space="preserve"> shall have been granted a SECRET security clearance from the Defense Industrial Security Clearance Office.  The D</w:t>
      </w:r>
      <w:r w:rsidR="003E58CA">
        <w:t>D 254 is provided as Attachment</w:t>
      </w:r>
      <w:r w:rsidR="008734A5">
        <w:t xml:space="preserve"> 1</w:t>
      </w:r>
      <w:r w:rsidR="003E58CA">
        <w:t>.</w:t>
      </w:r>
    </w:p>
    <w:p w14:paraId="3A25F3D1" w14:textId="77777777" w:rsidR="006877E9" w:rsidRDefault="006877E9" w:rsidP="008D4181">
      <w:pPr>
        <w:suppressAutoHyphens/>
      </w:pPr>
    </w:p>
    <w:p w14:paraId="5D07667A" w14:textId="77777777" w:rsidR="008D4181" w:rsidRDefault="008D4181" w:rsidP="008D4181">
      <w:pPr>
        <w:rPr>
          <w:b/>
          <w:bCs/>
        </w:rPr>
      </w:pPr>
      <w:r w:rsidRPr="00DC4C02">
        <w:rPr>
          <w:b/>
          <w:bCs/>
        </w:rPr>
        <w:t xml:space="preserve">5.  </w:t>
      </w:r>
      <w:r w:rsidR="00B919DB" w:rsidRPr="00B919DB">
        <w:rPr>
          <w:b/>
          <w:bCs/>
          <w:u w:val="single"/>
        </w:rPr>
        <w:t>SPECIFIC TASKS</w:t>
      </w:r>
      <w:r w:rsidRPr="00DC4C02">
        <w:rPr>
          <w:b/>
          <w:bCs/>
        </w:rPr>
        <w:t>:</w:t>
      </w:r>
      <w:r w:rsidR="004C151E" w:rsidRPr="00DC4C02">
        <w:rPr>
          <w:b/>
          <w:bCs/>
        </w:rPr>
        <w:t xml:space="preserve"> </w:t>
      </w:r>
    </w:p>
    <w:p w14:paraId="7FF33015" w14:textId="77777777" w:rsidR="003015C8" w:rsidRDefault="003015C8" w:rsidP="008D4181">
      <w:pPr>
        <w:rPr>
          <w:b/>
          <w:bCs/>
        </w:rPr>
      </w:pPr>
    </w:p>
    <w:p w14:paraId="2F8886B2" w14:textId="77777777" w:rsidR="003015C8" w:rsidRPr="00750529" w:rsidRDefault="003015C8" w:rsidP="003015C8">
      <w:pPr>
        <w:keepNext/>
        <w:suppressAutoHyphens/>
        <w:outlineLvl w:val="4"/>
      </w:pPr>
      <w:r w:rsidRPr="00750529">
        <w:t>The contractor shall provide the effort de</w:t>
      </w:r>
      <w:r>
        <w:t>scribed herein for Program Management</w:t>
      </w:r>
      <w:r w:rsidRPr="00750529">
        <w:t xml:space="preserve"> and support services to CNSP operating forces and shore activities</w:t>
      </w:r>
      <w:r w:rsidRPr="00750529">
        <w:rPr>
          <w:spacing w:val="-2"/>
        </w:rPr>
        <w:t xml:space="preserve"> which are comprised of approximately 89 ships and 51 staffs. </w:t>
      </w:r>
      <w:r w:rsidRPr="00750529">
        <w:t xml:space="preserve">  Services shall include </w:t>
      </w:r>
      <w:r>
        <w:t xml:space="preserve">the Program </w:t>
      </w:r>
      <w:r w:rsidR="006C5C2A">
        <w:t>Management</w:t>
      </w:r>
      <w:r>
        <w:t xml:space="preserve"> of the exclusive Nav</w:t>
      </w:r>
      <w:r w:rsidR="003A54E9">
        <w:t>al Inspector General Hotline Tracking System (</w:t>
      </w:r>
      <w:r>
        <w:t>NIGHTS</w:t>
      </w:r>
      <w:r w:rsidR="003A54E9">
        <w:t>)</w:t>
      </w:r>
      <w:r>
        <w:t xml:space="preserve"> Data Base</w:t>
      </w:r>
      <w:r w:rsidR="003A54E9">
        <w:t xml:space="preserve"> to </w:t>
      </w:r>
      <w:r w:rsidRPr="00750529">
        <w:t>ensur</w:t>
      </w:r>
      <w:r w:rsidR="003A54E9">
        <w:t>e</w:t>
      </w:r>
      <w:r w:rsidRPr="00750529">
        <w:t xml:space="preserve"> compliance with current policies and regulations. </w:t>
      </w:r>
      <w:r>
        <w:t xml:space="preserve">Tasks include (with corresponding PWS paragraph number): </w:t>
      </w:r>
      <w:r w:rsidRPr="005F1204">
        <w:t xml:space="preserve">5.1 </w:t>
      </w:r>
      <w:r w:rsidR="00696722">
        <w:t xml:space="preserve">NIGHTS Program Management, Audit </w:t>
      </w:r>
      <w:r w:rsidR="006C5C2A">
        <w:t>Assessment</w:t>
      </w:r>
      <w:r w:rsidR="00696722">
        <w:t xml:space="preserve"> oversight </w:t>
      </w:r>
      <w:r w:rsidRPr="005F1204">
        <w:t xml:space="preserve">5.2 </w:t>
      </w:r>
      <w:r w:rsidR="00696722">
        <w:t xml:space="preserve">Support Services CNSP Inspector General 5.3 Administrative Support </w:t>
      </w:r>
      <w:r w:rsidRPr="005F1204">
        <w:t>5.4</w:t>
      </w:r>
      <w:r w:rsidR="00696722" w:rsidRPr="00696722">
        <w:rPr>
          <w:rFonts w:eastAsia="Calibri"/>
        </w:rPr>
        <w:t xml:space="preserve"> </w:t>
      </w:r>
      <w:r w:rsidR="00696722" w:rsidRPr="00B919DB">
        <w:rPr>
          <w:rFonts w:eastAsia="Calibri"/>
        </w:rPr>
        <w:t>Logistics Support</w:t>
      </w:r>
      <w:r w:rsidRPr="005F1204">
        <w:t xml:space="preserve"> </w:t>
      </w:r>
      <w:r>
        <w:t>Tasks specifics as follows:</w:t>
      </w:r>
    </w:p>
    <w:p w14:paraId="23A43840" w14:textId="77777777" w:rsidR="00605A63" w:rsidRPr="00DC4C02" w:rsidRDefault="00605A63" w:rsidP="008D4181"/>
    <w:p w14:paraId="6E0EC411" w14:textId="77777777" w:rsidR="003015C8" w:rsidRPr="00251339" w:rsidRDefault="003015C8" w:rsidP="003015C8">
      <w:pPr>
        <w:pStyle w:val="ListParagraph"/>
        <w:numPr>
          <w:ilvl w:val="1"/>
          <w:numId w:val="6"/>
        </w:numPr>
        <w:rPr>
          <w:rFonts w:eastAsia="Calibri"/>
          <w:sz w:val="20"/>
          <w:szCs w:val="20"/>
        </w:rPr>
      </w:pPr>
      <w:r>
        <w:rPr>
          <w:rFonts w:eastAsia="Calibri"/>
          <w:sz w:val="20"/>
          <w:szCs w:val="20"/>
        </w:rPr>
        <w:t xml:space="preserve">Program </w:t>
      </w:r>
      <w:r w:rsidR="006C5C2A">
        <w:rPr>
          <w:rFonts w:eastAsia="Calibri"/>
          <w:sz w:val="20"/>
          <w:szCs w:val="20"/>
        </w:rPr>
        <w:t>Management</w:t>
      </w:r>
      <w:r w:rsidR="006C5C2A" w:rsidRPr="00B919DB">
        <w:rPr>
          <w:rFonts w:eastAsia="Calibri"/>
          <w:sz w:val="20"/>
          <w:szCs w:val="20"/>
        </w:rPr>
        <w:t>:</w:t>
      </w:r>
      <w:r w:rsidR="006C5C2A">
        <w:rPr>
          <w:rFonts w:eastAsia="Calibri"/>
          <w:sz w:val="20"/>
          <w:szCs w:val="20"/>
        </w:rPr>
        <w:t xml:space="preserve"> The</w:t>
      </w:r>
      <w:r w:rsidR="00F5570C">
        <w:rPr>
          <w:rFonts w:eastAsia="Calibri"/>
          <w:sz w:val="20"/>
          <w:szCs w:val="20"/>
        </w:rPr>
        <w:t xml:space="preserve"> CNSP Inspector General uses N</w:t>
      </w:r>
      <w:r w:rsidR="003A54E9">
        <w:rPr>
          <w:rFonts w:eastAsia="Calibri"/>
          <w:sz w:val="20"/>
          <w:szCs w:val="20"/>
        </w:rPr>
        <w:t>IGHTS</w:t>
      </w:r>
      <w:r w:rsidR="00F5570C">
        <w:rPr>
          <w:rFonts w:eastAsia="Calibri"/>
          <w:sz w:val="20"/>
          <w:szCs w:val="20"/>
        </w:rPr>
        <w:t xml:space="preserve"> to track approximately 40 cases per month as well as the Audit Tracker to track all </w:t>
      </w:r>
      <w:r w:rsidR="006C5C2A">
        <w:rPr>
          <w:rFonts w:eastAsia="Calibri"/>
          <w:sz w:val="20"/>
          <w:szCs w:val="20"/>
        </w:rPr>
        <w:t>ongoing</w:t>
      </w:r>
      <w:r w:rsidR="00F5570C">
        <w:rPr>
          <w:rFonts w:eastAsia="Calibri"/>
          <w:sz w:val="20"/>
          <w:szCs w:val="20"/>
        </w:rPr>
        <w:t xml:space="preserve"> Audits. The Contractor shall provide:</w:t>
      </w:r>
    </w:p>
    <w:p w14:paraId="4784B1B1" w14:textId="77777777" w:rsidR="003015C8" w:rsidRDefault="003015C8" w:rsidP="003015C8">
      <w:pPr>
        <w:pStyle w:val="ListParagraph"/>
        <w:rPr>
          <w:rFonts w:eastAsia="Calibri"/>
          <w:sz w:val="20"/>
          <w:szCs w:val="20"/>
        </w:rPr>
      </w:pPr>
    </w:p>
    <w:p w14:paraId="48A1B455" w14:textId="77777777" w:rsidR="003015C8" w:rsidRDefault="003015C8" w:rsidP="003015C8">
      <w:pPr>
        <w:pStyle w:val="ListParagraph"/>
        <w:numPr>
          <w:ilvl w:val="2"/>
          <w:numId w:val="6"/>
        </w:numPr>
        <w:rPr>
          <w:rFonts w:eastAsia="Calibri"/>
          <w:sz w:val="20"/>
          <w:szCs w:val="20"/>
        </w:rPr>
      </w:pPr>
      <w:r>
        <w:rPr>
          <w:rFonts w:eastAsia="Calibri"/>
          <w:sz w:val="20"/>
          <w:szCs w:val="20"/>
        </w:rPr>
        <w:t xml:space="preserve">Since each service </w:t>
      </w:r>
      <w:r w:rsidR="003A54E9">
        <w:rPr>
          <w:rFonts w:eastAsia="Calibri"/>
          <w:sz w:val="20"/>
          <w:szCs w:val="20"/>
        </w:rPr>
        <w:t>b</w:t>
      </w:r>
      <w:r>
        <w:rPr>
          <w:rFonts w:eastAsia="Calibri"/>
          <w:sz w:val="20"/>
          <w:szCs w:val="20"/>
        </w:rPr>
        <w:t>ranch uses a different IG data base</w:t>
      </w:r>
      <w:r w:rsidR="00F5570C">
        <w:rPr>
          <w:rFonts w:eastAsia="Calibri"/>
          <w:sz w:val="20"/>
          <w:szCs w:val="20"/>
        </w:rPr>
        <w:t xml:space="preserve"> to track cases</w:t>
      </w:r>
      <w:r>
        <w:rPr>
          <w:rFonts w:eastAsia="Calibri"/>
          <w:sz w:val="20"/>
          <w:szCs w:val="20"/>
        </w:rPr>
        <w:t>, NIGHTS was developed by the Navy and exclusively used by the Nav</w:t>
      </w:r>
      <w:r w:rsidR="003A54E9">
        <w:rPr>
          <w:rFonts w:eastAsia="Calibri"/>
          <w:sz w:val="20"/>
          <w:szCs w:val="20"/>
        </w:rPr>
        <w:t>al</w:t>
      </w:r>
      <w:r>
        <w:rPr>
          <w:rFonts w:eastAsia="Calibri"/>
          <w:sz w:val="20"/>
          <w:szCs w:val="20"/>
        </w:rPr>
        <w:t xml:space="preserve"> Inspector General</w:t>
      </w:r>
      <w:r w:rsidR="003A54E9">
        <w:rPr>
          <w:rFonts w:eastAsia="Calibri"/>
          <w:sz w:val="20"/>
          <w:szCs w:val="20"/>
        </w:rPr>
        <w:t xml:space="preserve">. </w:t>
      </w:r>
      <w:r>
        <w:rPr>
          <w:rFonts w:eastAsia="Calibri"/>
          <w:sz w:val="20"/>
          <w:szCs w:val="20"/>
        </w:rPr>
        <w:t xml:space="preserve"> </w:t>
      </w:r>
      <w:r w:rsidR="003A54E9">
        <w:rPr>
          <w:rFonts w:eastAsia="Calibri"/>
          <w:sz w:val="20"/>
          <w:szCs w:val="20"/>
        </w:rPr>
        <w:t>T</w:t>
      </w:r>
      <w:r>
        <w:rPr>
          <w:rFonts w:eastAsia="Calibri"/>
          <w:sz w:val="20"/>
          <w:szCs w:val="20"/>
        </w:rPr>
        <w:t xml:space="preserve">he contractor shall be trained in NIGHTS, have current access to NIGHTS, and </w:t>
      </w:r>
      <w:r w:rsidR="00CE584B">
        <w:rPr>
          <w:rFonts w:eastAsia="Calibri"/>
          <w:sz w:val="20"/>
          <w:szCs w:val="20"/>
        </w:rPr>
        <w:t>have current access to</w:t>
      </w:r>
      <w:r>
        <w:rPr>
          <w:rFonts w:eastAsia="Calibri"/>
          <w:sz w:val="20"/>
          <w:szCs w:val="20"/>
        </w:rPr>
        <w:t xml:space="preserve"> the NIGHTS system </w:t>
      </w:r>
      <w:r w:rsidR="00CE584B">
        <w:rPr>
          <w:rFonts w:eastAsia="Calibri"/>
          <w:sz w:val="20"/>
          <w:szCs w:val="20"/>
        </w:rPr>
        <w:t xml:space="preserve">enabling the individual </w:t>
      </w:r>
      <w:r>
        <w:rPr>
          <w:rFonts w:eastAsia="Calibri"/>
          <w:sz w:val="20"/>
          <w:szCs w:val="20"/>
        </w:rPr>
        <w:t xml:space="preserve">to open, close, </w:t>
      </w:r>
      <w:r w:rsidR="003A54E9">
        <w:rPr>
          <w:rFonts w:eastAsia="Calibri"/>
          <w:sz w:val="20"/>
          <w:szCs w:val="20"/>
        </w:rPr>
        <w:t xml:space="preserve">track, </w:t>
      </w:r>
      <w:r>
        <w:rPr>
          <w:rFonts w:eastAsia="Calibri"/>
          <w:sz w:val="20"/>
          <w:szCs w:val="20"/>
        </w:rPr>
        <w:t>and update current cases</w:t>
      </w:r>
      <w:r w:rsidR="00F5570C">
        <w:rPr>
          <w:rFonts w:eastAsia="Calibri"/>
          <w:sz w:val="20"/>
          <w:szCs w:val="20"/>
        </w:rPr>
        <w:t xml:space="preserve"> on a daily basis</w:t>
      </w:r>
      <w:r w:rsidR="00D63398">
        <w:rPr>
          <w:rFonts w:eastAsia="Calibri"/>
          <w:sz w:val="20"/>
          <w:szCs w:val="20"/>
        </w:rPr>
        <w:t xml:space="preserve"> and provide status to the Inspector General. Status </w:t>
      </w:r>
      <w:r w:rsidR="00D63398">
        <w:rPr>
          <w:rFonts w:eastAsia="Calibri"/>
          <w:sz w:val="20"/>
          <w:szCs w:val="20"/>
        </w:rPr>
        <w:lastRenderedPageBreak/>
        <w:t xml:space="preserve">shall include investigator assigned, last NIGHTS entry, </w:t>
      </w:r>
      <w:r w:rsidR="003A54E9">
        <w:rPr>
          <w:rFonts w:eastAsia="Calibri"/>
          <w:sz w:val="20"/>
          <w:szCs w:val="20"/>
        </w:rPr>
        <w:t>d</w:t>
      </w:r>
      <w:r w:rsidR="00D63398">
        <w:rPr>
          <w:rFonts w:eastAsia="Calibri"/>
          <w:sz w:val="20"/>
          <w:szCs w:val="20"/>
        </w:rPr>
        <w:t xml:space="preserve">ue date, days delinquent and reason if applicable, expected </w:t>
      </w:r>
      <w:r w:rsidR="006C5C2A">
        <w:rPr>
          <w:rFonts w:eastAsia="Calibri"/>
          <w:sz w:val="20"/>
          <w:szCs w:val="20"/>
        </w:rPr>
        <w:t>completion</w:t>
      </w:r>
      <w:r w:rsidR="00D63398">
        <w:rPr>
          <w:rFonts w:eastAsia="Calibri"/>
          <w:sz w:val="20"/>
          <w:szCs w:val="20"/>
        </w:rPr>
        <w:t xml:space="preserve"> date and days open.</w:t>
      </w:r>
    </w:p>
    <w:p w14:paraId="7E900355" w14:textId="77777777" w:rsidR="00134DCA" w:rsidRDefault="00134DCA" w:rsidP="00134DCA">
      <w:pPr>
        <w:pStyle w:val="ListParagraph"/>
        <w:ind w:left="990"/>
        <w:rPr>
          <w:rFonts w:eastAsia="Calibri"/>
          <w:sz w:val="20"/>
          <w:szCs w:val="20"/>
        </w:rPr>
      </w:pPr>
    </w:p>
    <w:p w14:paraId="75DCC7A4" w14:textId="77777777" w:rsidR="00134DCA" w:rsidRDefault="00134DCA" w:rsidP="00134DCA">
      <w:pPr>
        <w:pStyle w:val="ListParagraph"/>
        <w:numPr>
          <w:ilvl w:val="2"/>
          <w:numId w:val="6"/>
        </w:numPr>
        <w:rPr>
          <w:rFonts w:eastAsia="Calibri"/>
          <w:sz w:val="20"/>
          <w:szCs w:val="20"/>
        </w:rPr>
      </w:pPr>
      <w:r>
        <w:rPr>
          <w:rFonts w:eastAsia="Calibri"/>
          <w:sz w:val="20"/>
          <w:szCs w:val="20"/>
        </w:rPr>
        <w:t>The contractor shall create NIGHTS case files</w:t>
      </w:r>
      <w:r w:rsidR="003A54E9">
        <w:rPr>
          <w:rFonts w:eastAsia="Calibri"/>
          <w:sz w:val="20"/>
          <w:szCs w:val="20"/>
        </w:rPr>
        <w:t>,</w:t>
      </w:r>
      <w:r>
        <w:rPr>
          <w:rFonts w:eastAsia="Calibri"/>
          <w:sz w:val="20"/>
          <w:szCs w:val="20"/>
        </w:rPr>
        <w:t xml:space="preserve"> with tracking numbers</w:t>
      </w:r>
      <w:r w:rsidR="003A54E9">
        <w:rPr>
          <w:rFonts w:eastAsia="Calibri"/>
          <w:sz w:val="20"/>
          <w:szCs w:val="20"/>
        </w:rPr>
        <w:t>,</w:t>
      </w:r>
      <w:r>
        <w:rPr>
          <w:rFonts w:eastAsia="Calibri"/>
          <w:sz w:val="20"/>
          <w:szCs w:val="20"/>
        </w:rPr>
        <w:t xml:space="preserve"> in both hard copy and electronic format.  </w:t>
      </w:r>
      <w:r w:rsidR="003A54E9">
        <w:rPr>
          <w:rFonts w:eastAsia="Calibri"/>
          <w:sz w:val="20"/>
          <w:szCs w:val="20"/>
        </w:rPr>
        <w:t>The contractor shall ensure all pertinent f</w:t>
      </w:r>
      <w:r>
        <w:rPr>
          <w:rFonts w:eastAsia="Calibri"/>
          <w:sz w:val="20"/>
          <w:szCs w:val="20"/>
        </w:rPr>
        <w:t xml:space="preserve">iles </w:t>
      </w:r>
      <w:r w:rsidR="003A54E9">
        <w:rPr>
          <w:rFonts w:eastAsia="Calibri"/>
          <w:sz w:val="20"/>
          <w:szCs w:val="20"/>
        </w:rPr>
        <w:t xml:space="preserve">are </w:t>
      </w:r>
      <w:r>
        <w:rPr>
          <w:rFonts w:eastAsia="Calibri"/>
          <w:sz w:val="20"/>
          <w:szCs w:val="20"/>
        </w:rPr>
        <w:t>scanned and uploaded to NIGHTS database.</w:t>
      </w:r>
    </w:p>
    <w:p w14:paraId="31E3D0D8" w14:textId="77777777" w:rsidR="00CA4A47" w:rsidRDefault="00CA4A47" w:rsidP="00CA4A47">
      <w:pPr>
        <w:pStyle w:val="ListParagraph"/>
        <w:ind w:left="990"/>
        <w:rPr>
          <w:rFonts w:eastAsia="Calibri"/>
          <w:sz w:val="20"/>
          <w:szCs w:val="20"/>
        </w:rPr>
      </w:pPr>
    </w:p>
    <w:p w14:paraId="0BCFC876" w14:textId="77777777" w:rsidR="00CA4A47" w:rsidRDefault="00CA4A47" w:rsidP="00134DCA">
      <w:pPr>
        <w:pStyle w:val="ListParagraph"/>
        <w:numPr>
          <w:ilvl w:val="2"/>
          <w:numId w:val="6"/>
        </w:numPr>
        <w:rPr>
          <w:rFonts w:eastAsia="Calibri"/>
          <w:sz w:val="20"/>
          <w:szCs w:val="20"/>
        </w:rPr>
      </w:pPr>
      <w:r>
        <w:rPr>
          <w:rFonts w:eastAsia="Calibri"/>
          <w:sz w:val="20"/>
          <w:szCs w:val="20"/>
        </w:rPr>
        <w:t>The contractor shall open a case in NIGHTS for all new complaints received at the local level, as directed by the Inspector General and create NIGHTS case files in both hard copy and electronic format.</w:t>
      </w:r>
    </w:p>
    <w:p w14:paraId="3D4A101D" w14:textId="77777777" w:rsidR="00D63398" w:rsidRDefault="00D63398" w:rsidP="00D63398">
      <w:pPr>
        <w:pStyle w:val="ListParagraph"/>
        <w:ind w:left="990"/>
        <w:rPr>
          <w:rFonts w:eastAsia="Calibri"/>
          <w:sz w:val="20"/>
          <w:szCs w:val="20"/>
        </w:rPr>
      </w:pPr>
    </w:p>
    <w:p w14:paraId="5D58F9AE" w14:textId="77777777" w:rsidR="003015C8" w:rsidRPr="003015C8" w:rsidRDefault="003015C8" w:rsidP="003015C8">
      <w:pPr>
        <w:pStyle w:val="ListParagraph"/>
        <w:numPr>
          <w:ilvl w:val="2"/>
          <w:numId w:val="6"/>
        </w:numPr>
        <w:rPr>
          <w:rFonts w:eastAsia="Calibri"/>
          <w:sz w:val="20"/>
          <w:szCs w:val="20"/>
        </w:rPr>
      </w:pPr>
      <w:r w:rsidRPr="003015C8">
        <w:rPr>
          <w:rFonts w:eastAsia="Calibri"/>
          <w:sz w:val="20"/>
          <w:szCs w:val="20"/>
        </w:rPr>
        <w:t>The contractor shall maintain the CNSP IG Tickler</w:t>
      </w:r>
      <w:r w:rsidR="00D63398">
        <w:rPr>
          <w:rFonts w:eastAsia="Calibri"/>
          <w:sz w:val="20"/>
          <w:szCs w:val="20"/>
        </w:rPr>
        <w:t xml:space="preserve"> separate from NIGHTS,</w:t>
      </w:r>
      <w:r w:rsidRPr="003015C8">
        <w:rPr>
          <w:rFonts w:eastAsia="Calibri"/>
          <w:sz w:val="20"/>
          <w:szCs w:val="20"/>
        </w:rPr>
        <w:t xml:space="preserve"> (via Excel) on a daily basis. Information to be entered and/or updated includes date received, number of days open, command, type of investigation/inspection, actions required, and completion date relevant to h</w:t>
      </w:r>
      <w:r w:rsidR="00F5570C">
        <w:rPr>
          <w:rFonts w:eastAsia="Calibri"/>
          <w:sz w:val="20"/>
          <w:szCs w:val="20"/>
        </w:rPr>
        <w:t>otline complaints.  After updating the CNSP IG Tickler,</w:t>
      </w:r>
      <w:r w:rsidRPr="003015C8">
        <w:rPr>
          <w:rFonts w:eastAsia="Calibri"/>
          <w:sz w:val="20"/>
          <w:szCs w:val="20"/>
        </w:rPr>
        <w:t xml:space="preserve"> the contractor shall consolidate recommendation/action status reports from agencies being investigated/inspected </w:t>
      </w:r>
      <w:r w:rsidR="00F5570C">
        <w:rPr>
          <w:rFonts w:eastAsia="Calibri"/>
          <w:sz w:val="20"/>
          <w:szCs w:val="20"/>
        </w:rPr>
        <w:t xml:space="preserve">and provide a list of all due dates </w:t>
      </w:r>
      <w:r w:rsidRPr="003015C8">
        <w:rPr>
          <w:rFonts w:eastAsia="Calibri"/>
          <w:sz w:val="20"/>
          <w:szCs w:val="20"/>
        </w:rPr>
        <w:t>one</w:t>
      </w:r>
      <w:r w:rsidR="00F5570C">
        <w:rPr>
          <w:rFonts w:eastAsia="Calibri"/>
          <w:sz w:val="20"/>
          <w:szCs w:val="20"/>
        </w:rPr>
        <w:t xml:space="preserve"> week prior to the scheduled response</w:t>
      </w:r>
      <w:r w:rsidRPr="003015C8">
        <w:rPr>
          <w:rFonts w:eastAsia="Calibri"/>
          <w:sz w:val="20"/>
          <w:szCs w:val="20"/>
        </w:rPr>
        <w:t>.</w:t>
      </w:r>
    </w:p>
    <w:p w14:paraId="396F7D8D" w14:textId="77777777" w:rsidR="003015C8" w:rsidRDefault="003015C8" w:rsidP="003015C8">
      <w:pPr>
        <w:pStyle w:val="ListParagraph"/>
        <w:ind w:left="990"/>
        <w:rPr>
          <w:rFonts w:eastAsia="Calibri"/>
          <w:sz w:val="20"/>
          <w:szCs w:val="20"/>
        </w:rPr>
      </w:pPr>
    </w:p>
    <w:p w14:paraId="05304EF0" w14:textId="77777777" w:rsidR="003015C8" w:rsidRDefault="003015C8" w:rsidP="003015C8">
      <w:pPr>
        <w:pStyle w:val="ListParagraph"/>
        <w:numPr>
          <w:ilvl w:val="2"/>
          <w:numId w:val="6"/>
        </w:numPr>
        <w:rPr>
          <w:rFonts w:eastAsia="Calibri"/>
          <w:sz w:val="20"/>
          <w:szCs w:val="20"/>
        </w:rPr>
      </w:pPr>
      <w:r>
        <w:rPr>
          <w:rFonts w:eastAsia="Calibri"/>
          <w:sz w:val="20"/>
          <w:szCs w:val="20"/>
        </w:rPr>
        <w:t>The contractor shall produce a daily status report to the Inspector General on the status of allegations, subjects, witnesses, notification letters, and estimated completion dates of pending cases.</w:t>
      </w:r>
    </w:p>
    <w:p w14:paraId="2950EFF5" w14:textId="77777777" w:rsidR="00F5570C" w:rsidRDefault="00F5570C" w:rsidP="00F5570C">
      <w:pPr>
        <w:pStyle w:val="ListParagraph"/>
        <w:rPr>
          <w:rFonts w:eastAsia="Calibri"/>
          <w:sz w:val="20"/>
          <w:szCs w:val="20"/>
        </w:rPr>
      </w:pPr>
    </w:p>
    <w:p w14:paraId="21124846" w14:textId="77777777" w:rsidR="003015C8" w:rsidRDefault="003015C8" w:rsidP="003015C8">
      <w:pPr>
        <w:pStyle w:val="ListParagraph"/>
        <w:numPr>
          <w:ilvl w:val="2"/>
          <w:numId w:val="6"/>
        </w:numPr>
        <w:rPr>
          <w:rFonts w:eastAsia="Calibri"/>
          <w:sz w:val="20"/>
          <w:szCs w:val="20"/>
        </w:rPr>
      </w:pPr>
      <w:r>
        <w:rPr>
          <w:rFonts w:eastAsia="Calibri"/>
          <w:sz w:val="20"/>
          <w:szCs w:val="20"/>
        </w:rPr>
        <w:t xml:space="preserve">The contractor shall </w:t>
      </w:r>
      <w:r w:rsidR="00FC3453">
        <w:rPr>
          <w:rFonts w:eastAsia="Calibri"/>
          <w:sz w:val="20"/>
          <w:szCs w:val="20"/>
        </w:rPr>
        <w:t xml:space="preserve">maintain </w:t>
      </w:r>
      <w:r>
        <w:rPr>
          <w:rFonts w:eastAsia="Calibri"/>
          <w:sz w:val="20"/>
          <w:szCs w:val="20"/>
        </w:rPr>
        <w:t xml:space="preserve">the NIGHTS database on a daily basis by uploading </w:t>
      </w:r>
      <w:r w:rsidR="00FC3453">
        <w:rPr>
          <w:rFonts w:eastAsia="Calibri"/>
          <w:sz w:val="20"/>
          <w:szCs w:val="20"/>
        </w:rPr>
        <w:t xml:space="preserve">pertinent documents such as </w:t>
      </w:r>
      <w:r w:rsidR="00D3777D">
        <w:rPr>
          <w:rFonts w:eastAsia="Calibri"/>
          <w:sz w:val="20"/>
          <w:szCs w:val="20"/>
        </w:rPr>
        <w:t>f</w:t>
      </w:r>
      <w:r w:rsidR="00FC3453">
        <w:rPr>
          <w:rFonts w:eastAsia="Calibri"/>
          <w:sz w:val="20"/>
          <w:szCs w:val="20"/>
        </w:rPr>
        <w:t>orwarding letter to subordinate commands, Command Inquiry or Command Investigation reports,</w:t>
      </w:r>
      <w:r>
        <w:rPr>
          <w:rFonts w:eastAsia="Calibri"/>
          <w:sz w:val="20"/>
          <w:szCs w:val="20"/>
        </w:rPr>
        <w:t xml:space="preserve"> Memoranda to File to close</w:t>
      </w:r>
      <w:r w:rsidR="00FC3453">
        <w:rPr>
          <w:rFonts w:eastAsia="Calibri"/>
          <w:sz w:val="20"/>
          <w:szCs w:val="20"/>
        </w:rPr>
        <w:t xml:space="preserve"> local</w:t>
      </w:r>
      <w:r>
        <w:rPr>
          <w:rFonts w:eastAsia="Calibri"/>
          <w:sz w:val="20"/>
          <w:szCs w:val="20"/>
        </w:rPr>
        <w:t xml:space="preserve"> complaints or send Forwarding Letter to higher echelon Inspector General to transfer case.</w:t>
      </w:r>
    </w:p>
    <w:p w14:paraId="556B56BB" w14:textId="77777777" w:rsidR="00FC3453" w:rsidRDefault="00FC3453" w:rsidP="00FC3453">
      <w:pPr>
        <w:pStyle w:val="ListParagraph"/>
        <w:ind w:left="990"/>
        <w:rPr>
          <w:rFonts w:eastAsia="Calibri"/>
          <w:sz w:val="20"/>
          <w:szCs w:val="20"/>
        </w:rPr>
      </w:pPr>
    </w:p>
    <w:p w14:paraId="11EB31B5" w14:textId="77777777" w:rsidR="00CA4A47" w:rsidRDefault="00CA4A47" w:rsidP="003015C8">
      <w:pPr>
        <w:pStyle w:val="ListParagraph"/>
        <w:numPr>
          <w:ilvl w:val="2"/>
          <w:numId w:val="6"/>
        </w:numPr>
        <w:rPr>
          <w:rFonts w:eastAsia="Calibri"/>
          <w:sz w:val="20"/>
          <w:szCs w:val="20"/>
        </w:rPr>
      </w:pPr>
      <w:r>
        <w:rPr>
          <w:rFonts w:eastAsia="Calibri"/>
          <w:sz w:val="20"/>
          <w:szCs w:val="20"/>
        </w:rPr>
        <w:t xml:space="preserve">The contractor shall enter or ensure cases notes are entered in NIGHTS, as </w:t>
      </w:r>
      <w:r w:rsidR="00FC3453">
        <w:rPr>
          <w:rFonts w:eastAsia="Calibri"/>
          <w:sz w:val="20"/>
          <w:szCs w:val="20"/>
        </w:rPr>
        <w:t xml:space="preserve">necessary, </w:t>
      </w:r>
      <w:r>
        <w:rPr>
          <w:rFonts w:eastAsia="Calibri"/>
          <w:sz w:val="20"/>
          <w:szCs w:val="20"/>
        </w:rPr>
        <w:t>or at least on a weekly basis in accordance with NAVIG standards.</w:t>
      </w:r>
    </w:p>
    <w:p w14:paraId="06DEA434" w14:textId="77777777" w:rsidR="003A54E9" w:rsidRDefault="003A54E9" w:rsidP="003A54E9">
      <w:pPr>
        <w:pStyle w:val="ListParagraph"/>
        <w:ind w:left="990"/>
        <w:rPr>
          <w:rFonts w:eastAsia="Calibri"/>
          <w:sz w:val="20"/>
          <w:szCs w:val="20"/>
        </w:rPr>
      </w:pPr>
    </w:p>
    <w:p w14:paraId="264E2241" w14:textId="77777777" w:rsidR="004130E4" w:rsidRDefault="004130E4" w:rsidP="003015C8">
      <w:pPr>
        <w:pStyle w:val="ListParagraph"/>
        <w:numPr>
          <w:ilvl w:val="2"/>
          <w:numId w:val="6"/>
        </w:numPr>
        <w:rPr>
          <w:rFonts w:eastAsia="Calibri"/>
          <w:sz w:val="20"/>
          <w:szCs w:val="20"/>
        </w:rPr>
      </w:pPr>
      <w:r>
        <w:rPr>
          <w:rFonts w:eastAsia="Calibri"/>
          <w:sz w:val="20"/>
          <w:szCs w:val="20"/>
        </w:rPr>
        <w:t xml:space="preserve">The contractor, shall review all complaint responses received to ensure the responses are in the proper format, </w:t>
      </w:r>
      <w:r w:rsidR="003A54E9">
        <w:rPr>
          <w:rFonts w:eastAsia="Calibri"/>
          <w:sz w:val="20"/>
          <w:szCs w:val="20"/>
        </w:rPr>
        <w:t>answer all allegations, and are properly endorsed.  If there are discrepancies, the contractor shall contact the command and inform them of the discrepancies and follow up, as necessary, until all discrepancies are corrected and are ready to forward to the Inspector General.</w:t>
      </w:r>
    </w:p>
    <w:p w14:paraId="1E84D668" w14:textId="77777777" w:rsidR="003015C8" w:rsidRDefault="003015C8" w:rsidP="003015C8">
      <w:pPr>
        <w:pStyle w:val="ListParagraph"/>
        <w:rPr>
          <w:rFonts w:eastAsia="Calibri"/>
          <w:sz w:val="20"/>
          <w:szCs w:val="20"/>
        </w:rPr>
      </w:pPr>
    </w:p>
    <w:p w14:paraId="69220F7F" w14:textId="77777777" w:rsidR="003015C8" w:rsidRDefault="003015C8" w:rsidP="003015C8">
      <w:pPr>
        <w:pStyle w:val="ListParagraph"/>
        <w:numPr>
          <w:ilvl w:val="2"/>
          <w:numId w:val="6"/>
        </w:numPr>
        <w:rPr>
          <w:rFonts w:eastAsia="Calibri"/>
          <w:sz w:val="20"/>
          <w:szCs w:val="20"/>
        </w:rPr>
      </w:pPr>
      <w:r>
        <w:rPr>
          <w:rFonts w:eastAsia="Calibri"/>
          <w:sz w:val="20"/>
          <w:szCs w:val="20"/>
        </w:rPr>
        <w:t>The contractor shall update the COMNAVSURFPAC Tickler (via Excel) by closing a case at completion when approved by the Inspector General.</w:t>
      </w:r>
    </w:p>
    <w:p w14:paraId="5AB9726C" w14:textId="77777777" w:rsidR="003015C8" w:rsidRDefault="003015C8" w:rsidP="003015C8">
      <w:pPr>
        <w:pStyle w:val="ListParagraph"/>
        <w:rPr>
          <w:rFonts w:eastAsia="Calibri"/>
          <w:sz w:val="20"/>
          <w:szCs w:val="20"/>
        </w:rPr>
      </w:pPr>
    </w:p>
    <w:p w14:paraId="176779AB" w14:textId="77777777" w:rsidR="003015C8" w:rsidRDefault="003015C8" w:rsidP="003015C8">
      <w:pPr>
        <w:pStyle w:val="ListParagraph"/>
        <w:numPr>
          <w:ilvl w:val="2"/>
          <w:numId w:val="6"/>
        </w:numPr>
        <w:rPr>
          <w:rFonts w:eastAsia="Calibri"/>
          <w:sz w:val="20"/>
          <w:szCs w:val="20"/>
        </w:rPr>
      </w:pPr>
      <w:r>
        <w:rPr>
          <w:rFonts w:eastAsia="Calibri"/>
          <w:sz w:val="20"/>
          <w:szCs w:val="20"/>
        </w:rPr>
        <w:t xml:space="preserve">The contractor shall maintain the Admiral’s database daily by reviewing and entering new or updated investigations, inspections, audits, assessments, </w:t>
      </w:r>
      <w:r w:rsidR="00D63398">
        <w:rPr>
          <w:rFonts w:eastAsia="Calibri"/>
          <w:sz w:val="20"/>
          <w:szCs w:val="20"/>
        </w:rPr>
        <w:t>MIC updates and Command</w:t>
      </w:r>
      <w:r>
        <w:rPr>
          <w:rFonts w:eastAsia="Calibri"/>
          <w:sz w:val="20"/>
          <w:szCs w:val="20"/>
        </w:rPr>
        <w:t xml:space="preserve"> evaluations.</w:t>
      </w:r>
    </w:p>
    <w:p w14:paraId="77B36631" w14:textId="77777777" w:rsidR="003015C8" w:rsidRDefault="003015C8" w:rsidP="003015C8">
      <w:pPr>
        <w:pStyle w:val="ListParagraph"/>
        <w:rPr>
          <w:rFonts w:eastAsia="Calibri"/>
          <w:sz w:val="20"/>
          <w:szCs w:val="20"/>
        </w:rPr>
      </w:pPr>
    </w:p>
    <w:p w14:paraId="3864542C" w14:textId="77777777" w:rsidR="00A8422B" w:rsidRPr="00C95C66" w:rsidRDefault="006C1607" w:rsidP="008B1BCD">
      <w:pPr>
        <w:numPr>
          <w:ilvl w:val="1"/>
          <w:numId w:val="6"/>
        </w:numPr>
      </w:pPr>
      <w:r w:rsidRPr="00C95C66">
        <w:t xml:space="preserve">Audit Assessment Program </w:t>
      </w:r>
      <w:r w:rsidR="006C5C2A" w:rsidRPr="00C95C66">
        <w:t>Manager</w:t>
      </w:r>
      <w:r w:rsidR="009C6671">
        <w:t>:</w:t>
      </w:r>
      <w:r w:rsidRPr="00C95C66">
        <w:t xml:space="preserve"> The contractor </w:t>
      </w:r>
      <w:r w:rsidR="00A8422B" w:rsidRPr="00C95C66">
        <w:t xml:space="preserve">for all CNSP commands </w:t>
      </w:r>
      <w:r w:rsidRPr="00C95C66">
        <w:t xml:space="preserve">shall </w:t>
      </w:r>
      <w:r w:rsidR="009C6671">
        <w:rPr>
          <w:rFonts w:eastAsia="Calibri"/>
        </w:rPr>
        <w:t>m</w:t>
      </w:r>
      <w:r w:rsidRPr="00C95C66">
        <w:rPr>
          <w:rFonts w:eastAsia="Calibri"/>
        </w:rPr>
        <w:t>anage</w:t>
      </w:r>
      <w:r w:rsidR="00A8422B" w:rsidRPr="00C95C66">
        <w:rPr>
          <w:rFonts w:eastAsia="Calibri"/>
        </w:rPr>
        <w:t xml:space="preserve">, </w:t>
      </w:r>
      <w:r w:rsidR="00EF6F75">
        <w:t>provide</w:t>
      </w:r>
      <w:r w:rsidR="00A8422B" w:rsidRPr="00C95C66">
        <w:t xml:space="preserve"> coordination</w:t>
      </w:r>
      <w:r w:rsidR="009C6671">
        <w:t>,</w:t>
      </w:r>
      <w:r w:rsidRPr="00C95C66">
        <w:rPr>
          <w:rFonts w:eastAsia="Calibri"/>
        </w:rPr>
        <w:t xml:space="preserve"> and update the requirements with</w:t>
      </w:r>
      <w:r w:rsidR="00820A33" w:rsidRPr="00C95C66">
        <w:rPr>
          <w:rFonts w:eastAsia="Calibri"/>
        </w:rPr>
        <w:t>in the</w:t>
      </w:r>
      <w:r w:rsidRPr="00C95C66">
        <w:rPr>
          <w:rFonts w:eastAsia="Calibri"/>
        </w:rPr>
        <w:t xml:space="preserve"> Audit Assessment Program for CNSP to include the intake, tasking, tracking, and closeout of all audits received by CNSP.</w:t>
      </w:r>
      <w:r w:rsidR="00A8422B" w:rsidRPr="00C95C66">
        <w:rPr>
          <w:rFonts w:eastAsia="Calibri"/>
        </w:rPr>
        <w:t xml:space="preserve"> </w:t>
      </w:r>
      <w:r w:rsidR="009C6671">
        <w:rPr>
          <w:rFonts w:eastAsia="Calibri"/>
        </w:rPr>
        <w:t xml:space="preserve"> The</w:t>
      </w:r>
      <w:r w:rsidR="00A8422B" w:rsidRPr="00C95C66">
        <w:rPr>
          <w:rFonts w:eastAsia="Calibri"/>
        </w:rPr>
        <w:t xml:space="preserve"> contractor shall provide </w:t>
      </w:r>
      <w:r w:rsidR="009C6671">
        <w:rPr>
          <w:rFonts w:eastAsia="Calibri"/>
        </w:rPr>
        <w:t xml:space="preserve">administrative </w:t>
      </w:r>
      <w:r w:rsidR="00A8422B" w:rsidRPr="00C95C66">
        <w:t>assistance to all levels of management, visiting investigators, Auditors, and individual staff members as appropriate.</w:t>
      </w:r>
    </w:p>
    <w:p w14:paraId="7BFDE4E3" w14:textId="77777777" w:rsidR="00A8422B" w:rsidRPr="00C95C66" w:rsidRDefault="00A8422B" w:rsidP="00A8422B"/>
    <w:p w14:paraId="5642CE8D" w14:textId="77777777" w:rsidR="00A8422B" w:rsidRPr="00C95C66" w:rsidRDefault="009C6671" w:rsidP="00794FB8">
      <w:pPr>
        <w:numPr>
          <w:ilvl w:val="2"/>
          <w:numId w:val="11"/>
        </w:numPr>
        <w:ind w:left="1440" w:hanging="450"/>
      </w:pPr>
      <w:r w:rsidRPr="003015C8">
        <w:rPr>
          <w:rFonts w:eastAsia="Calibri"/>
        </w:rPr>
        <w:t xml:space="preserve">The contractor shall </w:t>
      </w:r>
      <w:r>
        <w:rPr>
          <w:rFonts w:eastAsia="Calibri"/>
        </w:rPr>
        <w:t>e</w:t>
      </w:r>
      <w:r w:rsidR="00EF6F75">
        <w:t xml:space="preserve">nsure the Auditors are </w:t>
      </w:r>
      <w:r>
        <w:t>p</w:t>
      </w:r>
      <w:r w:rsidR="00A8422B" w:rsidRPr="00C95C66">
        <w:t>rovide</w:t>
      </w:r>
      <w:r w:rsidR="00EF6F75">
        <w:t>d</w:t>
      </w:r>
      <w:r w:rsidR="00A8422B" w:rsidRPr="00C95C66">
        <w:t xml:space="preserve"> with any organizational information on its processes, internal controls, or any other documents or evidence that they may require for their audit.</w:t>
      </w:r>
    </w:p>
    <w:p w14:paraId="5BFADB40" w14:textId="77777777" w:rsidR="00A8422B" w:rsidRPr="00C95C66" w:rsidRDefault="00A8422B" w:rsidP="00794FB8">
      <w:pPr>
        <w:ind w:left="1440" w:hanging="450"/>
      </w:pPr>
    </w:p>
    <w:p w14:paraId="41BA12E5" w14:textId="77777777" w:rsidR="00A8422B" w:rsidRPr="00C95C66" w:rsidRDefault="009C6671" w:rsidP="00794FB8">
      <w:pPr>
        <w:numPr>
          <w:ilvl w:val="2"/>
          <w:numId w:val="11"/>
        </w:numPr>
        <w:ind w:left="1440" w:hanging="450"/>
      </w:pPr>
      <w:r w:rsidRPr="003015C8">
        <w:rPr>
          <w:rFonts w:eastAsia="Calibri"/>
        </w:rPr>
        <w:lastRenderedPageBreak/>
        <w:t xml:space="preserve">The contractor shall </w:t>
      </w:r>
      <w:r>
        <w:rPr>
          <w:rFonts w:eastAsia="Calibri"/>
        </w:rPr>
        <w:t>a</w:t>
      </w:r>
      <w:r w:rsidR="00A8422B" w:rsidRPr="00C95C66">
        <w:t>dvise t</w:t>
      </w:r>
      <w:r w:rsidR="00EF6F75">
        <w:t xml:space="preserve">he COMNAVSURFPAC </w:t>
      </w:r>
      <w:r w:rsidR="00795CC4">
        <w:rPr>
          <w:rFonts w:eastAsia="Calibri"/>
        </w:rPr>
        <w:t>Inspector General</w:t>
      </w:r>
      <w:r w:rsidR="00A8422B" w:rsidRPr="00C95C66">
        <w:t xml:space="preserve"> on audits from</w:t>
      </w:r>
      <w:r w:rsidR="00C95C66">
        <w:t xml:space="preserve"> </w:t>
      </w:r>
      <w:r w:rsidR="00A8422B" w:rsidRPr="00C95C66">
        <w:t xml:space="preserve">organizations such as DoD </w:t>
      </w:r>
      <w:r w:rsidR="00805EFA">
        <w:rPr>
          <w:rFonts w:eastAsia="Calibri"/>
        </w:rPr>
        <w:t>Inspector General</w:t>
      </w:r>
      <w:r w:rsidR="00A8422B" w:rsidRPr="00C95C66">
        <w:t xml:space="preserve">, Navy </w:t>
      </w:r>
      <w:r w:rsidR="00805EFA">
        <w:rPr>
          <w:rFonts w:eastAsia="Calibri"/>
        </w:rPr>
        <w:t>Inspector General</w:t>
      </w:r>
      <w:r w:rsidR="00A8422B" w:rsidRPr="00C95C66">
        <w:t>, Naval Audit Service, etc.</w:t>
      </w:r>
    </w:p>
    <w:p w14:paraId="1A73C392" w14:textId="77777777" w:rsidR="00A8422B" w:rsidRPr="00C95C66" w:rsidRDefault="00A8422B" w:rsidP="00794FB8">
      <w:pPr>
        <w:ind w:left="1440" w:hanging="450"/>
      </w:pPr>
    </w:p>
    <w:p w14:paraId="66226C7D" w14:textId="77777777" w:rsidR="00A8422B" w:rsidRPr="00C95C66" w:rsidRDefault="009C6671" w:rsidP="00794FB8">
      <w:pPr>
        <w:numPr>
          <w:ilvl w:val="2"/>
          <w:numId w:val="11"/>
        </w:numPr>
        <w:ind w:left="1440" w:hanging="450"/>
      </w:pPr>
      <w:r w:rsidRPr="003015C8">
        <w:rPr>
          <w:rFonts w:eastAsia="Calibri"/>
        </w:rPr>
        <w:t xml:space="preserve">The contractor shall </w:t>
      </w:r>
      <w:r>
        <w:rPr>
          <w:rFonts w:eastAsia="Calibri"/>
        </w:rPr>
        <w:t>r</w:t>
      </w:r>
      <w:r>
        <w:t>eview and interpret</w:t>
      </w:r>
      <w:r w:rsidR="00A8422B" w:rsidRPr="00C95C66">
        <w:t xml:space="preserve"> the audit tasking letter</w:t>
      </w:r>
      <w:r w:rsidR="00EF6F75">
        <w:t xml:space="preserve"> to determine</w:t>
      </w:r>
      <w:r w:rsidR="00A8422B" w:rsidRPr="00C95C66">
        <w:t xml:space="preserve"> issues that will concern the organization</w:t>
      </w:r>
      <w:r w:rsidR="00EF6F75">
        <w:t xml:space="preserve"> and ensure the correct SME’s receive the tasking.</w:t>
      </w:r>
    </w:p>
    <w:p w14:paraId="51A8D6F1" w14:textId="77777777" w:rsidR="00A8422B" w:rsidRPr="00C95C66" w:rsidRDefault="00A8422B" w:rsidP="00794FB8">
      <w:pPr>
        <w:ind w:left="1440" w:hanging="450"/>
      </w:pPr>
    </w:p>
    <w:p w14:paraId="554ACC18" w14:textId="77777777" w:rsidR="00A8422B" w:rsidRPr="00C95C66" w:rsidRDefault="009C6671" w:rsidP="00794FB8">
      <w:pPr>
        <w:numPr>
          <w:ilvl w:val="2"/>
          <w:numId w:val="11"/>
        </w:numPr>
        <w:ind w:left="1440" w:hanging="450"/>
      </w:pPr>
      <w:r w:rsidRPr="003015C8">
        <w:rPr>
          <w:rFonts w:eastAsia="Calibri"/>
        </w:rPr>
        <w:t xml:space="preserve">The contractor shall </w:t>
      </w:r>
      <w:r>
        <w:rPr>
          <w:rFonts w:eastAsia="Calibri"/>
        </w:rPr>
        <w:t>w</w:t>
      </w:r>
      <w:r>
        <w:t>ork with A</w:t>
      </w:r>
      <w:r w:rsidR="00A8422B" w:rsidRPr="00C95C66">
        <w:t>uditors from planning, to executing the audit, to resolving issues through the draft review process, and then with the auditing agency and the audit subject to ensure all post audit corrective action recommendations are completed</w:t>
      </w:r>
      <w:r>
        <w:t>.</w:t>
      </w:r>
    </w:p>
    <w:p w14:paraId="318487D1" w14:textId="77777777" w:rsidR="00A8422B" w:rsidRPr="00C95C66" w:rsidRDefault="00A8422B" w:rsidP="00794FB8">
      <w:pPr>
        <w:ind w:left="1440" w:hanging="450"/>
      </w:pPr>
    </w:p>
    <w:p w14:paraId="445B2143" w14:textId="77777777" w:rsidR="00A8422B" w:rsidRPr="00C95C66" w:rsidRDefault="009C6671" w:rsidP="00794FB8">
      <w:pPr>
        <w:numPr>
          <w:ilvl w:val="2"/>
          <w:numId w:val="11"/>
        </w:numPr>
        <w:ind w:left="1440" w:hanging="450"/>
      </w:pPr>
      <w:r w:rsidRPr="003015C8">
        <w:rPr>
          <w:rFonts w:eastAsia="Calibri"/>
        </w:rPr>
        <w:t xml:space="preserve">The contractor shall </w:t>
      </w:r>
      <w:r>
        <w:rPr>
          <w:rFonts w:eastAsia="Calibri"/>
        </w:rPr>
        <w:t>r</w:t>
      </w:r>
      <w:r w:rsidR="00A8422B" w:rsidRPr="00C95C66">
        <w:t>ev</w:t>
      </w:r>
      <w:r>
        <w:t>iew</w:t>
      </w:r>
      <w:r w:rsidR="00A8422B" w:rsidRPr="00C95C66">
        <w:t xml:space="preserve"> all audit reports to</w:t>
      </w:r>
      <w:r>
        <w:t xml:space="preserve"> identify</w:t>
      </w:r>
      <w:r w:rsidR="00A8422B" w:rsidRPr="00C95C66">
        <w:t xml:space="preserve"> issues that may be of concern     </w:t>
      </w:r>
    </w:p>
    <w:p w14:paraId="7717D3FD" w14:textId="77777777" w:rsidR="00A8422B" w:rsidRPr="00C95C66" w:rsidRDefault="00A8422B" w:rsidP="00794FB8">
      <w:pPr>
        <w:ind w:left="1440"/>
      </w:pPr>
      <w:r w:rsidRPr="00C95C66">
        <w:t>to the organization but were not addressed during the audit in question.</w:t>
      </w:r>
    </w:p>
    <w:p w14:paraId="682C8A24" w14:textId="77777777" w:rsidR="00A8422B" w:rsidRPr="00C95C66" w:rsidRDefault="00A8422B" w:rsidP="00794FB8">
      <w:pPr>
        <w:ind w:left="1440" w:hanging="450"/>
      </w:pPr>
    </w:p>
    <w:p w14:paraId="0FBC8363" w14:textId="77777777" w:rsidR="00A8422B" w:rsidRPr="00C95C66" w:rsidRDefault="009C6671" w:rsidP="00110B5C">
      <w:pPr>
        <w:numPr>
          <w:ilvl w:val="2"/>
          <w:numId w:val="11"/>
        </w:numPr>
        <w:ind w:left="1440" w:hanging="450"/>
      </w:pPr>
      <w:r w:rsidRPr="009C6671">
        <w:rPr>
          <w:rFonts w:eastAsia="Calibri"/>
        </w:rPr>
        <w:t>The contractor shall w</w:t>
      </w:r>
      <w:r w:rsidR="00A8422B" w:rsidRPr="00C95C66">
        <w:t xml:space="preserve">ork with the COMPACFLT </w:t>
      </w:r>
      <w:r w:rsidR="00805EFA">
        <w:rPr>
          <w:rFonts w:eastAsia="Calibri"/>
        </w:rPr>
        <w:t>Inspector General</w:t>
      </w:r>
      <w:r w:rsidR="00EF6F75">
        <w:t>, or any other</w:t>
      </w:r>
      <w:r>
        <w:t xml:space="preserve"> </w:t>
      </w:r>
      <w:r w:rsidR="00A8422B" w:rsidRPr="00C95C66">
        <w:t xml:space="preserve">agency, on audit issues that are not specifically </w:t>
      </w:r>
      <w:r w:rsidR="00EF6F75">
        <w:t>addressed in the report.</w:t>
      </w:r>
      <w:r w:rsidR="00A8422B" w:rsidRPr="00C95C66">
        <w:t xml:space="preserve"> </w:t>
      </w:r>
    </w:p>
    <w:p w14:paraId="4E092D8D" w14:textId="77777777" w:rsidR="006C1607" w:rsidRPr="00C95C66" w:rsidRDefault="006C1607" w:rsidP="00794FB8">
      <w:pPr>
        <w:ind w:left="1440" w:hanging="450"/>
      </w:pPr>
    </w:p>
    <w:p w14:paraId="51256A17" w14:textId="77777777" w:rsidR="006C1607" w:rsidRPr="00C95C66" w:rsidRDefault="00C95C66" w:rsidP="00794FB8">
      <w:pPr>
        <w:pStyle w:val="ListParagraph"/>
        <w:ind w:left="1440" w:hanging="450"/>
        <w:rPr>
          <w:rFonts w:eastAsia="Calibri"/>
          <w:sz w:val="20"/>
          <w:szCs w:val="20"/>
        </w:rPr>
      </w:pPr>
      <w:r w:rsidRPr="00C95C66">
        <w:rPr>
          <w:rFonts w:eastAsia="Calibri"/>
          <w:sz w:val="20"/>
          <w:szCs w:val="20"/>
        </w:rPr>
        <w:t>5.2.7</w:t>
      </w:r>
      <w:r>
        <w:rPr>
          <w:rFonts w:eastAsia="Calibri"/>
          <w:sz w:val="20"/>
          <w:szCs w:val="20"/>
        </w:rPr>
        <w:tab/>
      </w:r>
      <w:r w:rsidR="006C1607" w:rsidRPr="00C95C66">
        <w:rPr>
          <w:rFonts w:eastAsia="Calibri"/>
          <w:sz w:val="20"/>
          <w:szCs w:val="20"/>
        </w:rPr>
        <w:t xml:space="preserve">The contractor shall </w:t>
      </w:r>
      <w:r w:rsidR="00820A33" w:rsidRPr="00C95C66">
        <w:rPr>
          <w:rFonts w:eastAsia="Calibri"/>
          <w:sz w:val="20"/>
          <w:szCs w:val="20"/>
        </w:rPr>
        <w:t xml:space="preserve">receive, </w:t>
      </w:r>
      <w:r w:rsidR="006C1607" w:rsidRPr="00C95C66">
        <w:rPr>
          <w:rFonts w:eastAsia="Calibri"/>
          <w:sz w:val="20"/>
          <w:szCs w:val="20"/>
        </w:rPr>
        <w:t>track</w:t>
      </w:r>
      <w:r w:rsidR="00820A33" w:rsidRPr="00C95C66">
        <w:rPr>
          <w:rFonts w:eastAsia="Calibri"/>
          <w:sz w:val="20"/>
          <w:szCs w:val="20"/>
        </w:rPr>
        <w:t>,</w:t>
      </w:r>
      <w:r w:rsidR="006C1607" w:rsidRPr="00C95C66">
        <w:rPr>
          <w:rFonts w:eastAsia="Calibri"/>
          <w:sz w:val="20"/>
          <w:szCs w:val="20"/>
        </w:rPr>
        <w:t xml:space="preserve"> and update the requirements </w:t>
      </w:r>
      <w:r w:rsidR="004130E4" w:rsidRPr="00C95C66">
        <w:rPr>
          <w:rFonts w:eastAsia="Calibri"/>
          <w:sz w:val="20"/>
          <w:szCs w:val="20"/>
        </w:rPr>
        <w:t>of</w:t>
      </w:r>
      <w:r w:rsidR="006C1607" w:rsidRPr="00C95C66">
        <w:rPr>
          <w:rFonts w:eastAsia="Calibri"/>
          <w:sz w:val="20"/>
          <w:szCs w:val="20"/>
        </w:rPr>
        <w:t xml:space="preserve"> Audits and their associated due dates into the audit tracking database to include the response due date and responsible N-Code as determined by the</w:t>
      </w:r>
      <w:r w:rsidR="00805EFA" w:rsidRPr="00805EFA">
        <w:rPr>
          <w:rFonts w:eastAsia="Calibri"/>
          <w:sz w:val="20"/>
          <w:szCs w:val="20"/>
        </w:rPr>
        <w:t xml:space="preserve"> </w:t>
      </w:r>
      <w:r w:rsidR="00805EFA">
        <w:rPr>
          <w:rFonts w:eastAsia="Calibri"/>
          <w:sz w:val="20"/>
          <w:szCs w:val="20"/>
        </w:rPr>
        <w:t>Inspector General</w:t>
      </w:r>
      <w:r w:rsidR="006C1607" w:rsidRPr="00C95C66">
        <w:rPr>
          <w:rFonts w:eastAsia="Calibri"/>
          <w:sz w:val="20"/>
          <w:szCs w:val="20"/>
        </w:rPr>
        <w:t xml:space="preserve">.  </w:t>
      </w:r>
    </w:p>
    <w:p w14:paraId="2363D577" w14:textId="77777777" w:rsidR="006C1607" w:rsidRPr="00C95C66" w:rsidRDefault="006C1607" w:rsidP="00794FB8">
      <w:pPr>
        <w:pStyle w:val="ListParagraph"/>
        <w:ind w:left="1440" w:hanging="450"/>
        <w:rPr>
          <w:rFonts w:eastAsia="Calibri"/>
          <w:sz w:val="20"/>
          <w:szCs w:val="20"/>
        </w:rPr>
      </w:pPr>
    </w:p>
    <w:p w14:paraId="4800F94B" w14:textId="77777777" w:rsidR="006C1607" w:rsidRPr="00C95C66" w:rsidRDefault="00C95C66" w:rsidP="00794FB8">
      <w:pPr>
        <w:pStyle w:val="ListParagraph"/>
        <w:ind w:left="1440" w:hanging="450"/>
        <w:rPr>
          <w:rFonts w:eastAsia="Calibri"/>
          <w:sz w:val="20"/>
          <w:szCs w:val="20"/>
        </w:rPr>
      </w:pPr>
      <w:r w:rsidRPr="00C95C66">
        <w:rPr>
          <w:rFonts w:eastAsia="Calibri"/>
          <w:sz w:val="20"/>
          <w:szCs w:val="20"/>
        </w:rPr>
        <w:t>5.2.8</w:t>
      </w:r>
      <w:r>
        <w:rPr>
          <w:rFonts w:eastAsia="Calibri"/>
          <w:sz w:val="20"/>
          <w:szCs w:val="20"/>
        </w:rPr>
        <w:tab/>
      </w:r>
      <w:r w:rsidR="006C1607" w:rsidRPr="00C95C66">
        <w:rPr>
          <w:rFonts w:eastAsia="Calibri"/>
          <w:sz w:val="20"/>
          <w:szCs w:val="20"/>
        </w:rPr>
        <w:t>The contractor shall maintain the audit tracking database, tracking audits daily to ensure all data regarding audits is up-to-date and that parties with action items are properly notified.</w:t>
      </w:r>
    </w:p>
    <w:p w14:paraId="68687B86" w14:textId="77777777" w:rsidR="005A67A3" w:rsidRPr="00C95C66" w:rsidRDefault="005A67A3" w:rsidP="00794FB8">
      <w:pPr>
        <w:pStyle w:val="ListParagraph"/>
        <w:ind w:left="1440" w:hanging="450"/>
        <w:rPr>
          <w:rFonts w:eastAsia="Calibri"/>
          <w:sz w:val="20"/>
          <w:szCs w:val="20"/>
        </w:rPr>
      </w:pPr>
    </w:p>
    <w:p w14:paraId="0B57B640" w14:textId="77777777" w:rsidR="005A67A3" w:rsidRPr="00C95C66" w:rsidRDefault="00C95C66" w:rsidP="00794FB8">
      <w:pPr>
        <w:pStyle w:val="ListParagraph"/>
        <w:ind w:left="1440" w:hanging="450"/>
        <w:rPr>
          <w:rFonts w:eastAsia="Calibri"/>
          <w:sz w:val="20"/>
          <w:szCs w:val="20"/>
        </w:rPr>
      </w:pPr>
      <w:r w:rsidRPr="00C95C66">
        <w:rPr>
          <w:rFonts w:eastAsia="Calibri"/>
          <w:sz w:val="20"/>
          <w:szCs w:val="20"/>
        </w:rPr>
        <w:t>5.2.9</w:t>
      </w:r>
      <w:r>
        <w:rPr>
          <w:rFonts w:eastAsia="Calibri"/>
          <w:sz w:val="20"/>
          <w:szCs w:val="20"/>
        </w:rPr>
        <w:tab/>
      </w:r>
      <w:r w:rsidR="005A67A3" w:rsidRPr="00C95C66">
        <w:rPr>
          <w:rFonts w:eastAsia="Calibri"/>
          <w:sz w:val="20"/>
          <w:szCs w:val="20"/>
        </w:rPr>
        <w:t>The contractor shall track and maintain all emails received during the course of each audit.</w:t>
      </w:r>
    </w:p>
    <w:p w14:paraId="3EF75E50" w14:textId="77777777" w:rsidR="00C95C66" w:rsidRPr="00C95C66" w:rsidRDefault="00C95C66" w:rsidP="00794FB8">
      <w:pPr>
        <w:pStyle w:val="ListParagraph"/>
        <w:ind w:left="1440" w:hanging="450"/>
        <w:rPr>
          <w:rFonts w:eastAsia="Calibri"/>
          <w:sz w:val="20"/>
          <w:szCs w:val="20"/>
        </w:rPr>
      </w:pPr>
    </w:p>
    <w:p w14:paraId="32E9EB38" w14:textId="77777777" w:rsidR="005A67A3" w:rsidRPr="00C95C66" w:rsidRDefault="00C95C66" w:rsidP="00794FB8">
      <w:pPr>
        <w:pStyle w:val="ListParagraph"/>
        <w:ind w:left="1440" w:hanging="450"/>
        <w:rPr>
          <w:rFonts w:eastAsia="Calibri"/>
          <w:sz w:val="20"/>
          <w:szCs w:val="20"/>
        </w:rPr>
      </w:pPr>
      <w:r w:rsidRPr="00C95C66">
        <w:rPr>
          <w:rFonts w:eastAsia="Calibri"/>
          <w:sz w:val="20"/>
          <w:szCs w:val="20"/>
        </w:rPr>
        <w:t>5.2.10</w:t>
      </w:r>
      <w:r w:rsidR="005A67A3" w:rsidRPr="00C95C66">
        <w:rPr>
          <w:rFonts w:eastAsia="Calibri"/>
          <w:sz w:val="20"/>
          <w:szCs w:val="20"/>
        </w:rPr>
        <w:t xml:space="preserve">The contractor shall forward the </w:t>
      </w:r>
      <w:r w:rsidR="004130E4" w:rsidRPr="00C95C66">
        <w:rPr>
          <w:rFonts w:eastAsia="Calibri"/>
          <w:sz w:val="20"/>
          <w:szCs w:val="20"/>
        </w:rPr>
        <w:t xml:space="preserve">discussion draft audit report, the </w:t>
      </w:r>
      <w:r w:rsidR="005A67A3" w:rsidRPr="00C95C66">
        <w:rPr>
          <w:rFonts w:eastAsia="Calibri"/>
          <w:sz w:val="20"/>
          <w:szCs w:val="20"/>
        </w:rPr>
        <w:t>draft audit report and final</w:t>
      </w:r>
      <w:r w:rsidR="004130E4" w:rsidRPr="00C95C66">
        <w:rPr>
          <w:rFonts w:eastAsia="Calibri"/>
          <w:sz w:val="20"/>
          <w:szCs w:val="20"/>
        </w:rPr>
        <w:t xml:space="preserve"> audit</w:t>
      </w:r>
      <w:r w:rsidR="005A67A3" w:rsidRPr="00C95C66">
        <w:rPr>
          <w:rFonts w:eastAsia="Calibri"/>
          <w:sz w:val="20"/>
          <w:szCs w:val="20"/>
        </w:rPr>
        <w:t xml:space="preserve"> report to the </w:t>
      </w:r>
      <w:r w:rsidR="004130E4" w:rsidRPr="00C95C66">
        <w:rPr>
          <w:rFonts w:eastAsia="Calibri"/>
          <w:sz w:val="20"/>
          <w:szCs w:val="20"/>
        </w:rPr>
        <w:t xml:space="preserve">responsible </w:t>
      </w:r>
      <w:r w:rsidR="005A67A3" w:rsidRPr="00C95C66">
        <w:rPr>
          <w:rFonts w:eastAsia="Calibri"/>
          <w:sz w:val="20"/>
          <w:szCs w:val="20"/>
        </w:rPr>
        <w:t>ACOS’s involved with each audit. Cover letters or endorsement letters shall summarize accurately any responses/recommendations due from the activity. These shall be done in accordance with the Navy correspondence manual and shall be error free.</w:t>
      </w:r>
    </w:p>
    <w:p w14:paraId="52F19A1C" w14:textId="77777777" w:rsidR="00134DCA" w:rsidRPr="00C95C66" w:rsidRDefault="00134DCA" w:rsidP="00794FB8">
      <w:pPr>
        <w:pStyle w:val="ListParagraph"/>
        <w:ind w:left="1440" w:hanging="450"/>
        <w:rPr>
          <w:rFonts w:eastAsia="Calibri"/>
          <w:sz w:val="20"/>
          <w:szCs w:val="20"/>
        </w:rPr>
      </w:pPr>
    </w:p>
    <w:p w14:paraId="19B20B0D" w14:textId="77777777" w:rsidR="00134DCA" w:rsidRPr="00C95C66" w:rsidRDefault="00C95C66" w:rsidP="00794FB8">
      <w:pPr>
        <w:pStyle w:val="ListParagraph"/>
        <w:ind w:left="1440" w:hanging="450"/>
        <w:rPr>
          <w:rFonts w:eastAsia="Calibri"/>
          <w:sz w:val="20"/>
          <w:szCs w:val="20"/>
        </w:rPr>
      </w:pPr>
      <w:r w:rsidRPr="00C95C66">
        <w:rPr>
          <w:rFonts w:eastAsia="Calibri"/>
          <w:sz w:val="20"/>
          <w:szCs w:val="20"/>
        </w:rPr>
        <w:t>5.2.11</w:t>
      </w:r>
      <w:r w:rsidR="00134DCA" w:rsidRPr="00C95C66">
        <w:rPr>
          <w:rFonts w:eastAsia="Calibri"/>
          <w:sz w:val="20"/>
          <w:szCs w:val="20"/>
        </w:rPr>
        <w:t xml:space="preserve">The contractor shall forward each audit report to the </w:t>
      </w:r>
      <w:r w:rsidR="004130E4" w:rsidRPr="00C95C66">
        <w:rPr>
          <w:rFonts w:eastAsia="Calibri"/>
          <w:sz w:val="20"/>
          <w:szCs w:val="20"/>
        </w:rPr>
        <w:t xml:space="preserve">responsible </w:t>
      </w:r>
      <w:r w:rsidR="00134DCA" w:rsidRPr="00C95C66">
        <w:rPr>
          <w:rFonts w:eastAsia="Calibri"/>
          <w:sz w:val="20"/>
          <w:szCs w:val="20"/>
        </w:rPr>
        <w:t>ACOS involved and request that the N-Code draft a response to any recommendation/action under their cognizance.</w:t>
      </w:r>
    </w:p>
    <w:p w14:paraId="5E5EB442" w14:textId="77777777" w:rsidR="00134DCA" w:rsidRPr="00C95C66" w:rsidRDefault="00134DCA" w:rsidP="00794FB8">
      <w:pPr>
        <w:pStyle w:val="ListParagraph"/>
        <w:ind w:left="1440" w:hanging="450"/>
        <w:rPr>
          <w:rFonts w:eastAsia="Calibri"/>
          <w:sz w:val="20"/>
          <w:szCs w:val="20"/>
        </w:rPr>
      </w:pPr>
    </w:p>
    <w:p w14:paraId="72362D34" w14:textId="77777777" w:rsidR="00134DCA" w:rsidRPr="00C95C66" w:rsidRDefault="00C95C66" w:rsidP="00794FB8">
      <w:pPr>
        <w:pStyle w:val="ListParagraph"/>
        <w:ind w:left="1440" w:hanging="450"/>
        <w:rPr>
          <w:rFonts w:eastAsia="Calibri"/>
          <w:sz w:val="20"/>
          <w:szCs w:val="20"/>
        </w:rPr>
      </w:pPr>
      <w:r w:rsidRPr="00C95C66">
        <w:rPr>
          <w:rFonts w:eastAsia="Calibri"/>
          <w:sz w:val="20"/>
          <w:szCs w:val="20"/>
        </w:rPr>
        <w:t>5.2.12</w:t>
      </w:r>
      <w:r w:rsidR="00134DCA" w:rsidRPr="00C95C66">
        <w:rPr>
          <w:rFonts w:eastAsia="Calibri"/>
          <w:sz w:val="20"/>
          <w:szCs w:val="20"/>
        </w:rPr>
        <w:t xml:space="preserve">The </w:t>
      </w:r>
      <w:r w:rsidR="009C6671">
        <w:rPr>
          <w:rFonts w:eastAsia="Calibri"/>
          <w:sz w:val="20"/>
          <w:szCs w:val="20"/>
        </w:rPr>
        <w:t>c</w:t>
      </w:r>
      <w:r w:rsidR="00134DCA" w:rsidRPr="00C95C66">
        <w:rPr>
          <w:rFonts w:eastAsia="Calibri"/>
          <w:sz w:val="20"/>
          <w:szCs w:val="20"/>
        </w:rPr>
        <w:t xml:space="preserve">ontractor </w:t>
      </w:r>
      <w:r w:rsidR="009C6671">
        <w:rPr>
          <w:rFonts w:eastAsia="Calibri"/>
          <w:sz w:val="20"/>
          <w:szCs w:val="20"/>
        </w:rPr>
        <w:t>shall</w:t>
      </w:r>
      <w:r w:rsidR="00134DCA" w:rsidRPr="00C95C66">
        <w:rPr>
          <w:rFonts w:eastAsia="Calibri"/>
          <w:sz w:val="20"/>
          <w:szCs w:val="20"/>
        </w:rPr>
        <w:t xml:space="preserve"> track and follow up with the appropriate N code to ensure recommendation responses are forwarded to the Audit service to meet deadlines and close out all CNSP requirements</w:t>
      </w:r>
      <w:r w:rsidR="009C6671">
        <w:rPr>
          <w:rFonts w:eastAsia="Calibri"/>
          <w:sz w:val="20"/>
          <w:szCs w:val="20"/>
        </w:rPr>
        <w:t>.</w:t>
      </w:r>
    </w:p>
    <w:p w14:paraId="23710CF1" w14:textId="77777777" w:rsidR="00CE584B" w:rsidRPr="00C95C66" w:rsidRDefault="00CE584B" w:rsidP="00794FB8">
      <w:pPr>
        <w:pStyle w:val="ListParagraph"/>
        <w:ind w:left="1440" w:hanging="450"/>
        <w:rPr>
          <w:rFonts w:eastAsia="Calibri"/>
          <w:sz w:val="20"/>
          <w:szCs w:val="20"/>
        </w:rPr>
      </w:pPr>
    </w:p>
    <w:p w14:paraId="430A4681" w14:textId="77777777" w:rsidR="00CE584B" w:rsidRPr="00C95C66" w:rsidRDefault="00C95C66" w:rsidP="00794FB8">
      <w:pPr>
        <w:pStyle w:val="ListParagraph"/>
        <w:ind w:left="1440" w:hanging="450"/>
        <w:rPr>
          <w:rFonts w:eastAsia="Calibri"/>
          <w:sz w:val="20"/>
          <w:szCs w:val="20"/>
        </w:rPr>
      </w:pPr>
      <w:r w:rsidRPr="00C95C66">
        <w:rPr>
          <w:rFonts w:eastAsia="Calibri"/>
          <w:sz w:val="20"/>
          <w:szCs w:val="20"/>
        </w:rPr>
        <w:t>5.2.13</w:t>
      </w:r>
      <w:r w:rsidR="00CE584B" w:rsidRPr="00C95C66">
        <w:rPr>
          <w:rFonts w:eastAsia="Calibri"/>
          <w:sz w:val="20"/>
          <w:szCs w:val="20"/>
        </w:rPr>
        <w:t>The contractor shall track all scheduled inspections to ensure timelines are not exceeded and reports are received no later than tasked due date.</w:t>
      </w:r>
    </w:p>
    <w:p w14:paraId="7C3F8B3E" w14:textId="77777777" w:rsidR="00CE584B" w:rsidRPr="00C95C66" w:rsidRDefault="00CE584B" w:rsidP="00794FB8">
      <w:pPr>
        <w:pStyle w:val="ListParagraph"/>
        <w:ind w:left="1440" w:hanging="450"/>
        <w:rPr>
          <w:rFonts w:eastAsia="Calibri"/>
          <w:sz w:val="20"/>
          <w:szCs w:val="20"/>
        </w:rPr>
      </w:pPr>
    </w:p>
    <w:p w14:paraId="2CCDB532" w14:textId="77777777" w:rsidR="00CE584B" w:rsidRPr="00C95C66" w:rsidRDefault="00C95C66" w:rsidP="00794FB8">
      <w:pPr>
        <w:pStyle w:val="ListParagraph"/>
        <w:ind w:left="1440" w:hanging="450"/>
        <w:rPr>
          <w:rFonts w:eastAsia="Calibri"/>
          <w:sz w:val="20"/>
          <w:szCs w:val="20"/>
        </w:rPr>
      </w:pPr>
      <w:r w:rsidRPr="00C95C66">
        <w:rPr>
          <w:rFonts w:eastAsia="Calibri"/>
          <w:sz w:val="20"/>
          <w:szCs w:val="20"/>
        </w:rPr>
        <w:t>5.2.14</w:t>
      </w:r>
      <w:r w:rsidR="00CE584B" w:rsidRPr="00C95C66">
        <w:rPr>
          <w:rFonts w:eastAsia="Calibri"/>
          <w:sz w:val="20"/>
          <w:szCs w:val="20"/>
        </w:rPr>
        <w:t xml:space="preserve">The contractor shall track completed investigations, audits, inspections, and assessments are reported to the appropriate official identified in the as completed report(s) or by regulation. </w:t>
      </w:r>
    </w:p>
    <w:p w14:paraId="6AAD19C0" w14:textId="77777777" w:rsidR="00CE584B" w:rsidRPr="00C95C66" w:rsidRDefault="00CE584B" w:rsidP="00794FB8">
      <w:pPr>
        <w:pStyle w:val="ListParagraph"/>
        <w:ind w:left="1440" w:hanging="450"/>
        <w:rPr>
          <w:rFonts w:eastAsia="Calibri"/>
          <w:sz w:val="20"/>
          <w:szCs w:val="20"/>
        </w:rPr>
      </w:pPr>
    </w:p>
    <w:p w14:paraId="0DC1CBBF" w14:textId="77777777" w:rsidR="00CE584B" w:rsidRPr="00C95C66" w:rsidRDefault="00C95C66" w:rsidP="00794FB8">
      <w:pPr>
        <w:pStyle w:val="ListParagraph"/>
        <w:ind w:left="1440" w:hanging="450"/>
        <w:rPr>
          <w:rFonts w:eastAsia="Calibri"/>
          <w:sz w:val="20"/>
          <w:szCs w:val="20"/>
        </w:rPr>
      </w:pPr>
      <w:r w:rsidRPr="00C95C66">
        <w:rPr>
          <w:rFonts w:eastAsia="Calibri"/>
          <w:sz w:val="20"/>
          <w:szCs w:val="20"/>
        </w:rPr>
        <w:t>5.2.15</w:t>
      </w:r>
      <w:r w:rsidR="00CE584B" w:rsidRPr="00C95C66">
        <w:rPr>
          <w:rFonts w:eastAsia="Calibri"/>
          <w:sz w:val="20"/>
          <w:szCs w:val="20"/>
        </w:rPr>
        <w:t>The contractor shall ensure that the annual Command Evaluation (CE) statement is ready to be briefed to CNSP and that it is tracked, updated, and signed prior to briefing N00 each year.</w:t>
      </w:r>
    </w:p>
    <w:p w14:paraId="5EB20E90" w14:textId="77777777" w:rsidR="00CE584B" w:rsidRPr="00C95C66" w:rsidRDefault="00CE584B" w:rsidP="00C95C66">
      <w:pPr>
        <w:pStyle w:val="ListParagraph"/>
        <w:ind w:left="0"/>
        <w:rPr>
          <w:rFonts w:eastAsia="Calibri"/>
          <w:sz w:val="20"/>
          <w:szCs w:val="20"/>
        </w:rPr>
      </w:pPr>
    </w:p>
    <w:p w14:paraId="6FE5A2A5" w14:textId="77777777" w:rsidR="006C1607" w:rsidRPr="00C95C66" w:rsidRDefault="006C1607" w:rsidP="006C1607">
      <w:pPr>
        <w:ind w:left="360"/>
      </w:pPr>
    </w:p>
    <w:p w14:paraId="579D8934" w14:textId="77777777" w:rsidR="00B919DB" w:rsidRPr="00C95C66" w:rsidRDefault="00B002E8" w:rsidP="00B919DB">
      <w:pPr>
        <w:pStyle w:val="ListParagraph"/>
        <w:numPr>
          <w:ilvl w:val="1"/>
          <w:numId w:val="6"/>
        </w:numPr>
        <w:rPr>
          <w:rFonts w:eastAsia="Calibri"/>
          <w:sz w:val="20"/>
          <w:szCs w:val="20"/>
        </w:rPr>
      </w:pPr>
      <w:r w:rsidRPr="00C95C66">
        <w:rPr>
          <w:rFonts w:eastAsia="Calibri"/>
          <w:sz w:val="20"/>
          <w:szCs w:val="20"/>
        </w:rPr>
        <w:t>Administrative Support</w:t>
      </w:r>
      <w:r w:rsidR="00B919DB" w:rsidRPr="00C95C66">
        <w:rPr>
          <w:rFonts w:eastAsia="Calibri"/>
          <w:sz w:val="20"/>
          <w:szCs w:val="20"/>
        </w:rPr>
        <w:t xml:space="preserve">: </w:t>
      </w:r>
    </w:p>
    <w:p w14:paraId="51A57412" w14:textId="77777777" w:rsidR="00B919DB" w:rsidRPr="00C95C66" w:rsidRDefault="00B919DB" w:rsidP="00B919DB">
      <w:pPr>
        <w:pStyle w:val="ListParagraph"/>
        <w:rPr>
          <w:rFonts w:eastAsia="Calibri"/>
          <w:sz w:val="20"/>
          <w:szCs w:val="20"/>
        </w:rPr>
      </w:pPr>
    </w:p>
    <w:p w14:paraId="5362AAC2" w14:textId="77777777" w:rsidR="00B919DB" w:rsidRPr="00C95C66" w:rsidRDefault="00B919DB" w:rsidP="00B919DB">
      <w:pPr>
        <w:pStyle w:val="ListParagraph"/>
        <w:numPr>
          <w:ilvl w:val="2"/>
          <w:numId w:val="6"/>
        </w:numPr>
        <w:rPr>
          <w:rFonts w:eastAsia="Calibri"/>
          <w:sz w:val="20"/>
          <w:szCs w:val="20"/>
        </w:rPr>
      </w:pPr>
      <w:r w:rsidRPr="00C95C66">
        <w:rPr>
          <w:rFonts w:eastAsia="Calibri"/>
          <w:sz w:val="20"/>
          <w:szCs w:val="20"/>
        </w:rPr>
        <w:t>The contractor shall review the daily intake of new complaints received and reviewed by the Inspector General via email, fax, U.S. mail, or Naval Inspector General Hotline Tracking System (NIGHTS).  Complaints will be evaluated by the Inspector General in accordance with SECNAVINST 5430.57(series) Mission, Functions and Tasks of the Navy Inspector General and then forwarded to the contractor for updating, sorting, and tracking.</w:t>
      </w:r>
    </w:p>
    <w:p w14:paraId="0B3DB49D" w14:textId="77777777" w:rsidR="00B919DB" w:rsidRPr="00C95C66" w:rsidRDefault="00B919DB" w:rsidP="00B919DB">
      <w:pPr>
        <w:pStyle w:val="ListParagraph"/>
        <w:rPr>
          <w:rFonts w:eastAsia="Calibri"/>
          <w:sz w:val="20"/>
          <w:szCs w:val="20"/>
        </w:rPr>
      </w:pPr>
    </w:p>
    <w:p w14:paraId="5946A03C" w14:textId="77777777" w:rsidR="00B919DB" w:rsidRPr="00C95C66" w:rsidRDefault="00B919DB" w:rsidP="00B919DB">
      <w:pPr>
        <w:pStyle w:val="ListParagraph"/>
        <w:numPr>
          <w:ilvl w:val="2"/>
          <w:numId w:val="6"/>
        </w:numPr>
        <w:rPr>
          <w:rFonts w:eastAsia="Calibri"/>
          <w:sz w:val="20"/>
          <w:szCs w:val="20"/>
        </w:rPr>
      </w:pPr>
      <w:r w:rsidRPr="00C95C66">
        <w:rPr>
          <w:rFonts w:eastAsia="Calibri"/>
          <w:sz w:val="20"/>
          <w:szCs w:val="20"/>
        </w:rPr>
        <w:t xml:space="preserve">The contractor shall forward all reports to the Inspector General on a daily basis after receipt.  This includes ensuring all enclosures and endorsements are included and readable.  Inspector General will review for completeness and to ensure all allegations have been addressed.  </w:t>
      </w:r>
    </w:p>
    <w:p w14:paraId="057DF64B" w14:textId="77777777" w:rsidR="00B919DB" w:rsidRPr="00C95C66" w:rsidRDefault="00B919DB" w:rsidP="00B919DB">
      <w:pPr>
        <w:pStyle w:val="ListParagraph"/>
        <w:rPr>
          <w:rFonts w:eastAsia="Calibri"/>
          <w:sz w:val="20"/>
          <w:szCs w:val="20"/>
        </w:rPr>
      </w:pPr>
    </w:p>
    <w:p w14:paraId="4C5E3C37" w14:textId="77777777" w:rsidR="00B919DB" w:rsidRPr="00C95C66" w:rsidRDefault="00B919DB" w:rsidP="00B919DB">
      <w:pPr>
        <w:pStyle w:val="ListParagraph"/>
        <w:numPr>
          <w:ilvl w:val="2"/>
          <w:numId w:val="6"/>
        </w:numPr>
        <w:rPr>
          <w:rFonts w:eastAsia="Calibri"/>
          <w:sz w:val="20"/>
          <w:szCs w:val="20"/>
        </w:rPr>
      </w:pPr>
      <w:r w:rsidRPr="00C95C66">
        <w:rPr>
          <w:rFonts w:eastAsia="Calibri"/>
          <w:sz w:val="20"/>
          <w:szCs w:val="20"/>
        </w:rPr>
        <w:t>The contractor shall format all reports as per naval correspondence standards and forward to Inspector General for approval.</w:t>
      </w:r>
    </w:p>
    <w:p w14:paraId="5638E0D2" w14:textId="77777777" w:rsidR="00B919DB" w:rsidRPr="00C95C66" w:rsidRDefault="00B919DB" w:rsidP="00B919DB">
      <w:pPr>
        <w:pStyle w:val="ListParagraph"/>
        <w:rPr>
          <w:rFonts w:eastAsia="Calibri"/>
          <w:sz w:val="20"/>
          <w:szCs w:val="20"/>
        </w:rPr>
      </w:pPr>
    </w:p>
    <w:p w14:paraId="5F15C622" w14:textId="77777777" w:rsidR="00B919DB" w:rsidRPr="00C95C66" w:rsidRDefault="00B919DB" w:rsidP="00B919DB">
      <w:pPr>
        <w:pStyle w:val="ListParagraph"/>
        <w:numPr>
          <w:ilvl w:val="2"/>
          <w:numId w:val="6"/>
        </w:numPr>
        <w:rPr>
          <w:rFonts w:eastAsia="Calibri"/>
          <w:sz w:val="20"/>
          <w:szCs w:val="20"/>
        </w:rPr>
      </w:pPr>
      <w:r w:rsidRPr="00C95C66">
        <w:rPr>
          <w:rFonts w:eastAsia="Calibri"/>
          <w:sz w:val="20"/>
          <w:szCs w:val="20"/>
        </w:rPr>
        <w:t xml:space="preserve">The contractor shall provide daily routine correspondence such as notices and taskers to appropriate individuals. </w:t>
      </w:r>
      <w:r w:rsidR="008734A5" w:rsidRPr="00C95C66">
        <w:rPr>
          <w:rFonts w:eastAsia="Calibri"/>
          <w:sz w:val="20"/>
          <w:szCs w:val="20"/>
        </w:rPr>
        <w:t>The contractor shall establish n</w:t>
      </w:r>
      <w:r w:rsidRPr="00C95C66">
        <w:rPr>
          <w:rFonts w:eastAsia="Calibri"/>
          <w:sz w:val="20"/>
          <w:szCs w:val="20"/>
        </w:rPr>
        <w:t xml:space="preserve">otice requirements in </w:t>
      </w:r>
      <w:r w:rsidR="008734A5" w:rsidRPr="00C95C66">
        <w:rPr>
          <w:rFonts w:eastAsia="Calibri"/>
          <w:sz w:val="20"/>
          <w:szCs w:val="20"/>
        </w:rPr>
        <w:t xml:space="preserve">a </w:t>
      </w:r>
      <w:r w:rsidRPr="00C95C66">
        <w:rPr>
          <w:rFonts w:eastAsia="Calibri"/>
          <w:sz w:val="20"/>
          <w:szCs w:val="20"/>
        </w:rPr>
        <w:t>tracker on a weekly basis.</w:t>
      </w:r>
    </w:p>
    <w:p w14:paraId="615EEB21" w14:textId="77777777" w:rsidR="00B919DB" w:rsidRPr="00C95C66" w:rsidRDefault="00B919DB" w:rsidP="00B919DB">
      <w:pPr>
        <w:pStyle w:val="ListParagraph"/>
        <w:rPr>
          <w:rFonts w:eastAsia="Calibri"/>
          <w:sz w:val="20"/>
          <w:szCs w:val="20"/>
        </w:rPr>
      </w:pPr>
    </w:p>
    <w:p w14:paraId="116F3698" w14:textId="77777777" w:rsidR="00B919DB" w:rsidRPr="00251339" w:rsidRDefault="00B919DB" w:rsidP="00B919DB">
      <w:pPr>
        <w:pStyle w:val="ListParagraph"/>
        <w:numPr>
          <w:ilvl w:val="1"/>
          <w:numId w:val="6"/>
        </w:numPr>
        <w:rPr>
          <w:rFonts w:eastAsia="Calibri"/>
          <w:sz w:val="20"/>
          <w:szCs w:val="20"/>
        </w:rPr>
      </w:pPr>
      <w:r w:rsidRPr="00B919DB">
        <w:rPr>
          <w:rFonts w:eastAsia="Calibri"/>
          <w:sz w:val="20"/>
          <w:szCs w:val="20"/>
        </w:rPr>
        <w:t>Logistics Support:</w:t>
      </w:r>
    </w:p>
    <w:p w14:paraId="728E2461" w14:textId="77777777" w:rsidR="00B919DB" w:rsidRDefault="00B919DB" w:rsidP="00B919DB">
      <w:pPr>
        <w:pStyle w:val="ListParagraph"/>
        <w:ind w:left="0"/>
        <w:rPr>
          <w:rFonts w:eastAsia="Calibri"/>
          <w:sz w:val="20"/>
          <w:szCs w:val="20"/>
        </w:rPr>
      </w:pPr>
    </w:p>
    <w:p w14:paraId="5216A229" w14:textId="77777777" w:rsidR="00B919DB" w:rsidRDefault="00B919DB" w:rsidP="00B919DB">
      <w:pPr>
        <w:pStyle w:val="ListParagraph"/>
        <w:numPr>
          <w:ilvl w:val="2"/>
          <w:numId w:val="6"/>
        </w:numPr>
        <w:rPr>
          <w:rFonts w:eastAsia="Calibri"/>
          <w:sz w:val="20"/>
          <w:szCs w:val="20"/>
        </w:rPr>
      </w:pPr>
      <w:r>
        <w:rPr>
          <w:rFonts w:eastAsia="Calibri"/>
          <w:sz w:val="20"/>
          <w:szCs w:val="20"/>
        </w:rPr>
        <w:t xml:space="preserve">The contractor shall </w:t>
      </w:r>
      <w:r w:rsidR="00CD5455">
        <w:rPr>
          <w:rFonts w:eastAsia="Calibri"/>
          <w:sz w:val="20"/>
          <w:szCs w:val="20"/>
        </w:rPr>
        <w:t xml:space="preserve">provide </w:t>
      </w:r>
      <w:r>
        <w:rPr>
          <w:rFonts w:eastAsia="Calibri"/>
          <w:sz w:val="20"/>
          <w:szCs w:val="20"/>
        </w:rPr>
        <w:t xml:space="preserve">daily support to </w:t>
      </w:r>
      <w:r w:rsidR="00CD5455">
        <w:rPr>
          <w:rFonts w:eastAsia="Calibri"/>
          <w:sz w:val="20"/>
          <w:szCs w:val="20"/>
        </w:rPr>
        <w:t xml:space="preserve">contact witnesses, </w:t>
      </w:r>
      <w:r>
        <w:rPr>
          <w:rFonts w:eastAsia="Calibri"/>
          <w:sz w:val="20"/>
          <w:szCs w:val="20"/>
        </w:rPr>
        <w:t>arrange meetings, meeting rooms, command visits, parking, security, and VTCs</w:t>
      </w:r>
      <w:r w:rsidR="005A7167">
        <w:rPr>
          <w:rFonts w:eastAsia="Calibri"/>
          <w:sz w:val="20"/>
          <w:szCs w:val="20"/>
        </w:rPr>
        <w:t xml:space="preserve"> in support of the CNSP Inspector General Functions</w:t>
      </w:r>
      <w:r>
        <w:rPr>
          <w:rFonts w:eastAsia="Calibri"/>
          <w:sz w:val="20"/>
          <w:szCs w:val="20"/>
        </w:rPr>
        <w:t>.</w:t>
      </w:r>
    </w:p>
    <w:p w14:paraId="4957E1BA" w14:textId="77777777" w:rsidR="00CD5455" w:rsidRDefault="00CD5455" w:rsidP="00CD5455">
      <w:pPr>
        <w:pStyle w:val="ListParagraph"/>
        <w:ind w:left="990"/>
        <w:rPr>
          <w:rFonts w:eastAsia="Calibri"/>
          <w:sz w:val="20"/>
          <w:szCs w:val="20"/>
        </w:rPr>
      </w:pPr>
    </w:p>
    <w:p w14:paraId="4B7B6673" w14:textId="77777777" w:rsidR="00CD5455" w:rsidRDefault="00CD5455" w:rsidP="00B919DB">
      <w:pPr>
        <w:pStyle w:val="ListParagraph"/>
        <w:numPr>
          <w:ilvl w:val="2"/>
          <w:numId w:val="6"/>
        </w:numPr>
        <w:rPr>
          <w:rFonts w:eastAsia="Calibri"/>
          <w:sz w:val="20"/>
          <w:szCs w:val="20"/>
        </w:rPr>
      </w:pPr>
      <w:r>
        <w:rPr>
          <w:rFonts w:eastAsia="Calibri"/>
          <w:sz w:val="20"/>
          <w:szCs w:val="20"/>
        </w:rPr>
        <w:t>The contractor shall provide visiting agencies with appropriate logi</w:t>
      </w:r>
      <w:r w:rsidR="00E02332">
        <w:rPr>
          <w:rFonts w:eastAsia="Calibri"/>
          <w:sz w:val="20"/>
          <w:szCs w:val="20"/>
        </w:rPr>
        <w:t>sti</w:t>
      </w:r>
      <w:r>
        <w:rPr>
          <w:rFonts w:eastAsia="Calibri"/>
          <w:sz w:val="20"/>
          <w:szCs w:val="20"/>
        </w:rPr>
        <w:t>cal support (i.e. copying, telephone contacts, etc.) to enable visiting agency time to perform audit functions within 8-hour timeframe.</w:t>
      </w:r>
    </w:p>
    <w:p w14:paraId="5816275D" w14:textId="77777777" w:rsidR="00CD5455" w:rsidRDefault="00CD5455" w:rsidP="00CD5455">
      <w:pPr>
        <w:pStyle w:val="ListParagraph"/>
        <w:ind w:left="990"/>
        <w:rPr>
          <w:rFonts w:eastAsia="Calibri"/>
          <w:sz w:val="20"/>
          <w:szCs w:val="20"/>
        </w:rPr>
      </w:pPr>
    </w:p>
    <w:p w14:paraId="64F0EF9A" w14:textId="77777777" w:rsidR="00CD5455" w:rsidRDefault="00CD5455" w:rsidP="00B919DB">
      <w:pPr>
        <w:pStyle w:val="ListParagraph"/>
        <w:numPr>
          <w:ilvl w:val="2"/>
          <w:numId w:val="6"/>
        </w:numPr>
        <w:rPr>
          <w:rFonts w:eastAsia="Calibri"/>
          <w:sz w:val="20"/>
          <w:szCs w:val="20"/>
        </w:rPr>
      </w:pPr>
      <w:r>
        <w:rPr>
          <w:rFonts w:eastAsia="Calibri"/>
          <w:sz w:val="20"/>
          <w:szCs w:val="20"/>
        </w:rPr>
        <w:t>All files shall be protected as PII or Business Sensitive and shall be filed in accordance with SECNAVINST 5211</w:t>
      </w:r>
      <w:r w:rsidR="002A3CB5">
        <w:rPr>
          <w:rFonts w:eastAsia="Calibri"/>
          <w:sz w:val="20"/>
          <w:szCs w:val="20"/>
        </w:rPr>
        <w:t xml:space="preserve"> (Series)</w:t>
      </w:r>
      <w:r>
        <w:rPr>
          <w:rFonts w:eastAsia="Calibri"/>
          <w:sz w:val="20"/>
          <w:szCs w:val="20"/>
        </w:rPr>
        <w:t>.  Filing shall be accomplished daily, with a weekly review to ensure all documentation is properly secured.</w:t>
      </w:r>
    </w:p>
    <w:p w14:paraId="0A24D877" w14:textId="77777777" w:rsidR="006C5C2A" w:rsidRDefault="006C5C2A" w:rsidP="006C5C2A">
      <w:pPr>
        <w:pStyle w:val="ListParagraph"/>
        <w:rPr>
          <w:rFonts w:eastAsia="Calibri"/>
          <w:sz w:val="20"/>
          <w:szCs w:val="20"/>
        </w:rPr>
      </w:pPr>
    </w:p>
    <w:p w14:paraId="429107D3" w14:textId="77777777" w:rsidR="006C5C2A" w:rsidRDefault="006C5C2A" w:rsidP="006C5C2A">
      <w:pPr>
        <w:pStyle w:val="ListParagraph"/>
        <w:ind w:left="990"/>
        <w:rPr>
          <w:rFonts w:eastAsia="Calibri"/>
          <w:sz w:val="20"/>
          <w:szCs w:val="20"/>
        </w:rPr>
      </w:pPr>
    </w:p>
    <w:p w14:paraId="50E60524" w14:textId="77777777" w:rsidR="008D4181" w:rsidRPr="005A0BD0" w:rsidRDefault="008D4181" w:rsidP="008D4181">
      <w:pPr>
        <w:rPr>
          <w:b/>
          <w:bCs/>
        </w:rPr>
      </w:pPr>
      <w:r w:rsidRPr="00DC4C02">
        <w:rPr>
          <w:b/>
          <w:bCs/>
        </w:rPr>
        <w:t>6</w:t>
      </w:r>
      <w:r w:rsidRPr="005A0BD0">
        <w:rPr>
          <w:bCs/>
        </w:rPr>
        <w:t xml:space="preserve">.  </w:t>
      </w:r>
      <w:r w:rsidRPr="00D86D39">
        <w:rPr>
          <w:b/>
          <w:bCs/>
          <w:caps/>
          <w:u w:val="single"/>
        </w:rPr>
        <w:t>A</w:t>
      </w:r>
      <w:r w:rsidR="005A0BD0" w:rsidRPr="00D86D39">
        <w:rPr>
          <w:b/>
          <w:bCs/>
          <w:caps/>
          <w:u w:val="single"/>
        </w:rPr>
        <w:t xml:space="preserve">pplicable Publications </w:t>
      </w:r>
      <w:r w:rsidRPr="00D86D39">
        <w:rPr>
          <w:b/>
          <w:caps/>
          <w:u w:val="single"/>
        </w:rPr>
        <w:t>(Current Editions)</w:t>
      </w:r>
      <w:r w:rsidR="00A06169">
        <w:t xml:space="preserve"> </w:t>
      </w:r>
    </w:p>
    <w:p w14:paraId="2360079A" w14:textId="77777777" w:rsidR="008D4181" w:rsidRPr="00DC4C02" w:rsidRDefault="008D4181" w:rsidP="008D4181">
      <w:pPr>
        <w:rPr>
          <w:b/>
          <w:bCs/>
        </w:rPr>
      </w:pPr>
    </w:p>
    <w:p w14:paraId="36106A66" w14:textId="77777777" w:rsidR="007336E0" w:rsidRDefault="005A0BD0" w:rsidP="005A0BD0">
      <w:pPr>
        <w:jc w:val="both"/>
      </w:pPr>
      <w:r>
        <w:t>6.</w:t>
      </w:r>
      <w:r w:rsidR="007336E0">
        <w:t xml:space="preserve">1. The Contractor </w:t>
      </w:r>
      <w:r w:rsidR="00E02332">
        <w:t>shall</w:t>
      </w:r>
      <w:r w:rsidR="007336E0">
        <w:t xml:space="preserve"> </w:t>
      </w:r>
      <w:r w:rsidR="00E02332">
        <w:t>adhere</w:t>
      </w:r>
      <w:r w:rsidR="007336E0">
        <w:t xml:space="preserve"> to </w:t>
      </w:r>
      <w:r w:rsidR="00531229">
        <w:t xml:space="preserve">all applicable </w:t>
      </w:r>
      <w:r w:rsidR="007336E0">
        <w:t xml:space="preserve">DOD </w:t>
      </w:r>
      <w:r>
        <w:t>regulation</w:t>
      </w:r>
      <w:r w:rsidR="00FA3B8B">
        <w:t>s</w:t>
      </w:r>
      <w:r w:rsidR="007336E0">
        <w:t xml:space="preserve"> and procedures pertinent to this position.  These include the following:</w:t>
      </w:r>
    </w:p>
    <w:p w14:paraId="2ECEA186" w14:textId="77777777" w:rsidR="007336E0" w:rsidRDefault="007336E0" w:rsidP="005A0BD0">
      <w:pPr>
        <w:jc w:val="both"/>
      </w:pPr>
    </w:p>
    <w:p w14:paraId="48175CAF" w14:textId="77777777" w:rsidR="00065D52" w:rsidRPr="00B15B65" w:rsidRDefault="00065D52" w:rsidP="00065D52">
      <w:pPr>
        <w:numPr>
          <w:ilvl w:val="0"/>
          <w:numId w:val="7"/>
        </w:numPr>
      </w:pPr>
      <w:r w:rsidRPr="00B15B65">
        <w:t xml:space="preserve">OPNAVINST 5100 </w:t>
      </w:r>
      <w:r>
        <w:t>(S</w:t>
      </w:r>
      <w:r w:rsidRPr="00B15B65">
        <w:t>eries</w:t>
      </w:r>
      <w:r>
        <w:t>)</w:t>
      </w:r>
      <w:r w:rsidRPr="00B15B65">
        <w:t>, Navy Occupational Safety and Health (NAVOSH) Program</w:t>
      </w:r>
    </w:p>
    <w:p w14:paraId="434B7898" w14:textId="77777777" w:rsidR="00065D52" w:rsidRPr="00B15B65" w:rsidRDefault="00065D52" w:rsidP="00065D52">
      <w:pPr>
        <w:numPr>
          <w:ilvl w:val="0"/>
          <w:numId w:val="7"/>
        </w:numPr>
      </w:pPr>
      <w:r w:rsidRPr="00B15B65">
        <w:t>DON Civilian Human Resource Manual</w:t>
      </w:r>
    </w:p>
    <w:p w14:paraId="415E42F3" w14:textId="77777777" w:rsidR="00065D52" w:rsidRPr="00B15B65" w:rsidRDefault="00065D52" w:rsidP="00065D52">
      <w:pPr>
        <w:numPr>
          <w:ilvl w:val="0"/>
          <w:numId w:val="7"/>
        </w:numPr>
        <w:autoSpaceDE w:val="0"/>
        <w:autoSpaceDN w:val="0"/>
        <w:adjustRightInd w:val="0"/>
      </w:pPr>
      <w:r w:rsidRPr="00B15B65">
        <w:t>SECNAVINST 5100.10</w:t>
      </w:r>
      <w:r>
        <w:t xml:space="preserve"> (Series),</w:t>
      </w:r>
      <w:r w:rsidRPr="00B15B65">
        <w:t xml:space="preserve"> Department of the Navy Policy for Safety, Mishap Prevention, Occupational Health and Fire Protection Programs</w:t>
      </w:r>
    </w:p>
    <w:p w14:paraId="583B350D" w14:textId="77777777" w:rsidR="00065D52" w:rsidRPr="00B15B65" w:rsidRDefault="00065D52" w:rsidP="00065D52">
      <w:pPr>
        <w:numPr>
          <w:ilvl w:val="0"/>
          <w:numId w:val="7"/>
        </w:numPr>
        <w:autoSpaceDE w:val="0"/>
        <w:autoSpaceDN w:val="0"/>
        <w:adjustRightInd w:val="0"/>
      </w:pPr>
      <w:r w:rsidRPr="00B15B65">
        <w:t>OPNAVINST 3120.32</w:t>
      </w:r>
      <w:r>
        <w:t xml:space="preserve"> (Series),</w:t>
      </w:r>
      <w:r w:rsidRPr="00B15B65">
        <w:t xml:space="preserve"> Standard Operation and Regulations of U.S. Navy</w:t>
      </w:r>
    </w:p>
    <w:p w14:paraId="726F0637" w14:textId="77777777" w:rsidR="00065D52" w:rsidRPr="005D2E2B" w:rsidRDefault="00065D52" w:rsidP="00065D52">
      <w:pPr>
        <w:numPr>
          <w:ilvl w:val="0"/>
          <w:numId w:val="7"/>
        </w:numPr>
        <w:autoSpaceDE w:val="0"/>
        <w:autoSpaceDN w:val="0"/>
        <w:adjustRightInd w:val="0"/>
      </w:pPr>
      <w:r w:rsidRPr="005D2E2B">
        <w:t>SECNAVINST 5100.10 (Series), Department of the Navy Policy for Safety, Mishap Prevention, Occupational Health and Fire Protection Programs</w:t>
      </w:r>
    </w:p>
    <w:p w14:paraId="284E6BA9" w14:textId="77777777" w:rsidR="00065D52" w:rsidRPr="001275BD" w:rsidRDefault="00065D52" w:rsidP="00065D52">
      <w:pPr>
        <w:pStyle w:val="ListParagraph"/>
        <w:numPr>
          <w:ilvl w:val="0"/>
          <w:numId w:val="7"/>
        </w:numPr>
        <w:rPr>
          <w:sz w:val="20"/>
          <w:szCs w:val="20"/>
        </w:rPr>
      </w:pPr>
      <w:r w:rsidRPr="001275BD">
        <w:rPr>
          <w:sz w:val="20"/>
          <w:szCs w:val="20"/>
        </w:rPr>
        <w:t>OPNAVINST 5000.52 (Series), Command Evaluation Program</w:t>
      </w:r>
    </w:p>
    <w:p w14:paraId="6384F9A6" w14:textId="77777777" w:rsidR="00065D52" w:rsidRPr="00AC576E" w:rsidRDefault="00065D52" w:rsidP="00065D52">
      <w:pPr>
        <w:pStyle w:val="ListParagraph"/>
        <w:numPr>
          <w:ilvl w:val="0"/>
          <w:numId w:val="7"/>
        </w:numPr>
        <w:rPr>
          <w:sz w:val="20"/>
          <w:szCs w:val="20"/>
        </w:rPr>
      </w:pPr>
      <w:r w:rsidRPr="00AC576E">
        <w:rPr>
          <w:sz w:val="20"/>
          <w:szCs w:val="20"/>
        </w:rPr>
        <w:t>OPNAVINST 5200.24 (Series), Audit Follow Up Program</w:t>
      </w:r>
    </w:p>
    <w:p w14:paraId="7F6A4B8A" w14:textId="77777777" w:rsidR="00065D52" w:rsidRPr="00AC576E" w:rsidRDefault="00065D52" w:rsidP="00065D52">
      <w:pPr>
        <w:pStyle w:val="ListParagraph"/>
        <w:numPr>
          <w:ilvl w:val="0"/>
          <w:numId w:val="7"/>
        </w:numPr>
        <w:rPr>
          <w:sz w:val="20"/>
          <w:szCs w:val="20"/>
        </w:rPr>
      </w:pPr>
      <w:r w:rsidRPr="00AC576E">
        <w:rPr>
          <w:sz w:val="20"/>
          <w:szCs w:val="20"/>
        </w:rPr>
        <w:t>SECNAVINST 5200.34 (Series), Management of Audit Decision and Follow-Up Functions</w:t>
      </w:r>
    </w:p>
    <w:p w14:paraId="2BE0DF1A" w14:textId="77777777" w:rsidR="00065D52" w:rsidRPr="00AC576E" w:rsidRDefault="00065D52" w:rsidP="00065D52">
      <w:pPr>
        <w:pStyle w:val="ListParagraph"/>
        <w:numPr>
          <w:ilvl w:val="0"/>
          <w:numId w:val="7"/>
        </w:numPr>
        <w:rPr>
          <w:sz w:val="20"/>
          <w:szCs w:val="20"/>
        </w:rPr>
      </w:pPr>
      <w:r w:rsidRPr="00AC576E">
        <w:rPr>
          <w:sz w:val="20"/>
          <w:szCs w:val="20"/>
        </w:rPr>
        <w:t>SECNAVINST 5200.35 (Series), DoN Managers’ Internal Control Program</w:t>
      </w:r>
    </w:p>
    <w:p w14:paraId="6CDBA68F" w14:textId="77777777" w:rsidR="00065D52" w:rsidRPr="00AC576E" w:rsidRDefault="00065D52" w:rsidP="00065D52">
      <w:pPr>
        <w:pStyle w:val="ListParagraph"/>
        <w:numPr>
          <w:ilvl w:val="0"/>
          <w:numId w:val="7"/>
        </w:numPr>
        <w:rPr>
          <w:sz w:val="20"/>
          <w:szCs w:val="20"/>
        </w:rPr>
      </w:pPr>
      <w:r w:rsidRPr="00AC576E">
        <w:rPr>
          <w:sz w:val="20"/>
          <w:szCs w:val="20"/>
        </w:rPr>
        <w:t>SECNAVINST 5040.3 (Series), Inspections Within the DoN</w:t>
      </w:r>
    </w:p>
    <w:p w14:paraId="4191AC0B" w14:textId="77777777" w:rsidR="00065D52" w:rsidRPr="00AC576E" w:rsidRDefault="00065D52" w:rsidP="00065D52">
      <w:pPr>
        <w:pStyle w:val="ListParagraph"/>
        <w:numPr>
          <w:ilvl w:val="0"/>
          <w:numId w:val="7"/>
        </w:numPr>
        <w:rPr>
          <w:sz w:val="20"/>
          <w:szCs w:val="20"/>
        </w:rPr>
      </w:pPr>
      <w:r w:rsidRPr="00AC576E">
        <w:rPr>
          <w:sz w:val="20"/>
          <w:szCs w:val="20"/>
        </w:rPr>
        <w:t>SECNAVINST 5430.57</w:t>
      </w:r>
      <w:r w:rsidR="002A3CB5">
        <w:rPr>
          <w:sz w:val="20"/>
          <w:szCs w:val="20"/>
        </w:rPr>
        <w:t xml:space="preserve"> </w:t>
      </w:r>
      <w:r w:rsidRPr="00AC576E">
        <w:rPr>
          <w:sz w:val="20"/>
          <w:szCs w:val="20"/>
        </w:rPr>
        <w:t>(Series), Mission and Functions of the Navy Inspector General.</w:t>
      </w:r>
    </w:p>
    <w:p w14:paraId="0C81F1A6" w14:textId="77777777" w:rsidR="00065D52" w:rsidRPr="00AC576E" w:rsidRDefault="00065D52" w:rsidP="00065D52">
      <w:pPr>
        <w:pStyle w:val="ListParagraph"/>
        <w:numPr>
          <w:ilvl w:val="0"/>
          <w:numId w:val="7"/>
        </w:numPr>
        <w:rPr>
          <w:sz w:val="20"/>
          <w:szCs w:val="20"/>
        </w:rPr>
      </w:pPr>
      <w:r w:rsidRPr="00AC576E">
        <w:rPr>
          <w:sz w:val="20"/>
          <w:szCs w:val="20"/>
        </w:rPr>
        <w:t>Naval Inspector General Hotline Tracking Systems (NIGHTS) User Manual, Version 2.0 of 1 Feb 2011</w:t>
      </w:r>
    </w:p>
    <w:p w14:paraId="70202400" w14:textId="77777777" w:rsidR="00065D52" w:rsidRPr="00AC576E" w:rsidRDefault="00065D52" w:rsidP="00065D52">
      <w:pPr>
        <w:pStyle w:val="ListParagraph"/>
        <w:numPr>
          <w:ilvl w:val="0"/>
          <w:numId w:val="7"/>
        </w:numPr>
        <w:rPr>
          <w:sz w:val="20"/>
          <w:szCs w:val="20"/>
        </w:rPr>
      </w:pPr>
      <w:r w:rsidRPr="00AC576E">
        <w:rPr>
          <w:sz w:val="20"/>
          <w:szCs w:val="20"/>
        </w:rPr>
        <w:lastRenderedPageBreak/>
        <w:t>Naval Inspector General Audit Liaison Manual of 22</w:t>
      </w:r>
      <w:r w:rsidR="002A3CB5">
        <w:rPr>
          <w:sz w:val="20"/>
          <w:szCs w:val="20"/>
        </w:rPr>
        <w:t xml:space="preserve"> </w:t>
      </w:r>
      <w:r w:rsidRPr="00AC576E">
        <w:rPr>
          <w:sz w:val="20"/>
          <w:szCs w:val="20"/>
        </w:rPr>
        <w:t>Jul 2012</w:t>
      </w:r>
    </w:p>
    <w:p w14:paraId="1C1204C5" w14:textId="77777777" w:rsidR="00065D52" w:rsidRPr="00AC576E" w:rsidRDefault="00065D52" w:rsidP="00065D52">
      <w:pPr>
        <w:pStyle w:val="ListParagraph"/>
        <w:numPr>
          <w:ilvl w:val="0"/>
          <w:numId w:val="7"/>
        </w:numPr>
        <w:rPr>
          <w:sz w:val="20"/>
          <w:szCs w:val="20"/>
        </w:rPr>
      </w:pPr>
      <w:r w:rsidRPr="00AC576E">
        <w:rPr>
          <w:sz w:val="20"/>
          <w:szCs w:val="20"/>
        </w:rPr>
        <w:t>SECNAVINST 5216.5 (Series) Department of the Navy Correspondence Manual</w:t>
      </w:r>
    </w:p>
    <w:p w14:paraId="7A4DBB46" w14:textId="77777777" w:rsidR="00065D52" w:rsidRPr="00AC576E" w:rsidRDefault="00065D52" w:rsidP="00065D52">
      <w:pPr>
        <w:pStyle w:val="ListParagraph"/>
        <w:numPr>
          <w:ilvl w:val="0"/>
          <w:numId w:val="7"/>
        </w:numPr>
        <w:rPr>
          <w:sz w:val="20"/>
          <w:szCs w:val="20"/>
        </w:rPr>
      </w:pPr>
      <w:r w:rsidRPr="00AC576E">
        <w:rPr>
          <w:sz w:val="20"/>
          <w:szCs w:val="20"/>
        </w:rPr>
        <w:t xml:space="preserve">COMNAVSURFPACINST 5200.35 (Series) COMNAVSURFPAC MIC Program  </w:t>
      </w:r>
    </w:p>
    <w:p w14:paraId="13167819" w14:textId="77777777" w:rsidR="008936A0" w:rsidRDefault="00065D52" w:rsidP="008936A0">
      <w:pPr>
        <w:pStyle w:val="ListParagraph"/>
        <w:numPr>
          <w:ilvl w:val="0"/>
          <w:numId w:val="7"/>
        </w:numPr>
        <w:rPr>
          <w:sz w:val="20"/>
          <w:szCs w:val="20"/>
        </w:rPr>
      </w:pPr>
      <w:r w:rsidRPr="00AC576E">
        <w:rPr>
          <w:sz w:val="20"/>
          <w:szCs w:val="20"/>
        </w:rPr>
        <w:t>COMNAVSURFPACNOTE 5200, COMNAVSURFPAC Annual MIC Plan</w:t>
      </w:r>
    </w:p>
    <w:p w14:paraId="600A20BC" w14:textId="77777777" w:rsidR="008936A0" w:rsidRPr="008936A0" w:rsidRDefault="008936A0" w:rsidP="008936A0">
      <w:pPr>
        <w:pStyle w:val="ListParagraph"/>
        <w:rPr>
          <w:sz w:val="20"/>
          <w:szCs w:val="20"/>
        </w:rPr>
      </w:pPr>
    </w:p>
    <w:p w14:paraId="7F96BB56" w14:textId="77777777" w:rsidR="008D4181" w:rsidRDefault="008D4181" w:rsidP="00D86D39">
      <w:pPr>
        <w:numPr>
          <w:ilvl w:val="0"/>
          <w:numId w:val="2"/>
        </w:numPr>
        <w:rPr>
          <w:b/>
          <w:bCs/>
        </w:rPr>
      </w:pPr>
      <w:r w:rsidRPr="006E1798">
        <w:rPr>
          <w:b/>
          <w:bCs/>
          <w:u w:val="single"/>
        </w:rPr>
        <w:t>A</w:t>
      </w:r>
      <w:r w:rsidR="006E1798">
        <w:rPr>
          <w:b/>
          <w:bCs/>
          <w:u w:val="single"/>
        </w:rPr>
        <w:t>ttachment/Technical Exhibit List</w:t>
      </w:r>
      <w:r w:rsidRPr="00DC4C02">
        <w:rPr>
          <w:b/>
          <w:bCs/>
        </w:rPr>
        <w:t xml:space="preserve">:  </w:t>
      </w:r>
    </w:p>
    <w:p w14:paraId="549DD9C9" w14:textId="77777777" w:rsidR="00D86D39" w:rsidRPr="00DC4C02" w:rsidRDefault="00D86D39" w:rsidP="00D86D39"/>
    <w:p w14:paraId="46B8E47D" w14:textId="77777777" w:rsidR="00A61178" w:rsidRPr="006C566D" w:rsidRDefault="008D4181" w:rsidP="00A61178">
      <w:pPr>
        <w:numPr>
          <w:ilvl w:val="1"/>
          <w:numId w:val="2"/>
        </w:numPr>
        <w:tabs>
          <w:tab w:val="left" w:pos="576"/>
          <w:tab w:val="left" w:pos="1152"/>
          <w:tab w:val="left" w:pos="1728"/>
        </w:tabs>
        <w:suppressAutoHyphens/>
        <w:rPr>
          <w:color w:val="000080"/>
        </w:rPr>
      </w:pPr>
      <w:r w:rsidRPr="00A61178">
        <w:t>A</w:t>
      </w:r>
      <w:r w:rsidR="00E02332">
        <w:t xml:space="preserve">ttachment 1  </w:t>
      </w:r>
      <w:r w:rsidR="00A61178" w:rsidRPr="00A61178">
        <w:t>Technical Exhibit 1</w:t>
      </w:r>
      <w:r w:rsidRPr="006C566D">
        <w:rPr>
          <w:i/>
          <w:color w:val="0000FF"/>
        </w:rPr>
        <w:t xml:space="preserve"> –</w:t>
      </w:r>
      <w:r w:rsidRPr="00DC4C02">
        <w:t xml:space="preserve"> </w:t>
      </w:r>
      <w:r w:rsidR="006E1798">
        <w:t>Performance Requirements Summary</w:t>
      </w:r>
      <w:r w:rsidR="00A06169">
        <w:t xml:space="preserve"> </w:t>
      </w:r>
    </w:p>
    <w:p w14:paraId="3E225B8A" w14:textId="77777777" w:rsidR="006C566D" w:rsidRPr="006C566D" w:rsidRDefault="006C566D" w:rsidP="006C566D">
      <w:pPr>
        <w:tabs>
          <w:tab w:val="left" w:pos="576"/>
          <w:tab w:val="left" w:pos="1152"/>
          <w:tab w:val="left" w:pos="1728"/>
        </w:tabs>
        <w:suppressAutoHyphens/>
        <w:ind w:left="390"/>
        <w:rPr>
          <w:color w:val="000080"/>
        </w:rPr>
      </w:pPr>
    </w:p>
    <w:p w14:paraId="471E8597" w14:textId="77777777" w:rsidR="00517E5B" w:rsidRPr="00A61178" w:rsidRDefault="00517E5B" w:rsidP="00517E5B">
      <w:pPr>
        <w:tabs>
          <w:tab w:val="left" w:pos="576"/>
          <w:tab w:val="left" w:pos="1152"/>
          <w:tab w:val="left" w:pos="1728"/>
        </w:tabs>
        <w:suppressAutoHyphens/>
        <w:rPr>
          <w:color w:val="000080"/>
        </w:rPr>
      </w:pPr>
      <w:r>
        <w:t xml:space="preserve">7.2. </w:t>
      </w:r>
      <w:r w:rsidR="00A61178">
        <w:t xml:space="preserve"> </w:t>
      </w:r>
      <w:r w:rsidR="00E02332">
        <w:t xml:space="preserve">Attachment 2  </w:t>
      </w:r>
      <w:r w:rsidRPr="00A61178">
        <w:t>Technical Exhibit 2 – Deliverables Schedule</w:t>
      </w:r>
      <w:r w:rsidR="00A06169">
        <w:t xml:space="preserve"> </w:t>
      </w:r>
    </w:p>
    <w:p w14:paraId="78F7BE21" w14:textId="77777777" w:rsidR="00EE0D6E" w:rsidRDefault="00EE0D6E" w:rsidP="00EE0D6E">
      <w:pPr>
        <w:tabs>
          <w:tab w:val="left" w:pos="576"/>
          <w:tab w:val="left" w:pos="1152"/>
          <w:tab w:val="left" w:pos="1728"/>
        </w:tabs>
        <w:suppressAutoHyphens/>
        <w:rPr>
          <w:i/>
          <w:color w:val="0000FF"/>
        </w:rPr>
      </w:pPr>
    </w:p>
    <w:p w14:paraId="5345F4BE" w14:textId="77777777" w:rsidR="00EE0D6E" w:rsidRDefault="00EE0D6E" w:rsidP="00EE0D6E">
      <w:pPr>
        <w:tabs>
          <w:tab w:val="left" w:pos="576"/>
          <w:tab w:val="left" w:pos="1152"/>
          <w:tab w:val="left" w:pos="1728"/>
        </w:tabs>
        <w:suppressAutoHyphens/>
        <w:rPr>
          <w:i/>
          <w:color w:val="0000FF"/>
        </w:rPr>
      </w:pPr>
    </w:p>
    <w:p w14:paraId="3DCB077F" w14:textId="77777777" w:rsidR="00EE0D6E" w:rsidRPr="00EE0D6E" w:rsidRDefault="00EE0D6E" w:rsidP="00EE0D6E">
      <w:pPr>
        <w:tabs>
          <w:tab w:val="left" w:pos="576"/>
          <w:tab w:val="left" w:pos="1152"/>
          <w:tab w:val="left" w:pos="1728"/>
        </w:tabs>
        <w:suppressAutoHyphens/>
      </w:pPr>
      <w:r>
        <w:br w:type="page"/>
      </w:r>
    </w:p>
    <w:p w14:paraId="30EB713F" w14:textId="77777777" w:rsidR="00685304" w:rsidRPr="00120EF7" w:rsidRDefault="00685304" w:rsidP="00685304">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bCs/>
          <w:sz w:val="20"/>
        </w:rPr>
      </w:pPr>
      <w:r w:rsidRPr="00120EF7">
        <w:rPr>
          <w:bCs/>
          <w:sz w:val="20"/>
        </w:rPr>
        <w:lastRenderedPageBreak/>
        <w:t>TECHNICAL EXHIBIT 1</w:t>
      </w:r>
    </w:p>
    <w:p w14:paraId="53645D1F" w14:textId="77777777" w:rsidR="00685304" w:rsidRPr="00120EF7"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p>
    <w:p w14:paraId="4C5542EE" w14:textId="77777777" w:rsidR="00685304" w:rsidRPr="00120EF7"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6623A7">
        <w:rPr>
          <w:b/>
          <w:bCs/>
        </w:rPr>
        <w:t>Performance Requirements Summary</w:t>
      </w:r>
      <w:r w:rsidRPr="00120EF7">
        <w:rPr>
          <w:b/>
          <w:bCs/>
        </w:rPr>
        <w:t xml:space="preserve"> </w:t>
      </w:r>
    </w:p>
    <w:p w14:paraId="7DF5880A" w14:textId="77777777" w:rsidR="00685304" w:rsidRPr="00120EF7" w:rsidRDefault="00685304" w:rsidP="00685304">
      <w:pPr>
        <w:pStyle w:val="BodyText3"/>
        <w:rPr>
          <w:sz w:val="20"/>
          <w:szCs w:val="20"/>
        </w:rPr>
      </w:pPr>
      <w:r w:rsidRPr="00120EF7">
        <w:rPr>
          <w:sz w:val="20"/>
          <w:szCs w:val="20"/>
        </w:rPr>
        <w:t>The contractor service requirements are summarized into performance objectives that relate directly to mission essential items.  The performance threshold briefly describes the minimum acceptable levels of service required for each requirement.  These thresholds are critical to mission success.</w:t>
      </w:r>
    </w:p>
    <w:p w14:paraId="4F70D0D5" w14:textId="77777777" w:rsidR="00685304" w:rsidRPr="00120EF7" w:rsidRDefault="00685304" w:rsidP="00685304">
      <w:pPr>
        <w:pStyle w:val="BodyText3"/>
        <w:rPr>
          <w:sz w:val="20"/>
          <w:szCs w:val="20"/>
        </w:rPr>
      </w:pPr>
    </w:p>
    <w:tbl>
      <w:tblPr>
        <w:tblW w:w="11116" w:type="dxa"/>
        <w:tblInd w:w="-11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451"/>
        <w:gridCol w:w="3705"/>
        <w:gridCol w:w="2471"/>
        <w:gridCol w:w="1489"/>
      </w:tblGrid>
      <w:tr w:rsidR="00685304" w:rsidRPr="00120EF7" w14:paraId="7A486598" w14:textId="77777777">
        <w:trPr>
          <w:cantSplit/>
        </w:trPr>
        <w:tc>
          <w:tcPr>
            <w:tcW w:w="3451" w:type="dxa"/>
            <w:shd w:val="pct20" w:color="auto" w:fill="auto"/>
          </w:tcPr>
          <w:p w14:paraId="3608561E" w14:textId="77777777" w:rsidR="00685304" w:rsidRPr="00120EF7" w:rsidRDefault="00685304" w:rsidP="00685304">
            <w:pPr>
              <w:jc w:val="center"/>
              <w:rPr>
                <w:b/>
              </w:rPr>
            </w:pPr>
            <w:r w:rsidRPr="00120EF7">
              <w:rPr>
                <w:b/>
              </w:rPr>
              <w:t>Performance Objective</w:t>
            </w:r>
          </w:p>
          <w:p w14:paraId="78DC9576" w14:textId="77777777" w:rsidR="00685304" w:rsidRPr="00120EF7" w:rsidRDefault="00685304" w:rsidP="00685304">
            <w:pPr>
              <w:jc w:val="center"/>
              <w:rPr>
                <w:bCs/>
              </w:rPr>
            </w:pPr>
            <w:r w:rsidRPr="00120EF7">
              <w:rPr>
                <w:bCs/>
              </w:rPr>
              <w:t>(The Service required—usually a shall statement)</w:t>
            </w:r>
          </w:p>
        </w:tc>
        <w:tc>
          <w:tcPr>
            <w:tcW w:w="3705" w:type="dxa"/>
            <w:shd w:val="pct20" w:color="auto" w:fill="auto"/>
          </w:tcPr>
          <w:p w14:paraId="415EC488" w14:textId="77777777" w:rsidR="00685304" w:rsidRPr="00120EF7" w:rsidRDefault="00685304" w:rsidP="00685304">
            <w:pPr>
              <w:pStyle w:val="Heading4"/>
              <w:rPr>
                <w:sz w:val="20"/>
                <w:szCs w:val="20"/>
              </w:rPr>
            </w:pPr>
            <w:r w:rsidRPr="00120EF7">
              <w:rPr>
                <w:sz w:val="20"/>
                <w:szCs w:val="20"/>
              </w:rPr>
              <w:t>Standard</w:t>
            </w:r>
          </w:p>
        </w:tc>
        <w:tc>
          <w:tcPr>
            <w:tcW w:w="2471" w:type="dxa"/>
            <w:shd w:val="pct20" w:color="auto" w:fill="auto"/>
          </w:tcPr>
          <w:p w14:paraId="6BA66833" w14:textId="77777777" w:rsidR="00685304" w:rsidRPr="00120EF7" w:rsidRDefault="00685304" w:rsidP="00685304">
            <w:pPr>
              <w:pStyle w:val="textb"/>
              <w:rPr>
                <w:b w:val="0"/>
                <w:smallCaps w:val="0"/>
                <w:sz w:val="20"/>
                <w:szCs w:val="20"/>
              </w:rPr>
            </w:pPr>
            <w:r w:rsidRPr="00120EF7">
              <w:rPr>
                <w:smallCaps w:val="0"/>
                <w:sz w:val="20"/>
                <w:szCs w:val="20"/>
              </w:rPr>
              <w:t>Performance Threshold</w:t>
            </w:r>
            <w:r w:rsidRPr="00120EF7">
              <w:rPr>
                <w:b w:val="0"/>
                <w:smallCaps w:val="0"/>
                <w:sz w:val="20"/>
                <w:szCs w:val="20"/>
              </w:rPr>
              <w:t xml:space="preserve"> (This is the maximum error rate.  It could possibly be “Zero deviation from standard”)</w:t>
            </w:r>
          </w:p>
          <w:p w14:paraId="69F861B7" w14:textId="77777777" w:rsidR="00685304" w:rsidRPr="00120EF7" w:rsidRDefault="00685304" w:rsidP="00685304">
            <w:pPr>
              <w:jc w:val="center"/>
              <w:rPr>
                <w:b/>
              </w:rPr>
            </w:pPr>
          </w:p>
        </w:tc>
        <w:tc>
          <w:tcPr>
            <w:tcW w:w="1489" w:type="dxa"/>
            <w:shd w:val="pct20" w:color="auto" w:fill="auto"/>
          </w:tcPr>
          <w:p w14:paraId="78C9869D" w14:textId="77777777" w:rsidR="00685304" w:rsidRDefault="00685304" w:rsidP="00685304">
            <w:pPr>
              <w:jc w:val="center"/>
              <w:rPr>
                <w:b/>
              </w:rPr>
            </w:pPr>
            <w:r w:rsidRPr="00120EF7">
              <w:rPr>
                <w:b/>
              </w:rPr>
              <w:t>Method of Surveillance</w:t>
            </w:r>
          </w:p>
          <w:p w14:paraId="663E2CC5" w14:textId="77777777" w:rsidR="00685304" w:rsidRPr="00120EF7" w:rsidRDefault="00685304" w:rsidP="00685304">
            <w:pPr>
              <w:jc w:val="center"/>
              <w:rPr>
                <w:b/>
              </w:rPr>
            </w:pPr>
          </w:p>
        </w:tc>
      </w:tr>
      <w:tr w:rsidR="00685304" w:rsidRPr="00120EF7" w14:paraId="34783926" w14:textId="77777777">
        <w:trPr>
          <w:cantSplit/>
        </w:trPr>
        <w:tc>
          <w:tcPr>
            <w:tcW w:w="3451" w:type="dxa"/>
          </w:tcPr>
          <w:p w14:paraId="466E64DD" w14:textId="77777777" w:rsidR="00685304" w:rsidRPr="005E20BC" w:rsidRDefault="00685304" w:rsidP="00685304">
            <w:r w:rsidRPr="005E20BC">
              <w:rPr>
                <w:b/>
              </w:rPr>
              <w:t xml:space="preserve">PRS # 1.  </w:t>
            </w:r>
          </w:p>
          <w:p w14:paraId="14205AD0" w14:textId="77777777" w:rsidR="00685304" w:rsidRPr="005E20BC" w:rsidRDefault="00561F67" w:rsidP="00336CEA">
            <w:r w:rsidRPr="005E20BC">
              <w:t xml:space="preserve">The contractor shall provide </w:t>
            </w:r>
            <w:r w:rsidR="00336CEA" w:rsidRPr="005E20BC">
              <w:t xml:space="preserve">a NIGHTS user Candidate who </w:t>
            </w:r>
            <w:r w:rsidR="00AF053C" w:rsidRPr="005E20BC">
              <w:t xml:space="preserve">is </w:t>
            </w:r>
            <w:r w:rsidR="006C5C2A" w:rsidRPr="005E20BC">
              <w:t>familiar</w:t>
            </w:r>
            <w:r w:rsidR="00AF053C" w:rsidRPr="005E20BC">
              <w:t xml:space="preserve"> with NIGHTS </w:t>
            </w:r>
            <w:r w:rsidR="00336CEA" w:rsidRPr="005E20BC">
              <w:t>currently has access to NIGHTS data base</w:t>
            </w:r>
            <w:r w:rsidR="00AF053C" w:rsidRPr="005E20BC">
              <w:t>, open, close and update NIGHTS cases, provide Tickler updates, maintain an audit tracking system and report weekly status</w:t>
            </w:r>
          </w:p>
        </w:tc>
        <w:tc>
          <w:tcPr>
            <w:tcW w:w="3705" w:type="dxa"/>
          </w:tcPr>
          <w:p w14:paraId="38489FF3" w14:textId="77777777" w:rsidR="00685304" w:rsidRPr="005E20BC" w:rsidRDefault="008B072C" w:rsidP="005E20BC">
            <w:r w:rsidRPr="005E20BC">
              <w:t xml:space="preserve">The contractor </w:t>
            </w:r>
            <w:r w:rsidR="005E20BC">
              <w:t>provided</w:t>
            </w:r>
            <w:r w:rsidR="002B2067" w:rsidRPr="005E20BC">
              <w:t xml:space="preserve"> Tickler updates, maintain an audit tracking system and report weekly status</w:t>
            </w:r>
          </w:p>
        </w:tc>
        <w:tc>
          <w:tcPr>
            <w:tcW w:w="2471" w:type="dxa"/>
          </w:tcPr>
          <w:p w14:paraId="552D0491" w14:textId="77777777" w:rsidR="00685304" w:rsidRPr="005E20BC" w:rsidRDefault="00BF0340" w:rsidP="00685304">
            <w:pPr>
              <w:pStyle w:val="Header"/>
              <w:tabs>
                <w:tab w:val="clear" w:pos="4320"/>
                <w:tab w:val="clear" w:pos="8640"/>
              </w:tabs>
              <w:rPr>
                <w:sz w:val="20"/>
              </w:rPr>
            </w:pPr>
            <w:r w:rsidRPr="005E20BC">
              <w:rPr>
                <w:sz w:val="20"/>
              </w:rPr>
              <w:t>Must be a current NIGHTS user and have access</w:t>
            </w:r>
            <w:r w:rsidR="005E20BC">
              <w:rPr>
                <w:sz w:val="20"/>
              </w:rPr>
              <w:t>.  Zero deviation from standard.</w:t>
            </w:r>
          </w:p>
        </w:tc>
        <w:tc>
          <w:tcPr>
            <w:tcW w:w="1489" w:type="dxa"/>
          </w:tcPr>
          <w:p w14:paraId="3B151FF8" w14:textId="77777777" w:rsidR="00685304" w:rsidRPr="005E20BC" w:rsidRDefault="006623A7" w:rsidP="00FC6C6D">
            <w:r w:rsidRPr="005E20BC">
              <w:t>Observed by the Inspector General</w:t>
            </w:r>
          </w:p>
        </w:tc>
      </w:tr>
      <w:tr w:rsidR="00685304" w:rsidRPr="00120EF7" w14:paraId="712FB639" w14:textId="77777777">
        <w:trPr>
          <w:cantSplit/>
        </w:trPr>
        <w:tc>
          <w:tcPr>
            <w:tcW w:w="3451" w:type="dxa"/>
          </w:tcPr>
          <w:p w14:paraId="0335284C" w14:textId="77777777" w:rsidR="006C1607" w:rsidRPr="005E20BC" w:rsidRDefault="002A5B6C" w:rsidP="006C1607">
            <w:pPr>
              <w:rPr>
                <w:b/>
              </w:rPr>
            </w:pPr>
            <w:r w:rsidRPr="005E20BC">
              <w:rPr>
                <w:b/>
              </w:rPr>
              <w:t>PRS#2</w:t>
            </w:r>
          </w:p>
          <w:p w14:paraId="295795A5" w14:textId="77777777" w:rsidR="006C1607" w:rsidRPr="005E20BC" w:rsidRDefault="006C1607" w:rsidP="006C1607">
            <w:r w:rsidRPr="005E20BC">
              <w:t xml:space="preserve"> The contractor shall </w:t>
            </w:r>
            <w:r w:rsidRPr="005E20BC">
              <w:rPr>
                <w:rFonts w:eastAsia="Calibri"/>
              </w:rPr>
              <w:t>Manage and update the requirements with Audit Assessment Program for CNSP to include the intake, tasking, tracking, and closeout of all audits received by CNSP.</w:t>
            </w:r>
          </w:p>
          <w:p w14:paraId="2014B0F7" w14:textId="77777777" w:rsidR="00685304" w:rsidRPr="005E20BC" w:rsidRDefault="00685304" w:rsidP="00685304"/>
          <w:p w14:paraId="54D5ABED" w14:textId="77777777" w:rsidR="002A5B6C" w:rsidRPr="005E20BC" w:rsidRDefault="002A5B6C" w:rsidP="006C1607">
            <w:pPr>
              <w:pStyle w:val="ListParagraph"/>
              <w:ind w:left="0"/>
              <w:rPr>
                <w:sz w:val="20"/>
                <w:szCs w:val="20"/>
              </w:rPr>
            </w:pPr>
          </w:p>
        </w:tc>
        <w:tc>
          <w:tcPr>
            <w:tcW w:w="3705" w:type="dxa"/>
          </w:tcPr>
          <w:p w14:paraId="243185C8" w14:textId="77777777" w:rsidR="008B072C" w:rsidRPr="005E20BC" w:rsidRDefault="008B072C" w:rsidP="00685304">
            <w:pPr>
              <w:pStyle w:val="Header"/>
              <w:tabs>
                <w:tab w:val="clear" w:pos="4320"/>
                <w:tab w:val="clear" w:pos="8640"/>
              </w:tabs>
              <w:rPr>
                <w:i/>
                <w:color w:val="0000FF"/>
                <w:sz w:val="20"/>
              </w:rPr>
            </w:pPr>
          </w:p>
          <w:p w14:paraId="1AE6059A" w14:textId="77777777" w:rsidR="002B2067" w:rsidRPr="005E20BC" w:rsidRDefault="005E20BC" w:rsidP="002B2067">
            <w:r>
              <w:t>The contractor responded</w:t>
            </w:r>
            <w:r w:rsidR="006623A7" w:rsidRPr="005E20BC">
              <w:t xml:space="preserve"> to audit service reports within the last year</w:t>
            </w:r>
            <w:r w:rsidR="002B2067" w:rsidRPr="005E20BC">
              <w:rPr>
                <w:rFonts w:eastAsia="Calibri"/>
              </w:rPr>
              <w:t xml:space="preserve"> to include the intake, tasking, tracking, and closeout </w:t>
            </w:r>
          </w:p>
          <w:p w14:paraId="0571A46A" w14:textId="77777777" w:rsidR="00685304" w:rsidRPr="005E20BC" w:rsidRDefault="00685304" w:rsidP="00685304">
            <w:pPr>
              <w:pStyle w:val="Header"/>
              <w:tabs>
                <w:tab w:val="clear" w:pos="4320"/>
                <w:tab w:val="clear" w:pos="8640"/>
              </w:tabs>
              <w:rPr>
                <w:sz w:val="20"/>
              </w:rPr>
            </w:pPr>
          </w:p>
        </w:tc>
        <w:tc>
          <w:tcPr>
            <w:tcW w:w="2471" w:type="dxa"/>
          </w:tcPr>
          <w:p w14:paraId="73BD2436" w14:textId="77777777" w:rsidR="008B072C" w:rsidRPr="005E20BC" w:rsidRDefault="006623A7" w:rsidP="00685304">
            <w:pPr>
              <w:pStyle w:val="Header"/>
              <w:tabs>
                <w:tab w:val="clear" w:pos="4320"/>
                <w:tab w:val="clear" w:pos="8640"/>
              </w:tabs>
              <w:rPr>
                <w:sz w:val="20"/>
              </w:rPr>
            </w:pPr>
            <w:r w:rsidRPr="005E20BC">
              <w:rPr>
                <w:sz w:val="20"/>
              </w:rPr>
              <w:t>Must adhere to all response formats and timelines</w:t>
            </w:r>
            <w:r w:rsidR="00EF6F75">
              <w:rPr>
                <w:sz w:val="20"/>
              </w:rPr>
              <w:t xml:space="preserve"> with 90% accuracy</w:t>
            </w:r>
          </w:p>
        </w:tc>
        <w:tc>
          <w:tcPr>
            <w:tcW w:w="1489" w:type="dxa"/>
          </w:tcPr>
          <w:p w14:paraId="3A23242D" w14:textId="77777777" w:rsidR="00685304" w:rsidRPr="005E20BC" w:rsidRDefault="006623A7" w:rsidP="005E20BC">
            <w:r w:rsidRPr="005E20BC">
              <w:t>Observed by the Inspector General</w:t>
            </w:r>
          </w:p>
        </w:tc>
      </w:tr>
      <w:tr w:rsidR="00685304" w:rsidRPr="00120EF7" w14:paraId="439ED785" w14:textId="77777777">
        <w:trPr>
          <w:cantSplit/>
        </w:trPr>
        <w:tc>
          <w:tcPr>
            <w:tcW w:w="3451" w:type="dxa"/>
          </w:tcPr>
          <w:p w14:paraId="4E6EADC7" w14:textId="77777777" w:rsidR="00685304" w:rsidRPr="005E20BC" w:rsidRDefault="00685304" w:rsidP="00685304">
            <w:pPr>
              <w:rPr>
                <w:bCs/>
              </w:rPr>
            </w:pPr>
            <w:r w:rsidRPr="005E20BC">
              <w:rPr>
                <w:b/>
              </w:rPr>
              <w:t xml:space="preserve">PRS # 3 </w:t>
            </w:r>
          </w:p>
          <w:p w14:paraId="070D9BEA" w14:textId="77777777" w:rsidR="006C1607" w:rsidRPr="005E20BC" w:rsidRDefault="006C1607" w:rsidP="006C1607">
            <w:pPr>
              <w:pStyle w:val="ListParagraph"/>
              <w:ind w:left="0"/>
              <w:rPr>
                <w:rFonts w:eastAsia="Calibri"/>
                <w:sz w:val="20"/>
                <w:szCs w:val="20"/>
              </w:rPr>
            </w:pPr>
            <w:r w:rsidRPr="005E20BC">
              <w:rPr>
                <w:sz w:val="20"/>
                <w:szCs w:val="20"/>
              </w:rPr>
              <w:t xml:space="preserve">The contractor shall create Case files from NIGHTS, Audit tracking files, format </w:t>
            </w:r>
            <w:r w:rsidR="006C5C2A" w:rsidRPr="005E20BC">
              <w:rPr>
                <w:sz w:val="20"/>
                <w:szCs w:val="20"/>
              </w:rPr>
              <w:t>correspondence</w:t>
            </w:r>
            <w:r w:rsidRPr="005E20BC">
              <w:rPr>
                <w:sz w:val="20"/>
                <w:szCs w:val="20"/>
              </w:rPr>
              <w:t xml:space="preserve">, serialize required </w:t>
            </w:r>
            <w:r w:rsidR="006C5C2A" w:rsidRPr="005E20BC">
              <w:rPr>
                <w:sz w:val="20"/>
                <w:szCs w:val="20"/>
              </w:rPr>
              <w:t>correspondence</w:t>
            </w:r>
            <w:r w:rsidRPr="005E20BC">
              <w:rPr>
                <w:sz w:val="20"/>
                <w:szCs w:val="20"/>
              </w:rPr>
              <w:t>,</w:t>
            </w:r>
            <w:r w:rsidRPr="005E20BC">
              <w:rPr>
                <w:rFonts w:eastAsia="Calibri"/>
                <w:sz w:val="20"/>
                <w:szCs w:val="20"/>
              </w:rPr>
              <w:t xml:space="preserve"> receiving and screening incoming correspondence/calls; and formatting and distributing correspondence.</w:t>
            </w:r>
          </w:p>
          <w:p w14:paraId="302313B6" w14:textId="77777777" w:rsidR="00685304" w:rsidRPr="005E20BC" w:rsidRDefault="00685304" w:rsidP="006C1607">
            <w:pPr>
              <w:pStyle w:val="ListParagraph"/>
              <w:ind w:left="0"/>
              <w:rPr>
                <w:sz w:val="20"/>
                <w:szCs w:val="20"/>
              </w:rPr>
            </w:pPr>
          </w:p>
        </w:tc>
        <w:tc>
          <w:tcPr>
            <w:tcW w:w="3705" w:type="dxa"/>
          </w:tcPr>
          <w:p w14:paraId="4CB7ED55" w14:textId="77777777" w:rsidR="008B072C" w:rsidRPr="005E20BC" w:rsidRDefault="008B072C" w:rsidP="00685304"/>
          <w:p w14:paraId="4718A2E8" w14:textId="77777777" w:rsidR="00685304" w:rsidRPr="005E20BC" w:rsidRDefault="005E20BC" w:rsidP="005E20BC">
            <w:r w:rsidRPr="005E20BC">
              <w:t xml:space="preserve">The contractor </w:t>
            </w:r>
            <w:r>
              <w:t>created</w:t>
            </w:r>
            <w:r w:rsidR="005A67A3" w:rsidRPr="005E20BC">
              <w:t xml:space="preserve"> Case files from NIGHTS, Audit tracking files, format correspondence, serialize required correspondence,</w:t>
            </w:r>
            <w:r w:rsidR="005A67A3" w:rsidRPr="005E20BC">
              <w:rPr>
                <w:rFonts w:eastAsia="Calibri"/>
              </w:rPr>
              <w:t xml:space="preserve"> receiving and screening incoming correspondence/calls; and formatting and distributing correspondence</w:t>
            </w:r>
          </w:p>
        </w:tc>
        <w:tc>
          <w:tcPr>
            <w:tcW w:w="2471" w:type="dxa"/>
          </w:tcPr>
          <w:p w14:paraId="172E6DA2" w14:textId="77777777" w:rsidR="00685304" w:rsidRPr="005E20BC" w:rsidRDefault="00CE584B" w:rsidP="005E20BC">
            <w:pPr>
              <w:pStyle w:val="Header"/>
              <w:tabs>
                <w:tab w:val="clear" w:pos="4320"/>
                <w:tab w:val="clear" w:pos="8640"/>
              </w:tabs>
              <w:rPr>
                <w:sz w:val="20"/>
              </w:rPr>
            </w:pPr>
            <w:r w:rsidRPr="005E20BC">
              <w:rPr>
                <w:sz w:val="20"/>
              </w:rPr>
              <w:t>Must be a current NIGHTS user and have access</w:t>
            </w:r>
            <w:r w:rsidR="005E20BC">
              <w:rPr>
                <w:sz w:val="20"/>
              </w:rPr>
              <w:t>.  Zero deviation from standard.</w:t>
            </w:r>
          </w:p>
        </w:tc>
        <w:tc>
          <w:tcPr>
            <w:tcW w:w="1489" w:type="dxa"/>
          </w:tcPr>
          <w:p w14:paraId="6B30A109" w14:textId="77777777" w:rsidR="00685304" w:rsidRPr="005E20BC" w:rsidRDefault="00CE584B" w:rsidP="005E20BC">
            <w:r w:rsidRPr="005E20BC">
              <w:t>Observed by the Inspector General</w:t>
            </w:r>
          </w:p>
        </w:tc>
      </w:tr>
      <w:tr w:rsidR="00685304" w:rsidRPr="00120EF7" w14:paraId="52D438C3" w14:textId="77777777">
        <w:trPr>
          <w:cantSplit/>
        </w:trPr>
        <w:tc>
          <w:tcPr>
            <w:tcW w:w="3451" w:type="dxa"/>
          </w:tcPr>
          <w:p w14:paraId="3FBEEFE5" w14:textId="77777777" w:rsidR="00685304" w:rsidRPr="005E20BC" w:rsidRDefault="00685304" w:rsidP="00685304">
            <w:pPr>
              <w:rPr>
                <w:b/>
              </w:rPr>
            </w:pPr>
            <w:r w:rsidRPr="005E20BC">
              <w:rPr>
                <w:b/>
              </w:rPr>
              <w:t xml:space="preserve">PRS # 4 </w:t>
            </w:r>
          </w:p>
          <w:p w14:paraId="1B05F138" w14:textId="77777777" w:rsidR="006C1607" w:rsidRPr="005E20BC" w:rsidRDefault="006C1607" w:rsidP="006C1607">
            <w:pPr>
              <w:pStyle w:val="ListParagraph"/>
              <w:ind w:left="0"/>
              <w:rPr>
                <w:rFonts w:eastAsia="Calibri"/>
                <w:sz w:val="20"/>
                <w:szCs w:val="20"/>
              </w:rPr>
            </w:pPr>
            <w:r w:rsidRPr="005E20BC">
              <w:rPr>
                <w:rFonts w:eastAsia="Calibri"/>
                <w:sz w:val="20"/>
                <w:szCs w:val="20"/>
              </w:rPr>
              <w:t>The contractor shall provide daily support to contact witnesses, arrange meetings, meeting rooms, command visits, parking, security, and VTCs for the Command Evaluation Program.</w:t>
            </w:r>
          </w:p>
          <w:p w14:paraId="4E03C0B1" w14:textId="77777777" w:rsidR="00685304" w:rsidRPr="005E20BC" w:rsidRDefault="00685304" w:rsidP="00685304">
            <w:pPr>
              <w:rPr>
                <w:bCs/>
              </w:rPr>
            </w:pPr>
          </w:p>
        </w:tc>
        <w:tc>
          <w:tcPr>
            <w:tcW w:w="3705" w:type="dxa"/>
          </w:tcPr>
          <w:p w14:paraId="01042DDB" w14:textId="77777777" w:rsidR="008B072C" w:rsidRPr="005E20BC" w:rsidRDefault="008B072C" w:rsidP="00685304">
            <w:pPr>
              <w:pStyle w:val="Header"/>
              <w:tabs>
                <w:tab w:val="clear" w:pos="4320"/>
                <w:tab w:val="clear" w:pos="8640"/>
              </w:tabs>
              <w:rPr>
                <w:i/>
                <w:color w:val="0000FF"/>
                <w:sz w:val="20"/>
              </w:rPr>
            </w:pPr>
          </w:p>
          <w:p w14:paraId="185FDF16" w14:textId="77777777" w:rsidR="00685304" w:rsidRPr="005E20BC" w:rsidRDefault="005A67A3" w:rsidP="005E20BC">
            <w:pPr>
              <w:pStyle w:val="Header"/>
              <w:tabs>
                <w:tab w:val="clear" w:pos="4320"/>
                <w:tab w:val="clear" w:pos="8640"/>
              </w:tabs>
              <w:rPr>
                <w:sz w:val="20"/>
              </w:rPr>
            </w:pPr>
            <w:r w:rsidRPr="005E20BC">
              <w:rPr>
                <w:rFonts w:eastAsia="Calibri"/>
                <w:sz w:val="20"/>
              </w:rPr>
              <w:t xml:space="preserve">The contractor </w:t>
            </w:r>
            <w:r w:rsidR="005E20BC">
              <w:rPr>
                <w:rFonts w:eastAsia="Calibri"/>
                <w:sz w:val="20"/>
              </w:rPr>
              <w:t xml:space="preserve">provided </w:t>
            </w:r>
            <w:r w:rsidRPr="005E20BC">
              <w:rPr>
                <w:rFonts w:eastAsia="Calibri"/>
                <w:sz w:val="20"/>
              </w:rPr>
              <w:t>daily support to contact witnesses, arrange meetings, meeting rooms, command visits, parking, security, and VTCs for the Command Evaluation Program</w:t>
            </w:r>
          </w:p>
        </w:tc>
        <w:tc>
          <w:tcPr>
            <w:tcW w:w="2471" w:type="dxa"/>
          </w:tcPr>
          <w:p w14:paraId="30FE0F22" w14:textId="77777777" w:rsidR="00685304" w:rsidRPr="005E20BC" w:rsidRDefault="00CE584B" w:rsidP="00685304">
            <w:pPr>
              <w:pStyle w:val="Header"/>
              <w:tabs>
                <w:tab w:val="clear" w:pos="4320"/>
                <w:tab w:val="clear" w:pos="8640"/>
              </w:tabs>
              <w:rPr>
                <w:sz w:val="20"/>
              </w:rPr>
            </w:pPr>
            <w:r w:rsidRPr="005E20BC">
              <w:rPr>
                <w:sz w:val="20"/>
              </w:rPr>
              <w:t>Must adhere to all response formats and timelines</w:t>
            </w:r>
            <w:r w:rsidR="00EF6F75">
              <w:rPr>
                <w:sz w:val="20"/>
              </w:rPr>
              <w:t xml:space="preserve"> with 90% accuracy</w:t>
            </w:r>
          </w:p>
        </w:tc>
        <w:tc>
          <w:tcPr>
            <w:tcW w:w="1489" w:type="dxa"/>
          </w:tcPr>
          <w:p w14:paraId="1D975CEA" w14:textId="77777777" w:rsidR="00685304" w:rsidRPr="005E20BC" w:rsidRDefault="00CE584B" w:rsidP="005E20BC">
            <w:r w:rsidRPr="005E20BC">
              <w:t>Observed by the Inspector General</w:t>
            </w:r>
          </w:p>
        </w:tc>
      </w:tr>
    </w:tbl>
    <w:p w14:paraId="3292786E" w14:textId="77777777" w:rsidR="00685304" w:rsidRPr="00120EF7"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p>
    <w:p w14:paraId="3822DF31" w14:textId="77777777" w:rsidR="00685304" w:rsidRPr="0026335E" w:rsidRDefault="00685304" w:rsidP="00685304">
      <w:pPr>
        <w:pStyle w:val="textb"/>
        <w:spacing w:after="120"/>
        <w:ind w:left="720"/>
        <w:rPr>
          <w:b w:val="0"/>
          <w:i/>
          <w:smallCaps w:val="0"/>
          <w:color w:val="0000FF"/>
          <w:sz w:val="20"/>
          <w:szCs w:val="20"/>
        </w:rPr>
      </w:pPr>
    </w:p>
    <w:p w14:paraId="2CD91C5D" w14:textId="77777777" w:rsidR="00685304" w:rsidRPr="00120EF7"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sidRPr="00120EF7">
        <w:br w:type="page"/>
      </w:r>
      <w:bookmarkStart w:id="0" w:name="_Toc41385511"/>
      <w:r w:rsidRPr="00120EF7">
        <w:rPr>
          <w:b/>
          <w:bCs/>
        </w:rPr>
        <w:lastRenderedPageBreak/>
        <w:t>TECHNICAL EXHIBIT 2</w:t>
      </w:r>
    </w:p>
    <w:p w14:paraId="2021F327" w14:textId="77777777" w:rsidR="00685304" w:rsidRPr="00120EF7"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p>
    <w:p w14:paraId="5179F110" w14:textId="77777777" w:rsidR="00685304" w:rsidRPr="00120EF7"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sidRPr="00120EF7">
        <w:rPr>
          <w:b/>
          <w:bCs/>
        </w:rPr>
        <w:t>DELIVERABLES SCHEDULE</w:t>
      </w:r>
      <w:bookmarkEnd w:id="0"/>
    </w:p>
    <w:p w14:paraId="4E21E11B" w14:textId="77777777" w:rsidR="00685304" w:rsidRPr="00120EF7"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5"/>
        <w:gridCol w:w="1915"/>
        <w:gridCol w:w="1915"/>
        <w:gridCol w:w="1915"/>
        <w:gridCol w:w="2078"/>
      </w:tblGrid>
      <w:tr w:rsidR="00685304" w:rsidRPr="00120EF7" w14:paraId="6B4B9EB8" w14:textId="77777777" w:rsidTr="00342378">
        <w:trPr>
          <w:tblHeader/>
        </w:trPr>
        <w:tc>
          <w:tcPr>
            <w:tcW w:w="1915" w:type="dxa"/>
            <w:shd w:val="clear" w:color="auto" w:fill="CCCCCC"/>
            <w:vAlign w:val="bottom"/>
          </w:tcPr>
          <w:p w14:paraId="04C5B10A" w14:textId="77777777" w:rsidR="00685304" w:rsidRPr="00120EF7" w:rsidRDefault="00685304" w:rsidP="00685304">
            <w:pPr>
              <w:pStyle w:val="textb"/>
              <w:spacing w:before="60" w:after="60"/>
              <w:rPr>
                <w:b w:val="0"/>
                <w:bCs/>
                <w:smallCaps w:val="0"/>
                <w:sz w:val="20"/>
                <w:szCs w:val="20"/>
                <w:u w:val="single"/>
              </w:rPr>
            </w:pPr>
            <w:r w:rsidRPr="00120EF7">
              <w:rPr>
                <w:b w:val="0"/>
                <w:bCs/>
                <w:smallCaps w:val="0"/>
                <w:sz w:val="20"/>
                <w:szCs w:val="20"/>
                <w:u w:val="single"/>
              </w:rPr>
              <w:t>Deliverable</w:t>
            </w:r>
          </w:p>
        </w:tc>
        <w:tc>
          <w:tcPr>
            <w:tcW w:w="1915" w:type="dxa"/>
            <w:shd w:val="clear" w:color="auto" w:fill="CCCCCC"/>
            <w:vAlign w:val="bottom"/>
          </w:tcPr>
          <w:p w14:paraId="2F257326" w14:textId="77777777" w:rsidR="00685304" w:rsidRPr="00120EF7" w:rsidRDefault="00685304" w:rsidP="00685304">
            <w:pPr>
              <w:pStyle w:val="textb"/>
              <w:spacing w:before="60" w:after="60"/>
              <w:jc w:val="center"/>
              <w:rPr>
                <w:b w:val="0"/>
                <w:bCs/>
                <w:smallCaps w:val="0"/>
                <w:sz w:val="20"/>
                <w:szCs w:val="20"/>
                <w:u w:val="single"/>
              </w:rPr>
            </w:pPr>
            <w:r w:rsidRPr="00120EF7">
              <w:rPr>
                <w:b w:val="0"/>
                <w:bCs/>
                <w:smallCaps w:val="0"/>
                <w:sz w:val="20"/>
                <w:szCs w:val="20"/>
                <w:u w:val="single"/>
              </w:rPr>
              <w:t>Frequency</w:t>
            </w:r>
          </w:p>
        </w:tc>
        <w:tc>
          <w:tcPr>
            <w:tcW w:w="1915" w:type="dxa"/>
            <w:shd w:val="clear" w:color="auto" w:fill="CCCCCC"/>
          </w:tcPr>
          <w:p w14:paraId="4ABF3A37" w14:textId="77777777" w:rsidR="00685304" w:rsidRPr="00120EF7" w:rsidRDefault="00685304" w:rsidP="00685304">
            <w:pPr>
              <w:pStyle w:val="textb"/>
              <w:spacing w:before="60" w:after="60"/>
              <w:jc w:val="center"/>
              <w:rPr>
                <w:b w:val="0"/>
                <w:bCs/>
                <w:smallCaps w:val="0"/>
                <w:sz w:val="20"/>
                <w:szCs w:val="20"/>
                <w:u w:val="single"/>
              </w:rPr>
            </w:pPr>
            <w:r w:rsidRPr="00120EF7">
              <w:rPr>
                <w:b w:val="0"/>
                <w:bCs/>
                <w:smallCaps w:val="0"/>
                <w:sz w:val="20"/>
                <w:szCs w:val="20"/>
                <w:u w:val="single"/>
              </w:rPr>
              <w:t># of Copies</w:t>
            </w:r>
          </w:p>
        </w:tc>
        <w:tc>
          <w:tcPr>
            <w:tcW w:w="1915" w:type="dxa"/>
            <w:shd w:val="clear" w:color="auto" w:fill="CCCCCC"/>
            <w:vAlign w:val="bottom"/>
          </w:tcPr>
          <w:p w14:paraId="25293FC7" w14:textId="77777777" w:rsidR="00685304" w:rsidRPr="00120EF7" w:rsidRDefault="00685304" w:rsidP="00685304">
            <w:pPr>
              <w:pStyle w:val="textb"/>
              <w:spacing w:before="60" w:after="60"/>
              <w:jc w:val="center"/>
              <w:rPr>
                <w:b w:val="0"/>
                <w:bCs/>
                <w:smallCaps w:val="0"/>
                <w:sz w:val="20"/>
                <w:szCs w:val="20"/>
                <w:u w:val="single"/>
              </w:rPr>
            </w:pPr>
            <w:r w:rsidRPr="00120EF7">
              <w:rPr>
                <w:b w:val="0"/>
                <w:bCs/>
                <w:smallCaps w:val="0"/>
                <w:sz w:val="20"/>
                <w:szCs w:val="20"/>
                <w:u w:val="single"/>
              </w:rPr>
              <w:t>Medium/Format</w:t>
            </w:r>
          </w:p>
        </w:tc>
        <w:tc>
          <w:tcPr>
            <w:tcW w:w="2078" w:type="dxa"/>
            <w:shd w:val="clear" w:color="auto" w:fill="CCCCCC"/>
            <w:vAlign w:val="bottom"/>
          </w:tcPr>
          <w:p w14:paraId="3A806912" w14:textId="77777777" w:rsidR="00685304" w:rsidRPr="00120EF7" w:rsidRDefault="00685304" w:rsidP="00685304">
            <w:pPr>
              <w:pStyle w:val="textb"/>
              <w:spacing w:before="60" w:after="60"/>
              <w:jc w:val="center"/>
              <w:rPr>
                <w:b w:val="0"/>
                <w:bCs/>
                <w:smallCaps w:val="0"/>
                <w:sz w:val="20"/>
                <w:szCs w:val="20"/>
                <w:u w:val="single"/>
              </w:rPr>
            </w:pPr>
            <w:r w:rsidRPr="00120EF7">
              <w:rPr>
                <w:b w:val="0"/>
                <w:bCs/>
                <w:smallCaps w:val="0"/>
                <w:sz w:val="20"/>
                <w:szCs w:val="20"/>
                <w:u w:val="single"/>
              </w:rPr>
              <w:t>Submit To</w:t>
            </w:r>
          </w:p>
        </w:tc>
      </w:tr>
      <w:tr w:rsidR="00A77598" w:rsidRPr="00120EF7" w14:paraId="322F112A" w14:textId="77777777" w:rsidTr="00342378">
        <w:tc>
          <w:tcPr>
            <w:tcW w:w="1915" w:type="dxa"/>
          </w:tcPr>
          <w:p w14:paraId="4F14E81D" w14:textId="77777777" w:rsidR="00A77598" w:rsidRDefault="00342378" w:rsidP="000E5161">
            <w:r>
              <w:t>Daily Status Report</w:t>
            </w:r>
          </w:p>
          <w:p w14:paraId="70197055" w14:textId="77777777" w:rsidR="00342378" w:rsidRPr="00F17754" w:rsidRDefault="00342378" w:rsidP="000E5161">
            <w:r>
              <w:t>(PWS para 5.3.2)</w:t>
            </w:r>
          </w:p>
        </w:tc>
        <w:tc>
          <w:tcPr>
            <w:tcW w:w="1915" w:type="dxa"/>
          </w:tcPr>
          <w:p w14:paraId="1AF757E1" w14:textId="77777777" w:rsidR="00A77598" w:rsidRPr="00120EF7" w:rsidRDefault="00342378" w:rsidP="00685304">
            <w:pPr>
              <w:rPr>
                <w:b/>
                <w:bCs/>
              </w:rPr>
            </w:pPr>
            <w:r>
              <w:t>Daily</w:t>
            </w:r>
          </w:p>
          <w:p w14:paraId="1DF314E7" w14:textId="77777777" w:rsidR="00A77598" w:rsidRPr="00120EF7" w:rsidRDefault="00A77598" w:rsidP="00685304">
            <w:pPr>
              <w:rPr>
                <w:b/>
                <w:bCs/>
              </w:rPr>
            </w:pPr>
          </w:p>
          <w:p w14:paraId="1175A44F" w14:textId="77777777" w:rsidR="00A77598" w:rsidRPr="00120EF7" w:rsidRDefault="00A77598" w:rsidP="00685304">
            <w:pPr>
              <w:rPr>
                <w:b/>
                <w:bCs/>
              </w:rPr>
            </w:pPr>
          </w:p>
        </w:tc>
        <w:tc>
          <w:tcPr>
            <w:tcW w:w="1915" w:type="dxa"/>
          </w:tcPr>
          <w:p w14:paraId="692D1BA0" w14:textId="77777777" w:rsidR="00437E1B" w:rsidRPr="00120EF7" w:rsidRDefault="00342378" w:rsidP="00437E1B">
            <w:pPr>
              <w:rPr>
                <w:b/>
                <w:bCs/>
              </w:rPr>
            </w:pPr>
            <w:r>
              <w:t>1</w:t>
            </w:r>
          </w:p>
          <w:p w14:paraId="0289BA6C" w14:textId="77777777" w:rsidR="00A77598" w:rsidRPr="00120EF7" w:rsidRDefault="00A77598" w:rsidP="00685304">
            <w:pPr>
              <w:rPr>
                <w:b/>
                <w:bCs/>
              </w:rPr>
            </w:pPr>
          </w:p>
        </w:tc>
        <w:tc>
          <w:tcPr>
            <w:tcW w:w="1915" w:type="dxa"/>
          </w:tcPr>
          <w:p w14:paraId="78C166EC" w14:textId="77777777" w:rsidR="00A77598" w:rsidRPr="00120EF7" w:rsidRDefault="00342378" w:rsidP="00685304">
            <w:pPr>
              <w:rPr>
                <w:b/>
                <w:bCs/>
              </w:rPr>
            </w:pPr>
            <w:r>
              <w:t>Deliverable to be provided as hard copy (paper)</w:t>
            </w:r>
          </w:p>
          <w:p w14:paraId="2E965397" w14:textId="77777777" w:rsidR="00A77598" w:rsidRPr="00120EF7" w:rsidRDefault="00A77598" w:rsidP="00685304">
            <w:pPr>
              <w:rPr>
                <w:b/>
                <w:bCs/>
              </w:rPr>
            </w:pPr>
          </w:p>
          <w:p w14:paraId="581188F8" w14:textId="77777777" w:rsidR="00A77598" w:rsidRPr="00120EF7" w:rsidRDefault="00A77598" w:rsidP="00685304">
            <w:pPr>
              <w:rPr>
                <w:b/>
                <w:bCs/>
              </w:rPr>
            </w:pPr>
          </w:p>
        </w:tc>
        <w:tc>
          <w:tcPr>
            <w:tcW w:w="2078" w:type="dxa"/>
          </w:tcPr>
          <w:p w14:paraId="33C06604" w14:textId="77777777" w:rsidR="002E738B" w:rsidRPr="00120EF7" w:rsidRDefault="00342378" w:rsidP="002E738B">
            <w:pPr>
              <w:rPr>
                <w:b/>
                <w:bCs/>
              </w:rPr>
            </w:pPr>
            <w:r>
              <w:t>COMNAVSURFPAC Inspector General</w:t>
            </w:r>
          </w:p>
          <w:p w14:paraId="77166BB6" w14:textId="77777777" w:rsidR="00A77598" w:rsidRPr="002E738B" w:rsidRDefault="00A77598" w:rsidP="00685304">
            <w:pPr>
              <w:pStyle w:val="textb"/>
              <w:spacing w:before="120" w:after="0"/>
              <w:rPr>
                <w:sz w:val="20"/>
                <w:szCs w:val="20"/>
              </w:rPr>
            </w:pPr>
          </w:p>
        </w:tc>
      </w:tr>
      <w:tr w:rsidR="00F756FE" w:rsidRPr="00120EF7" w14:paraId="29324F3A" w14:textId="77777777" w:rsidTr="00342378">
        <w:tc>
          <w:tcPr>
            <w:tcW w:w="1915" w:type="dxa"/>
          </w:tcPr>
          <w:p w14:paraId="52B24F66" w14:textId="77777777" w:rsidR="00F756FE" w:rsidRDefault="00342378" w:rsidP="000E5161">
            <w:r>
              <w:t>Create Case Files</w:t>
            </w:r>
          </w:p>
          <w:p w14:paraId="1D9CDF69" w14:textId="77777777" w:rsidR="00342378" w:rsidRPr="00F756FE" w:rsidRDefault="00342378" w:rsidP="000E5161">
            <w:r>
              <w:t>(PWS para 5.2.2)</w:t>
            </w:r>
          </w:p>
        </w:tc>
        <w:tc>
          <w:tcPr>
            <w:tcW w:w="1915" w:type="dxa"/>
          </w:tcPr>
          <w:p w14:paraId="26339371" w14:textId="77777777" w:rsidR="00F756FE" w:rsidRPr="00F17754" w:rsidRDefault="00342378" w:rsidP="000E5161">
            <w:r>
              <w:t>Continual/Daily</w:t>
            </w:r>
          </w:p>
        </w:tc>
        <w:tc>
          <w:tcPr>
            <w:tcW w:w="1915" w:type="dxa"/>
          </w:tcPr>
          <w:p w14:paraId="23AC16CA" w14:textId="77777777" w:rsidR="00F756FE" w:rsidRPr="00F17754" w:rsidRDefault="00342378" w:rsidP="000E5161">
            <w:r>
              <w:t>2 (hard copy and electronic)</w:t>
            </w:r>
          </w:p>
        </w:tc>
        <w:tc>
          <w:tcPr>
            <w:tcW w:w="1915" w:type="dxa"/>
          </w:tcPr>
          <w:p w14:paraId="1BF31AD4" w14:textId="77777777" w:rsidR="00F756FE" w:rsidRPr="00F17754" w:rsidRDefault="00342378" w:rsidP="000E5161">
            <w:r>
              <w:t>Deliverable to be provided in hard copy and electronic</w:t>
            </w:r>
          </w:p>
        </w:tc>
        <w:tc>
          <w:tcPr>
            <w:tcW w:w="2078" w:type="dxa"/>
          </w:tcPr>
          <w:p w14:paraId="5858E984" w14:textId="77777777" w:rsidR="00342378" w:rsidRPr="00120EF7" w:rsidRDefault="00342378" w:rsidP="00342378">
            <w:pPr>
              <w:rPr>
                <w:b/>
                <w:bCs/>
              </w:rPr>
            </w:pPr>
            <w:r>
              <w:t>COMNAVSURFPAC Inspector General</w:t>
            </w:r>
          </w:p>
          <w:p w14:paraId="66035720" w14:textId="77777777" w:rsidR="00F756FE" w:rsidRPr="00F17754" w:rsidRDefault="00F756FE" w:rsidP="000E5161"/>
        </w:tc>
      </w:tr>
      <w:tr w:rsidR="000E5161" w:rsidRPr="00120EF7" w14:paraId="4EE58D70" w14:textId="77777777" w:rsidTr="00342378">
        <w:tc>
          <w:tcPr>
            <w:tcW w:w="1915" w:type="dxa"/>
          </w:tcPr>
          <w:p w14:paraId="0A162D6E" w14:textId="77777777" w:rsidR="000E5161" w:rsidRDefault="00342378" w:rsidP="000E5161">
            <w:r>
              <w:t>Maintain CNSP IG Tickler, NIGHTS, Inspector General Case Tracker, Admiral’s Database</w:t>
            </w:r>
          </w:p>
          <w:p w14:paraId="0FD981C5" w14:textId="77777777" w:rsidR="001D4DE9" w:rsidRPr="00F756FE" w:rsidRDefault="001D4DE9" w:rsidP="000E5161">
            <w:r>
              <w:t>(PWS paras 5.3.1, 5.3.4, 5.3.5, 5.3.7)</w:t>
            </w:r>
          </w:p>
        </w:tc>
        <w:tc>
          <w:tcPr>
            <w:tcW w:w="1915" w:type="dxa"/>
          </w:tcPr>
          <w:p w14:paraId="26542DDF" w14:textId="77777777" w:rsidR="000E5161" w:rsidRPr="00F17754" w:rsidRDefault="001D4DE9" w:rsidP="000E5161">
            <w:r>
              <w:t>Continual/Daily</w:t>
            </w:r>
          </w:p>
        </w:tc>
        <w:tc>
          <w:tcPr>
            <w:tcW w:w="1915" w:type="dxa"/>
          </w:tcPr>
          <w:p w14:paraId="06708C8C" w14:textId="77777777" w:rsidR="000E5161" w:rsidRPr="00F17754" w:rsidRDefault="001D4DE9" w:rsidP="000E5161">
            <w:r>
              <w:t>1</w:t>
            </w:r>
          </w:p>
        </w:tc>
        <w:tc>
          <w:tcPr>
            <w:tcW w:w="1915" w:type="dxa"/>
          </w:tcPr>
          <w:p w14:paraId="26CC83BE" w14:textId="77777777" w:rsidR="000E5161" w:rsidRPr="00F17754" w:rsidRDefault="001D4DE9" w:rsidP="000E5161">
            <w:r>
              <w:t>Deliverable to be maintained in respective electronic databases</w:t>
            </w:r>
          </w:p>
        </w:tc>
        <w:tc>
          <w:tcPr>
            <w:tcW w:w="2078" w:type="dxa"/>
          </w:tcPr>
          <w:p w14:paraId="0EE6E24C" w14:textId="77777777" w:rsidR="00342378" w:rsidRPr="00120EF7" w:rsidRDefault="00342378" w:rsidP="00342378">
            <w:pPr>
              <w:rPr>
                <w:b/>
                <w:bCs/>
              </w:rPr>
            </w:pPr>
            <w:r>
              <w:t>COMNAVSURFPAC Inspector General</w:t>
            </w:r>
          </w:p>
          <w:p w14:paraId="4A844205" w14:textId="77777777" w:rsidR="000E5161" w:rsidRPr="00F17754" w:rsidRDefault="000E5161" w:rsidP="000E5161"/>
        </w:tc>
      </w:tr>
      <w:tr w:rsidR="000E5161" w:rsidRPr="00120EF7" w14:paraId="0EECB73C" w14:textId="77777777" w:rsidTr="00342378">
        <w:tc>
          <w:tcPr>
            <w:tcW w:w="1915" w:type="dxa"/>
          </w:tcPr>
          <w:p w14:paraId="576FD070" w14:textId="77777777" w:rsidR="000E5161" w:rsidRDefault="001D4DE9" w:rsidP="000E5161">
            <w:r>
              <w:t>Inspection Schedule</w:t>
            </w:r>
          </w:p>
          <w:p w14:paraId="779C2EDA" w14:textId="77777777" w:rsidR="001D4DE9" w:rsidRPr="00F756FE" w:rsidRDefault="001D4DE9" w:rsidP="000E5161">
            <w:r>
              <w:t>(PWS para 5.4.3)</w:t>
            </w:r>
          </w:p>
        </w:tc>
        <w:tc>
          <w:tcPr>
            <w:tcW w:w="1915" w:type="dxa"/>
          </w:tcPr>
          <w:p w14:paraId="3DBE5D0D" w14:textId="77777777" w:rsidR="000E5161" w:rsidRPr="00F17754" w:rsidRDefault="001D4DE9" w:rsidP="000E5161">
            <w:r>
              <w:t>Six times per month</w:t>
            </w:r>
          </w:p>
        </w:tc>
        <w:tc>
          <w:tcPr>
            <w:tcW w:w="1915" w:type="dxa"/>
          </w:tcPr>
          <w:p w14:paraId="4B049F4D" w14:textId="77777777" w:rsidR="000E5161" w:rsidRPr="00F17754" w:rsidRDefault="001D4DE9" w:rsidP="000E5161">
            <w:r>
              <w:t>2 (hard copy and electronic)</w:t>
            </w:r>
          </w:p>
        </w:tc>
        <w:tc>
          <w:tcPr>
            <w:tcW w:w="1915" w:type="dxa"/>
          </w:tcPr>
          <w:p w14:paraId="0B60362D" w14:textId="77777777" w:rsidR="000E5161" w:rsidRPr="00F17754" w:rsidRDefault="001D4DE9" w:rsidP="000E5161">
            <w:r>
              <w:t>Deliverable to be provided in hard copy and electronic</w:t>
            </w:r>
          </w:p>
        </w:tc>
        <w:tc>
          <w:tcPr>
            <w:tcW w:w="2078" w:type="dxa"/>
          </w:tcPr>
          <w:p w14:paraId="050B10BA" w14:textId="77777777" w:rsidR="00342378" w:rsidRPr="00120EF7" w:rsidRDefault="00342378" w:rsidP="00342378">
            <w:pPr>
              <w:rPr>
                <w:b/>
                <w:bCs/>
              </w:rPr>
            </w:pPr>
            <w:r>
              <w:t>COMNAVSURFPAC Inspector General</w:t>
            </w:r>
          </w:p>
          <w:p w14:paraId="148D61C6" w14:textId="77777777" w:rsidR="000E5161" w:rsidRPr="00F17754" w:rsidRDefault="000E5161" w:rsidP="000E5161"/>
        </w:tc>
      </w:tr>
      <w:tr w:rsidR="001D4DE9" w:rsidRPr="00120EF7" w14:paraId="485C65BB" w14:textId="77777777" w:rsidTr="00342378">
        <w:tc>
          <w:tcPr>
            <w:tcW w:w="1915" w:type="dxa"/>
          </w:tcPr>
          <w:p w14:paraId="2A3E2528" w14:textId="77777777" w:rsidR="001D4DE9" w:rsidRDefault="001D4DE9" w:rsidP="000E5161">
            <w:pPr>
              <w:rPr>
                <w:rFonts w:eastAsia="Calibri"/>
              </w:rPr>
            </w:pPr>
            <w:r>
              <w:rPr>
                <w:rFonts w:eastAsia="Calibri"/>
              </w:rPr>
              <w:t>Annual Command Evaluation (CE) Statement</w:t>
            </w:r>
          </w:p>
          <w:p w14:paraId="2D243764" w14:textId="77777777" w:rsidR="001D4DE9" w:rsidRDefault="001D4DE9" w:rsidP="000E5161">
            <w:r>
              <w:rPr>
                <w:rFonts w:eastAsia="Calibri"/>
              </w:rPr>
              <w:t>(PWS 5.3.10)</w:t>
            </w:r>
          </w:p>
        </w:tc>
        <w:tc>
          <w:tcPr>
            <w:tcW w:w="1915" w:type="dxa"/>
          </w:tcPr>
          <w:p w14:paraId="616DB238" w14:textId="77777777" w:rsidR="001D4DE9" w:rsidRDefault="001D4DE9" w:rsidP="000E5161">
            <w:r>
              <w:t xml:space="preserve">Annually </w:t>
            </w:r>
          </w:p>
        </w:tc>
        <w:tc>
          <w:tcPr>
            <w:tcW w:w="1915" w:type="dxa"/>
          </w:tcPr>
          <w:p w14:paraId="485B05B4" w14:textId="77777777" w:rsidR="001D4DE9" w:rsidRDefault="001D4DE9" w:rsidP="000E5161">
            <w:r>
              <w:t>1</w:t>
            </w:r>
          </w:p>
        </w:tc>
        <w:tc>
          <w:tcPr>
            <w:tcW w:w="1915" w:type="dxa"/>
          </w:tcPr>
          <w:p w14:paraId="66F6B1CA" w14:textId="77777777" w:rsidR="001D4DE9" w:rsidRPr="00120EF7" w:rsidRDefault="001D4DE9" w:rsidP="001D4DE9">
            <w:pPr>
              <w:rPr>
                <w:b/>
                <w:bCs/>
              </w:rPr>
            </w:pPr>
            <w:r>
              <w:t>Deliverable to be provided as hard copy (paper)</w:t>
            </w:r>
          </w:p>
          <w:p w14:paraId="210F85B3" w14:textId="77777777" w:rsidR="001D4DE9" w:rsidRDefault="001D4DE9" w:rsidP="000E5161"/>
        </w:tc>
        <w:tc>
          <w:tcPr>
            <w:tcW w:w="2078" w:type="dxa"/>
          </w:tcPr>
          <w:p w14:paraId="6B88EC68" w14:textId="77777777" w:rsidR="001D4DE9" w:rsidRPr="00120EF7" w:rsidRDefault="001D4DE9" w:rsidP="001D4DE9">
            <w:pPr>
              <w:rPr>
                <w:b/>
                <w:bCs/>
              </w:rPr>
            </w:pPr>
            <w:r>
              <w:t>COMNAVSURFPAC Inspector General</w:t>
            </w:r>
          </w:p>
          <w:p w14:paraId="7EE23D73" w14:textId="77777777" w:rsidR="001D4DE9" w:rsidRDefault="001D4DE9" w:rsidP="00342378"/>
        </w:tc>
      </w:tr>
    </w:tbl>
    <w:p w14:paraId="1BB781A4" w14:textId="77777777" w:rsidR="00213C58" w:rsidRDefault="00213C58"/>
    <w:p w14:paraId="69F527B9" w14:textId="77777777" w:rsidR="00213C58" w:rsidRPr="00213C58" w:rsidRDefault="00213C58" w:rsidP="00213C58">
      <w:pPr>
        <w:spacing w:before="240"/>
        <w:jc w:val="center"/>
        <w:rPr>
          <w:b/>
        </w:rPr>
      </w:pPr>
      <w:r>
        <w:br w:type="page"/>
      </w:r>
      <w:r w:rsidRPr="00120EF7">
        <w:rPr>
          <w:b/>
          <w:bCs/>
        </w:rPr>
        <w:lastRenderedPageBreak/>
        <w:t>TECHNICAL EXHIBIT 3</w:t>
      </w:r>
    </w:p>
    <w:p w14:paraId="7D01D86B" w14:textId="77777777" w:rsidR="00213C58" w:rsidRDefault="00213C58" w:rsidP="00213C58">
      <w:pPr>
        <w:spacing w:before="240"/>
        <w:jc w:val="center"/>
        <w:rPr>
          <w:b/>
        </w:rPr>
      </w:pPr>
      <w:r w:rsidRPr="00120EF7">
        <w:rPr>
          <w:b/>
        </w:rPr>
        <w:t>ESTIMATED WORKLOAD DATA</w:t>
      </w:r>
    </w:p>
    <w:p w14:paraId="4AD87682" w14:textId="77777777" w:rsidR="00213C58" w:rsidRPr="00120EF7" w:rsidRDefault="00213C58" w:rsidP="00213C58">
      <w:pPr>
        <w:tabs>
          <w:tab w:val="left" w:pos="720"/>
          <w:tab w:val="left" w:pos="2160"/>
          <w:tab w:val="left" w:pos="2340"/>
        </w:tabs>
        <w:jc w:val="both"/>
        <w:rPr>
          <w:i/>
          <w:iCs/>
        </w:rPr>
      </w:pPr>
      <w:r w:rsidRPr="00120EF7">
        <w:tab/>
      </w:r>
      <w:r w:rsidRPr="00120EF7">
        <w:tab/>
      </w:r>
      <w:r w:rsidRPr="00120EF7">
        <w:rPr>
          <w:i/>
          <w:iCs/>
        </w:rPr>
        <w:tab/>
      </w:r>
      <w:r w:rsidRPr="00120EF7">
        <w:rPr>
          <w:i/>
          <w:iCs/>
        </w:rPr>
        <w:tab/>
      </w:r>
      <w:r w:rsidRPr="00120EF7">
        <w:rPr>
          <w:i/>
          <w:iCs/>
        </w:rPr>
        <w:tab/>
      </w:r>
      <w:r w:rsidRPr="00120EF7">
        <w:rPr>
          <w:i/>
          <w:iCs/>
        </w:rPr>
        <w:tab/>
      </w:r>
    </w:p>
    <w:tbl>
      <w:tblPr>
        <w:tblW w:w="891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4926"/>
        <w:gridCol w:w="1284"/>
        <w:gridCol w:w="1620"/>
      </w:tblGrid>
      <w:tr w:rsidR="00213C58" w:rsidRPr="00120EF7" w14:paraId="63AD638A" w14:textId="77777777" w:rsidTr="00C31DD0">
        <w:trPr>
          <w:cantSplit/>
          <w:trHeight w:val="480"/>
          <w:jc w:val="center"/>
        </w:trPr>
        <w:tc>
          <w:tcPr>
            <w:tcW w:w="1080" w:type="dxa"/>
            <w:shd w:val="pct10" w:color="auto" w:fill="FFFFFF"/>
          </w:tcPr>
          <w:p w14:paraId="6D4739F5" w14:textId="77777777" w:rsidR="00213C58" w:rsidRPr="00120EF7" w:rsidRDefault="00213C58" w:rsidP="00C31DD0">
            <w:pPr>
              <w:tabs>
                <w:tab w:val="left" w:pos="720"/>
                <w:tab w:val="left" w:pos="1440"/>
                <w:tab w:val="left" w:pos="2160"/>
                <w:tab w:val="left" w:pos="2340"/>
              </w:tabs>
              <w:jc w:val="center"/>
              <w:rPr>
                <w:b/>
              </w:rPr>
            </w:pPr>
          </w:p>
          <w:p w14:paraId="608758F3" w14:textId="77777777" w:rsidR="00213C58" w:rsidRPr="00120EF7" w:rsidRDefault="00213C58" w:rsidP="00C31DD0">
            <w:pPr>
              <w:pStyle w:val="Heading2"/>
              <w:tabs>
                <w:tab w:val="left" w:pos="720"/>
                <w:tab w:val="left" w:pos="1440"/>
                <w:tab w:val="left" w:pos="2160"/>
                <w:tab w:val="left" w:pos="2340"/>
              </w:tabs>
              <w:spacing w:before="0"/>
              <w:rPr>
                <w:sz w:val="20"/>
              </w:rPr>
            </w:pPr>
            <w:r w:rsidRPr="00120EF7">
              <w:rPr>
                <w:sz w:val="20"/>
              </w:rPr>
              <w:t>ITEM</w:t>
            </w:r>
          </w:p>
        </w:tc>
        <w:tc>
          <w:tcPr>
            <w:tcW w:w="4926" w:type="dxa"/>
            <w:shd w:val="pct10" w:color="auto" w:fill="FFFFFF"/>
          </w:tcPr>
          <w:p w14:paraId="436C4050" w14:textId="77777777" w:rsidR="00213C58" w:rsidRPr="00120EF7" w:rsidRDefault="00213C58" w:rsidP="00C31DD0">
            <w:pPr>
              <w:tabs>
                <w:tab w:val="left" w:pos="450"/>
                <w:tab w:val="left" w:pos="1170"/>
                <w:tab w:val="left" w:pos="2160"/>
                <w:tab w:val="left" w:pos="2340"/>
              </w:tabs>
              <w:jc w:val="both"/>
              <w:rPr>
                <w:b/>
              </w:rPr>
            </w:pPr>
          </w:p>
          <w:p w14:paraId="2AEC1554" w14:textId="77777777" w:rsidR="00213C58" w:rsidRPr="00120EF7" w:rsidRDefault="00213C58" w:rsidP="00C31DD0">
            <w:pPr>
              <w:tabs>
                <w:tab w:val="left" w:pos="720"/>
                <w:tab w:val="left" w:pos="1440"/>
                <w:tab w:val="left" w:pos="2160"/>
                <w:tab w:val="left" w:pos="2340"/>
              </w:tabs>
              <w:jc w:val="both"/>
              <w:rPr>
                <w:b/>
              </w:rPr>
            </w:pPr>
            <w:r w:rsidRPr="00120EF7">
              <w:rPr>
                <w:b/>
              </w:rPr>
              <w:t>NAME</w:t>
            </w:r>
          </w:p>
        </w:tc>
        <w:tc>
          <w:tcPr>
            <w:tcW w:w="2904" w:type="dxa"/>
            <w:gridSpan w:val="2"/>
            <w:shd w:val="pct10" w:color="auto" w:fill="FFFFFF"/>
          </w:tcPr>
          <w:p w14:paraId="3DFB104E" w14:textId="77777777" w:rsidR="00213C58" w:rsidRPr="00120EF7" w:rsidRDefault="00213C58" w:rsidP="00C31DD0">
            <w:pPr>
              <w:tabs>
                <w:tab w:val="left" w:pos="720"/>
                <w:tab w:val="left" w:pos="1440"/>
                <w:tab w:val="left" w:pos="2160"/>
                <w:tab w:val="left" w:pos="2340"/>
              </w:tabs>
              <w:jc w:val="center"/>
              <w:rPr>
                <w:b/>
              </w:rPr>
            </w:pPr>
            <w:r w:rsidRPr="00120EF7">
              <w:rPr>
                <w:b/>
              </w:rPr>
              <w:t>ESTIMATED QUANTITY</w:t>
            </w:r>
          </w:p>
        </w:tc>
      </w:tr>
      <w:tr w:rsidR="00213C58" w:rsidRPr="00120EF7" w14:paraId="049627F9" w14:textId="77777777" w:rsidTr="00C31DD0">
        <w:trPr>
          <w:cantSplit/>
          <w:trHeight w:val="480"/>
          <w:jc w:val="center"/>
        </w:trPr>
        <w:tc>
          <w:tcPr>
            <w:tcW w:w="1080" w:type="dxa"/>
          </w:tcPr>
          <w:p w14:paraId="0DD091DB" w14:textId="77777777" w:rsidR="00213C58" w:rsidRPr="00120EF7" w:rsidRDefault="00213C58" w:rsidP="00C31DD0">
            <w:pPr>
              <w:tabs>
                <w:tab w:val="left" w:pos="720"/>
                <w:tab w:val="left" w:pos="1440"/>
                <w:tab w:val="left" w:pos="2160"/>
                <w:tab w:val="left" w:pos="2340"/>
              </w:tabs>
              <w:jc w:val="center"/>
              <w:rPr>
                <w:b/>
              </w:rPr>
            </w:pPr>
            <w:r w:rsidRPr="00120EF7">
              <w:rPr>
                <w:b/>
              </w:rPr>
              <w:t>1</w:t>
            </w:r>
          </w:p>
        </w:tc>
        <w:tc>
          <w:tcPr>
            <w:tcW w:w="4926" w:type="dxa"/>
          </w:tcPr>
          <w:p w14:paraId="1578478B" w14:textId="77777777" w:rsidR="00213C58" w:rsidRPr="00120EF7" w:rsidRDefault="00213C58" w:rsidP="00213C58">
            <w:pPr>
              <w:tabs>
                <w:tab w:val="left" w:pos="450"/>
                <w:tab w:val="left" w:pos="1170"/>
                <w:tab w:val="left" w:pos="2160"/>
                <w:tab w:val="left" w:pos="2340"/>
              </w:tabs>
              <w:jc w:val="both"/>
              <w:rPr>
                <w:color w:val="000000"/>
              </w:rPr>
            </w:pPr>
            <w:r>
              <w:t>Program Analyst I</w:t>
            </w:r>
          </w:p>
        </w:tc>
        <w:tc>
          <w:tcPr>
            <w:tcW w:w="1284" w:type="dxa"/>
          </w:tcPr>
          <w:p w14:paraId="425D4FD3" w14:textId="77777777" w:rsidR="00213C58" w:rsidRPr="00120EF7" w:rsidRDefault="00213C58" w:rsidP="00C31DD0">
            <w:pPr>
              <w:tabs>
                <w:tab w:val="left" w:pos="720"/>
                <w:tab w:val="left" w:pos="1440"/>
                <w:tab w:val="left" w:pos="2160"/>
                <w:tab w:val="left" w:pos="2340"/>
              </w:tabs>
              <w:jc w:val="center"/>
              <w:rPr>
                <w:b/>
              </w:rPr>
            </w:pPr>
            <w:r>
              <w:rPr>
                <w:b/>
              </w:rPr>
              <w:t>1</w:t>
            </w:r>
          </w:p>
        </w:tc>
        <w:tc>
          <w:tcPr>
            <w:tcW w:w="1620" w:type="dxa"/>
          </w:tcPr>
          <w:p w14:paraId="10CC3190" w14:textId="77777777" w:rsidR="00213C58" w:rsidRPr="00120EF7" w:rsidRDefault="005E1FB8" w:rsidP="00C31DD0">
            <w:pPr>
              <w:tabs>
                <w:tab w:val="left" w:pos="720"/>
                <w:tab w:val="left" w:pos="1440"/>
                <w:tab w:val="left" w:pos="2160"/>
                <w:tab w:val="left" w:pos="2340"/>
              </w:tabs>
              <w:jc w:val="center"/>
            </w:pPr>
            <w:r>
              <w:t>1,912</w:t>
            </w:r>
            <w:r w:rsidR="00213C58">
              <w:t xml:space="preserve"> Hours</w:t>
            </w:r>
          </w:p>
        </w:tc>
      </w:tr>
    </w:tbl>
    <w:p w14:paraId="0F8839F3" w14:textId="77777777" w:rsidR="00213C58" w:rsidRDefault="00213C58" w:rsidP="00213C58">
      <w:pPr>
        <w:tabs>
          <w:tab w:val="left" w:pos="576"/>
          <w:tab w:val="left" w:pos="1152"/>
          <w:tab w:val="left" w:pos="1728"/>
        </w:tabs>
        <w:suppressAutoHyphens/>
      </w:pPr>
    </w:p>
    <w:p w14:paraId="7823E57B" w14:textId="77777777" w:rsidR="00213C58" w:rsidRPr="00A61178" w:rsidRDefault="00213C58" w:rsidP="00213C58">
      <w:pPr>
        <w:tabs>
          <w:tab w:val="left" w:pos="576"/>
          <w:tab w:val="left" w:pos="1152"/>
          <w:tab w:val="left" w:pos="1728"/>
        </w:tabs>
        <w:suppressAutoHyphens/>
      </w:pPr>
    </w:p>
    <w:p w14:paraId="1427A775" w14:textId="77777777" w:rsidR="00213C58" w:rsidRPr="00DC4C02" w:rsidRDefault="00213C58" w:rsidP="00213C58"/>
    <w:p w14:paraId="504FEC13" w14:textId="77777777" w:rsidR="008D4181" w:rsidRPr="00DC4C02" w:rsidRDefault="008D4181"/>
    <w:sectPr w:rsidR="008D4181" w:rsidRPr="00DC4C02">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4EDF0" w14:textId="77777777" w:rsidR="00D83D31" w:rsidRDefault="00D83D31" w:rsidP="003E4A83">
      <w:r>
        <w:separator/>
      </w:r>
    </w:p>
  </w:endnote>
  <w:endnote w:type="continuationSeparator" w:id="0">
    <w:p w14:paraId="28D244BE" w14:textId="77777777" w:rsidR="00D83D31" w:rsidRDefault="00D83D31" w:rsidP="003E4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47ABE" w14:textId="77777777" w:rsidR="003E4A83" w:rsidRDefault="003E4A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283F5" w14:textId="77777777" w:rsidR="003E4A83" w:rsidRDefault="003E4A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D29C7" w14:textId="77777777" w:rsidR="003E4A83" w:rsidRDefault="003E4A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3C076" w14:textId="77777777" w:rsidR="00D83D31" w:rsidRDefault="00D83D31" w:rsidP="003E4A83">
      <w:r>
        <w:separator/>
      </w:r>
    </w:p>
  </w:footnote>
  <w:footnote w:type="continuationSeparator" w:id="0">
    <w:p w14:paraId="2432EFFD" w14:textId="77777777" w:rsidR="00D83D31" w:rsidRDefault="00D83D31" w:rsidP="003E4A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69BF1" w14:textId="77777777" w:rsidR="003E4A83" w:rsidRDefault="003E4A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2BC85" w14:textId="77777777" w:rsidR="003E4A83" w:rsidRDefault="00000000">
    <w:pPr>
      <w:pStyle w:val="Header"/>
    </w:pPr>
    <w:r>
      <w:rPr>
        <w:noProof/>
      </w:rPr>
      <w:pict w14:anchorId="4E96CC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D298D" w14:textId="77777777" w:rsidR="003E4A83" w:rsidRDefault="003E4A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539B"/>
    <w:multiLevelType w:val="multilevel"/>
    <w:tmpl w:val="1FAC87A0"/>
    <w:lvl w:ilvl="0">
      <w:start w:val="5"/>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586B80"/>
    <w:multiLevelType w:val="multilevel"/>
    <w:tmpl w:val="C830963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3B3F31FD"/>
    <w:multiLevelType w:val="multilevel"/>
    <w:tmpl w:val="C830963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459B0DA4"/>
    <w:multiLevelType w:val="hybridMultilevel"/>
    <w:tmpl w:val="9EEAF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53D607EA"/>
    <w:multiLevelType w:val="hybridMultilevel"/>
    <w:tmpl w:val="908A9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C60EA9"/>
    <w:multiLevelType w:val="multilevel"/>
    <w:tmpl w:val="C830963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69E666F8"/>
    <w:multiLevelType w:val="multilevel"/>
    <w:tmpl w:val="1FAC87A0"/>
    <w:lvl w:ilvl="0">
      <w:start w:val="5"/>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913231F"/>
    <w:multiLevelType w:val="multilevel"/>
    <w:tmpl w:val="C830963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796A1A85"/>
    <w:multiLevelType w:val="multilevel"/>
    <w:tmpl w:val="52FCFBBA"/>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11"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723285476">
    <w:abstractNumId w:val="10"/>
  </w:num>
  <w:num w:numId="2" w16cid:durableId="1618368193">
    <w:abstractNumId w:val="5"/>
  </w:num>
  <w:num w:numId="3" w16cid:durableId="1664426365">
    <w:abstractNumId w:val="3"/>
  </w:num>
  <w:num w:numId="4" w16cid:durableId="1882748046">
    <w:abstractNumId w:val="11"/>
  </w:num>
  <w:num w:numId="5" w16cid:durableId="1140151173">
    <w:abstractNumId w:val="6"/>
  </w:num>
  <w:num w:numId="6" w16cid:durableId="1794790487">
    <w:abstractNumId w:val="9"/>
  </w:num>
  <w:num w:numId="7" w16cid:durableId="1649700783">
    <w:abstractNumId w:val="4"/>
  </w:num>
  <w:num w:numId="8" w16cid:durableId="1722092846">
    <w:abstractNumId w:val="1"/>
  </w:num>
  <w:num w:numId="9" w16cid:durableId="1101993606">
    <w:abstractNumId w:val="7"/>
  </w:num>
  <w:num w:numId="10" w16cid:durableId="1349218148">
    <w:abstractNumId w:val="2"/>
  </w:num>
  <w:num w:numId="11" w16cid:durableId="263997671">
    <w:abstractNumId w:val="8"/>
  </w:num>
  <w:num w:numId="12" w16cid:durableId="52390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8E2"/>
    <w:rsid w:val="00001157"/>
    <w:rsid w:val="00007A8D"/>
    <w:rsid w:val="0001370D"/>
    <w:rsid w:val="00013FF8"/>
    <w:rsid w:val="00021CF1"/>
    <w:rsid w:val="000468B7"/>
    <w:rsid w:val="0005190B"/>
    <w:rsid w:val="00054928"/>
    <w:rsid w:val="00065D52"/>
    <w:rsid w:val="00081846"/>
    <w:rsid w:val="00081CDE"/>
    <w:rsid w:val="0009446C"/>
    <w:rsid w:val="000961FE"/>
    <w:rsid w:val="000B7382"/>
    <w:rsid w:val="000E5161"/>
    <w:rsid w:val="00110B5C"/>
    <w:rsid w:val="001137FD"/>
    <w:rsid w:val="00134DCA"/>
    <w:rsid w:val="00167733"/>
    <w:rsid w:val="00167A0A"/>
    <w:rsid w:val="00181007"/>
    <w:rsid w:val="001C2E7A"/>
    <w:rsid w:val="001C37B5"/>
    <w:rsid w:val="001D4DE9"/>
    <w:rsid w:val="001E73BF"/>
    <w:rsid w:val="00203646"/>
    <w:rsid w:val="00213C58"/>
    <w:rsid w:val="00217723"/>
    <w:rsid w:val="0026335E"/>
    <w:rsid w:val="00267F06"/>
    <w:rsid w:val="00292831"/>
    <w:rsid w:val="00292E94"/>
    <w:rsid w:val="002A3CB5"/>
    <w:rsid w:val="002A5B6C"/>
    <w:rsid w:val="002B2067"/>
    <w:rsid w:val="002C4E08"/>
    <w:rsid w:val="002D09EE"/>
    <w:rsid w:val="002D6399"/>
    <w:rsid w:val="002E35FF"/>
    <w:rsid w:val="002E384C"/>
    <w:rsid w:val="002E738B"/>
    <w:rsid w:val="002F034B"/>
    <w:rsid w:val="003015C8"/>
    <w:rsid w:val="00316BBA"/>
    <w:rsid w:val="00336CEA"/>
    <w:rsid w:val="00342378"/>
    <w:rsid w:val="00362EB5"/>
    <w:rsid w:val="003744ED"/>
    <w:rsid w:val="00374C33"/>
    <w:rsid w:val="00394F35"/>
    <w:rsid w:val="003A20FE"/>
    <w:rsid w:val="003A3EDC"/>
    <w:rsid w:val="003A54E9"/>
    <w:rsid w:val="003C7C8E"/>
    <w:rsid w:val="003D3C37"/>
    <w:rsid w:val="003E4A83"/>
    <w:rsid w:val="003E58CA"/>
    <w:rsid w:val="003E78B2"/>
    <w:rsid w:val="003F0BA8"/>
    <w:rsid w:val="003F537E"/>
    <w:rsid w:val="003F74B1"/>
    <w:rsid w:val="004130E4"/>
    <w:rsid w:val="00414085"/>
    <w:rsid w:val="00417143"/>
    <w:rsid w:val="00423C79"/>
    <w:rsid w:val="00427960"/>
    <w:rsid w:val="004304E3"/>
    <w:rsid w:val="00437E1B"/>
    <w:rsid w:val="004624B3"/>
    <w:rsid w:val="00477303"/>
    <w:rsid w:val="004913AD"/>
    <w:rsid w:val="004A08F7"/>
    <w:rsid w:val="004A6B35"/>
    <w:rsid w:val="004C151E"/>
    <w:rsid w:val="004D7C67"/>
    <w:rsid w:val="004E070C"/>
    <w:rsid w:val="004E7B5A"/>
    <w:rsid w:val="004F3FAA"/>
    <w:rsid w:val="00503CFD"/>
    <w:rsid w:val="005051EB"/>
    <w:rsid w:val="00517E5B"/>
    <w:rsid w:val="00531229"/>
    <w:rsid w:val="00560256"/>
    <w:rsid w:val="00561F67"/>
    <w:rsid w:val="0057152A"/>
    <w:rsid w:val="00581D55"/>
    <w:rsid w:val="00584A2F"/>
    <w:rsid w:val="00585EE4"/>
    <w:rsid w:val="005928E2"/>
    <w:rsid w:val="00595F17"/>
    <w:rsid w:val="005A0BD0"/>
    <w:rsid w:val="005A67A3"/>
    <w:rsid w:val="005A7167"/>
    <w:rsid w:val="005C3154"/>
    <w:rsid w:val="005C5E7E"/>
    <w:rsid w:val="005D391E"/>
    <w:rsid w:val="005E1FB8"/>
    <w:rsid w:val="005E20BC"/>
    <w:rsid w:val="005F2786"/>
    <w:rsid w:val="00605A63"/>
    <w:rsid w:val="00623727"/>
    <w:rsid w:val="00637C54"/>
    <w:rsid w:val="006444C6"/>
    <w:rsid w:val="006459FE"/>
    <w:rsid w:val="00655CD5"/>
    <w:rsid w:val="00657240"/>
    <w:rsid w:val="006623A7"/>
    <w:rsid w:val="00671459"/>
    <w:rsid w:val="00681672"/>
    <w:rsid w:val="00685304"/>
    <w:rsid w:val="006877E9"/>
    <w:rsid w:val="006931DA"/>
    <w:rsid w:val="00696722"/>
    <w:rsid w:val="006B5F5E"/>
    <w:rsid w:val="006B64EB"/>
    <w:rsid w:val="006C1607"/>
    <w:rsid w:val="006C4E6E"/>
    <w:rsid w:val="006C566D"/>
    <w:rsid w:val="006C5C2A"/>
    <w:rsid w:val="006D2EF4"/>
    <w:rsid w:val="006D3139"/>
    <w:rsid w:val="006E1798"/>
    <w:rsid w:val="007015F1"/>
    <w:rsid w:val="0071261D"/>
    <w:rsid w:val="00725D23"/>
    <w:rsid w:val="00732767"/>
    <w:rsid w:val="007336E0"/>
    <w:rsid w:val="007731D5"/>
    <w:rsid w:val="00786A9B"/>
    <w:rsid w:val="00794FB8"/>
    <w:rsid w:val="00795CC4"/>
    <w:rsid w:val="007C5DD0"/>
    <w:rsid w:val="007E24B4"/>
    <w:rsid w:val="007E4658"/>
    <w:rsid w:val="00803B9E"/>
    <w:rsid w:val="00804A4D"/>
    <w:rsid w:val="00805EFA"/>
    <w:rsid w:val="00810559"/>
    <w:rsid w:val="00820A33"/>
    <w:rsid w:val="0082439A"/>
    <w:rsid w:val="00845C3B"/>
    <w:rsid w:val="008730AC"/>
    <w:rsid w:val="008734A5"/>
    <w:rsid w:val="008936A0"/>
    <w:rsid w:val="00894A2D"/>
    <w:rsid w:val="008A208F"/>
    <w:rsid w:val="008B072C"/>
    <w:rsid w:val="008B1BCD"/>
    <w:rsid w:val="008C6186"/>
    <w:rsid w:val="008D0C24"/>
    <w:rsid w:val="008D4181"/>
    <w:rsid w:val="00924E25"/>
    <w:rsid w:val="009313B6"/>
    <w:rsid w:val="00937571"/>
    <w:rsid w:val="00965E32"/>
    <w:rsid w:val="009972E4"/>
    <w:rsid w:val="009A53C7"/>
    <w:rsid w:val="009B23C5"/>
    <w:rsid w:val="009C6671"/>
    <w:rsid w:val="009C73BF"/>
    <w:rsid w:val="009E3AC6"/>
    <w:rsid w:val="00A06169"/>
    <w:rsid w:val="00A14D2A"/>
    <w:rsid w:val="00A15103"/>
    <w:rsid w:val="00A41445"/>
    <w:rsid w:val="00A61178"/>
    <w:rsid w:val="00A70ABE"/>
    <w:rsid w:val="00A75FDF"/>
    <w:rsid w:val="00A77598"/>
    <w:rsid w:val="00A8422B"/>
    <w:rsid w:val="00A94D36"/>
    <w:rsid w:val="00A96CD8"/>
    <w:rsid w:val="00AA2038"/>
    <w:rsid w:val="00AB0A9E"/>
    <w:rsid w:val="00AE4DEA"/>
    <w:rsid w:val="00AF053C"/>
    <w:rsid w:val="00B002E8"/>
    <w:rsid w:val="00B46DF8"/>
    <w:rsid w:val="00B50CF3"/>
    <w:rsid w:val="00B70691"/>
    <w:rsid w:val="00B7263F"/>
    <w:rsid w:val="00B91122"/>
    <w:rsid w:val="00B919DB"/>
    <w:rsid w:val="00BA0A10"/>
    <w:rsid w:val="00BB036E"/>
    <w:rsid w:val="00BC7BFF"/>
    <w:rsid w:val="00BE20D9"/>
    <w:rsid w:val="00BF0340"/>
    <w:rsid w:val="00C0650A"/>
    <w:rsid w:val="00C12823"/>
    <w:rsid w:val="00C14CC5"/>
    <w:rsid w:val="00C174C9"/>
    <w:rsid w:val="00C31DD0"/>
    <w:rsid w:val="00C353F2"/>
    <w:rsid w:val="00C45D49"/>
    <w:rsid w:val="00C46837"/>
    <w:rsid w:val="00C53CD6"/>
    <w:rsid w:val="00C84183"/>
    <w:rsid w:val="00C95C66"/>
    <w:rsid w:val="00CA161B"/>
    <w:rsid w:val="00CA4A47"/>
    <w:rsid w:val="00CC3BCF"/>
    <w:rsid w:val="00CD0EFA"/>
    <w:rsid w:val="00CD5455"/>
    <w:rsid w:val="00CE584B"/>
    <w:rsid w:val="00D034C9"/>
    <w:rsid w:val="00D368AF"/>
    <w:rsid w:val="00D3777D"/>
    <w:rsid w:val="00D42027"/>
    <w:rsid w:val="00D43C85"/>
    <w:rsid w:val="00D442DE"/>
    <w:rsid w:val="00D57AC4"/>
    <w:rsid w:val="00D62FC7"/>
    <w:rsid w:val="00D63398"/>
    <w:rsid w:val="00D64E0A"/>
    <w:rsid w:val="00D710DB"/>
    <w:rsid w:val="00D82B40"/>
    <w:rsid w:val="00D83D31"/>
    <w:rsid w:val="00D86D39"/>
    <w:rsid w:val="00DA1CA0"/>
    <w:rsid w:val="00DC4C02"/>
    <w:rsid w:val="00DD36D1"/>
    <w:rsid w:val="00E02332"/>
    <w:rsid w:val="00E33DE9"/>
    <w:rsid w:val="00E4464B"/>
    <w:rsid w:val="00E523F0"/>
    <w:rsid w:val="00E62C08"/>
    <w:rsid w:val="00E6385A"/>
    <w:rsid w:val="00E73942"/>
    <w:rsid w:val="00E76698"/>
    <w:rsid w:val="00E8208B"/>
    <w:rsid w:val="00EA354E"/>
    <w:rsid w:val="00EB2FAD"/>
    <w:rsid w:val="00EC4FC0"/>
    <w:rsid w:val="00EE0D6E"/>
    <w:rsid w:val="00EF6F75"/>
    <w:rsid w:val="00F14C4C"/>
    <w:rsid w:val="00F17754"/>
    <w:rsid w:val="00F419B1"/>
    <w:rsid w:val="00F5570C"/>
    <w:rsid w:val="00F61D7A"/>
    <w:rsid w:val="00F756FE"/>
    <w:rsid w:val="00F919C9"/>
    <w:rsid w:val="00FA0580"/>
    <w:rsid w:val="00FA3B8B"/>
    <w:rsid w:val="00FA664A"/>
    <w:rsid w:val="00FB0397"/>
    <w:rsid w:val="00FC3453"/>
    <w:rsid w:val="00FC6C6D"/>
    <w:rsid w:val="00FE534B"/>
    <w:rsid w:val="00FF0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2"/>
    </o:shapelayout>
  </w:shapeDefaults>
  <w:decimalSymbol w:val="."/>
  <w:listSeparator w:val=","/>
  <w14:docId w14:val="74C4FA64"/>
  <w15:chartTrackingRefBased/>
  <w15:docId w15:val="{0D4C9D8B-4BC2-42E9-AFAC-B4D632B49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paragraph" w:styleId="PlainText">
    <w:name w:val="Plain Text"/>
    <w:basedOn w:val="Normal"/>
    <w:link w:val="PlainTextChar"/>
    <w:uiPriority w:val="99"/>
    <w:unhideWhenUsed/>
    <w:rsid w:val="003E58CA"/>
    <w:rPr>
      <w:rFonts w:ascii="Calibri" w:eastAsia="Calibri" w:hAnsi="Calibri"/>
      <w:sz w:val="22"/>
      <w:szCs w:val="21"/>
    </w:rPr>
  </w:style>
  <w:style w:type="character" w:customStyle="1" w:styleId="PlainTextChar">
    <w:name w:val="Plain Text Char"/>
    <w:link w:val="PlainText"/>
    <w:uiPriority w:val="99"/>
    <w:rsid w:val="003E58CA"/>
    <w:rPr>
      <w:rFonts w:ascii="Calibri" w:eastAsia="Calibri" w:hAnsi="Calibri"/>
      <w:sz w:val="22"/>
      <w:szCs w:val="21"/>
    </w:rPr>
  </w:style>
  <w:style w:type="paragraph" w:styleId="ListParagraph">
    <w:name w:val="List Paragraph"/>
    <w:basedOn w:val="Normal"/>
    <w:uiPriority w:val="34"/>
    <w:qFormat/>
    <w:rsid w:val="00B919DB"/>
    <w:pPr>
      <w:ind w:left="720"/>
      <w:contextualSpacing/>
    </w:pPr>
    <w:rPr>
      <w:sz w:val="24"/>
      <w:szCs w:val="24"/>
    </w:rPr>
  </w:style>
  <w:style w:type="paragraph" w:styleId="BalloonText">
    <w:name w:val="Balloon Text"/>
    <w:basedOn w:val="Normal"/>
    <w:link w:val="BalloonTextChar"/>
    <w:rsid w:val="00F919C9"/>
    <w:rPr>
      <w:rFonts w:ascii="Segoe UI" w:hAnsi="Segoe UI" w:cs="Segoe UI"/>
      <w:sz w:val="18"/>
      <w:szCs w:val="18"/>
    </w:rPr>
  </w:style>
  <w:style w:type="character" w:customStyle="1" w:styleId="BalloonTextChar">
    <w:name w:val="Balloon Text Char"/>
    <w:link w:val="BalloonText"/>
    <w:rsid w:val="00F919C9"/>
    <w:rPr>
      <w:rFonts w:ascii="Segoe UI" w:hAnsi="Segoe UI" w:cs="Segoe UI"/>
      <w:sz w:val="18"/>
      <w:szCs w:val="18"/>
    </w:rPr>
  </w:style>
  <w:style w:type="character" w:styleId="CommentReference">
    <w:name w:val="annotation reference"/>
    <w:rsid w:val="00F919C9"/>
    <w:rPr>
      <w:sz w:val="16"/>
      <w:szCs w:val="16"/>
    </w:rPr>
  </w:style>
  <w:style w:type="paragraph" w:styleId="CommentText">
    <w:name w:val="annotation text"/>
    <w:basedOn w:val="Normal"/>
    <w:link w:val="CommentTextChar"/>
    <w:rsid w:val="00F919C9"/>
  </w:style>
  <w:style w:type="character" w:customStyle="1" w:styleId="CommentTextChar">
    <w:name w:val="Comment Text Char"/>
    <w:basedOn w:val="DefaultParagraphFont"/>
    <w:link w:val="CommentText"/>
    <w:rsid w:val="00F919C9"/>
  </w:style>
  <w:style w:type="paragraph" w:styleId="CommentSubject">
    <w:name w:val="annotation subject"/>
    <w:basedOn w:val="CommentText"/>
    <w:next w:val="CommentText"/>
    <w:link w:val="CommentSubjectChar"/>
    <w:rsid w:val="00F919C9"/>
    <w:rPr>
      <w:b/>
      <w:bCs/>
    </w:rPr>
  </w:style>
  <w:style w:type="character" w:customStyle="1" w:styleId="CommentSubjectChar">
    <w:name w:val="Comment Subject Char"/>
    <w:link w:val="CommentSubject"/>
    <w:rsid w:val="00F919C9"/>
    <w:rPr>
      <w:b/>
      <w:bCs/>
    </w:rPr>
  </w:style>
  <w:style w:type="paragraph" w:styleId="Footer">
    <w:name w:val="footer"/>
    <w:basedOn w:val="Normal"/>
    <w:link w:val="FooterChar"/>
    <w:rsid w:val="003E4A83"/>
    <w:pPr>
      <w:tabs>
        <w:tab w:val="center" w:pos="4680"/>
        <w:tab w:val="right" w:pos="9360"/>
      </w:tabs>
    </w:pPr>
  </w:style>
  <w:style w:type="character" w:customStyle="1" w:styleId="FooterChar">
    <w:name w:val="Footer Char"/>
    <w:basedOn w:val="DefaultParagraphFont"/>
    <w:link w:val="Footer"/>
    <w:rsid w:val="003E4A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230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el.judy\OneDrive%20-%20US%20Navy-flankspeed\FY26%20Requirements\SAPs\PWS--IG%20Suppor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PWS--IG Support</Template>
  <TotalTime>3</TotalTime>
  <Pages>12</Pages>
  <Words>4373</Words>
  <Characters>24930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PERFORMANCE WORK STATEMENT [TEMPLATE]</vt:lpstr>
    </vt:vector>
  </TitlesOfParts>
  <Company>U.S. Army</Company>
  <LinksUpToDate>false</LinksUpToDate>
  <CharactersWithSpaces>29245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[TEMPLATE]</dc:title>
  <dc:subject/>
  <dc:creator>Judy, Joel E CIV USN COMNAVSURFPAC (USA)</dc:creator>
  <cp:keywords/>
  <dc:description/>
  <cp:lastModifiedBy>Judy, Joel E CIV USN COMNAVSURFPAC (USA)</cp:lastModifiedBy>
  <cp:revision>2</cp:revision>
  <cp:lastPrinted>2009-03-28T00:32:00Z</cp:lastPrinted>
  <dcterms:created xsi:type="dcterms:W3CDTF">2026-02-24T21:07:00Z</dcterms:created>
  <dcterms:modified xsi:type="dcterms:W3CDTF">2026-03-03T18:02:00Z</dcterms:modified>
</cp:coreProperties>
</file>