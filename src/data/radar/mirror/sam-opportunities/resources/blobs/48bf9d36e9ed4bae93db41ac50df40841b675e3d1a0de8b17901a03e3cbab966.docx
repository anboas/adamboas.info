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0" w:type="dxa"/>
        <w:tblInd w:w="-180" w:type="dxa"/>
        <w:tblLayout w:type="fixed"/>
        <w:tblCellMar>
          <w:left w:w="0" w:type="dxa"/>
          <w:right w:w="0" w:type="dxa"/>
        </w:tblCellMar>
        <w:tblLook w:val="0000" w:firstRow="0" w:lastRow="0" w:firstColumn="0" w:lastColumn="0" w:noHBand="0" w:noVBand="0"/>
      </w:tblPr>
      <w:tblGrid>
        <w:gridCol w:w="450"/>
        <w:gridCol w:w="4178"/>
        <w:gridCol w:w="5536"/>
        <w:gridCol w:w="6"/>
      </w:tblGrid>
      <w:tr w:rsidR="006479AC" w:rsidRPr="006479AC" w14:paraId="42208A5A" w14:textId="77777777" w:rsidTr="00BC105F">
        <w:trPr>
          <w:gridAfter w:val="1"/>
          <w:wAfter w:w="6" w:type="dxa"/>
          <w:cantSplit/>
          <w:trHeight w:val="880"/>
        </w:trPr>
        <w:tc>
          <w:tcPr>
            <w:tcW w:w="4628" w:type="dxa"/>
            <w:gridSpan w:val="2"/>
          </w:tcPr>
          <w:p w14:paraId="1CCFFA0B" w14:textId="77777777" w:rsidR="00B247A0" w:rsidRPr="006479AC" w:rsidRDefault="00B247A0" w:rsidP="00384DF2">
            <w:pPr>
              <w:pStyle w:val="DoVA"/>
              <w:tabs>
                <w:tab w:val="clear" w:pos="432"/>
                <w:tab w:val="clear" w:pos="792"/>
                <w:tab w:val="clear" w:pos="1296"/>
                <w:tab w:val="clear" w:pos="1872"/>
              </w:tabs>
              <w:spacing w:after="0"/>
              <w:ind w:left="0"/>
              <w:rPr>
                <w:rFonts w:cs="Arial"/>
                <w:color w:val="0000FF"/>
              </w:rPr>
            </w:pPr>
            <w:r w:rsidRPr="00A3349A">
              <w:rPr>
                <w:rFonts w:cs="Arial"/>
                <w:color w:val="17365D" w:themeColor="text2" w:themeShade="BF"/>
              </w:rPr>
              <w:t>Department</w:t>
            </w:r>
            <w:r w:rsidRPr="006479AC">
              <w:rPr>
                <w:rFonts w:cs="Arial"/>
                <w:color w:val="0000FF"/>
              </w:rPr>
              <w:t xml:space="preserve"> </w:t>
            </w:r>
            <w:r w:rsidRPr="00A3349A">
              <w:rPr>
                <w:rFonts w:cs="Arial"/>
                <w:color w:val="17365D" w:themeColor="text2" w:themeShade="BF"/>
              </w:rPr>
              <w:t>of</w:t>
            </w:r>
            <w:r w:rsidRPr="00A3349A">
              <w:rPr>
                <w:rFonts w:cs="Arial"/>
                <w:color w:val="17365D" w:themeColor="text2" w:themeShade="BF"/>
              </w:rPr>
              <w:br/>
            </w:r>
            <w:r w:rsidRPr="00A3349A">
              <w:rPr>
                <w:rFonts w:cs="Arial"/>
                <w:color w:val="17365D" w:themeColor="text2" w:themeShade="BF"/>
                <w:position w:val="6"/>
              </w:rPr>
              <w:t>Veterans Affairs</w:t>
            </w:r>
          </w:p>
        </w:tc>
        <w:tc>
          <w:tcPr>
            <w:tcW w:w="5536" w:type="dxa"/>
          </w:tcPr>
          <w:p w14:paraId="71B83044" w14:textId="77777777" w:rsidR="00B247A0" w:rsidRPr="006479AC" w:rsidRDefault="00B247A0" w:rsidP="002F0BFE">
            <w:pPr>
              <w:pStyle w:val="Memo"/>
              <w:tabs>
                <w:tab w:val="clear" w:pos="432"/>
                <w:tab w:val="clear" w:pos="792"/>
                <w:tab w:val="clear" w:pos="1296"/>
                <w:tab w:val="clear" w:pos="1872"/>
              </w:tabs>
              <w:ind w:right="72"/>
              <w:rPr>
                <w:rFonts w:cs="Arial"/>
                <w:color w:val="0000FF"/>
                <w:spacing w:val="-20"/>
              </w:rPr>
            </w:pPr>
            <w:r w:rsidRPr="00A3349A">
              <w:rPr>
                <w:rFonts w:cs="Arial"/>
                <w:color w:val="17365D" w:themeColor="text2" w:themeShade="BF"/>
                <w:spacing w:val="-20"/>
              </w:rPr>
              <w:t>Memorandum</w:t>
            </w:r>
          </w:p>
        </w:tc>
      </w:tr>
      <w:tr w:rsidR="00B247A0" w:rsidRPr="00A122AE" w14:paraId="1AFD2378" w14:textId="77777777" w:rsidTr="00BC105F">
        <w:tc>
          <w:tcPr>
            <w:tcW w:w="450" w:type="dxa"/>
          </w:tcPr>
          <w:p w14:paraId="75687D07" w14:textId="77777777" w:rsidR="00B247A0" w:rsidRPr="006479AC" w:rsidRDefault="00B247A0" w:rsidP="002F0BFE">
            <w:pPr>
              <w:ind w:right="72"/>
              <w:jc w:val="right"/>
              <w:rPr>
                <w:rFonts w:cs="Arial"/>
                <w:color w:val="0000FF"/>
                <w:sz w:val="2"/>
                <w:szCs w:val="2"/>
              </w:rPr>
            </w:pPr>
          </w:p>
          <w:p w14:paraId="449169AF" w14:textId="77777777" w:rsidR="00B247A0" w:rsidRPr="006479AC" w:rsidRDefault="00B247A0" w:rsidP="002F0BFE">
            <w:pPr>
              <w:ind w:right="72"/>
              <w:jc w:val="right"/>
              <w:rPr>
                <w:rFonts w:cs="Arial"/>
                <w:color w:val="0000FF"/>
                <w:sz w:val="14"/>
              </w:rPr>
            </w:pPr>
            <w:r w:rsidRPr="00A3349A">
              <w:rPr>
                <w:rFonts w:cs="Arial"/>
                <w:color w:val="17365D" w:themeColor="text2" w:themeShade="BF"/>
                <w:sz w:val="14"/>
              </w:rPr>
              <w:t>Date</w:t>
            </w:r>
            <w:r w:rsidRPr="006479AC">
              <w:rPr>
                <w:rFonts w:cs="Arial"/>
                <w:color w:val="0000FF"/>
                <w:sz w:val="14"/>
              </w:rPr>
              <w:t>:</w:t>
            </w:r>
            <w:r w:rsidR="006B3505">
              <w:rPr>
                <w:rFonts w:cs="Arial"/>
                <w:color w:val="0000FF"/>
                <w:sz w:val="14"/>
              </w:rPr>
              <w:t xml:space="preserve">  </w:t>
            </w:r>
          </w:p>
        </w:tc>
        <w:tc>
          <w:tcPr>
            <w:tcW w:w="9720" w:type="dxa"/>
            <w:gridSpan w:val="3"/>
          </w:tcPr>
          <w:p w14:paraId="7DE3FD74" w14:textId="61DBCA49" w:rsidR="004111F5" w:rsidRPr="00157094" w:rsidRDefault="00623882" w:rsidP="008A1705">
            <w:pPr>
              <w:ind w:left="270"/>
              <w:rPr>
                <w:rFonts w:cs="Arial"/>
                <w:szCs w:val="24"/>
              </w:rPr>
            </w:pPr>
            <w:r>
              <w:rPr>
                <w:rFonts w:cs="Arial"/>
                <w:szCs w:val="24"/>
              </w:rPr>
              <w:t>June</w:t>
            </w:r>
            <w:r w:rsidR="007933FC">
              <w:rPr>
                <w:rFonts w:cs="Arial"/>
                <w:szCs w:val="24"/>
              </w:rPr>
              <w:t xml:space="preserve"> </w:t>
            </w:r>
            <w:r>
              <w:rPr>
                <w:rFonts w:cs="Arial"/>
                <w:szCs w:val="24"/>
              </w:rPr>
              <w:t>17</w:t>
            </w:r>
            <w:r w:rsidR="007933FC">
              <w:rPr>
                <w:rFonts w:cs="Arial"/>
                <w:szCs w:val="24"/>
              </w:rPr>
              <w:t>, 202</w:t>
            </w:r>
            <w:r w:rsidR="00CA440B">
              <w:rPr>
                <w:rFonts w:cs="Arial"/>
                <w:szCs w:val="24"/>
              </w:rPr>
              <w:t>5</w:t>
            </w:r>
          </w:p>
          <w:p w14:paraId="4A362A2F" w14:textId="442C9885" w:rsidR="00A3349A" w:rsidRPr="00157094" w:rsidRDefault="00A3349A" w:rsidP="008A1705">
            <w:pPr>
              <w:ind w:left="270"/>
              <w:rPr>
                <w:rFonts w:cs="Arial"/>
                <w:szCs w:val="24"/>
              </w:rPr>
            </w:pPr>
          </w:p>
        </w:tc>
      </w:tr>
      <w:tr w:rsidR="00B247A0" w:rsidRPr="00A122AE" w14:paraId="0B3F37D6" w14:textId="77777777" w:rsidTr="00BC105F">
        <w:trPr>
          <w:trHeight w:val="495"/>
        </w:trPr>
        <w:tc>
          <w:tcPr>
            <w:tcW w:w="450" w:type="dxa"/>
          </w:tcPr>
          <w:p w14:paraId="7C4676A0" w14:textId="77777777" w:rsidR="00B247A0" w:rsidRPr="006479AC" w:rsidRDefault="00B247A0" w:rsidP="002F0BFE">
            <w:pPr>
              <w:ind w:right="72"/>
              <w:jc w:val="right"/>
              <w:rPr>
                <w:rFonts w:cs="Arial"/>
                <w:color w:val="0000FF"/>
                <w:sz w:val="4"/>
                <w:szCs w:val="4"/>
              </w:rPr>
            </w:pPr>
          </w:p>
          <w:p w14:paraId="3641D5A1" w14:textId="77777777" w:rsidR="00B247A0" w:rsidRPr="006479AC" w:rsidRDefault="00B247A0" w:rsidP="00D50961">
            <w:pPr>
              <w:ind w:right="72"/>
              <w:jc w:val="right"/>
              <w:rPr>
                <w:rFonts w:cs="Arial"/>
                <w:color w:val="0000FF"/>
                <w:sz w:val="14"/>
              </w:rPr>
            </w:pPr>
            <w:r w:rsidRPr="00A3349A">
              <w:rPr>
                <w:rFonts w:cs="Arial"/>
                <w:color w:val="17365D" w:themeColor="text2" w:themeShade="BF"/>
                <w:sz w:val="14"/>
              </w:rPr>
              <w:t>From</w:t>
            </w:r>
            <w:r w:rsidRPr="006479AC">
              <w:rPr>
                <w:rFonts w:cs="Arial"/>
                <w:color w:val="0000FF"/>
                <w:sz w:val="14"/>
              </w:rPr>
              <w:t>:</w:t>
            </w:r>
            <w:r w:rsidR="006B3505">
              <w:rPr>
                <w:rFonts w:cs="Arial"/>
                <w:color w:val="0000FF"/>
                <w:sz w:val="14"/>
              </w:rPr>
              <w:t xml:space="preserve">  </w:t>
            </w:r>
          </w:p>
        </w:tc>
        <w:tc>
          <w:tcPr>
            <w:tcW w:w="9720" w:type="dxa"/>
            <w:gridSpan w:val="3"/>
          </w:tcPr>
          <w:p w14:paraId="341E0D49" w14:textId="5313C3D8" w:rsidR="00DD143A" w:rsidRDefault="00CA440B" w:rsidP="00DD143A">
            <w:pPr>
              <w:ind w:left="270"/>
              <w:rPr>
                <w:szCs w:val="24"/>
              </w:rPr>
            </w:pPr>
            <w:r>
              <w:rPr>
                <w:szCs w:val="24"/>
              </w:rPr>
              <w:t>LaTonya L. Whiteside</w:t>
            </w:r>
            <w:r w:rsidR="00A3349A" w:rsidRPr="00A3349A">
              <w:rPr>
                <w:szCs w:val="24"/>
              </w:rPr>
              <w:t>,</w:t>
            </w:r>
            <w:r w:rsidR="007933FC">
              <w:rPr>
                <w:szCs w:val="24"/>
              </w:rPr>
              <w:t xml:space="preserve"> </w:t>
            </w:r>
            <w:r>
              <w:rPr>
                <w:szCs w:val="24"/>
              </w:rPr>
              <w:t>Senior Contracting Officer</w:t>
            </w:r>
            <w:r w:rsidR="007933FC">
              <w:rPr>
                <w:szCs w:val="24"/>
              </w:rPr>
              <w:t xml:space="preserve">, </w:t>
            </w:r>
            <w:r w:rsidR="009C17FD">
              <w:rPr>
                <w:szCs w:val="24"/>
              </w:rPr>
              <w:t>National Acquisition Center (NAC) National Contract Service (NCS)</w:t>
            </w:r>
            <w:r w:rsidR="00A3349A" w:rsidRPr="00A3349A">
              <w:rPr>
                <w:szCs w:val="24"/>
              </w:rPr>
              <w:t>,</w:t>
            </w:r>
            <w:r w:rsidR="009C17FD">
              <w:rPr>
                <w:szCs w:val="24"/>
              </w:rPr>
              <w:t xml:space="preserve"> High Tech Medical Equipment (HTME) Contract Administration</w:t>
            </w:r>
            <w:r w:rsidR="00A3349A" w:rsidRPr="00A3349A">
              <w:rPr>
                <w:szCs w:val="24"/>
              </w:rPr>
              <w:t xml:space="preserve"> (</w:t>
            </w:r>
            <w:r w:rsidR="00CB38FD">
              <w:rPr>
                <w:szCs w:val="24"/>
              </w:rPr>
              <w:t>003A4C1)</w:t>
            </w:r>
            <w:r w:rsidR="00A3349A" w:rsidRPr="00A3349A">
              <w:rPr>
                <w:szCs w:val="24"/>
              </w:rPr>
              <w:t xml:space="preserve"> </w:t>
            </w:r>
          </w:p>
          <w:p w14:paraId="150566A3" w14:textId="60B8FF11" w:rsidR="00A3349A" w:rsidRPr="00157094" w:rsidRDefault="00A3349A" w:rsidP="00DD143A">
            <w:pPr>
              <w:ind w:left="270"/>
              <w:rPr>
                <w:rFonts w:cs="Arial"/>
                <w:szCs w:val="24"/>
              </w:rPr>
            </w:pPr>
          </w:p>
        </w:tc>
      </w:tr>
      <w:tr w:rsidR="00B247A0" w:rsidRPr="00A122AE" w14:paraId="10C6FA61" w14:textId="77777777" w:rsidTr="00BC105F">
        <w:tc>
          <w:tcPr>
            <w:tcW w:w="450" w:type="dxa"/>
          </w:tcPr>
          <w:p w14:paraId="134DBE33" w14:textId="77777777" w:rsidR="00B247A0" w:rsidRPr="006479AC" w:rsidRDefault="00B247A0" w:rsidP="002F0BFE">
            <w:pPr>
              <w:ind w:right="72"/>
              <w:jc w:val="right"/>
              <w:rPr>
                <w:rFonts w:cs="Arial"/>
                <w:color w:val="0000FF"/>
                <w:sz w:val="4"/>
                <w:szCs w:val="4"/>
              </w:rPr>
            </w:pPr>
          </w:p>
          <w:p w14:paraId="28865982" w14:textId="77777777" w:rsidR="00B247A0" w:rsidRPr="006479AC" w:rsidRDefault="00B247A0" w:rsidP="002F0BFE">
            <w:pPr>
              <w:ind w:right="72"/>
              <w:jc w:val="right"/>
              <w:rPr>
                <w:rFonts w:cs="Arial"/>
                <w:color w:val="0000FF"/>
                <w:sz w:val="14"/>
              </w:rPr>
            </w:pPr>
            <w:r w:rsidRPr="00A3349A">
              <w:rPr>
                <w:rFonts w:cs="Arial"/>
                <w:color w:val="17365D" w:themeColor="text2" w:themeShade="BF"/>
                <w:sz w:val="14"/>
              </w:rPr>
              <w:t>Subj</w:t>
            </w:r>
            <w:r w:rsidRPr="006479AC">
              <w:rPr>
                <w:rFonts w:cs="Arial"/>
                <w:color w:val="0000FF"/>
                <w:sz w:val="14"/>
              </w:rPr>
              <w:t>:</w:t>
            </w:r>
            <w:r w:rsidR="006B3505">
              <w:rPr>
                <w:rFonts w:cs="Arial"/>
                <w:color w:val="0000FF"/>
                <w:sz w:val="14"/>
              </w:rPr>
              <w:t xml:space="preserve">  </w:t>
            </w:r>
          </w:p>
        </w:tc>
        <w:tc>
          <w:tcPr>
            <w:tcW w:w="9720" w:type="dxa"/>
            <w:gridSpan w:val="3"/>
          </w:tcPr>
          <w:p w14:paraId="41306B53" w14:textId="3E805A77" w:rsidR="00DD143A" w:rsidRPr="00157094" w:rsidRDefault="00623882" w:rsidP="00CC4432">
            <w:pPr>
              <w:tabs>
                <w:tab w:val="left" w:pos="270"/>
              </w:tabs>
              <w:spacing w:line="240" w:lineRule="exact"/>
              <w:ind w:left="270"/>
              <w:rPr>
                <w:rFonts w:cs="Arial"/>
                <w:szCs w:val="24"/>
              </w:rPr>
            </w:pPr>
            <w:r>
              <w:rPr>
                <w:rFonts w:cs="Arial"/>
                <w:szCs w:val="24"/>
              </w:rPr>
              <w:t>Draft Solicitation</w:t>
            </w:r>
          </w:p>
          <w:p w14:paraId="5B2E0D74" w14:textId="6D5A6DBA" w:rsidR="00A3349A" w:rsidRPr="00B459A8" w:rsidRDefault="00A3349A" w:rsidP="00CC4432">
            <w:pPr>
              <w:tabs>
                <w:tab w:val="left" w:pos="270"/>
              </w:tabs>
              <w:spacing w:line="240" w:lineRule="exact"/>
              <w:ind w:left="270"/>
              <w:rPr>
                <w:rFonts w:cs="Arial"/>
                <w:sz w:val="23"/>
                <w:szCs w:val="23"/>
              </w:rPr>
            </w:pPr>
          </w:p>
        </w:tc>
      </w:tr>
      <w:tr w:rsidR="001F7BDA" w:rsidRPr="00A122AE" w14:paraId="616FDF2F" w14:textId="77777777" w:rsidTr="00BC105F">
        <w:tc>
          <w:tcPr>
            <w:tcW w:w="450" w:type="dxa"/>
          </w:tcPr>
          <w:p w14:paraId="3C80098B" w14:textId="77777777" w:rsidR="001F7BDA" w:rsidRPr="006479AC" w:rsidRDefault="001F7BDA" w:rsidP="00EB2F18">
            <w:pPr>
              <w:ind w:right="72"/>
              <w:jc w:val="right"/>
              <w:rPr>
                <w:rFonts w:cs="Arial"/>
                <w:color w:val="0000FF"/>
                <w:sz w:val="4"/>
                <w:szCs w:val="4"/>
              </w:rPr>
            </w:pPr>
          </w:p>
          <w:p w14:paraId="16FAFD14" w14:textId="77777777" w:rsidR="001F7BDA" w:rsidRPr="006479AC" w:rsidRDefault="001F7BDA" w:rsidP="00EB2F18">
            <w:pPr>
              <w:ind w:right="72"/>
              <w:jc w:val="right"/>
              <w:rPr>
                <w:rFonts w:cs="Arial"/>
                <w:color w:val="0000FF"/>
                <w:sz w:val="14"/>
              </w:rPr>
            </w:pPr>
            <w:r w:rsidRPr="00A3349A">
              <w:rPr>
                <w:rFonts w:cs="Arial"/>
                <w:color w:val="17365D" w:themeColor="text2" w:themeShade="BF"/>
                <w:sz w:val="14"/>
              </w:rPr>
              <w:t>To:</w:t>
            </w:r>
            <w:r w:rsidR="006B3505">
              <w:rPr>
                <w:rFonts w:cs="Arial"/>
                <w:color w:val="0000FF"/>
                <w:sz w:val="14"/>
              </w:rPr>
              <w:t xml:space="preserve">  </w:t>
            </w:r>
          </w:p>
        </w:tc>
        <w:tc>
          <w:tcPr>
            <w:tcW w:w="9720" w:type="dxa"/>
            <w:gridSpan w:val="3"/>
          </w:tcPr>
          <w:p w14:paraId="4C3A8267" w14:textId="77777777" w:rsidR="00A3349A" w:rsidRDefault="00623882" w:rsidP="00623882">
            <w:pPr>
              <w:ind w:left="270"/>
              <w:rPr>
                <w:rFonts w:cs="Arial"/>
                <w:szCs w:val="24"/>
              </w:rPr>
            </w:pPr>
            <w:r>
              <w:rPr>
                <w:rFonts w:cs="Arial"/>
                <w:szCs w:val="24"/>
              </w:rPr>
              <w:t>Industry</w:t>
            </w:r>
          </w:p>
          <w:p w14:paraId="2FF819D7" w14:textId="77777777" w:rsidR="00623882" w:rsidRDefault="00623882" w:rsidP="00623882">
            <w:pPr>
              <w:ind w:left="270"/>
              <w:rPr>
                <w:rFonts w:cs="Arial"/>
                <w:szCs w:val="24"/>
              </w:rPr>
            </w:pPr>
          </w:p>
          <w:p w14:paraId="26066735" w14:textId="77777777" w:rsidR="00623882" w:rsidRDefault="00623882" w:rsidP="00623882">
            <w:pPr>
              <w:ind w:left="270"/>
              <w:rPr>
                <w:rFonts w:cs="Arial"/>
                <w:szCs w:val="24"/>
              </w:rPr>
            </w:pPr>
          </w:p>
          <w:p w14:paraId="19F810FB" w14:textId="77777777" w:rsidR="00623882" w:rsidRPr="00623882" w:rsidRDefault="00623882" w:rsidP="00623882">
            <w:pPr>
              <w:ind w:left="270"/>
              <w:rPr>
                <w:rFonts w:cs="Arial"/>
                <w:szCs w:val="24"/>
              </w:rPr>
            </w:pPr>
            <w:r w:rsidRPr="00623882">
              <w:rPr>
                <w:rFonts w:cs="Arial"/>
                <w:szCs w:val="24"/>
              </w:rPr>
              <w:t xml:space="preserve">The Department of Veterans Affairs National Acquisition Center (VA NAC) and the Defense Logistics Agency (DLA) Troop Support Solicitation for Radiology &amp; Imaging Systems. </w:t>
            </w:r>
          </w:p>
          <w:p w14:paraId="5CB03C62" w14:textId="77777777" w:rsidR="00623882" w:rsidRPr="00623882" w:rsidRDefault="00623882" w:rsidP="00623882">
            <w:pPr>
              <w:ind w:left="270"/>
              <w:rPr>
                <w:rFonts w:cs="Arial"/>
                <w:szCs w:val="24"/>
              </w:rPr>
            </w:pPr>
          </w:p>
          <w:p w14:paraId="70095537" w14:textId="77777777" w:rsidR="00623882" w:rsidRPr="00623882" w:rsidRDefault="00623882" w:rsidP="00623882">
            <w:pPr>
              <w:ind w:left="270"/>
              <w:rPr>
                <w:rFonts w:cs="Arial"/>
                <w:szCs w:val="24"/>
              </w:rPr>
            </w:pPr>
            <w:r w:rsidRPr="00623882">
              <w:rPr>
                <w:rFonts w:cs="Arial"/>
                <w:szCs w:val="24"/>
              </w:rPr>
              <w:t>This is a Draft RFP for contractor response and input only. The Government will not award a contract in response to the DRAFT RFP.</w:t>
            </w:r>
          </w:p>
          <w:p w14:paraId="3117021D" w14:textId="77777777" w:rsidR="00623882" w:rsidRPr="00623882" w:rsidRDefault="00623882" w:rsidP="00623882">
            <w:pPr>
              <w:ind w:left="270"/>
              <w:rPr>
                <w:rFonts w:cs="Arial"/>
                <w:szCs w:val="24"/>
              </w:rPr>
            </w:pPr>
          </w:p>
          <w:p w14:paraId="5AB8D200" w14:textId="77777777" w:rsidR="00623882" w:rsidRPr="00623882" w:rsidRDefault="00623882" w:rsidP="00623882">
            <w:pPr>
              <w:ind w:left="270"/>
              <w:rPr>
                <w:rFonts w:cs="Arial"/>
                <w:szCs w:val="24"/>
              </w:rPr>
            </w:pPr>
            <w:r w:rsidRPr="00623882">
              <w:rPr>
                <w:rFonts w:cs="Arial"/>
                <w:szCs w:val="24"/>
              </w:rPr>
              <w:t xml:space="preserve">The Draft RFP is not an authorization to begin performance and in no way obligates the Government for any costs incurred by the contractor for this requirement. The Government will not award a contract in response to the subject DRAFT RFP. </w:t>
            </w:r>
          </w:p>
          <w:p w14:paraId="7F5D1E11" w14:textId="77777777" w:rsidR="00623882" w:rsidRPr="00623882" w:rsidRDefault="00623882" w:rsidP="00623882">
            <w:pPr>
              <w:ind w:left="270"/>
              <w:rPr>
                <w:rFonts w:cs="Arial"/>
                <w:szCs w:val="24"/>
              </w:rPr>
            </w:pPr>
          </w:p>
          <w:p w14:paraId="75CC48A5" w14:textId="31E27F56" w:rsidR="00623882" w:rsidRDefault="00623882" w:rsidP="00623882">
            <w:pPr>
              <w:ind w:left="270"/>
              <w:rPr>
                <w:rFonts w:cs="Arial"/>
                <w:szCs w:val="24"/>
              </w:rPr>
            </w:pPr>
            <w:r w:rsidRPr="00623882">
              <w:rPr>
                <w:rFonts w:cs="Arial"/>
                <w:szCs w:val="24"/>
              </w:rPr>
              <w:t>Potential Offerors are requested to respond to the DRAFT solicitation by July 1</w:t>
            </w:r>
            <w:r>
              <w:rPr>
                <w:rFonts w:cs="Arial"/>
                <w:szCs w:val="24"/>
              </w:rPr>
              <w:t>7</w:t>
            </w:r>
            <w:r w:rsidRPr="00623882">
              <w:rPr>
                <w:rFonts w:cs="Arial"/>
                <w:szCs w:val="24"/>
              </w:rPr>
              <w:t xml:space="preserve">, 2025, 12 PM Central Time (CT). Offerors should use Attachment # 10 – DRAFT Solicitation Question Matrix to provide any feedback, questions, comments, or concerns. Please submit to </w:t>
            </w:r>
            <w:r>
              <w:rPr>
                <w:rFonts w:cs="Arial"/>
                <w:szCs w:val="24"/>
              </w:rPr>
              <w:t>LaTonya L. Whiteside</w:t>
            </w:r>
            <w:r w:rsidRPr="00623882">
              <w:rPr>
                <w:rFonts w:cs="Arial"/>
                <w:szCs w:val="24"/>
              </w:rPr>
              <w:t xml:space="preserve"> @ latonya.whiteside@va.gov. After receiving feedback, if deemed appropriate, the Government will update the Solicitation and supporting documents before releasing the official solicitation 36H79725R0003.</w:t>
            </w:r>
          </w:p>
          <w:p w14:paraId="191A69BE" w14:textId="77777777" w:rsidR="00623882" w:rsidRDefault="00623882" w:rsidP="00623882">
            <w:pPr>
              <w:ind w:left="270"/>
              <w:rPr>
                <w:rFonts w:cs="Arial"/>
                <w:szCs w:val="24"/>
              </w:rPr>
            </w:pPr>
          </w:p>
          <w:p w14:paraId="21DB8D4E" w14:textId="77777777" w:rsidR="00623882" w:rsidRDefault="00623882" w:rsidP="00623882">
            <w:pPr>
              <w:ind w:left="270"/>
              <w:rPr>
                <w:rFonts w:cs="Arial"/>
                <w:szCs w:val="24"/>
              </w:rPr>
            </w:pPr>
          </w:p>
          <w:p w14:paraId="35CBAB1A" w14:textId="7B7E8634" w:rsidR="00623882" w:rsidRPr="00157094" w:rsidRDefault="00623882" w:rsidP="00623882">
            <w:pPr>
              <w:ind w:left="270"/>
              <w:rPr>
                <w:rFonts w:cs="Arial"/>
                <w:szCs w:val="24"/>
              </w:rPr>
            </w:pPr>
          </w:p>
        </w:tc>
      </w:tr>
    </w:tbl>
    <w:p w14:paraId="32BB499E" w14:textId="77777777" w:rsidR="00C74CC0" w:rsidRDefault="00C74CC0" w:rsidP="00A3349A">
      <w:pPr>
        <w:pStyle w:val="ListParagraph"/>
        <w:tabs>
          <w:tab w:val="left" w:pos="360"/>
        </w:tabs>
        <w:ind w:left="0" w:right="302"/>
        <w:rPr>
          <w:rFonts w:cs="Arial"/>
          <w:color w:val="000000"/>
        </w:rPr>
      </w:pPr>
    </w:p>
    <w:p w14:paraId="705CBF9C" w14:textId="7E5F8910" w:rsidR="00C74CC0" w:rsidRDefault="00C74CC0" w:rsidP="00A3349A">
      <w:pPr>
        <w:pStyle w:val="ListParagraph"/>
        <w:tabs>
          <w:tab w:val="left" w:pos="360"/>
        </w:tabs>
        <w:ind w:left="0" w:right="302"/>
        <w:rPr>
          <w:rFonts w:cs="Arial"/>
          <w:color w:val="000000"/>
        </w:rPr>
      </w:pPr>
      <w:r>
        <w:rPr>
          <w:rFonts w:cs="Arial"/>
          <w:color w:val="000000"/>
        </w:rPr>
        <w:t xml:space="preserve">If there are any questions, please contact </w:t>
      </w:r>
      <w:r w:rsidR="00CA440B">
        <w:rPr>
          <w:rFonts w:cs="Arial"/>
          <w:color w:val="000000"/>
        </w:rPr>
        <w:t>LaTonya L. Whitesi</w:t>
      </w:r>
      <w:r w:rsidR="00623882">
        <w:rPr>
          <w:rFonts w:cs="Arial"/>
          <w:color w:val="000000"/>
        </w:rPr>
        <w:t>d</w:t>
      </w:r>
      <w:r w:rsidR="00CA440B">
        <w:rPr>
          <w:rFonts w:cs="Arial"/>
          <w:color w:val="000000"/>
        </w:rPr>
        <w:t>e</w:t>
      </w:r>
      <w:r>
        <w:rPr>
          <w:rFonts w:cs="Arial"/>
          <w:color w:val="000000"/>
        </w:rPr>
        <w:t xml:space="preserve"> at </w:t>
      </w:r>
      <w:hyperlink r:id="rId8" w:history="1">
        <w:r w:rsidR="00CA440B" w:rsidRPr="00312162">
          <w:rPr>
            <w:rStyle w:val="Hyperlink"/>
            <w:rFonts w:cs="Arial"/>
          </w:rPr>
          <w:t>LaTonya.Whiteside@va.gov</w:t>
        </w:r>
      </w:hyperlink>
      <w:r>
        <w:rPr>
          <w:rFonts w:cs="Arial"/>
          <w:color w:val="000000"/>
        </w:rPr>
        <w:t xml:space="preserve"> </w:t>
      </w:r>
      <w:r w:rsidR="00CA440B">
        <w:rPr>
          <w:rFonts w:cs="Arial"/>
          <w:color w:val="000000"/>
        </w:rPr>
        <w:t xml:space="preserve"> or 708-786-4985</w:t>
      </w:r>
      <w:r>
        <w:rPr>
          <w:rFonts w:cs="Arial"/>
          <w:color w:val="000000"/>
        </w:rPr>
        <w:t>.</w:t>
      </w:r>
    </w:p>
    <w:p w14:paraId="6BCC8D38" w14:textId="77777777" w:rsidR="00CA440B" w:rsidRDefault="00CA440B" w:rsidP="00A3349A">
      <w:pPr>
        <w:pStyle w:val="ListParagraph"/>
        <w:tabs>
          <w:tab w:val="left" w:pos="360"/>
        </w:tabs>
        <w:ind w:left="0" w:right="302"/>
        <w:rPr>
          <w:rFonts w:cs="Arial"/>
          <w:color w:val="000000"/>
        </w:rPr>
      </w:pPr>
    </w:p>
    <w:p w14:paraId="78C65D5D" w14:textId="77777777" w:rsidR="00CA440B" w:rsidRDefault="00CA440B" w:rsidP="00A3349A">
      <w:pPr>
        <w:pStyle w:val="ListParagraph"/>
        <w:tabs>
          <w:tab w:val="left" w:pos="360"/>
        </w:tabs>
        <w:ind w:left="0" w:right="302"/>
        <w:rPr>
          <w:rFonts w:cs="Arial"/>
          <w:color w:val="000000"/>
        </w:rPr>
      </w:pPr>
    </w:p>
    <w:p w14:paraId="32A79E79" w14:textId="77777777" w:rsidR="00CA440B" w:rsidRDefault="00CA440B" w:rsidP="00A3349A">
      <w:pPr>
        <w:pStyle w:val="ListParagraph"/>
        <w:tabs>
          <w:tab w:val="left" w:pos="360"/>
        </w:tabs>
        <w:ind w:left="0" w:right="302"/>
        <w:rPr>
          <w:rFonts w:cs="Arial"/>
          <w:color w:val="000000"/>
        </w:rPr>
      </w:pPr>
    </w:p>
    <w:p w14:paraId="755FE73F" w14:textId="77777777" w:rsidR="00CA440B" w:rsidRDefault="00CA440B" w:rsidP="00A3349A">
      <w:pPr>
        <w:pStyle w:val="ListParagraph"/>
        <w:tabs>
          <w:tab w:val="left" w:pos="360"/>
        </w:tabs>
        <w:ind w:left="0" w:right="302"/>
        <w:rPr>
          <w:rFonts w:cs="Arial"/>
          <w:color w:val="000000"/>
        </w:rPr>
      </w:pPr>
    </w:p>
    <w:sectPr w:rsidR="00CA440B" w:rsidSect="00D272B8">
      <w:headerReference w:type="even" r:id="rId9"/>
      <w:headerReference w:type="default" r:id="rId10"/>
      <w:footerReference w:type="default" r:id="rId11"/>
      <w:headerReference w:type="first" r:id="rId12"/>
      <w:type w:val="continuous"/>
      <w:pgSz w:w="12240" w:h="15840" w:code="1"/>
      <w:pgMar w:top="1440" w:right="1440" w:bottom="144" w:left="1397" w:header="432" w:footer="144"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27FEA" w14:textId="77777777" w:rsidR="000C3931" w:rsidRDefault="000C3931">
      <w:r>
        <w:separator/>
      </w:r>
    </w:p>
  </w:endnote>
  <w:endnote w:type="continuationSeparator" w:id="0">
    <w:p w14:paraId="455FBA71" w14:textId="77777777" w:rsidR="000C3931" w:rsidRDefault="000C3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B0404" w14:textId="77777777" w:rsidR="0028246E" w:rsidRPr="00A07F9D" w:rsidRDefault="0028246E" w:rsidP="00A07F9D">
    <w:pPr>
      <w:pStyle w:val="Foote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5BC2C" w14:textId="77777777" w:rsidR="000C3931" w:rsidRDefault="000C3931">
      <w:r>
        <w:separator/>
      </w:r>
    </w:p>
  </w:footnote>
  <w:footnote w:type="continuationSeparator" w:id="0">
    <w:p w14:paraId="7176CA94" w14:textId="77777777" w:rsidR="000C3931" w:rsidRDefault="000C3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9E076" w14:textId="77777777" w:rsidR="00BE4813" w:rsidRDefault="00BE48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19E16" w14:textId="77777777" w:rsidR="0028246E" w:rsidRPr="00BE4813" w:rsidRDefault="0028246E" w:rsidP="00BE4813">
    <w:pPr>
      <w:pStyle w:val="Header"/>
      <w:jc w:val="center"/>
      <w:rPr>
        <w:rFonts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2901B" w14:textId="77777777" w:rsidR="00BE4813" w:rsidRDefault="00BE4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309E0"/>
    <w:multiLevelType w:val="hybridMultilevel"/>
    <w:tmpl w:val="B170A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8B4509"/>
    <w:multiLevelType w:val="hybridMultilevel"/>
    <w:tmpl w:val="570016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083C5F"/>
    <w:multiLevelType w:val="hybridMultilevel"/>
    <w:tmpl w:val="DC10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EB2ECF"/>
    <w:multiLevelType w:val="hybridMultilevel"/>
    <w:tmpl w:val="A9E43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E1755A"/>
    <w:multiLevelType w:val="hybridMultilevel"/>
    <w:tmpl w:val="FFB4422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2D7C54"/>
    <w:multiLevelType w:val="hybridMultilevel"/>
    <w:tmpl w:val="DCD449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EC12A1"/>
    <w:multiLevelType w:val="hybridMultilevel"/>
    <w:tmpl w:val="531817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5D1437"/>
    <w:multiLevelType w:val="hybridMultilevel"/>
    <w:tmpl w:val="D4765F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457629">
    <w:abstractNumId w:val="2"/>
  </w:num>
  <w:num w:numId="2" w16cid:durableId="179858752">
    <w:abstractNumId w:val="7"/>
  </w:num>
  <w:num w:numId="3" w16cid:durableId="1021853526">
    <w:abstractNumId w:val="5"/>
  </w:num>
  <w:num w:numId="4" w16cid:durableId="474638413">
    <w:abstractNumId w:val="1"/>
  </w:num>
  <w:num w:numId="5" w16cid:durableId="1857646446">
    <w:abstractNumId w:val="0"/>
  </w:num>
  <w:num w:numId="6" w16cid:durableId="1523202451">
    <w:abstractNumId w:val="3"/>
  </w:num>
  <w:num w:numId="7" w16cid:durableId="1529832629">
    <w:abstractNumId w:val="4"/>
  </w:num>
  <w:num w:numId="8" w16cid:durableId="45915208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955"/>
    <w:rsid w:val="00000BB6"/>
    <w:rsid w:val="000053D2"/>
    <w:rsid w:val="000129C3"/>
    <w:rsid w:val="000210DF"/>
    <w:rsid w:val="00021D18"/>
    <w:rsid w:val="00032E77"/>
    <w:rsid w:val="00035123"/>
    <w:rsid w:val="000470E9"/>
    <w:rsid w:val="000571A9"/>
    <w:rsid w:val="00061029"/>
    <w:rsid w:val="00077538"/>
    <w:rsid w:val="0008115A"/>
    <w:rsid w:val="000846BC"/>
    <w:rsid w:val="00085EFE"/>
    <w:rsid w:val="00093E85"/>
    <w:rsid w:val="000947EC"/>
    <w:rsid w:val="000A3B88"/>
    <w:rsid w:val="000A58B6"/>
    <w:rsid w:val="000A7E38"/>
    <w:rsid w:val="000B4174"/>
    <w:rsid w:val="000C16EE"/>
    <w:rsid w:val="000C3931"/>
    <w:rsid w:val="000C7537"/>
    <w:rsid w:val="000E182C"/>
    <w:rsid w:val="000E50B9"/>
    <w:rsid w:val="000E7F4D"/>
    <w:rsid w:val="000F352B"/>
    <w:rsid w:val="000F71E2"/>
    <w:rsid w:val="00100617"/>
    <w:rsid w:val="00105750"/>
    <w:rsid w:val="00105F08"/>
    <w:rsid w:val="00110A52"/>
    <w:rsid w:val="00110B6C"/>
    <w:rsid w:val="001115BC"/>
    <w:rsid w:val="00116A2A"/>
    <w:rsid w:val="00135F73"/>
    <w:rsid w:val="00142636"/>
    <w:rsid w:val="00145A3F"/>
    <w:rsid w:val="001462FA"/>
    <w:rsid w:val="00157094"/>
    <w:rsid w:val="00160590"/>
    <w:rsid w:val="00164120"/>
    <w:rsid w:val="001673FB"/>
    <w:rsid w:val="00170B7B"/>
    <w:rsid w:val="001754F6"/>
    <w:rsid w:val="001771C9"/>
    <w:rsid w:val="001814D2"/>
    <w:rsid w:val="0018257E"/>
    <w:rsid w:val="00182835"/>
    <w:rsid w:val="0018354B"/>
    <w:rsid w:val="00184C5C"/>
    <w:rsid w:val="00186393"/>
    <w:rsid w:val="00192B99"/>
    <w:rsid w:val="00195B40"/>
    <w:rsid w:val="00197E4E"/>
    <w:rsid w:val="001A0088"/>
    <w:rsid w:val="001A31E1"/>
    <w:rsid w:val="001A3F4C"/>
    <w:rsid w:val="001A572C"/>
    <w:rsid w:val="001A60DF"/>
    <w:rsid w:val="001B2EF1"/>
    <w:rsid w:val="001B5349"/>
    <w:rsid w:val="001B7369"/>
    <w:rsid w:val="001B7F26"/>
    <w:rsid w:val="001C0D31"/>
    <w:rsid w:val="001C26F8"/>
    <w:rsid w:val="001C2BB7"/>
    <w:rsid w:val="001C6A03"/>
    <w:rsid w:val="001D6532"/>
    <w:rsid w:val="001E0FCB"/>
    <w:rsid w:val="001F1FC8"/>
    <w:rsid w:val="001F2634"/>
    <w:rsid w:val="001F2B82"/>
    <w:rsid w:val="001F755F"/>
    <w:rsid w:val="001F7BDA"/>
    <w:rsid w:val="002028EC"/>
    <w:rsid w:val="00214D7A"/>
    <w:rsid w:val="0021518A"/>
    <w:rsid w:val="002173E0"/>
    <w:rsid w:val="002218BE"/>
    <w:rsid w:val="002269C5"/>
    <w:rsid w:val="00240E00"/>
    <w:rsid w:val="00242864"/>
    <w:rsid w:val="00244168"/>
    <w:rsid w:val="00245DE9"/>
    <w:rsid w:val="00247F6C"/>
    <w:rsid w:val="00252FE0"/>
    <w:rsid w:val="00260DA7"/>
    <w:rsid w:val="0026130C"/>
    <w:rsid w:val="00271871"/>
    <w:rsid w:val="002751D8"/>
    <w:rsid w:val="00275E50"/>
    <w:rsid w:val="00276E26"/>
    <w:rsid w:val="0028152B"/>
    <w:rsid w:val="00282366"/>
    <w:rsid w:val="0028246E"/>
    <w:rsid w:val="0028753E"/>
    <w:rsid w:val="00290F46"/>
    <w:rsid w:val="00295DF5"/>
    <w:rsid w:val="00297EEF"/>
    <w:rsid w:val="002A2046"/>
    <w:rsid w:val="002A370A"/>
    <w:rsid w:val="002A46EF"/>
    <w:rsid w:val="002B0FEA"/>
    <w:rsid w:val="002B2565"/>
    <w:rsid w:val="002C2E65"/>
    <w:rsid w:val="002C7D4A"/>
    <w:rsid w:val="002D1EEB"/>
    <w:rsid w:val="002D3EC4"/>
    <w:rsid w:val="002D6EE2"/>
    <w:rsid w:val="002E00C2"/>
    <w:rsid w:val="002E436D"/>
    <w:rsid w:val="002E54EF"/>
    <w:rsid w:val="002E724E"/>
    <w:rsid w:val="002E73E1"/>
    <w:rsid w:val="002F01C9"/>
    <w:rsid w:val="002F0BFE"/>
    <w:rsid w:val="002F1D45"/>
    <w:rsid w:val="002F1E5A"/>
    <w:rsid w:val="002F56B3"/>
    <w:rsid w:val="00303A8D"/>
    <w:rsid w:val="00307816"/>
    <w:rsid w:val="00310ECD"/>
    <w:rsid w:val="003128F8"/>
    <w:rsid w:val="0031297E"/>
    <w:rsid w:val="00314AA6"/>
    <w:rsid w:val="0031566E"/>
    <w:rsid w:val="00334301"/>
    <w:rsid w:val="003403E2"/>
    <w:rsid w:val="00342EA6"/>
    <w:rsid w:val="00343439"/>
    <w:rsid w:val="00344D58"/>
    <w:rsid w:val="00345F57"/>
    <w:rsid w:val="003606FD"/>
    <w:rsid w:val="0036087E"/>
    <w:rsid w:val="0036183C"/>
    <w:rsid w:val="00361B16"/>
    <w:rsid w:val="00365519"/>
    <w:rsid w:val="0036795C"/>
    <w:rsid w:val="00367B76"/>
    <w:rsid w:val="0037101F"/>
    <w:rsid w:val="003721C6"/>
    <w:rsid w:val="0037319D"/>
    <w:rsid w:val="00384DF2"/>
    <w:rsid w:val="00386AA9"/>
    <w:rsid w:val="00391B73"/>
    <w:rsid w:val="00391FE0"/>
    <w:rsid w:val="00395616"/>
    <w:rsid w:val="003A13C1"/>
    <w:rsid w:val="003A5C9D"/>
    <w:rsid w:val="003A6EE4"/>
    <w:rsid w:val="003B1B1D"/>
    <w:rsid w:val="003B22CD"/>
    <w:rsid w:val="003C2030"/>
    <w:rsid w:val="003D484E"/>
    <w:rsid w:val="003D70FD"/>
    <w:rsid w:val="003D7CCA"/>
    <w:rsid w:val="003E3577"/>
    <w:rsid w:val="003E4C2F"/>
    <w:rsid w:val="003F22CE"/>
    <w:rsid w:val="003F2ACC"/>
    <w:rsid w:val="003F68B8"/>
    <w:rsid w:val="003F6EE2"/>
    <w:rsid w:val="003F71CE"/>
    <w:rsid w:val="00405B41"/>
    <w:rsid w:val="004111F5"/>
    <w:rsid w:val="00413B9E"/>
    <w:rsid w:val="00413D80"/>
    <w:rsid w:val="00420F5A"/>
    <w:rsid w:val="00422205"/>
    <w:rsid w:val="00430BCB"/>
    <w:rsid w:val="00436849"/>
    <w:rsid w:val="00440B08"/>
    <w:rsid w:val="00441B7E"/>
    <w:rsid w:val="00443BC8"/>
    <w:rsid w:val="00445688"/>
    <w:rsid w:val="0045229A"/>
    <w:rsid w:val="00454F4F"/>
    <w:rsid w:val="004551D2"/>
    <w:rsid w:val="0045538A"/>
    <w:rsid w:val="00456C4F"/>
    <w:rsid w:val="004634BB"/>
    <w:rsid w:val="004658E7"/>
    <w:rsid w:val="004679EA"/>
    <w:rsid w:val="00472F4D"/>
    <w:rsid w:val="004831D7"/>
    <w:rsid w:val="0048367E"/>
    <w:rsid w:val="00492CF0"/>
    <w:rsid w:val="00495CBE"/>
    <w:rsid w:val="004973A6"/>
    <w:rsid w:val="004A2676"/>
    <w:rsid w:val="004A43F1"/>
    <w:rsid w:val="004B243F"/>
    <w:rsid w:val="004B72FF"/>
    <w:rsid w:val="004C14E1"/>
    <w:rsid w:val="004C282C"/>
    <w:rsid w:val="004C519C"/>
    <w:rsid w:val="004D016A"/>
    <w:rsid w:val="004D3FC7"/>
    <w:rsid w:val="004D5458"/>
    <w:rsid w:val="004D7C08"/>
    <w:rsid w:val="004E4370"/>
    <w:rsid w:val="00500F1B"/>
    <w:rsid w:val="00502CF9"/>
    <w:rsid w:val="00502F27"/>
    <w:rsid w:val="00506EF6"/>
    <w:rsid w:val="00507E17"/>
    <w:rsid w:val="005119EA"/>
    <w:rsid w:val="00511DB6"/>
    <w:rsid w:val="00513A5A"/>
    <w:rsid w:val="00514BC1"/>
    <w:rsid w:val="00515864"/>
    <w:rsid w:val="00516EAB"/>
    <w:rsid w:val="00517AAF"/>
    <w:rsid w:val="00523304"/>
    <w:rsid w:val="005261D4"/>
    <w:rsid w:val="00526206"/>
    <w:rsid w:val="00526BA4"/>
    <w:rsid w:val="00530286"/>
    <w:rsid w:val="005360A3"/>
    <w:rsid w:val="005426DE"/>
    <w:rsid w:val="00543F16"/>
    <w:rsid w:val="00545F3D"/>
    <w:rsid w:val="005461D1"/>
    <w:rsid w:val="00550B9B"/>
    <w:rsid w:val="00550F7D"/>
    <w:rsid w:val="00555D4C"/>
    <w:rsid w:val="005565B9"/>
    <w:rsid w:val="005616D1"/>
    <w:rsid w:val="00563A22"/>
    <w:rsid w:val="00570AFE"/>
    <w:rsid w:val="00573C4E"/>
    <w:rsid w:val="00573D19"/>
    <w:rsid w:val="00576A99"/>
    <w:rsid w:val="00580173"/>
    <w:rsid w:val="005903B1"/>
    <w:rsid w:val="005947C5"/>
    <w:rsid w:val="005977AC"/>
    <w:rsid w:val="005A67B2"/>
    <w:rsid w:val="005B30D5"/>
    <w:rsid w:val="005B4DE6"/>
    <w:rsid w:val="005D142D"/>
    <w:rsid w:val="005D18D1"/>
    <w:rsid w:val="005D5D8E"/>
    <w:rsid w:val="005D7BD9"/>
    <w:rsid w:val="005E14DD"/>
    <w:rsid w:val="005E53B1"/>
    <w:rsid w:val="005E566F"/>
    <w:rsid w:val="005E6433"/>
    <w:rsid w:val="005E6C01"/>
    <w:rsid w:val="005E6CB9"/>
    <w:rsid w:val="005E794A"/>
    <w:rsid w:val="005F359E"/>
    <w:rsid w:val="005F35D6"/>
    <w:rsid w:val="005F4DCF"/>
    <w:rsid w:val="00600B43"/>
    <w:rsid w:val="006026FA"/>
    <w:rsid w:val="006047B1"/>
    <w:rsid w:val="006100FB"/>
    <w:rsid w:val="00612D32"/>
    <w:rsid w:val="0061436B"/>
    <w:rsid w:val="00622E49"/>
    <w:rsid w:val="00622F99"/>
    <w:rsid w:val="00623882"/>
    <w:rsid w:val="0062403F"/>
    <w:rsid w:val="00626E94"/>
    <w:rsid w:val="00630FC0"/>
    <w:rsid w:val="00645440"/>
    <w:rsid w:val="006479AC"/>
    <w:rsid w:val="006505E5"/>
    <w:rsid w:val="00652E96"/>
    <w:rsid w:val="00654A0E"/>
    <w:rsid w:val="00656C8D"/>
    <w:rsid w:val="00663F0D"/>
    <w:rsid w:val="00670F7B"/>
    <w:rsid w:val="0068086A"/>
    <w:rsid w:val="00681DF1"/>
    <w:rsid w:val="00690681"/>
    <w:rsid w:val="00692C19"/>
    <w:rsid w:val="006A400B"/>
    <w:rsid w:val="006A5205"/>
    <w:rsid w:val="006A71A2"/>
    <w:rsid w:val="006B3505"/>
    <w:rsid w:val="006B37C2"/>
    <w:rsid w:val="006B44D0"/>
    <w:rsid w:val="006B5C55"/>
    <w:rsid w:val="006B5D95"/>
    <w:rsid w:val="006C0953"/>
    <w:rsid w:val="006C6E89"/>
    <w:rsid w:val="006E2017"/>
    <w:rsid w:val="006E5A01"/>
    <w:rsid w:val="006E72CE"/>
    <w:rsid w:val="006F5EAC"/>
    <w:rsid w:val="006F64A3"/>
    <w:rsid w:val="00700A13"/>
    <w:rsid w:val="007021B5"/>
    <w:rsid w:val="007026F6"/>
    <w:rsid w:val="00703D63"/>
    <w:rsid w:val="00714EE9"/>
    <w:rsid w:val="007157E5"/>
    <w:rsid w:val="0071582E"/>
    <w:rsid w:val="00715BEF"/>
    <w:rsid w:val="00720773"/>
    <w:rsid w:val="00725C23"/>
    <w:rsid w:val="00727099"/>
    <w:rsid w:val="00732848"/>
    <w:rsid w:val="007369C6"/>
    <w:rsid w:val="00740436"/>
    <w:rsid w:val="00740496"/>
    <w:rsid w:val="00741618"/>
    <w:rsid w:val="007428C4"/>
    <w:rsid w:val="00747B94"/>
    <w:rsid w:val="00750F26"/>
    <w:rsid w:val="00760475"/>
    <w:rsid w:val="00763D96"/>
    <w:rsid w:val="007747D5"/>
    <w:rsid w:val="007749A4"/>
    <w:rsid w:val="00777158"/>
    <w:rsid w:val="00780CD8"/>
    <w:rsid w:val="00783664"/>
    <w:rsid w:val="00784B3B"/>
    <w:rsid w:val="00786B94"/>
    <w:rsid w:val="007879FD"/>
    <w:rsid w:val="007933FC"/>
    <w:rsid w:val="00795715"/>
    <w:rsid w:val="007A2862"/>
    <w:rsid w:val="007A7F1E"/>
    <w:rsid w:val="007B0FD4"/>
    <w:rsid w:val="007B1B72"/>
    <w:rsid w:val="007B3B30"/>
    <w:rsid w:val="007C27E1"/>
    <w:rsid w:val="007C4E30"/>
    <w:rsid w:val="007C5687"/>
    <w:rsid w:val="007D1365"/>
    <w:rsid w:val="007D3592"/>
    <w:rsid w:val="007D7C28"/>
    <w:rsid w:val="007E281E"/>
    <w:rsid w:val="007E5A87"/>
    <w:rsid w:val="007F2269"/>
    <w:rsid w:val="007F2B92"/>
    <w:rsid w:val="007F782D"/>
    <w:rsid w:val="008007E3"/>
    <w:rsid w:val="00802017"/>
    <w:rsid w:val="008022A2"/>
    <w:rsid w:val="008023C6"/>
    <w:rsid w:val="00802B05"/>
    <w:rsid w:val="008033FB"/>
    <w:rsid w:val="00803F3C"/>
    <w:rsid w:val="00804800"/>
    <w:rsid w:val="00804BFB"/>
    <w:rsid w:val="00811245"/>
    <w:rsid w:val="0081155D"/>
    <w:rsid w:val="0081171D"/>
    <w:rsid w:val="00811A2A"/>
    <w:rsid w:val="008121E0"/>
    <w:rsid w:val="0082520E"/>
    <w:rsid w:val="00825E7A"/>
    <w:rsid w:val="008303DB"/>
    <w:rsid w:val="00835174"/>
    <w:rsid w:val="00836AEF"/>
    <w:rsid w:val="00837365"/>
    <w:rsid w:val="008427C0"/>
    <w:rsid w:val="00842FCA"/>
    <w:rsid w:val="00843603"/>
    <w:rsid w:val="00844EA9"/>
    <w:rsid w:val="00846578"/>
    <w:rsid w:val="0085011F"/>
    <w:rsid w:val="00851D72"/>
    <w:rsid w:val="00853681"/>
    <w:rsid w:val="00863334"/>
    <w:rsid w:val="008663DD"/>
    <w:rsid w:val="00871889"/>
    <w:rsid w:val="008737E1"/>
    <w:rsid w:val="00876C3B"/>
    <w:rsid w:val="0088066C"/>
    <w:rsid w:val="008810F0"/>
    <w:rsid w:val="008825A6"/>
    <w:rsid w:val="00887EF4"/>
    <w:rsid w:val="00893D2F"/>
    <w:rsid w:val="008A1705"/>
    <w:rsid w:val="008A769B"/>
    <w:rsid w:val="008B0012"/>
    <w:rsid w:val="008B58C5"/>
    <w:rsid w:val="008C361C"/>
    <w:rsid w:val="008D1B62"/>
    <w:rsid w:val="008D2B63"/>
    <w:rsid w:val="008D5ADD"/>
    <w:rsid w:val="008D5F7F"/>
    <w:rsid w:val="008D7B2C"/>
    <w:rsid w:val="008D7BB7"/>
    <w:rsid w:val="008E2D98"/>
    <w:rsid w:val="008E3AB2"/>
    <w:rsid w:val="008E4EBF"/>
    <w:rsid w:val="008E4F24"/>
    <w:rsid w:val="008E756A"/>
    <w:rsid w:val="008E7FDE"/>
    <w:rsid w:val="00900974"/>
    <w:rsid w:val="00921BFA"/>
    <w:rsid w:val="009302B8"/>
    <w:rsid w:val="009314C5"/>
    <w:rsid w:val="009413E3"/>
    <w:rsid w:val="00945CAC"/>
    <w:rsid w:val="00953C78"/>
    <w:rsid w:val="00955141"/>
    <w:rsid w:val="00956AF7"/>
    <w:rsid w:val="0095761B"/>
    <w:rsid w:val="00961A95"/>
    <w:rsid w:val="00962C23"/>
    <w:rsid w:val="00963912"/>
    <w:rsid w:val="00963C63"/>
    <w:rsid w:val="009705E0"/>
    <w:rsid w:val="00973DA3"/>
    <w:rsid w:val="00974E72"/>
    <w:rsid w:val="0098044F"/>
    <w:rsid w:val="009822A4"/>
    <w:rsid w:val="00983CBF"/>
    <w:rsid w:val="0099099C"/>
    <w:rsid w:val="009A29B6"/>
    <w:rsid w:val="009A33EE"/>
    <w:rsid w:val="009B3DBF"/>
    <w:rsid w:val="009B4DE7"/>
    <w:rsid w:val="009C17FD"/>
    <w:rsid w:val="009C3EFE"/>
    <w:rsid w:val="009C3F85"/>
    <w:rsid w:val="009D19F2"/>
    <w:rsid w:val="009D69C9"/>
    <w:rsid w:val="009E7430"/>
    <w:rsid w:val="009F182C"/>
    <w:rsid w:val="009F3AAA"/>
    <w:rsid w:val="009F3DC8"/>
    <w:rsid w:val="009F785E"/>
    <w:rsid w:val="009F7D9E"/>
    <w:rsid w:val="00A01258"/>
    <w:rsid w:val="00A03535"/>
    <w:rsid w:val="00A06D31"/>
    <w:rsid w:val="00A07A74"/>
    <w:rsid w:val="00A07E87"/>
    <w:rsid w:val="00A07F9D"/>
    <w:rsid w:val="00A122AE"/>
    <w:rsid w:val="00A20184"/>
    <w:rsid w:val="00A2251B"/>
    <w:rsid w:val="00A22698"/>
    <w:rsid w:val="00A23AA4"/>
    <w:rsid w:val="00A25D74"/>
    <w:rsid w:val="00A3093D"/>
    <w:rsid w:val="00A30E40"/>
    <w:rsid w:val="00A30E44"/>
    <w:rsid w:val="00A3349A"/>
    <w:rsid w:val="00A353C5"/>
    <w:rsid w:val="00A450E0"/>
    <w:rsid w:val="00A5029B"/>
    <w:rsid w:val="00A523AE"/>
    <w:rsid w:val="00A54D38"/>
    <w:rsid w:val="00A8748F"/>
    <w:rsid w:val="00A921D7"/>
    <w:rsid w:val="00A96E6E"/>
    <w:rsid w:val="00A97785"/>
    <w:rsid w:val="00AA0D23"/>
    <w:rsid w:val="00AB08D7"/>
    <w:rsid w:val="00AB530D"/>
    <w:rsid w:val="00AC5673"/>
    <w:rsid w:val="00AD034B"/>
    <w:rsid w:val="00AE2B89"/>
    <w:rsid w:val="00AF599F"/>
    <w:rsid w:val="00B0199E"/>
    <w:rsid w:val="00B02E52"/>
    <w:rsid w:val="00B1158A"/>
    <w:rsid w:val="00B175CF"/>
    <w:rsid w:val="00B23C9A"/>
    <w:rsid w:val="00B2417B"/>
    <w:rsid w:val="00B247A0"/>
    <w:rsid w:val="00B26D69"/>
    <w:rsid w:val="00B332B0"/>
    <w:rsid w:val="00B35015"/>
    <w:rsid w:val="00B35FA1"/>
    <w:rsid w:val="00B41582"/>
    <w:rsid w:val="00B41DD4"/>
    <w:rsid w:val="00B4201F"/>
    <w:rsid w:val="00B42CC9"/>
    <w:rsid w:val="00B459A8"/>
    <w:rsid w:val="00B45FCC"/>
    <w:rsid w:val="00B51624"/>
    <w:rsid w:val="00B525AA"/>
    <w:rsid w:val="00B5335F"/>
    <w:rsid w:val="00B53943"/>
    <w:rsid w:val="00B552FF"/>
    <w:rsid w:val="00B55685"/>
    <w:rsid w:val="00B6043D"/>
    <w:rsid w:val="00B60567"/>
    <w:rsid w:val="00B65C7C"/>
    <w:rsid w:val="00B7660F"/>
    <w:rsid w:val="00B80D0C"/>
    <w:rsid w:val="00B8582B"/>
    <w:rsid w:val="00B86ECD"/>
    <w:rsid w:val="00B938A8"/>
    <w:rsid w:val="00B962F4"/>
    <w:rsid w:val="00BA2BC4"/>
    <w:rsid w:val="00BA3147"/>
    <w:rsid w:val="00BA4A0E"/>
    <w:rsid w:val="00BA6D5F"/>
    <w:rsid w:val="00BB1A14"/>
    <w:rsid w:val="00BB2AF5"/>
    <w:rsid w:val="00BB7D0D"/>
    <w:rsid w:val="00BC105F"/>
    <w:rsid w:val="00BC148D"/>
    <w:rsid w:val="00BC60D8"/>
    <w:rsid w:val="00BC6FEB"/>
    <w:rsid w:val="00BC75BD"/>
    <w:rsid w:val="00BD1C45"/>
    <w:rsid w:val="00BD2E27"/>
    <w:rsid w:val="00BD4709"/>
    <w:rsid w:val="00BD5E2B"/>
    <w:rsid w:val="00BD633B"/>
    <w:rsid w:val="00BD6788"/>
    <w:rsid w:val="00BE4813"/>
    <w:rsid w:val="00BF2A00"/>
    <w:rsid w:val="00C05337"/>
    <w:rsid w:val="00C05AEB"/>
    <w:rsid w:val="00C10339"/>
    <w:rsid w:val="00C12E8D"/>
    <w:rsid w:val="00C13423"/>
    <w:rsid w:val="00C151E2"/>
    <w:rsid w:val="00C15E68"/>
    <w:rsid w:val="00C17933"/>
    <w:rsid w:val="00C2010B"/>
    <w:rsid w:val="00C2065B"/>
    <w:rsid w:val="00C2350B"/>
    <w:rsid w:val="00C23AD8"/>
    <w:rsid w:val="00C32F89"/>
    <w:rsid w:val="00C33AE5"/>
    <w:rsid w:val="00C33EAE"/>
    <w:rsid w:val="00C365E5"/>
    <w:rsid w:val="00C371D4"/>
    <w:rsid w:val="00C42619"/>
    <w:rsid w:val="00C455BC"/>
    <w:rsid w:val="00C46652"/>
    <w:rsid w:val="00C46E29"/>
    <w:rsid w:val="00C529BA"/>
    <w:rsid w:val="00C568C9"/>
    <w:rsid w:val="00C650A6"/>
    <w:rsid w:val="00C66727"/>
    <w:rsid w:val="00C72555"/>
    <w:rsid w:val="00C74007"/>
    <w:rsid w:val="00C7402C"/>
    <w:rsid w:val="00C7471B"/>
    <w:rsid w:val="00C74CC0"/>
    <w:rsid w:val="00C753F3"/>
    <w:rsid w:val="00C75DDA"/>
    <w:rsid w:val="00C77980"/>
    <w:rsid w:val="00C86D68"/>
    <w:rsid w:val="00C91B84"/>
    <w:rsid w:val="00C94DD9"/>
    <w:rsid w:val="00C95075"/>
    <w:rsid w:val="00C96D7E"/>
    <w:rsid w:val="00CA08AC"/>
    <w:rsid w:val="00CA0A06"/>
    <w:rsid w:val="00CA440B"/>
    <w:rsid w:val="00CA6282"/>
    <w:rsid w:val="00CB38FD"/>
    <w:rsid w:val="00CB5635"/>
    <w:rsid w:val="00CC04AD"/>
    <w:rsid w:val="00CC4432"/>
    <w:rsid w:val="00CC5542"/>
    <w:rsid w:val="00CD08BB"/>
    <w:rsid w:val="00CD3F38"/>
    <w:rsid w:val="00CD6225"/>
    <w:rsid w:val="00CD68A0"/>
    <w:rsid w:val="00CD6950"/>
    <w:rsid w:val="00CD7D59"/>
    <w:rsid w:val="00CE2BE9"/>
    <w:rsid w:val="00CE7657"/>
    <w:rsid w:val="00CF16E7"/>
    <w:rsid w:val="00CF1769"/>
    <w:rsid w:val="00CF5AD4"/>
    <w:rsid w:val="00CF66C2"/>
    <w:rsid w:val="00D13521"/>
    <w:rsid w:val="00D17D1C"/>
    <w:rsid w:val="00D20709"/>
    <w:rsid w:val="00D20829"/>
    <w:rsid w:val="00D209FA"/>
    <w:rsid w:val="00D25540"/>
    <w:rsid w:val="00D258C0"/>
    <w:rsid w:val="00D2684A"/>
    <w:rsid w:val="00D272B8"/>
    <w:rsid w:val="00D27994"/>
    <w:rsid w:val="00D3634D"/>
    <w:rsid w:val="00D40882"/>
    <w:rsid w:val="00D42838"/>
    <w:rsid w:val="00D50961"/>
    <w:rsid w:val="00D621EB"/>
    <w:rsid w:val="00D621FD"/>
    <w:rsid w:val="00D63907"/>
    <w:rsid w:val="00D64055"/>
    <w:rsid w:val="00D7201D"/>
    <w:rsid w:val="00D76177"/>
    <w:rsid w:val="00D82E80"/>
    <w:rsid w:val="00D83011"/>
    <w:rsid w:val="00D90A2C"/>
    <w:rsid w:val="00D911DE"/>
    <w:rsid w:val="00D94A03"/>
    <w:rsid w:val="00D9628E"/>
    <w:rsid w:val="00D96968"/>
    <w:rsid w:val="00DB4C0B"/>
    <w:rsid w:val="00DB584C"/>
    <w:rsid w:val="00DB63C6"/>
    <w:rsid w:val="00DC0D83"/>
    <w:rsid w:val="00DC1C36"/>
    <w:rsid w:val="00DC7E41"/>
    <w:rsid w:val="00DD0149"/>
    <w:rsid w:val="00DD11E6"/>
    <w:rsid w:val="00DD143A"/>
    <w:rsid w:val="00DD4B33"/>
    <w:rsid w:val="00DE0188"/>
    <w:rsid w:val="00DE3FD1"/>
    <w:rsid w:val="00DE67EC"/>
    <w:rsid w:val="00DF064A"/>
    <w:rsid w:val="00DF3D34"/>
    <w:rsid w:val="00DF4135"/>
    <w:rsid w:val="00E00383"/>
    <w:rsid w:val="00E01DA7"/>
    <w:rsid w:val="00E02D50"/>
    <w:rsid w:val="00E048E2"/>
    <w:rsid w:val="00E06AF9"/>
    <w:rsid w:val="00E10430"/>
    <w:rsid w:val="00E12112"/>
    <w:rsid w:val="00E12738"/>
    <w:rsid w:val="00E12F8A"/>
    <w:rsid w:val="00E20131"/>
    <w:rsid w:val="00E2023C"/>
    <w:rsid w:val="00E23633"/>
    <w:rsid w:val="00E23B83"/>
    <w:rsid w:val="00E24033"/>
    <w:rsid w:val="00E2424A"/>
    <w:rsid w:val="00E2582A"/>
    <w:rsid w:val="00E3427C"/>
    <w:rsid w:val="00E37291"/>
    <w:rsid w:val="00E43964"/>
    <w:rsid w:val="00E46215"/>
    <w:rsid w:val="00E5017B"/>
    <w:rsid w:val="00E5453B"/>
    <w:rsid w:val="00E548F7"/>
    <w:rsid w:val="00E64A01"/>
    <w:rsid w:val="00E65D7F"/>
    <w:rsid w:val="00E66B85"/>
    <w:rsid w:val="00E672F1"/>
    <w:rsid w:val="00E72831"/>
    <w:rsid w:val="00E73AFE"/>
    <w:rsid w:val="00E80BA6"/>
    <w:rsid w:val="00E81BAA"/>
    <w:rsid w:val="00E901F4"/>
    <w:rsid w:val="00EA1D1D"/>
    <w:rsid w:val="00EA7344"/>
    <w:rsid w:val="00EB063D"/>
    <w:rsid w:val="00EB2F18"/>
    <w:rsid w:val="00EB41E9"/>
    <w:rsid w:val="00EB450E"/>
    <w:rsid w:val="00ED28DB"/>
    <w:rsid w:val="00ED2FEF"/>
    <w:rsid w:val="00ED40F9"/>
    <w:rsid w:val="00ED4184"/>
    <w:rsid w:val="00EE2B5B"/>
    <w:rsid w:val="00EE3165"/>
    <w:rsid w:val="00EE3B87"/>
    <w:rsid w:val="00EE60C3"/>
    <w:rsid w:val="00EF2DE8"/>
    <w:rsid w:val="00EF4145"/>
    <w:rsid w:val="00EF4518"/>
    <w:rsid w:val="00EF633D"/>
    <w:rsid w:val="00EF7F07"/>
    <w:rsid w:val="00F0242B"/>
    <w:rsid w:val="00F044FA"/>
    <w:rsid w:val="00F05FF6"/>
    <w:rsid w:val="00F111EF"/>
    <w:rsid w:val="00F11A76"/>
    <w:rsid w:val="00F2042D"/>
    <w:rsid w:val="00F244F9"/>
    <w:rsid w:val="00F26F52"/>
    <w:rsid w:val="00F312B4"/>
    <w:rsid w:val="00F33D8E"/>
    <w:rsid w:val="00F66D4D"/>
    <w:rsid w:val="00F72A4C"/>
    <w:rsid w:val="00F74EC2"/>
    <w:rsid w:val="00F77243"/>
    <w:rsid w:val="00F77B63"/>
    <w:rsid w:val="00F80FA3"/>
    <w:rsid w:val="00F87CAB"/>
    <w:rsid w:val="00F90A53"/>
    <w:rsid w:val="00F915FE"/>
    <w:rsid w:val="00F9628E"/>
    <w:rsid w:val="00F96AB6"/>
    <w:rsid w:val="00F97B7C"/>
    <w:rsid w:val="00FA4475"/>
    <w:rsid w:val="00FA68C1"/>
    <w:rsid w:val="00FA69F8"/>
    <w:rsid w:val="00FB6A56"/>
    <w:rsid w:val="00FC0D30"/>
    <w:rsid w:val="00FC3D5D"/>
    <w:rsid w:val="00FC53FA"/>
    <w:rsid w:val="00FC5868"/>
    <w:rsid w:val="00FC6955"/>
    <w:rsid w:val="00FC7966"/>
    <w:rsid w:val="00FD4C5D"/>
    <w:rsid w:val="00FD63F5"/>
    <w:rsid w:val="00FE3975"/>
    <w:rsid w:val="00FE4B00"/>
    <w:rsid w:val="00FE7FE4"/>
    <w:rsid w:val="00FF0356"/>
    <w:rsid w:val="00FF2717"/>
    <w:rsid w:val="00FF35FA"/>
    <w:rsid w:val="00FF3BEF"/>
    <w:rsid w:val="00FF3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38A7A3"/>
  <w15:docId w15:val="{42055183-5A80-4B94-A374-4E686ECC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440B"/>
    <w:rPr>
      <w:rFonts w:ascii="Arial" w:hAnsi="Arial"/>
      <w:sz w:val="24"/>
    </w:rPr>
  </w:style>
  <w:style w:type="paragraph" w:styleId="Heading1">
    <w:name w:val="heading 1"/>
    <w:basedOn w:val="Normal"/>
    <w:next w:val="Normal"/>
    <w:link w:val="Heading1Char"/>
    <w:uiPriority w:val="9"/>
    <w:qFormat/>
    <w:rsid w:val="00A122AE"/>
    <w:pPr>
      <w:keepNext/>
      <w:ind w:hanging="810"/>
      <w:outlineLvl w:val="0"/>
    </w:pPr>
  </w:style>
  <w:style w:type="paragraph" w:styleId="Heading3">
    <w:name w:val="heading 3"/>
    <w:basedOn w:val="Normal"/>
    <w:next w:val="Normal"/>
    <w:link w:val="Heading3Char"/>
    <w:uiPriority w:val="9"/>
    <w:qFormat/>
    <w:rsid w:val="00CF66C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32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uiPriority w:val="9"/>
    <w:semiHidden/>
    <w:rsid w:val="00E64322"/>
    <w:rPr>
      <w:rFonts w:ascii="Cambria" w:eastAsia="Times New Roman" w:hAnsi="Cambria" w:cs="Times New Roman"/>
      <w:b/>
      <w:bCs/>
      <w:sz w:val="26"/>
      <w:szCs w:val="26"/>
    </w:rPr>
  </w:style>
  <w:style w:type="paragraph" w:customStyle="1" w:styleId="DoVA">
    <w:name w:val="DoVA"/>
    <w:basedOn w:val="Normal"/>
    <w:rsid w:val="00061029"/>
    <w:pPr>
      <w:tabs>
        <w:tab w:val="left" w:pos="432"/>
        <w:tab w:val="left" w:pos="792"/>
        <w:tab w:val="left" w:pos="1296"/>
        <w:tab w:val="left" w:pos="1872"/>
      </w:tabs>
      <w:spacing w:after="120"/>
      <w:ind w:left="648"/>
    </w:pPr>
    <w:rPr>
      <w:b/>
      <w:color w:val="000080"/>
      <w:sz w:val="32"/>
    </w:rPr>
  </w:style>
  <w:style w:type="paragraph" w:customStyle="1" w:styleId="Memo">
    <w:name w:val="Memo"/>
    <w:basedOn w:val="Normal"/>
    <w:rsid w:val="00061029"/>
    <w:pPr>
      <w:tabs>
        <w:tab w:val="left" w:pos="432"/>
        <w:tab w:val="left" w:pos="792"/>
        <w:tab w:val="left" w:pos="1296"/>
        <w:tab w:val="left" w:pos="1872"/>
      </w:tabs>
      <w:jc w:val="right"/>
    </w:pPr>
    <w:rPr>
      <w:b/>
      <w:color w:val="000080"/>
      <w:sz w:val="64"/>
    </w:rPr>
  </w:style>
  <w:style w:type="paragraph" w:styleId="Header">
    <w:name w:val="header"/>
    <w:basedOn w:val="Normal"/>
    <w:link w:val="HeaderChar"/>
    <w:uiPriority w:val="99"/>
    <w:rsid w:val="00061029"/>
    <w:pPr>
      <w:tabs>
        <w:tab w:val="center" w:pos="4320"/>
        <w:tab w:val="right" w:pos="8640"/>
      </w:tabs>
    </w:pPr>
  </w:style>
  <w:style w:type="character" w:customStyle="1" w:styleId="HeaderChar">
    <w:name w:val="Header Char"/>
    <w:basedOn w:val="DefaultParagraphFont"/>
    <w:link w:val="Header"/>
    <w:uiPriority w:val="99"/>
    <w:semiHidden/>
    <w:rsid w:val="00E64322"/>
    <w:rPr>
      <w:sz w:val="24"/>
    </w:rPr>
  </w:style>
  <w:style w:type="paragraph" w:styleId="Footer">
    <w:name w:val="footer"/>
    <w:basedOn w:val="Normal"/>
    <w:link w:val="FooterChar"/>
    <w:uiPriority w:val="99"/>
    <w:rsid w:val="00061029"/>
    <w:pPr>
      <w:tabs>
        <w:tab w:val="center" w:pos="4320"/>
        <w:tab w:val="right" w:pos="8640"/>
      </w:tabs>
    </w:pPr>
  </w:style>
  <w:style w:type="character" w:customStyle="1" w:styleId="FooterChar">
    <w:name w:val="Footer Char"/>
    <w:basedOn w:val="DefaultParagraphFont"/>
    <w:link w:val="Footer"/>
    <w:uiPriority w:val="99"/>
    <w:semiHidden/>
    <w:rsid w:val="00E64322"/>
    <w:rPr>
      <w:sz w:val="24"/>
    </w:rPr>
  </w:style>
  <w:style w:type="paragraph" w:styleId="Title">
    <w:name w:val="Title"/>
    <w:basedOn w:val="Normal"/>
    <w:link w:val="TitleChar"/>
    <w:uiPriority w:val="10"/>
    <w:qFormat/>
    <w:rsid w:val="00FC6955"/>
    <w:pPr>
      <w:tabs>
        <w:tab w:val="left" w:pos="1350"/>
        <w:tab w:val="left" w:pos="2250"/>
      </w:tabs>
      <w:jc w:val="center"/>
    </w:pPr>
    <w:rPr>
      <w:b/>
    </w:rPr>
  </w:style>
  <w:style w:type="character" w:customStyle="1" w:styleId="TitleChar">
    <w:name w:val="Title Char"/>
    <w:basedOn w:val="DefaultParagraphFont"/>
    <w:link w:val="Title"/>
    <w:uiPriority w:val="10"/>
    <w:rsid w:val="00E64322"/>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rsid w:val="00C05337"/>
    <w:rPr>
      <w:rFonts w:ascii="Tahoma" w:hAnsi="Tahoma" w:cs="Tahoma"/>
      <w:sz w:val="16"/>
      <w:szCs w:val="16"/>
    </w:rPr>
  </w:style>
  <w:style w:type="character" w:customStyle="1" w:styleId="BalloonTextChar">
    <w:name w:val="Balloon Text Char"/>
    <w:basedOn w:val="DefaultParagraphFont"/>
    <w:link w:val="BalloonText"/>
    <w:uiPriority w:val="99"/>
    <w:semiHidden/>
    <w:rsid w:val="00E64322"/>
    <w:rPr>
      <w:sz w:val="0"/>
      <w:szCs w:val="0"/>
    </w:rPr>
  </w:style>
  <w:style w:type="character" w:styleId="Hyperlink">
    <w:name w:val="Hyperlink"/>
    <w:basedOn w:val="DefaultParagraphFont"/>
    <w:uiPriority w:val="99"/>
    <w:rsid w:val="00741618"/>
    <w:rPr>
      <w:rFonts w:cs="Times New Roman"/>
      <w:color w:val="0000FF"/>
      <w:u w:val="single"/>
    </w:rPr>
  </w:style>
  <w:style w:type="paragraph" w:styleId="BodyText2">
    <w:name w:val="Body Text 2"/>
    <w:basedOn w:val="Normal"/>
    <w:link w:val="BodyText2Char"/>
    <w:uiPriority w:val="99"/>
    <w:rsid w:val="00B60567"/>
    <w:pPr>
      <w:autoSpaceDE w:val="0"/>
      <w:autoSpaceDN w:val="0"/>
      <w:ind w:left="360"/>
    </w:pPr>
    <w:rPr>
      <w:rFonts w:cs="Arial"/>
      <w:szCs w:val="24"/>
    </w:rPr>
  </w:style>
  <w:style w:type="character" w:customStyle="1" w:styleId="BodyText2Char">
    <w:name w:val="Body Text 2 Char"/>
    <w:basedOn w:val="DefaultParagraphFont"/>
    <w:link w:val="BodyText2"/>
    <w:uiPriority w:val="99"/>
    <w:semiHidden/>
    <w:rsid w:val="00E64322"/>
    <w:rPr>
      <w:sz w:val="24"/>
    </w:rPr>
  </w:style>
  <w:style w:type="paragraph" w:styleId="BlockText">
    <w:name w:val="Block Text"/>
    <w:basedOn w:val="Normal"/>
    <w:uiPriority w:val="99"/>
    <w:rsid w:val="00543F16"/>
    <w:pPr>
      <w:tabs>
        <w:tab w:val="left" w:pos="360"/>
        <w:tab w:val="left" w:pos="540"/>
      </w:tabs>
      <w:ind w:left="630" w:right="36"/>
    </w:pPr>
    <w:rPr>
      <w:szCs w:val="24"/>
    </w:rPr>
  </w:style>
  <w:style w:type="paragraph" w:customStyle="1" w:styleId="memo0">
    <w:name w:val="memo"/>
    <w:basedOn w:val="Normal"/>
    <w:link w:val="memoChar1"/>
    <w:rsid w:val="004D7C08"/>
    <w:pPr>
      <w:jc w:val="both"/>
    </w:pPr>
    <w:rPr>
      <w:sz w:val="22"/>
    </w:rPr>
  </w:style>
  <w:style w:type="character" w:customStyle="1" w:styleId="memoChar1">
    <w:name w:val="memo Char1"/>
    <w:basedOn w:val="DefaultParagraphFont"/>
    <w:link w:val="memo0"/>
    <w:locked/>
    <w:rsid w:val="004D7C08"/>
    <w:rPr>
      <w:rFonts w:ascii="Arial" w:hAnsi="Arial" w:cs="Times New Roman"/>
      <w:sz w:val="22"/>
      <w:lang w:val="en-US" w:eastAsia="en-US" w:bidi="ar-SA"/>
    </w:rPr>
  </w:style>
  <w:style w:type="paragraph" w:styleId="ListParagraph">
    <w:name w:val="List Paragraph"/>
    <w:basedOn w:val="Normal"/>
    <w:uiPriority w:val="34"/>
    <w:qFormat/>
    <w:rsid w:val="004D7C08"/>
    <w:pPr>
      <w:ind w:left="720"/>
      <w:contextualSpacing/>
    </w:pPr>
    <w:rPr>
      <w:szCs w:val="24"/>
    </w:rPr>
  </w:style>
  <w:style w:type="paragraph" w:customStyle="1" w:styleId="msolistparagraph0">
    <w:name w:val="msolistparagraph"/>
    <w:basedOn w:val="Normal"/>
    <w:rsid w:val="00B51624"/>
    <w:pPr>
      <w:ind w:left="720"/>
    </w:pPr>
    <w:rPr>
      <w:szCs w:val="24"/>
    </w:rPr>
  </w:style>
  <w:style w:type="character" w:styleId="Strong">
    <w:name w:val="Strong"/>
    <w:basedOn w:val="DefaultParagraphFont"/>
    <w:qFormat/>
    <w:rsid w:val="008E756A"/>
    <w:rPr>
      <w:rFonts w:cs="Times New Roman"/>
      <w:b/>
      <w:bCs/>
    </w:rPr>
  </w:style>
  <w:style w:type="table" w:styleId="TableGrid">
    <w:name w:val="Table Grid"/>
    <w:basedOn w:val="TableNormal"/>
    <w:uiPriority w:val="59"/>
    <w:rsid w:val="00BC7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D08BB"/>
    <w:rPr>
      <w:rFonts w:ascii="Calibri" w:eastAsia="Calibri" w:hAnsi="Calibri"/>
      <w:sz w:val="22"/>
      <w:szCs w:val="22"/>
    </w:rPr>
  </w:style>
  <w:style w:type="character" w:customStyle="1" w:styleId="recpagetitle">
    <w:name w:val="recpagetitle"/>
    <w:basedOn w:val="DefaultParagraphFont"/>
    <w:rsid w:val="007D1365"/>
    <w:rPr>
      <w:sz w:val="48"/>
      <w:szCs w:val="48"/>
    </w:rPr>
  </w:style>
  <w:style w:type="character" w:styleId="UnresolvedMention">
    <w:name w:val="Unresolved Mention"/>
    <w:basedOn w:val="DefaultParagraphFont"/>
    <w:uiPriority w:val="99"/>
    <w:semiHidden/>
    <w:unhideWhenUsed/>
    <w:rsid w:val="00295DF5"/>
    <w:rPr>
      <w:color w:val="808080"/>
      <w:shd w:val="clear" w:color="auto" w:fill="E6E6E6"/>
    </w:rPr>
  </w:style>
  <w:style w:type="character" w:styleId="Emphasis">
    <w:name w:val="Emphasis"/>
    <w:basedOn w:val="DefaultParagraphFont"/>
    <w:uiPriority w:val="20"/>
    <w:qFormat/>
    <w:rsid w:val="001D6532"/>
    <w:rPr>
      <w:i/>
      <w:iCs/>
    </w:rPr>
  </w:style>
  <w:style w:type="paragraph" w:customStyle="1" w:styleId="listl1">
    <w:name w:val="listl1"/>
    <w:basedOn w:val="Normal"/>
    <w:rsid w:val="001D6532"/>
    <w:pPr>
      <w:spacing w:before="100" w:beforeAutospacing="1" w:after="100" w:afterAutospacing="1"/>
    </w:pPr>
    <w:rPr>
      <w:rFonts w:ascii="Times New Roman" w:hAnsi="Times New Roman"/>
      <w:szCs w:val="24"/>
    </w:rPr>
  </w:style>
  <w:style w:type="character" w:customStyle="1" w:styleId="ph">
    <w:name w:val="ph"/>
    <w:basedOn w:val="DefaultParagraphFont"/>
    <w:rsid w:val="001D6532"/>
  </w:style>
  <w:style w:type="character" w:styleId="HTMLCite">
    <w:name w:val="HTML Cite"/>
    <w:basedOn w:val="DefaultParagraphFont"/>
    <w:uiPriority w:val="99"/>
    <w:semiHidden/>
    <w:unhideWhenUsed/>
    <w:rsid w:val="001D6532"/>
    <w:rPr>
      <w:i/>
      <w:iCs/>
    </w:rPr>
  </w:style>
  <w:style w:type="paragraph" w:customStyle="1" w:styleId="listl2">
    <w:name w:val="listl2"/>
    <w:basedOn w:val="Normal"/>
    <w:rsid w:val="001D6532"/>
    <w:pPr>
      <w:spacing w:before="100" w:beforeAutospacing="1" w:after="100" w:afterAutospacing="1"/>
    </w:pPr>
    <w:rPr>
      <w:rFonts w:ascii="Times New Roman" w:hAnsi="Times New Roman"/>
      <w:szCs w:val="24"/>
    </w:rPr>
  </w:style>
  <w:style w:type="paragraph" w:customStyle="1" w:styleId="listl3">
    <w:name w:val="listl3"/>
    <w:basedOn w:val="Normal"/>
    <w:rsid w:val="001D6532"/>
    <w:pPr>
      <w:spacing w:before="100" w:beforeAutospacing="1" w:after="100" w:afterAutospacing="1"/>
    </w:pPr>
    <w:rPr>
      <w:rFonts w:ascii="Times New Roman" w:hAnsi="Times New Roman"/>
      <w:szCs w:val="24"/>
    </w:rPr>
  </w:style>
  <w:style w:type="paragraph" w:customStyle="1" w:styleId="p">
    <w:name w:val="p"/>
    <w:basedOn w:val="Normal"/>
    <w:rsid w:val="001D6532"/>
    <w:pPr>
      <w:spacing w:before="100" w:beforeAutospacing="1" w:after="100" w:after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320175">
      <w:marLeft w:val="0"/>
      <w:marRight w:val="0"/>
      <w:marTop w:val="0"/>
      <w:marBottom w:val="0"/>
      <w:divBdr>
        <w:top w:val="none" w:sz="0" w:space="0" w:color="auto"/>
        <w:left w:val="none" w:sz="0" w:space="0" w:color="auto"/>
        <w:bottom w:val="none" w:sz="0" w:space="0" w:color="auto"/>
        <w:right w:val="none" w:sz="0" w:space="0" w:color="auto"/>
      </w:divBdr>
    </w:div>
    <w:div w:id="843320176">
      <w:marLeft w:val="0"/>
      <w:marRight w:val="0"/>
      <w:marTop w:val="0"/>
      <w:marBottom w:val="0"/>
      <w:divBdr>
        <w:top w:val="none" w:sz="0" w:space="0" w:color="auto"/>
        <w:left w:val="none" w:sz="0" w:space="0" w:color="auto"/>
        <w:bottom w:val="none" w:sz="0" w:space="0" w:color="auto"/>
        <w:right w:val="none" w:sz="0" w:space="0" w:color="auto"/>
      </w:divBdr>
    </w:div>
    <w:div w:id="843320177">
      <w:marLeft w:val="0"/>
      <w:marRight w:val="0"/>
      <w:marTop w:val="0"/>
      <w:marBottom w:val="0"/>
      <w:divBdr>
        <w:top w:val="none" w:sz="0" w:space="0" w:color="auto"/>
        <w:left w:val="none" w:sz="0" w:space="0" w:color="auto"/>
        <w:bottom w:val="none" w:sz="0" w:space="0" w:color="auto"/>
        <w:right w:val="none" w:sz="0" w:space="0" w:color="auto"/>
      </w:divBdr>
      <w:divsChild>
        <w:div w:id="843320180">
          <w:marLeft w:val="0"/>
          <w:marRight w:val="0"/>
          <w:marTop w:val="0"/>
          <w:marBottom w:val="0"/>
          <w:divBdr>
            <w:top w:val="none" w:sz="0" w:space="0" w:color="auto"/>
            <w:left w:val="none" w:sz="0" w:space="0" w:color="auto"/>
            <w:bottom w:val="none" w:sz="0" w:space="0" w:color="auto"/>
            <w:right w:val="none" w:sz="0" w:space="0" w:color="auto"/>
          </w:divBdr>
        </w:div>
      </w:divsChild>
    </w:div>
    <w:div w:id="843320178">
      <w:marLeft w:val="0"/>
      <w:marRight w:val="0"/>
      <w:marTop w:val="0"/>
      <w:marBottom w:val="0"/>
      <w:divBdr>
        <w:top w:val="none" w:sz="0" w:space="0" w:color="auto"/>
        <w:left w:val="none" w:sz="0" w:space="0" w:color="auto"/>
        <w:bottom w:val="none" w:sz="0" w:space="0" w:color="auto"/>
        <w:right w:val="none" w:sz="0" w:space="0" w:color="auto"/>
      </w:divBdr>
    </w:div>
    <w:div w:id="843320179">
      <w:marLeft w:val="0"/>
      <w:marRight w:val="0"/>
      <w:marTop w:val="0"/>
      <w:marBottom w:val="0"/>
      <w:divBdr>
        <w:top w:val="none" w:sz="0" w:space="0" w:color="auto"/>
        <w:left w:val="none" w:sz="0" w:space="0" w:color="auto"/>
        <w:bottom w:val="none" w:sz="0" w:space="0" w:color="auto"/>
        <w:right w:val="none" w:sz="0" w:space="0" w:color="auto"/>
      </w:divBdr>
    </w:div>
    <w:div w:id="843320181">
      <w:marLeft w:val="0"/>
      <w:marRight w:val="0"/>
      <w:marTop w:val="0"/>
      <w:marBottom w:val="0"/>
      <w:divBdr>
        <w:top w:val="none" w:sz="0" w:space="0" w:color="auto"/>
        <w:left w:val="none" w:sz="0" w:space="0" w:color="auto"/>
        <w:bottom w:val="none" w:sz="0" w:space="0" w:color="auto"/>
        <w:right w:val="none" w:sz="0" w:space="0" w:color="auto"/>
      </w:divBdr>
    </w:div>
    <w:div w:id="849100625">
      <w:bodyDiv w:val="1"/>
      <w:marLeft w:val="0"/>
      <w:marRight w:val="0"/>
      <w:marTop w:val="0"/>
      <w:marBottom w:val="0"/>
      <w:divBdr>
        <w:top w:val="none" w:sz="0" w:space="0" w:color="auto"/>
        <w:left w:val="none" w:sz="0" w:space="0" w:color="auto"/>
        <w:bottom w:val="none" w:sz="0" w:space="0" w:color="auto"/>
        <w:right w:val="none" w:sz="0" w:space="0" w:color="auto"/>
      </w:divBdr>
    </w:div>
    <w:div w:id="102112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Tonya.Whiteside@v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VA%20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20ABB7EE-099D-4DFD-B2F5-8A43B32B88B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VA Memo</Template>
  <TotalTime>67</TotalTime>
  <Pages>1</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Department of</vt:lpstr>
    </vt:vector>
  </TitlesOfParts>
  <Company>Department of Veterans Affairs</Company>
  <LinksUpToDate>false</LinksUpToDate>
  <CharactersWithSpaces>1511</CharactersWithSpaces>
  <SharedDoc>false</SharedDoc>
  <HLinks>
    <vt:vector size="6" baseType="variant">
      <vt:variant>
        <vt:i4>6619144</vt:i4>
      </vt:variant>
      <vt:variant>
        <vt:i4>0</vt:i4>
      </vt:variant>
      <vt:variant>
        <vt:i4>0</vt:i4>
      </vt:variant>
      <vt:variant>
        <vt:i4>5</vt:i4>
      </vt:variant>
      <vt:variant>
        <vt:lpwstr>mailto:angela.malloy@va.gov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dc:title>
  <dc:subject/>
  <dc:creator>Nelda Cook</dc:creator>
  <cp:keywords/>
  <dc:description/>
  <cp:lastModifiedBy>Whiteside, LaTonya L.</cp:lastModifiedBy>
  <cp:revision>2</cp:revision>
  <cp:lastPrinted>2018-08-07T19:08:00Z</cp:lastPrinted>
  <dcterms:created xsi:type="dcterms:W3CDTF">2025-06-17T16:53:00Z</dcterms:created>
  <dcterms:modified xsi:type="dcterms:W3CDTF">2025-06-17T16:53:00Z</dcterms:modified>
</cp:coreProperties>
</file>