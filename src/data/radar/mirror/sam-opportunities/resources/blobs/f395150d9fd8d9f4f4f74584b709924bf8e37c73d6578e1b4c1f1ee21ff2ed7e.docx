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283A2" w14:textId="093DA00D" w:rsidR="00B008F4" w:rsidRPr="00FA4D5C" w:rsidRDefault="00FE554C" w:rsidP="00B008F4">
      <w:pPr>
        <w:jc w:val="center"/>
        <w:rPr>
          <w:b/>
          <w:sz w:val="22"/>
          <w:szCs w:val="22"/>
          <w:u w:val="single"/>
        </w:rPr>
      </w:pPr>
      <w:r w:rsidRPr="00FA4D5C">
        <w:rPr>
          <w:b/>
          <w:sz w:val="22"/>
          <w:szCs w:val="22"/>
          <w:u w:val="single"/>
        </w:rPr>
        <w:t>PERFORMANCE WORK STATEMENT (PWS)</w:t>
      </w:r>
    </w:p>
    <w:p w14:paraId="2400A2DD" w14:textId="77777777" w:rsidR="00B008F4" w:rsidRPr="00FA4D5C" w:rsidRDefault="00B008F4" w:rsidP="00B008F4">
      <w:pPr>
        <w:jc w:val="center"/>
        <w:rPr>
          <w:b/>
          <w:sz w:val="22"/>
          <w:szCs w:val="22"/>
          <w:u w:val="single"/>
        </w:rPr>
      </w:pPr>
    </w:p>
    <w:p w14:paraId="2B739DDE" w14:textId="66AC1161" w:rsidR="00DA5E9E" w:rsidRDefault="00B008F4" w:rsidP="00DA5E9E">
      <w:pPr>
        <w:tabs>
          <w:tab w:val="left" w:pos="288"/>
          <w:tab w:val="left" w:pos="576"/>
        </w:tabs>
        <w:autoSpaceDE w:val="0"/>
        <w:autoSpaceDN w:val="0"/>
        <w:adjustRightInd w:val="0"/>
        <w:jc w:val="center"/>
        <w:rPr>
          <w:b/>
          <w:sz w:val="22"/>
          <w:szCs w:val="22"/>
        </w:rPr>
      </w:pPr>
      <w:r w:rsidRPr="00FA4D5C">
        <w:rPr>
          <w:b/>
          <w:sz w:val="22"/>
          <w:szCs w:val="22"/>
        </w:rPr>
        <w:t>USAWC Catering Support Requirements</w:t>
      </w:r>
    </w:p>
    <w:p w14:paraId="23001E9F" w14:textId="77777777" w:rsidR="00CB7ABC" w:rsidRPr="00FA4D5C" w:rsidRDefault="00CB7ABC" w:rsidP="00B008F4">
      <w:pPr>
        <w:tabs>
          <w:tab w:val="left" w:pos="288"/>
          <w:tab w:val="left" w:pos="576"/>
        </w:tabs>
        <w:autoSpaceDE w:val="0"/>
        <w:autoSpaceDN w:val="0"/>
        <w:adjustRightInd w:val="0"/>
        <w:jc w:val="center"/>
        <w:rPr>
          <w:b/>
          <w:sz w:val="22"/>
          <w:szCs w:val="22"/>
        </w:rPr>
      </w:pPr>
    </w:p>
    <w:p w14:paraId="5890F896" w14:textId="4EDD0433" w:rsidR="00CB7ABC" w:rsidRDefault="00DA5E9E" w:rsidP="00B008F4">
      <w:pPr>
        <w:tabs>
          <w:tab w:val="left" w:pos="288"/>
          <w:tab w:val="left" w:pos="576"/>
        </w:tabs>
        <w:autoSpaceDE w:val="0"/>
        <w:autoSpaceDN w:val="0"/>
        <w:adjustRightInd w:val="0"/>
        <w:jc w:val="center"/>
        <w:rPr>
          <w:b/>
          <w:sz w:val="22"/>
          <w:szCs w:val="22"/>
        </w:rPr>
      </w:pPr>
      <w:r>
        <w:rPr>
          <w:b/>
          <w:sz w:val="22"/>
          <w:szCs w:val="22"/>
        </w:rPr>
        <w:t>National Security-Resident Education Program (NSS-REP)</w:t>
      </w:r>
    </w:p>
    <w:p w14:paraId="0E6C80F4" w14:textId="77777777" w:rsidR="00DA5E9E" w:rsidRPr="00FA4D5C" w:rsidRDefault="00DA5E9E" w:rsidP="00B008F4">
      <w:pPr>
        <w:tabs>
          <w:tab w:val="left" w:pos="288"/>
          <w:tab w:val="left" w:pos="576"/>
        </w:tabs>
        <w:autoSpaceDE w:val="0"/>
        <w:autoSpaceDN w:val="0"/>
        <w:adjustRightInd w:val="0"/>
        <w:jc w:val="center"/>
        <w:rPr>
          <w:b/>
          <w:sz w:val="22"/>
          <w:szCs w:val="22"/>
        </w:rPr>
      </w:pPr>
    </w:p>
    <w:p w14:paraId="102FEF8D" w14:textId="5142E8AB" w:rsidR="00FE554C" w:rsidRPr="00FA4D5C" w:rsidRDefault="00FE554C" w:rsidP="00FE554C">
      <w:pPr>
        <w:tabs>
          <w:tab w:val="left" w:pos="288"/>
          <w:tab w:val="left" w:pos="576"/>
        </w:tabs>
        <w:autoSpaceDE w:val="0"/>
        <w:autoSpaceDN w:val="0"/>
        <w:adjustRightInd w:val="0"/>
        <w:jc w:val="center"/>
        <w:rPr>
          <w:b/>
          <w:sz w:val="22"/>
          <w:szCs w:val="22"/>
        </w:rPr>
      </w:pPr>
      <w:r w:rsidRPr="00FA4D5C">
        <w:rPr>
          <w:b/>
          <w:sz w:val="22"/>
          <w:szCs w:val="22"/>
        </w:rPr>
        <w:t>National Security Seminar-Distance Education Program (NSS-DEP)</w:t>
      </w:r>
    </w:p>
    <w:p w14:paraId="0111DF90" w14:textId="77777777" w:rsidR="00FE554C" w:rsidRPr="00FA4D5C" w:rsidRDefault="00FE554C" w:rsidP="00B008F4">
      <w:pPr>
        <w:tabs>
          <w:tab w:val="left" w:pos="288"/>
          <w:tab w:val="left" w:pos="576"/>
        </w:tabs>
        <w:autoSpaceDE w:val="0"/>
        <w:autoSpaceDN w:val="0"/>
        <w:adjustRightInd w:val="0"/>
        <w:jc w:val="center"/>
        <w:rPr>
          <w:b/>
          <w:sz w:val="22"/>
          <w:szCs w:val="22"/>
        </w:rPr>
      </w:pPr>
    </w:p>
    <w:p w14:paraId="02C89CA0" w14:textId="739B9E55" w:rsidR="00B008F4" w:rsidRPr="00FA4D5C" w:rsidRDefault="00AF5677" w:rsidP="00B008F4">
      <w:pPr>
        <w:jc w:val="center"/>
        <w:rPr>
          <w:b/>
          <w:sz w:val="22"/>
          <w:szCs w:val="22"/>
        </w:rPr>
      </w:pPr>
      <w:r w:rsidRPr="00FA4D5C">
        <w:rPr>
          <w:b/>
          <w:sz w:val="22"/>
          <w:szCs w:val="22"/>
        </w:rPr>
        <w:t>June</w:t>
      </w:r>
      <w:r w:rsidR="00DA5E9E">
        <w:rPr>
          <w:b/>
          <w:sz w:val="22"/>
          <w:szCs w:val="22"/>
        </w:rPr>
        <w:t xml:space="preserve"> 2026</w:t>
      </w:r>
    </w:p>
    <w:p w14:paraId="1BCD44C5" w14:textId="51F05B01" w:rsidR="00CD0EFA" w:rsidRPr="00FA4D5C" w:rsidRDefault="00CD0EFA" w:rsidP="00CE10E3">
      <w:pPr>
        <w:rPr>
          <w:b/>
          <w:bCs/>
          <w:sz w:val="22"/>
          <w:szCs w:val="22"/>
        </w:rPr>
      </w:pPr>
    </w:p>
    <w:p w14:paraId="2CD3FA02" w14:textId="77777777" w:rsidR="002A3C25" w:rsidRPr="00FA4D5C" w:rsidRDefault="002A3C25" w:rsidP="002A3C25">
      <w:pPr>
        <w:pStyle w:val="ListParagraph"/>
        <w:numPr>
          <w:ilvl w:val="0"/>
          <w:numId w:val="7"/>
        </w:numPr>
        <w:ind w:left="360"/>
        <w:rPr>
          <w:sz w:val="22"/>
          <w:szCs w:val="22"/>
        </w:rPr>
      </w:pPr>
      <w:r w:rsidRPr="00FA4D5C">
        <w:rPr>
          <w:b/>
          <w:sz w:val="22"/>
          <w:szCs w:val="22"/>
          <w:u w:val="single"/>
        </w:rPr>
        <w:t xml:space="preserve"> </w:t>
      </w:r>
      <w:r w:rsidR="004E08EE" w:rsidRPr="00FA4D5C">
        <w:rPr>
          <w:b/>
          <w:sz w:val="22"/>
          <w:szCs w:val="22"/>
          <w:u w:val="single"/>
        </w:rPr>
        <w:t>GENERAL</w:t>
      </w:r>
      <w:r w:rsidR="008D4181" w:rsidRPr="00FA4D5C">
        <w:rPr>
          <w:bCs/>
          <w:sz w:val="22"/>
          <w:szCs w:val="22"/>
        </w:rPr>
        <w:t>:</w:t>
      </w:r>
      <w:r w:rsidRPr="00FA4D5C">
        <w:rPr>
          <w:sz w:val="22"/>
          <w:szCs w:val="22"/>
        </w:rPr>
        <w:t xml:space="preserve"> </w:t>
      </w:r>
    </w:p>
    <w:p w14:paraId="5B2ADA4B" w14:textId="77777777" w:rsidR="002A3C25" w:rsidRPr="00FA4D5C" w:rsidRDefault="002A3C25" w:rsidP="002A3C25">
      <w:pPr>
        <w:pStyle w:val="ListParagraph"/>
        <w:ind w:left="360"/>
        <w:rPr>
          <w:b/>
          <w:sz w:val="22"/>
          <w:szCs w:val="22"/>
          <w:u w:val="single"/>
        </w:rPr>
      </w:pPr>
    </w:p>
    <w:p w14:paraId="16055899" w14:textId="2088C428" w:rsidR="008D4181" w:rsidRPr="00FA4D5C" w:rsidRDefault="002A3C25" w:rsidP="002A3C25">
      <w:pPr>
        <w:rPr>
          <w:sz w:val="22"/>
          <w:szCs w:val="22"/>
        </w:rPr>
      </w:pPr>
      <w:r w:rsidRPr="00FA4D5C">
        <w:rPr>
          <w:sz w:val="22"/>
          <w:szCs w:val="22"/>
        </w:rPr>
        <w:t xml:space="preserve">1.1 </w:t>
      </w:r>
      <w:r w:rsidRPr="00FA4D5C">
        <w:rPr>
          <w:sz w:val="22"/>
          <w:szCs w:val="22"/>
          <w:u w:val="single"/>
        </w:rPr>
        <w:t>Introduction</w:t>
      </w:r>
      <w:r w:rsidRPr="00FA4D5C">
        <w:rPr>
          <w:sz w:val="22"/>
          <w:szCs w:val="22"/>
        </w:rPr>
        <w:t xml:space="preserve">: </w:t>
      </w:r>
      <w:r w:rsidR="00A0720A" w:rsidRPr="00FA4D5C">
        <w:rPr>
          <w:sz w:val="22"/>
          <w:szCs w:val="22"/>
        </w:rPr>
        <w:t>This is a non-persona</w:t>
      </w:r>
      <w:r w:rsidR="008D4181" w:rsidRPr="00FA4D5C">
        <w:rPr>
          <w:sz w:val="22"/>
          <w:szCs w:val="22"/>
        </w:rPr>
        <w:t xml:space="preserve">l services contract to provide </w:t>
      </w:r>
      <w:r w:rsidR="00724CD1" w:rsidRPr="00FA4D5C">
        <w:rPr>
          <w:sz w:val="22"/>
          <w:szCs w:val="22"/>
        </w:rPr>
        <w:t xml:space="preserve">catering service for the </w:t>
      </w:r>
      <w:r w:rsidR="00955FB6" w:rsidRPr="00FA4D5C">
        <w:rPr>
          <w:sz w:val="22"/>
          <w:szCs w:val="22"/>
        </w:rPr>
        <w:t>AY</w:t>
      </w:r>
      <w:r w:rsidR="00286183" w:rsidRPr="00FA4D5C">
        <w:rPr>
          <w:sz w:val="22"/>
          <w:szCs w:val="22"/>
        </w:rPr>
        <w:t>2</w:t>
      </w:r>
      <w:r w:rsidR="002A74BB">
        <w:rPr>
          <w:sz w:val="22"/>
          <w:szCs w:val="22"/>
        </w:rPr>
        <w:t>6</w:t>
      </w:r>
      <w:r w:rsidR="00C42B2C" w:rsidRPr="00FA4D5C">
        <w:rPr>
          <w:sz w:val="22"/>
          <w:szCs w:val="22"/>
        </w:rPr>
        <w:t xml:space="preserve"> </w:t>
      </w:r>
      <w:r w:rsidR="00FE554C" w:rsidRPr="00FA4D5C">
        <w:rPr>
          <w:sz w:val="22"/>
          <w:szCs w:val="22"/>
        </w:rPr>
        <w:t>NSS-</w:t>
      </w:r>
      <w:r w:rsidR="00DA5E9E">
        <w:rPr>
          <w:sz w:val="22"/>
          <w:szCs w:val="22"/>
        </w:rPr>
        <w:t>REP/NSS-</w:t>
      </w:r>
      <w:r w:rsidR="00FE554C" w:rsidRPr="00FA4D5C">
        <w:rPr>
          <w:sz w:val="22"/>
          <w:szCs w:val="22"/>
        </w:rPr>
        <w:t>DEP</w:t>
      </w:r>
      <w:r w:rsidR="0079407B" w:rsidRPr="00FA4D5C">
        <w:rPr>
          <w:sz w:val="22"/>
          <w:szCs w:val="22"/>
        </w:rPr>
        <w:t xml:space="preserve"> </w:t>
      </w:r>
      <w:r w:rsidR="00724CD1" w:rsidRPr="00FA4D5C">
        <w:rPr>
          <w:sz w:val="22"/>
          <w:szCs w:val="22"/>
        </w:rPr>
        <w:t xml:space="preserve">hosted by the </w:t>
      </w:r>
      <w:r w:rsidR="00B67BCD" w:rsidRPr="00FA4D5C">
        <w:rPr>
          <w:sz w:val="22"/>
          <w:szCs w:val="22"/>
        </w:rPr>
        <w:t>USAWC Commandant</w:t>
      </w:r>
      <w:r w:rsidR="00724CD1" w:rsidRPr="00FA4D5C">
        <w:rPr>
          <w:sz w:val="22"/>
          <w:szCs w:val="22"/>
        </w:rPr>
        <w:t xml:space="preserve">. </w:t>
      </w:r>
      <w:r w:rsidR="006931DA" w:rsidRPr="00FA4D5C">
        <w:rPr>
          <w:sz w:val="22"/>
          <w:szCs w:val="22"/>
        </w:rPr>
        <w:t>T</w:t>
      </w:r>
      <w:r w:rsidR="008D4181" w:rsidRPr="00FA4D5C">
        <w:rPr>
          <w:sz w:val="22"/>
          <w:szCs w:val="22"/>
        </w:rPr>
        <w:t xml:space="preserve">he </w:t>
      </w:r>
      <w:r w:rsidR="00181007" w:rsidRPr="00FA4D5C">
        <w:rPr>
          <w:sz w:val="22"/>
          <w:szCs w:val="22"/>
        </w:rPr>
        <w:t>G</w:t>
      </w:r>
      <w:r w:rsidR="008D4181" w:rsidRPr="00FA4D5C">
        <w:rPr>
          <w:sz w:val="22"/>
          <w:szCs w:val="22"/>
        </w:rPr>
        <w:t xml:space="preserve">overnment </w:t>
      </w:r>
      <w:r w:rsidR="00D0084C" w:rsidRPr="00FA4D5C">
        <w:rPr>
          <w:sz w:val="22"/>
          <w:szCs w:val="22"/>
        </w:rPr>
        <w:t>will</w:t>
      </w:r>
      <w:r w:rsidR="008D4181" w:rsidRPr="00FA4D5C">
        <w:rPr>
          <w:sz w:val="22"/>
          <w:szCs w:val="22"/>
        </w:rPr>
        <w:t xml:space="preserve"> not exercise any supervision or control</w:t>
      </w:r>
      <w:r w:rsidR="00181007" w:rsidRPr="00FA4D5C">
        <w:rPr>
          <w:sz w:val="22"/>
          <w:szCs w:val="22"/>
        </w:rPr>
        <w:t xml:space="preserve"> over the contract service providers</w:t>
      </w:r>
      <w:r w:rsidR="008D4181" w:rsidRPr="00FA4D5C">
        <w:rPr>
          <w:sz w:val="22"/>
          <w:szCs w:val="22"/>
        </w:rPr>
        <w:t xml:space="preserve"> performing the services herein. Such </w:t>
      </w:r>
      <w:r w:rsidR="00181007" w:rsidRPr="00FA4D5C">
        <w:rPr>
          <w:sz w:val="22"/>
          <w:szCs w:val="22"/>
        </w:rPr>
        <w:t>contract service providers</w:t>
      </w:r>
      <w:r w:rsidR="008D4181" w:rsidRPr="00FA4D5C">
        <w:rPr>
          <w:sz w:val="22"/>
          <w:szCs w:val="22"/>
        </w:rPr>
        <w:t xml:space="preserve"> shall be accountable solely to the Contractor who, in turn</w:t>
      </w:r>
      <w:r w:rsidR="00C42B2C" w:rsidRPr="00FA4D5C">
        <w:rPr>
          <w:sz w:val="22"/>
          <w:szCs w:val="22"/>
        </w:rPr>
        <w:t>,</w:t>
      </w:r>
      <w:r w:rsidR="008D4181" w:rsidRPr="00FA4D5C">
        <w:rPr>
          <w:sz w:val="22"/>
          <w:szCs w:val="22"/>
        </w:rPr>
        <w:t xml:space="preserve"> is responsible to the </w:t>
      </w:r>
      <w:r w:rsidR="00181007" w:rsidRPr="00FA4D5C">
        <w:rPr>
          <w:sz w:val="22"/>
          <w:szCs w:val="22"/>
        </w:rPr>
        <w:t>G</w:t>
      </w:r>
      <w:r w:rsidR="008D4181" w:rsidRPr="00FA4D5C">
        <w:rPr>
          <w:sz w:val="22"/>
          <w:szCs w:val="22"/>
        </w:rPr>
        <w:t xml:space="preserve">overnment. </w:t>
      </w:r>
    </w:p>
    <w:p w14:paraId="6624A7E4" w14:textId="77777777" w:rsidR="008D4181" w:rsidRPr="00FA4D5C" w:rsidRDefault="008D4181" w:rsidP="008D4181">
      <w:pPr>
        <w:rPr>
          <w:sz w:val="22"/>
          <w:szCs w:val="22"/>
        </w:rPr>
      </w:pPr>
    </w:p>
    <w:p w14:paraId="2749CC84" w14:textId="39169192" w:rsidR="004F3FAA" w:rsidRPr="00FA4D5C" w:rsidRDefault="002A3C25" w:rsidP="005051EB">
      <w:pPr>
        <w:rPr>
          <w:sz w:val="22"/>
          <w:szCs w:val="22"/>
        </w:rPr>
      </w:pPr>
      <w:r w:rsidRPr="00FA4D5C">
        <w:rPr>
          <w:sz w:val="22"/>
          <w:szCs w:val="22"/>
        </w:rPr>
        <w:t>1.2</w:t>
      </w:r>
      <w:r w:rsidR="00AE5F9D" w:rsidRPr="00FA4D5C">
        <w:rPr>
          <w:sz w:val="22"/>
          <w:szCs w:val="22"/>
        </w:rPr>
        <w:t xml:space="preserve"> </w:t>
      </w:r>
      <w:r w:rsidR="00AE5F9D" w:rsidRPr="00FA4D5C">
        <w:rPr>
          <w:sz w:val="22"/>
          <w:szCs w:val="22"/>
          <w:u w:val="single"/>
        </w:rPr>
        <w:t>Description</w:t>
      </w:r>
      <w:r w:rsidR="004F3FAA" w:rsidRPr="00FA4D5C">
        <w:rPr>
          <w:sz w:val="22"/>
          <w:szCs w:val="22"/>
          <w:u w:val="single"/>
        </w:rPr>
        <w:t xml:space="preserve"> of Services</w:t>
      </w:r>
      <w:r w:rsidR="004F3FAA" w:rsidRPr="00FA4D5C">
        <w:rPr>
          <w:sz w:val="22"/>
          <w:szCs w:val="22"/>
        </w:rPr>
        <w:t>: The contractor shall provide all personnel, equip</w:t>
      </w:r>
      <w:r w:rsidR="00D64E0A" w:rsidRPr="00FA4D5C">
        <w:rPr>
          <w:sz w:val="22"/>
          <w:szCs w:val="22"/>
        </w:rPr>
        <w:t>m</w:t>
      </w:r>
      <w:r w:rsidR="004F3FAA" w:rsidRPr="00FA4D5C">
        <w:rPr>
          <w:sz w:val="22"/>
          <w:szCs w:val="22"/>
        </w:rPr>
        <w:t xml:space="preserve">ent, </w:t>
      </w:r>
      <w:r w:rsidR="005051EB" w:rsidRPr="00FA4D5C">
        <w:rPr>
          <w:sz w:val="22"/>
          <w:szCs w:val="22"/>
        </w:rPr>
        <w:t xml:space="preserve">supplies, transportation, </w:t>
      </w:r>
      <w:r w:rsidR="004F3FAA" w:rsidRPr="00FA4D5C">
        <w:rPr>
          <w:sz w:val="22"/>
          <w:szCs w:val="22"/>
        </w:rPr>
        <w:t>tool</w:t>
      </w:r>
      <w:r w:rsidR="00AE5F9D" w:rsidRPr="00FA4D5C">
        <w:rPr>
          <w:sz w:val="22"/>
          <w:szCs w:val="22"/>
        </w:rPr>
        <w:t xml:space="preserve">s, materials, supervision, and </w:t>
      </w:r>
      <w:r w:rsidR="004F3FAA" w:rsidRPr="00FA4D5C">
        <w:rPr>
          <w:sz w:val="22"/>
          <w:szCs w:val="22"/>
        </w:rPr>
        <w:t xml:space="preserve">other items and non-personal services necessary to perform </w:t>
      </w:r>
      <w:r w:rsidR="009D3BB2" w:rsidRPr="00FA4D5C">
        <w:rPr>
          <w:sz w:val="22"/>
          <w:szCs w:val="22"/>
        </w:rPr>
        <w:t xml:space="preserve">catering service for the </w:t>
      </w:r>
      <w:r w:rsidR="002A74BB">
        <w:rPr>
          <w:sz w:val="22"/>
          <w:szCs w:val="22"/>
        </w:rPr>
        <w:t>meals</w:t>
      </w:r>
      <w:r w:rsidR="004F3FAA" w:rsidRPr="00FA4D5C">
        <w:rPr>
          <w:sz w:val="22"/>
          <w:szCs w:val="22"/>
        </w:rPr>
        <w:t xml:space="preserve"> as defined in </w:t>
      </w:r>
      <w:r w:rsidR="00A0720A" w:rsidRPr="00FA4D5C">
        <w:rPr>
          <w:sz w:val="22"/>
          <w:szCs w:val="22"/>
        </w:rPr>
        <w:t xml:space="preserve">this </w:t>
      </w:r>
      <w:r w:rsidR="00FE554C" w:rsidRPr="00FA4D5C">
        <w:rPr>
          <w:sz w:val="22"/>
          <w:szCs w:val="22"/>
        </w:rPr>
        <w:t>PWS</w:t>
      </w:r>
      <w:r w:rsidR="004F3FAA" w:rsidRPr="00FA4D5C">
        <w:rPr>
          <w:sz w:val="22"/>
          <w:szCs w:val="22"/>
        </w:rPr>
        <w:t xml:space="preserve"> except </w:t>
      </w:r>
      <w:r w:rsidR="005051EB" w:rsidRPr="00FA4D5C">
        <w:rPr>
          <w:sz w:val="22"/>
          <w:szCs w:val="22"/>
        </w:rPr>
        <w:t>for those items s</w:t>
      </w:r>
      <w:r w:rsidR="004F3FAA" w:rsidRPr="00FA4D5C">
        <w:rPr>
          <w:sz w:val="22"/>
          <w:szCs w:val="22"/>
        </w:rPr>
        <w:t>pecified as government furnished property and services. The contractor shall perform to the standards in this contract.</w:t>
      </w:r>
    </w:p>
    <w:p w14:paraId="5537B300" w14:textId="77777777" w:rsidR="004F3FAA" w:rsidRPr="00FA4D5C" w:rsidRDefault="004F3FAA" w:rsidP="004F3FAA">
      <w:pPr>
        <w:rPr>
          <w:sz w:val="22"/>
          <w:szCs w:val="22"/>
        </w:rPr>
      </w:pPr>
    </w:p>
    <w:p w14:paraId="54DAF90A" w14:textId="2030692B" w:rsidR="004F3FAA" w:rsidRPr="00FA4D5C" w:rsidRDefault="004F3FAA" w:rsidP="004F3FAA">
      <w:pPr>
        <w:rPr>
          <w:sz w:val="22"/>
          <w:szCs w:val="22"/>
        </w:rPr>
      </w:pPr>
      <w:r w:rsidRPr="00FA4D5C">
        <w:rPr>
          <w:sz w:val="22"/>
          <w:szCs w:val="22"/>
        </w:rPr>
        <w:t>1.</w:t>
      </w:r>
      <w:r w:rsidR="002A3C25" w:rsidRPr="00FA4D5C">
        <w:rPr>
          <w:sz w:val="22"/>
          <w:szCs w:val="22"/>
        </w:rPr>
        <w:t>3</w:t>
      </w:r>
      <w:r w:rsidRPr="00FA4D5C">
        <w:rPr>
          <w:sz w:val="22"/>
          <w:szCs w:val="22"/>
        </w:rPr>
        <w:t xml:space="preserve"> </w:t>
      </w:r>
      <w:r w:rsidRPr="00FA4D5C">
        <w:rPr>
          <w:sz w:val="22"/>
          <w:szCs w:val="22"/>
          <w:u w:val="single"/>
        </w:rPr>
        <w:t>Background</w:t>
      </w:r>
      <w:r w:rsidR="00291DA3" w:rsidRPr="00FA4D5C">
        <w:rPr>
          <w:sz w:val="22"/>
          <w:szCs w:val="22"/>
        </w:rPr>
        <w:t xml:space="preserve">: </w:t>
      </w:r>
      <w:r w:rsidR="00291DA3" w:rsidRPr="00485EEF">
        <w:rPr>
          <w:sz w:val="22"/>
          <w:szCs w:val="22"/>
        </w:rPr>
        <w:t>The</w:t>
      </w:r>
      <w:r w:rsidR="000371E8" w:rsidRPr="00485EEF">
        <w:rPr>
          <w:sz w:val="22"/>
          <w:szCs w:val="22"/>
        </w:rPr>
        <w:t xml:space="preserve"> </w:t>
      </w:r>
      <w:r w:rsidR="00B67BCD" w:rsidRPr="00485EEF">
        <w:rPr>
          <w:sz w:val="22"/>
          <w:szCs w:val="22"/>
        </w:rPr>
        <w:t xml:space="preserve">USAWC </w:t>
      </w:r>
      <w:r w:rsidR="00A51630" w:rsidRPr="00485EEF">
        <w:rPr>
          <w:sz w:val="22"/>
          <w:szCs w:val="22"/>
        </w:rPr>
        <w:t>Academic Operations/</w:t>
      </w:r>
      <w:r w:rsidR="009A6FEA" w:rsidRPr="00485EEF">
        <w:rPr>
          <w:sz w:val="22"/>
          <w:szCs w:val="22"/>
        </w:rPr>
        <w:t>DDE</w:t>
      </w:r>
      <w:r w:rsidR="00A51630">
        <w:rPr>
          <w:sz w:val="22"/>
          <w:szCs w:val="22"/>
        </w:rPr>
        <w:t xml:space="preserve"> is </w:t>
      </w:r>
      <w:r w:rsidR="00F97B9D">
        <w:rPr>
          <w:sz w:val="22"/>
          <w:szCs w:val="22"/>
        </w:rPr>
        <w:t xml:space="preserve">the </w:t>
      </w:r>
      <w:r w:rsidR="00B67BCD" w:rsidRPr="00FA4D5C">
        <w:rPr>
          <w:sz w:val="22"/>
          <w:szCs w:val="22"/>
        </w:rPr>
        <w:t>office</w:t>
      </w:r>
      <w:r w:rsidR="000371E8" w:rsidRPr="00FA4D5C">
        <w:rPr>
          <w:sz w:val="22"/>
          <w:szCs w:val="22"/>
        </w:rPr>
        <w:t xml:space="preserve"> request</w:t>
      </w:r>
      <w:r w:rsidR="00F97B9D">
        <w:rPr>
          <w:sz w:val="22"/>
          <w:szCs w:val="22"/>
        </w:rPr>
        <w:t>ing</w:t>
      </w:r>
      <w:r w:rsidR="000371E8" w:rsidRPr="00FA4D5C">
        <w:rPr>
          <w:sz w:val="22"/>
          <w:szCs w:val="22"/>
        </w:rPr>
        <w:t xml:space="preserve"> catering services for civilian, military, and international personnel</w:t>
      </w:r>
      <w:r w:rsidR="0079407B" w:rsidRPr="00FA4D5C">
        <w:rPr>
          <w:sz w:val="22"/>
          <w:szCs w:val="22"/>
        </w:rPr>
        <w:t xml:space="preserve"> </w:t>
      </w:r>
      <w:r w:rsidR="000371E8" w:rsidRPr="00FA4D5C">
        <w:rPr>
          <w:sz w:val="22"/>
          <w:szCs w:val="22"/>
        </w:rPr>
        <w:t xml:space="preserve">attending the </w:t>
      </w:r>
      <w:r w:rsidR="00B67BCD" w:rsidRPr="00FA4D5C">
        <w:rPr>
          <w:sz w:val="22"/>
          <w:szCs w:val="22"/>
        </w:rPr>
        <w:t>USAWC</w:t>
      </w:r>
      <w:r w:rsidR="000371E8" w:rsidRPr="00FA4D5C">
        <w:rPr>
          <w:sz w:val="22"/>
          <w:szCs w:val="22"/>
        </w:rPr>
        <w:t xml:space="preserve"> </w:t>
      </w:r>
      <w:r w:rsidR="00FE554C" w:rsidRPr="00FA4D5C">
        <w:rPr>
          <w:sz w:val="22"/>
          <w:szCs w:val="22"/>
        </w:rPr>
        <w:t>NSS-</w:t>
      </w:r>
      <w:r w:rsidR="005262EF">
        <w:rPr>
          <w:sz w:val="22"/>
          <w:szCs w:val="22"/>
        </w:rPr>
        <w:t>REP/NSS-</w:t>
      </w:r>
      <w:r w:rsidR="00FE554C" w:rsidRPr="00FA4D5C">
        <w:rPr>
          <w:sz w:val="22"/>
          <w:szCs w:val="22"/>
        </w:rPr>
        <w:t>DEP</w:t>
      </w:r>
      <w:r w:rsidR="00A31B89" w:rsidRPr="00FA4D5C">
        <w:rPr>
          <w:sz w:val="22"/>
          <w:szCs w:val="22"/>
        </w:rPr>
        <w:t>.</w:t>
      </w:r>
      <w:r w:rsidR="0067476C" w:rsidRPr="00FA4D5C">
        <w:rPr>
          <w:sz w:val="22"/>
          <w:szCs w:val="22"/>
        </w:rPr>
        <w:t xml:space="preserve">  </w:t>
      </w:r>
    </w:p>
    <w:p w14:paraId="6F90E001" w14:textId="77777777" w:rsidR="0079407B" w:rsidRPr="00FA4D5C" w:rsidRDefault="0079407B" w:rsidP="004F3FAA">
      <w:pPr>
        <w:rPr>
          <w:sz w:val="22"/>
          <w:szCs w:val="22"/>
        </w:rPr>
      </w:pPr>
    </w:p>
    <w:p w14:paraId="23EE6B5E" w14:textId="30826E62" w:rsidR="004F3FAA" w:rsidRPr="00FA4D5C" w:rsidRDefault="002A3C25" w:rsidP="004F3FAA">
      <w:pPr>
        <w:rPr>
          <w:i/>
          <w:iCs/>
          <w:sz w:val="22"/>
          <w:szCs w:val="22"/>
        </w:rPr>
      </w:pPr>
      <w:r w:rsidRPr="00FA4D5C">
        <w:rPr>
          <w:sz w:val="22"/>
          <w:szCs w:val="22"/>
        </w:rPr>
        <w:t>1.4</w:t>
      </w:r>
      <w:r w:rsidR="004F3FAA" w:rsidRPr="00FA4D5C">
        <w:rPr>
          <w:sz w:val="22"/>
          <w:szCs w:val="22"/>
        </w:rPr>
        <w:t xml:space="preserve"> </w:t>
      </w:r>
      <w:r w:rsidR="004F3FAA" w:rsidRPr="00FA4D5C">
        <w:rPr>
          <w:sz w:val="22"/>
          <w:szCs w:val="22"/>
          <w:u w:val="single"/>
        </w:rPr>
        <w:t>Objectives</w:t>
      </w:r>
      <w:r w:rsidR="00291DA3" w:rsidRPr="00FA4D5C">
        <w:rPr>
          <w:sz w:val="22"/>
          <w:szCs w:val="22"/>
        </w:rPr>
        <w:t>: To</w:t>
      </w:r>
      <w:r w:rsidR="00697678" w:rsidRPr="00FA4D5C">
        <w:rPr>
          <w:sz w:val="22"/>
          <w:szCs w:val="22"/>
        </w:rPr>
        <w:t xml:space="preserve"> extend specific food service operations to military, civilian</w:t>
      </w:r>
      <w:r w:rsidR="00A0720A" w:rsidRPr="00FA4D5C">
        <w:rPr>
          <w:sz w:val="22"/>
          <w:szCs w:val="22"/>
        </w:rPr>
        <w:t>,</w:t>
      </w:r>
      <w:r w:rsidR="00697678" w:rsidRPr="00FA4D5C">
        <w:rPr>
          <w:sz w:val="22"/>
          <w:szCs w:val="22"/>
        </w:rPr>
        <w:t xml:space="preserve"> and international communities </w:t>
      </w:r>
      <w:r w:rsidR="00FE554C" w:rsidRPr="00FA4D5C">
        <w:rPr>
          <w:sz w:val="22"/>
          <w:szCs w:val="22"/>
        </w:rPr>
        <w:t>to</w:t>
      </w:r>
      <w:r w:rsidR="00697678" w:rsidRPr="00FA4D5C">
        <w:rPr>
          <w:sz w:val="22"/>
          <w:szCs w:val="22"/>
        </w:rPr>
        <w:t xml:space="preserve"> maintain good communication and</w:t>
      </w:r>
      <w:r w:rsidR="00697678" w:rsidRPr="00FA4D5C">
        <w:rPr>
          <w:spacing w:val="-10"/>
          <w:sz w:val="22"/>
          <w:szCs w:val="22"/>
        </w:rPr>
        <w:t xml:space="preserve"> </w:t>
      </w:r>
      <w:r w:rsidR="00697678" w:rsidRPr="00FA4D5C">
        <w:rPr>
          <w:sz w:val="22"/>
          <w:szCs w:val="22"/>
        </w:rPr>
        <w:t>coordination between agencies and/or</w:t>
      </w:r>
      <w:r w:rsidR="00697678" w:rsidRPr="00FA4D5C">
        <w:rPr>
          <w:spacing w:val="-1"/>
          <w:sz w:val="22"/>
          <w:szCs w:val="22"/>
        </w:rPr>
        <w:t xml:space="preserve"> </w:t>
      </w:r>
      <w:r w:rsidR="00697678" w:rsidRPr="00FA4D5C">
        <w:rPr>
          <w:sz w:val="22"/>
          <w:szCs w:val="22"/>
        </w:rPr>
        <w:t>communities.</w:t>
      </w:r>
    </w:p>
    <w:p w14:paraId="0C99C94C" w14:textId="77777777" w:rsidR="004F3FAA" w:rsidRPr="00FA4D5C" w:rsidRDefault="004F3FAA" w:rsidP="004F3FAA">
      <w:pPr>
        <w:pStyle w:val="Header"/>
        <w:tabs>
          <w:tab w:val="clear" w:pos="4320"/>
          <w:tab w:val="clear" w:pos="8640"/>
        </w:tabs>
        <w:rPr>
          <w:i/>
          <w:iCs/>
          <w:sz w:val="22"/>
          <w:szCs w:val="22"/>
        </w:rPr>
      </w:pPr>
    </w:p>
    <w:p w14:paraId="425CFE92" w14:textId="4883232A" w:rsidR="004D7557" w:rsidRPr="00721496" w:rsidRDefault="002A3C25" w:rsidP="004F3FAA">
      <w:pPr>
        <w:rPr>
          <w:bCs/>
          <w:iCs/>
          <w:sz w:val="22"/>
          <w:szCs w:val="22"/>
        </w:rPr>
      </w:pPr>
      <w:r w:rsidRPr="00FA4D5C">
        <w:rPr>
          <w:sz w:val="22"/>
          <w:szCs w:val="22"/>
        </w:rPr>
        <w:t>1.5</w:t>
      </w:r>
      <w:r w:rsidR="004F3FAA" w:rsidRPr="00FA4D5C">
        <w:rPr>
          <w:sz w:val="22"/>
          <w:szCs w:val="22"/>
        </w:rPr>
        <w:t xml:space="preserve"> </w:t>
      </w:r>
      <w:r w:rsidR="004F3FAA" w:rsidRPr="00FA4D5C">
        <w:rPr>
          <w:sz w:val="22"/>
          <w:szCs w:val="22"/>
          <w:u w:val="single"/>
        </w:rPr>
        <w:t>Scope</w:t>
      </w:r>
      <w:r w:rsidR="001C1264" w:rsidRPr="00FA4D5C">
        <w:rPr>
          <w:sz w:val="22"/>
          <w:szCs w:val="22"/>
          <w:u w:val="single"/>
        </w:rPr>
        <w:t>/</w:t>
      </w:r>
      <w:r w:rsidR="00024794" w:rsidRPr="00FA4D5C">
        <w:rPr>
          <w:sz w:val="22"/>
          <w:szCs w:val="22"/>
          <w:u w:val="single"/>
        </w:rPr>
        <w:t>Objectives</w:t>
      </w:r>
      <w:r w:rsidR="004F3FAA" w:rsidRPr="00FA4D5C">
        <w:rPr>
          <w:sz w:val="22"/>
          <w:szCs w:val="22"/>
        </w:rPr>
        <w:t xml:space="preserve">: </w:t>
      </w:r>
      <w:r w:rsidR="00AE5F9D" w:rsidRPr="00FA4D5C">
        <w:rPr>
          <w:sz w:val="22"/>
          <w:szCs w:val="22"/>
        </w:rPr>
        <w:t xml:space="preserve"> </w:t>
      </w:r>
      <w:r w:rsidR="000263F3" w:rsidRPr="00FA4D5C">
        <w:rPr>
          <w:sz w:val="22"/>
          <w:szCs w:val="22"/>
        </w:rPr>
        <w:t xml:space="preserve">The contractor shall provide </w:t>
      </w:r>
      <w:r w:rsidR="00683428" w:rsidRPr="00FA4D5C">
        <w:rPr>
          <w:sz w:val="22"/>
          <w:szCs w:val="22"/>
        </w:rPr>
        <w:t xml:space="preserve">at a minimum, personnel waiter/waitress support, </w:t>
      </w:r>
      <w:r w:rsidR="003D31D9" w:rsidRPr="00FA4D5C">
        <w:rPr>
          <w:sz w:val="22"/>
          <w:szCs w:val="22"/>
        </w:rPr>
        <w:t xml:space="preserve">food and beverages, </w:t>
      </w:r>
      <w:r w:rsidR="00683428" w:rsidRPr="00FA4D5C">
        <w:rPr>
          <w:sz w:val="22"/>
          <w:szCs w:val="22"/>
        </w:rPr>
        <w:t>food service</w:t>
      </w:r>
      <w:r w:rsidR="00A13CD7" w:rsidRPr="00FA4D5C">
        <w:rPr>
          <w:sz w:val="22"/>
          <w:szCs w:val="22"/>
        </w:rPr>
        <w:t>/display</w:t>
      </w:r>
      <w:r w:rsidR="00683428" w:rsidRPr="00FA4D5C">
        <w:rPr>
          <w:sz w:val="22"/>
          <w:szCs w:val="22"/>
        </w:rPr>
        <w:t xml:space="preserve"> items, </w:t>
      </w:r>
      <w:r w:rsidR="000263F3" w:rsidRPr="00FA4D5C">
        <w:rPr>
          <w:sz w:val="22"/>
          <w:szCs w:val="22"/>
        </w:rPr>
        <w:t>decorations, table linen</w:t>
      </w:r>
      <w:r w:rsidR="00683428" w:rsidRPr="00FA4D5C">
        <w:rPr>
          <w:sz w:val="22"/>
          <w:szCs w:val="22"/>
        </w:rPr>
        <w:t>s</w:t>
      </w:r>
      <w:r w:rsidR="00A13CD7" w:rsidRPr="00FA4D5C">
        <w:rPr>
          <w:sz w:val="22"/>
          <w:szCs w:val="22"/>
        </w:rPr>
        <w:t>,</w:t>
      </w:r>
      <w:r w:rsidR="000263F3" w:rsidRPr="00FA4D5C">
        <w:rPr>
          <w:sz w:val="22"/>
          <w:szCs w:val="22"/>
        </w:rPr>
        <w:t xml:space="preserve"> </w:t>
      </w:r>
      <w:r w:rsidR="00923007" w:rsidRPr="00FA4D5C">
        <w:rPr>
          <w:sz w:val="22"/>
          <w:szCs w:val="22"/>
        </w:rPr>
        <w:t xml:space="preserve">eating and serving </w:t>
      </w:r>
      <w:r w:rsidR="00923007" w:rsidRPr="00291DA3">
        <w:rPr>
          <w:sz w:val="22"/>
          <w:szCs w:val="22"/>
        </w:rPr>
        <w:t>cutlery</w:t>
      </w:r>
      <w:r w:rsidR="000263F3" w:rsidRPr="00291DA3">
        <w:rPr>
          <w:sz w:val="22"/>
          <w:szCs w:val="22"/>
        </w:rPr>
        <w:t>, plates</w:t>
      </w:r>
      <w:r w:rsidR="0032524E" w:rsidRPr="00291DA3">
        <w:rPr>
          <w:sz w:val="22"/>
          <w:szCs w:val="22"/>
        </w:rPr>
        <w:t>, cups/glasses,</w:t>
      </w:r>
      <w:r w:rsidR="00703D1C" w:rsidRPr="00291DA3">
        <w:rPr>
          <w:sz w:val="22"/>
          <w:szCs w:val="22"/>
        </w:rPr>
        <w:t xml:space="preserve"> and napkins</w:t>
      </w:r>
      <w:r w:rsidR="0067476C" w:rsidRPr="00291DA3">
        <w:rPr>
          <w:sz w:val="22"/>
          <w:szCs w:val="22"/>
        </w:rPr>
        <w:t xml:space="preserve"> as required</w:t>
      </w:r>
      <w:r w:rsidR="000263F3" w:rsidRPr="00291DA3">
        <w:rPr>
          <w:sz w:val="22"/>
          <w:szCs w:val="22"/>
        </w:rPr>
        <w:t>.</w:t>
      </w:r>
      <w:r w:rsidR="00AE5F9D" w:rsidRPr="00291DA3">
        <w:rPr>
          <w:sz w:val="22"/>
          <w:szCs w:val="22"/>
        </w:rPr>
        <w:t xml:space="preserve"> </w:t>
      </w:r>
      <w:r w:rsidR="000263F3" w:rsidRPr="00291DA3">
        <w:rPr>
          <w:sz w:val="22"/>
          <w:szCs w:val="22"/>
        </w:rPr>
        <w:t xml:space="preserve"> All equipment must be serviceable and clean. </w:t>
      </w:r>
      <w:r w:rsidR="00AE5F9D" w:rsidRPr="00291DA3">
        <w:rPr>
          <w:sz w:val="22"/>
          <w:szCs w:val="22"/>
        </w:rPr>
        <w:t xml:space="preserve"> </w:t>
      </w:r>
      <w:r w:rsidR="00721496" w:rsidRPr="00485EEF">
        <w:rPr>
          <w:sz w:val="22"/>
          <w:szCs w:val="22"/>
        </w:rPr>
        <w:t xml:space="preserve">Unless </w:t>
      </w:r>
      <w:r w:rsidR="000A04E6" w:rsidRPr="00485EEF">
        <w:rPr>
          <w:sz w:val="22"/>
          <w:szCs w:val="22"/>
        </w:rPr>
        <w:t>noted,</w:t>
      </w:r>
      <w:r w:rsidR="00721496">
        <w:rPr>
          <w:sz w:val="22"/>
          <w:szCs w:val="22"/>
        </w:rPr>
        <w:t xml:space="preserve"> n</w:t>
      </w:r>
      <w:r w:rsidR="0032524E" w:rsidRPr="00291DA3">
        <w:rPr>
          <w:sz w:val="22"/>
          <w:szCs w:val="22"/>
        </w:rPr>
        <w:t xml:space="preserve">o paper </w:t>
      </w:r>
      <w:r w:rsidR="00C42B2C" w:rsidRPr="00291DA3">
        <w:rPr>
          <w:sz w:val="22"/>
          <w:szCs w:val="22"/>
        </w:rPr>
        <w:t xml:space="preserve">or plastic </w:t>
      </w:r>
      <w:r w:rsidR="0032524E" w:rsidRPr="00291DA3">
        <w:rPr>
          <w:sz w:val="22"/>
          <w:szCs w:val="22"/>
        </w:rPr>
        <w:t xml:space="preserve">products are permitted for </w:t>
      </w:r>
      <w:r w:rsidR="00683428" w:rsidRPr="00291DA3">
        <w:rPr>
          <w:sz w:val="22"/>
          <w:szCs w:val="22"/>
        </w:rPr>
        <w:t>utensils</w:t>
      </w:r>
      <w:r w:rsidR="0032524E" w:rsidRPr="00291DA3">
        <w:rPr>
          <w:sz w:val="22"/>
          <w:szCs w:val="22"/>
        </w:rPr>
        <w:t xml:space="preserve">, plates, and cups/glasses. </w:t>
      </w:r>
      <w:r w:rsidR="0032524E" w:rsidRPr="00291DA3">
        <w:rPr>
          <w:b/>
          <w:sz w:val="22"/>
          <w:szCs w:val="22"/>
        </w:rPr>
        <w:t xml:space="preserve"> </w:t>
      </w:r>
      <w:r w:rsidR="00705FDB" w:rsidRPr="00291DA3">
        <w:rPr>
          <w:bCs/>
          <w:sz w:val="22"/>
          <w:szCs w:val="22"/>
        </w:rPr>
        <w:t>Real and upscale plastic utensils, plates, and cups/glasses will be used for different meals as identified in section 4.3 of the Performance Work Statement.</w:t>
      </w:r>
      <w:r w:rsidR="002A5B55">
        <w:rPr>
          <w:bCs/>
          <w:sz w:val="22"/>
          <w:szCs w:val="22"/>
        </w:rPr>
        <w:t xml:space="preserve"> </w:t>
      </w:r>
      <w:r w:rsidR="00721496" w:rsidRPr="00485EEF">
        <w:rPr>
          <w:bCs/>
          <w:sz w:val="22"/>
          <w:szCs w:val="22"/>
        </w:rPr>
        <w:t>S</w:t>
      </w:r>
      <w:r w:rsidR="002A5B55" w:rsidRPr="00485EEF">
        <w:rPr>
          <w:bCs/>
          <w:sz w:val="22"/>
          <w:szCs w:val="22"/>
        </w:rPr>
        <w:t>pecific meals have been marked for plastic cutlery.</w:t>
      </w:r>
      <w:r w:rsidR="002A5B55">
        <w:rPr>
          <w:bCs/>
          <w:sz w:val="22"/>
          <w:szCs w:val="22"/>
        </w:rPr>
        <w:t xml:space="preserve"> </w:t>
      </w:r>
      <w:r w:rsidR="00705FDB">
        <w:rPr>
          <w:bCs/>
          <w:sz w:val="22"/>
          <w:szCs w:val="22"/>
        </w:rPr>
        <w:t xml:space="preserve"> </w:t>
      </w:r>
      <w:r w:rsidR="000263F3" w:rsidRPr="00FA4D5C">
        <w:rPr>
          <w:b/>
          <w:i/>
          <w:sz w:val="22"/>
          <w:szCs w:val="22"/>
        </w:rPr>
        <w:t>The contractor shall be able to adjust the head cou</w:t>
      </w:r>
      <w:r w:rsidR="00A0720A" w:rsidRPr="00FA4D5C">
        <w:rPr>
          <w:b/>
          <w:i/>
          <w:sz w:val="22"/>
          <w:szCs w:val="22"/>
        </w:rPr>
        <w:t xml:space="preserve">nt for </w:t>
      </w:r>
      <w:r w:rsidR="0079407B" w:rsidRPr="00FA4D5C">
        <w:rPr>
          <w:b/>
          <w:i/>
          <w:sz w:val="22"/>
          <w:szCs w:val="22"/>
        </w:rPr>
        <w:t>the</w:t>
      </w:r>
      <w:r w:rsidR="00A0720A" w:rsidRPr="00FA4D5C">
        <w:rPr>
          <w:b/>
          <w:i/>
          <w:sz w:val="22"/>
          <w:szCs w:val="22"/>
        </w:rPr>
        <w:t xml:space="preserve"> event </w:t>
      </w:r>
      <w:r w:rsidR="00EA360A" w:rsidRPr="00FA4D5C">
        <w:rPr>
          <w:b/>
          <w:i/>
          <w:sz w:val="22"/>
          <w:szCs w:val="22"/>
        </w:rPr>
        <w:t xml:space="preserve">up to a variation of 15 upward or downward </w:t>
      </w:r>
      <w:r w:rsidR="00A0720A" w:rsidRPr="00FA4D5C">
        <w:rPr>
          <w:b/>
          <w:i/>
          <w:sz w:val="22"/>
          <w:szCs w:val="22"/>
        </w:rPr>
        <w:t>no more than five days from</w:t>
      </w:r>
      <w:r w:rsidR="000263F3" w:rsidRPr="00FA4D5C">
        <w:rPr>
          <w:b/>
          <w:i/>
          <w:sz w:val="22"/>
          <w:szCs w:val="22"/>
        </w:rPr>
        <w:t xml:space="preserve">, but no less than three days before the event. The contractor shall </w:t>
      </w:r>
      <w:r w:rsidR="00653C1F" w:rsidRPr="00FA4D5C">
        <w:rPr>
          <w:b/>
          <w:i/>
          <w:sz w:val="22"/>
          <w:szCs w:val="22"/>
        </w:rPr>
        <w:t xml:space="preserve">be prepared to </w:t>
      </w:r>
      <w:r w:rsidR="000263F3" w:rsidRPr="00FA4D5C">
        <w:rPr>
          <w:b/>
          <w:i/>
          <w:sz w:val="22"/>
          <w:szCs w:val="22"/>
        </w:rPr>
        <w:t xml:space="preserve">support </w:t>
      </w:r>
      <w:r w:rsidR="00653C1F" w:rsidRPr="00FA4D5C">
        <w:rPr>
          <w:b/>
          <w:i/>
          <w:sz w:val="22"/>
          <w:szCs w:val="22"/>
        </w:rPr>
        <w:t>at least one site walk-through/</w:t>
      </w:r>
      <w:r w:rsidR="00723C25" w:rsidRPr="00FA4D5C">
        <w:rPr>
          <w:b/>
          <w:i/>
          <w:sz w:val="22"/>
          <w:szCs w:val="22"/>
        </w:rPr>
        <w:t>pre-execution meeting lasting approximately one hour</w:t>
      </w:r>
      <w:r w:rsidR="000263F3" w:rsidRPr="00FA4D5C">
        <w:rPr>
          <w:sz w:val="22"/>
          <w:szCs w:val="22"/>
        </w:rPr>
        <w:t xml:space="preserve"> that will be scheduled by </w:t>
      </w:r>
      <w:r w:rsidR="00A51630" w:rsidRPr="00FA4D5C">
        <w:rPr>
          <w:sz w:val="22"/>
          <w:szCs w:val="22"/>
        </w:rPr>
        <w:t xml:space="preserve">USAWC </w:t>
      </w:r>
      <w:r w:rsidR="00A51630">
        <w:rPr>
          <w:sz w:val="22"/>
          <w:szCs w:val="22"/>
        </w:rPr>
        <w:t>Academic Operations</w:t>
      </w:r>
      <w:r w:rsidR="000263F3" w:rsidRPr="00FA4D5C">
        <w:rPr>
          <w:sz w:val="22"/>
          <w:szCs w:val="22"/>
        </w:rPr>
        <w:t>.</w:t>
      </w:r>
      <w:r w:rsidR="004D7557">
        <w:rPr>
          <w:sz w:val="22"/>
          <w:szCs w:val="22"/>
        </w:rPr>
        <w:t xml:space="preserve"> </w:t>
      </w:r>
      <w:r w:rsidR="009A6FEA" w:rsidRPr="00FA4D5C">
        <w:rPr>
          <w:sz w:val="22"/>
          <w:szCs w:val="22"/>
        </w:rPr>
        <w:t xml:space="preserve">USAWC </w:t>
      </w:r>
      <w:r w:rsidR="009A6FEA">
        <w:rPr>
          <w:sz w:val="22"/>
          <w:szCs w:val="22"/>
        </w:rPr>
        <w:t xml:space="preserve">Academic Operations </w:t>
      </w:r>
      <w:r w:rsidR="000263F3" w:rsidRPr="00FA4D5C">
        <w:rPr>
          <w:sz w:val="22"/>
          <w:szCs w:val="22"/>
        </w:rPr>
        <w:t xml:space="preserve">will be responsible for the development of the </w:t>
      </w:r>
      <w:r w:rsidR="000263F3" w:rsidRPr="00A51630">
        <w:rPr>
          <w:bCs/>
          <w:iCs/>
          <w:sz w:val="22"/>
          <w:szCs w:val="22"/>
        </w:rPr>
        <w:t>menu items</w:t>
      </w:r>
      <w:r w:rsidR="004D7557">
        <w:rPr>
          <w:bCs/>
          <w:iCs/>
          <w:sz w:val="22"/>
          <w:szCs w:val="22"/>
        </w:rPr>
        <w:t>.</w:t>
      </w:r>
      <w:r w:rsidR="00721496">
        <w:rPr>
          <w:bCs/>
          <w:iCs/>
          <w:sz w:val="22"/>
          <w:szCs w:val="22"/>
        </w:rPr>
        <w:t xml:space="preserve"> </w:t>
      </w:r>
      <w:r w:rsidR="004D7557" w:rsidRPr="00FA4D5C">
        <w:rPr>
          <w:sz w:val="22"/>
          <w:szCs w:val="22"/>
        </w:rPr>
        <w:t xml:space="preserve">USAWC </w:t>
      </w:r>
      <w:r w:rsidR="004D7557">
        <w:rPr>
          <w:sz w:val="22"/>
          <w:szCs w:val="22"/>
        </w:rPr>
        <w:t>SSL/</w:t>
      </w:r>
      <w:r w:rsidR="00291DA3">
        <w:rPr>
          <w:sz w:val="22"/>
          <w:szCs w:val="22"/>
        </w:rPr>
        <w:t xml:space="preserve"> </w:t>
      </w:r>
      <w:r w:rsidR="004D7557">
        <w:rPr>
          <w:sz w:val="22"/>
          <w:szCs w:val="22"/>
        </w:rPr>
        <w:t xml:space="preserve">DDE </w:t>
      </w:r>
      <w:r w:rsidR="004D7557" w:rsidRPr="00FA4D5C">
        <w:rPr>
          <w:sz w:val="22"/>
          <w:szCs w:val="22"/>
        </w:rPr>
        <w:t>will be responsible for the development of the facility layout</w:t>
      </w:r>
      <w:r w:rsidR="004D7557">
        <w:rPr>
          <w:sz w:val="22"/>
          <w:szCs w:val="22"/>
        </w:rPr>
        <w:t xml:space="preserve"> </w:t>
      </w:r>
      <w:r w:rsidR="004D7557" w:rsidRPr="00A51630">
        <w:rPr>
          <w:bCs/>
          <w:iCs/>
          <w:sz w:val="22"/>
          <w:szCs w:val="22"/>
        </w:rPr>
        <w:t>and timeline to execute the lunches based on start times selected by USAWC senior leadership.</w:t>
      </w:r>
    </w:p>
    <w:p w14:paraId="6B446AD3" w14:textId="77777777" w:rsidR="004F3FAA" w:rsidRDefault="004F3FAA" w:rsidP="004F3FAA">
      <w:pPr>
        <w:rPr>
          <w:sz w:val="22"/>
          <w:szCs w:val="22"/>
        </w:rPr>
      </w:pPr>
    </w:p>
    <w:p w14:paraId="3D78873C" w14:textId="77777777" w:rsidR="00721496" w:rsidRDefault="00721496" w:rsidP="004F3FAA">
      <w:pPr>
        <w:rPr>
          <w:sz w:val="22"/>
          <w:szCs w:val="22"/>
        </w:rPr>
      </w:pPr>
    </w:p>
    <w:p w14:paraId="288D75EA" w14:textId="77777777" w:rsidR="00721496" w:rsidRDefault="00721496" w:rsidP="004F3FAA">
      <w:pPr>
        <w:rPr>
          <w:sz w:val="22"/>
          <w:szCs w:val="22"/>
        </w:rPr>
      </w:pPr>
    </w:p>
    <w:p w14:paraId="26FD3573" w14:textId="77777777" w:rsidR="00721496" w:rsidRDefault="00721496" w:rsidP="004F3FAA">
      <w:pPr>
        <w:rPr>
          <w:sz w:val="22"/>
          <w:szCs w:val="22"/>
        </w:rPr>
      </w:pPr>
    </w:p>
    <w:p w14:paraId="015F7CC2" w14:textId="77777777" w:rsidR="00721496" w:rsidRPr="00FA4D5C" w:rsidRDefault="00721496" w:rsidP="004F3FAA">
      <w:pPr>
        <w:rPr>
          <w:sz w:val="22"/>
          <w:szCs w:val="22"/>
        </w:rPr>
      </w:pPr>
    </w:p>
    <w:p w14:paraId="6DD1DC81" w14:textId="77777777" w:rsidR="006D2EF4" w:rsidRPr="00FA4D5C" w:rsidRDefault="002A3C25" w:rsidP="00A0720A">
      <w:pPr>
        <w:rPr>
          <w:sz w:val="22"/>
          <w:szCs w:val="22"/>
        </w:rPr>
      </w:pPr>
      <w:r w:rsidRPr="00FA4D5C">
        <w:rPr>
          <w:sz w:val="22"/>
          <w:szCs w:val="22"/>
        </w:rPr>
        <w:lastRenderedPageBreak/>
        <w:t>1.7</w:t>
      </w:r>
      <w:r w:rsidR="004F3FAA" w:rsidRPr="00FA4D5C">
        <w:rPr>
          <w:sz w:val="22"/>
          <w:szCs w:val="22"/>
        </w:rPr>
        <w:t xml:space="preserve"> </w:t>
      </w:r>
      <w:r w:rsidR="004F3FAA" w:rsidRPr="00FA4D5C">
        <w:rPr>
          <w:sz w:val="22"/>
          <w:szCs w:val="22"/>
          <w:u w:val="single"/>
        </w:rPr>
        <w:t>General Information</w:t>
      </w:r>
    </w:p>
    <w:p w14:paraId="2705298A" w14:textId="77777777" w:rsidR="00C0650A" w:rsidRPr="00FA4D5C" w:rsidRDefault="00C0650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sz w:val="22"/>
          <w:szCs w:val="22"/>
        </w:rPr>
      </w:pPr>
    </w:p>
    <w:p w14:paraId="796E9482" w14:textId="29641F6C" w:rsidR="006F028A" w:rsidRPr="00FA4D5C" w:rsidRDefault="002A3C25" w:rsidP="00A0720A">
      <w:pPr>
        <w:pStyle w:val="BodyText2"/>
        <w:spacing w:line="240" w:lineRule="auto"/>
        <w:rPr>
          <w:sz w:val="22"/>
          <w:szCs w:val="22"/>
        </w:rPr>
      </w:pPr>
      <w:r w:rsidRPr="00FA4D5C">
        <w:rPr>
          <w:sz w:val="22"/>
          <w:szCs w:val="22"/>
        </w:rPr>
        <w:t>1.7</w:t>
      </w:r>
      <w:r w:rsidR="004C3EFC" w:rsidRPr="00FA4D5C">
        <w:rPr>
          <w:sz w:val="22"/>
          <w:szCs w:val="22"/>
        </w:rPr>
        <w:t>.1</w:t>
      </w:r>
      <w:r w:rsidR="004F3FAA" w:rsidRPr="00FA4D5C">
        <w:rPr>
          <w:sz w:val="22"/>
          <w:szCs w:val="22"/>
        </w:rPr>
        <w:t xml:space="preserve"> </w:t>
      </w:r>
      <w:r w:rsidR="004F3FAA" w:rsidRPr="00FA4D5C">
        <w:rPr>
          <w:sz w:val="22"/>
          <w:szCs w:val="22"/>
          <w:u w:val="single"/>
        </w:rPr>
        <w:t>Quality Assurance</w:t>
      </w:r>
      <w:r w:rsidR="00291DA3" w:rsidRPr="00FA4D5C">
        <w:rPr>
          <w:sz w:val="22"/>
          <w:szCs w:val="22"/>
        </w:rPr>
        <w:t>: The</w:t>
      </w:r>
      <w:r w:rsidR="004F3FAA" w:rsidRPr="00FA4D5C">
        <w:rPr>
          <w:sz w:val="22"/>
          <w:szCs w:val="22"/>
        </w:rPr>
        <w:t xml:space="preserve"> </w:t>
      </w:r>
      <w:r w:rsidR="00361624" w:rsidRPr="00FA4D5C">
        <w:rPr>
          <w:sz w:val="22"/>
          <w:szCs w:val="22"/>
        </w:rPr>
        <w:t>G</w:t>
      </w:r>
      <w:r w:rsidR="004F3FAA" w:rsidRPr="00FA4D5C">
        <w:rPr>
          <w:sz w:val="22"/>
          <w:szCs w:val="22"/>
        </w:rPr>
        <w:t xml:space="preserve">overnment </w:t>
      </w:r>
      <w:r w:rsidR="0077628D" w:rsidRPr="00FA4D5C">
        <w:rPr>
          <w:sz w:val="22"/>
          <w:szCs w:val="22"/>
        </w:rPr>
        <w:t xml:space="preserve">will have representatives present at meals who </w:t>
      </w:r>
      <w:r w:rsidR="004F3FAA" w:rsidRPr="00FA4D5C">
        <w:rPr>
          <w:sz w:val="22"/>
          <w:szCs w:val="22"/>
        </w:rPr>
        <w:t>shall evaluate the contractor’s performance</w:t>
      </w:r>
      <w:r w:rsidR="006D2EF4" w:rsidRPr="00FA4D5C">
        <w:rPr>
          <w:sz w:val="22"/>
          <w:szCs w:val="22"/>
        </w:rPr>
        <w:t xml:space="preserve"> under this contract </w:t>
      </w:r>
      <w:r w:rsidR="004F3FAA" w:rsidRPr="00FA4D5C">
        <w:rPr>
          <w:sz w:val="22"/>
          <w:szCs w:val="22"/>
        </w:rPr>
        <w:t xml:space="preserve">in accordance with </w:t>
      </w:r>
      <w:r w:rsidR="006F028A" w:rsidRPr="00FA4D5C">
        <w:rPr>
          <w:sz w:val="22"/>
          <w:szCs w:val="22"/>
        </w:rPr>
        <w:t xml:space="preserve">food service and catering </w:t>
      </w:r>
      <w:r w:rsidR="004F3FAA" w:rsidRPr="00FA4D5C">
        <w:rPr>
          <w:sz w:val="22"/>
          <w:szCs w:val="22"/>
        </w:rPr>
        <w:t>performance standards</w:t>
      </w:r>
      <w:r w:rsidR="006F028A" w:rsidRPr="00FA4D5C">
        <w:rPr>
          <w:sz w:val="22"/>
          <w:szCs w:val="22"/>
        </w:rPr>
        <w:t xml:space="preserve"> including the </w:t>
      </w:r>
      <w:r w:rsidR="00504D53" w:rsidRPr="00FA4D5C">
        <w:rPr>
          <w:sz w:val="22"/>
          <w:szCs w:val="22"/>
        </w:rPr>
        <w:t>considerations listed below</w:t>
      </w:r>
      <w:r w:rsidR="006F028A" w:rsidRPr="00FA4D5C">
        <w:rPr>
          <w:sz w:val="22"/>
          <w:szCs w:val="22"/>
        </w:rPr>
        <w:t>:</w:t>
      </w:r>
    </w:p>
    <w:p w14:paraId="6AC17432" w14:textId="6032FDF1" w:rsidR="006F028A" w:rsidRPr="00FA4D5C" w:rsidRDefault="006F028A" w:rsidP="006F028A">
      <w:pPr>
        <w:pStyle w:val="BodyText2"/>
        <w:spacing w:line="240" w:lineRule="auto"/>
        <w:ind w:firstLine="720"/>
        <w:rPr>
          <w:sz w:val="22"/>
          <w:szCs w:val="22"/>
        </w:rPr>
      </w:pPr>
      <w:r w:rsidRPr="00FA4D5C">
        <w:rPr>
          <w:sz w:val="22"/>
          <w:szCs w:val="22"/>
        </w:rPr>
        <w:t xml:space="preserve">-Providing </w:t>
      </w:r>
      <w:r w:rsidR="0077628D" w:rsidRPr="00FA4D5C">
        <w:rPr>
          <w:sz w:val="22"/>
          <w:szCs w:val="22"/>
        </w:rPr>
        <w:t>sufficient</w:t>
      </w:r>
      <w:r w:rsidRPr="00FA4D5C">
        <w:rPr>
          <w:sz w:val="22"/>
          <w:szCs w:val="22"/>
        </w:rPr>
        <w:t xml:space="preserve"> amounts of food </w:t>
      </w:r>
      <w:r w:rsidR="0077628D" w:rsidRPr="00FA4D5C">
        <w:rPr>
          <w:sz w:val="22"/>
          <w:szCs w:val="22"/>
        </w:rPr>
        <w:t>to feed</w:t>
      </w:r>
      <w:r w:rsidRPr="00FA4D5C">
        <w:rPr>
          <w:sz w:val="22"/>
          <w:szCs w:val="22"/>
        </w:rPr>
        <w:t xml:space="preserve"> the </w:t>
      </w:r>
      <w:r w:rsidR="00504D53" w:rsidRPr="00FA4D5C">
        <w:rPr>
          <w:sz w:val="22"/>
          <w:szCs w:val="22"/>
        </w:rPr>
        <w:t>specified</w:t>
      </w:r>
      <w:r w:rsidRPr="00FA4D5C">
        <w:rPr>
          <w:sz w:val="22"/>
          <w:szCs w:val="22"/>
        </w:rPr>
        <w:t xml:space="preserve"> headcounts</w:t>
      </w:r>
    </w:p>
    <w:p w14:paraId="3F768219" w14:textId="6442A60C" w:rsidR="006F028A" w:rsidRPr="00FA4D5C" w:rsidRDefault="006F028A" w:rsidP="0077628D">
      <w:pPr>
        <w:pStyle w:val="BodyText2"/>
        <w:spacing w:line="240" w:lineRule="auto"/>
        <w:ind w:left="720"/>
        <w:rPr>
          <w:sz w:val="22"/>
          <w:szCs w:val="22"/>
        </w:rPr>
      </w:pPr>
      <w:r w:rsidRPr="00FA4D5C">
        <w:rPr>
          <w:sz w:val="22"/>
          <w:szCs w:val="22"/>
        </w:rPr>
        <w:t xml:space="preserve">-Providing </w:t>
      </w:r>
      <w:r w:rsidR="0077628D" w:rsidRPr="00FA4D5C">
        <w:rPr>
          <w:sz w:val="22"/>
          <w:szCs w:val="22"/>
        </w:rPr>
        <w:t xml:space="preserve">the </w:t>
      </w:r>
      <w:r w:rsidRPr="00FA4D5C">
        <w:rPr>
          <w:sz w:val="22"/>
          <w:szCs w:val="22"/>
        </w:rPr>
        <w:t>kinds of food in accordance with the agreed-upon menus</w:t>
      </w:r>
      <w:r w:rsidR="0077628D" w:rsidRPr="00FA4D5C">
        <w:rPr>
          <w:sz w:val="22"/>
          <w:szCs w:val="22"/>
        </w:rPr>
        <w:t xml:space="preserve">, to include accommodation of allergies, special diets, religious restrictions, etc. of which the caterer has been notified beforehand  </w:t>
      </w:r>
    </w:p>
    <w:p w14:paraId="3E888703" w14:textId="0F72B729" w:rsidR="00860C42" w:rsidRPr="00FA4D5C" w:rsidRDefault="00860C42" w:rsidP="00A55151">
      <w:pPr>
        <w:pStyle w:val="BodyText2"/>
        <w:spacing w:line="240" w:lineRule="auto"/>
        <w:ind w:left="720"/>
        <w:rPr>
          <w:sz w:val="22"/>
          <w:szCs w:val="22"/>
        </w:rPr>
      </w:pPr>
      <w:r w:rsidRPr="00FA4D5C">
        <w:rPr>
          <w:sz w:val="22"/>
          <w:szCs w:val="22"/>
        </w:rPr>
        <w:t xml:space="preserve">-Delivering the food </w:t>
      </w:r>
      <w:r w:rsidR="00504D53" w:rsidRPr="00FA4D5C">
        <w:rPr>
          <w:sz w:val="22"/>
          <w:szCs w:val="22"/>
        </w:rPr>
        <w:t xml:space="preserve">on time </w:t>
      </w:r>
      <w:r w:rsidRPr="00FA4D5C">
        <w:rPr>
          <w:sz w:val="22"/>
          <w:szCs w:val="22"/>
        </w:rPr>
        <w:t xml:space="preserve">at the </w:t>
      </w:r>
      <w:r w:rsidR="00504D53" w:rsidRPr="00FA4D5C">
        <w:rPr>
          <w:sz w:val="22"/>
          <w:szCs w:val="22"/>
        </w:rPr>
        <w:t>specified</w:t>
      </w:r>
      <w:r w:rsidRPr="00FA4D5C">
        <w:rPr>
          <w:sz w:val="22"/>
          <w:szCs w:val="22"/>
        </w:rPr>
        <w:t xml:space="preserve"> times and locations</w:t>
      </w:r>
      <w:r w:rsidR="00A55151">
        <w:rPr>
          <w:sz w:val="22"/>
          <w:szCs w:val="22"/>
        </w:rPr>
        <w:t xml:space="preserve">. </w:t>
      </w:r>
      <w:r w:rsidRPr="00FA4D5C">
        <w:rPr>
          <w:sz w:val="22"/>
          <w:szCs w:val="22"/>
        </w:rPr>
        <w:t>Using appropriate equipment and personnel</w:t>
      </w:r>
      <w:r w:rsidR="00504D53" w:rsidRPr="00FA4D5C">
        <w:rPr>
          <w:sz w:val="22"/>
          <w:szCs w:val="22"/>
        </w:rPr>
        <w:t xml:space="preserve"> to serve food hygienically, quickly, and </w:t>
      </w:r>
      <w:r w:rsidR="000144B3" w:rsidRPr="00FA4D5C">
        <w:rPr>
          <w:sz w:val="22"/>
          <w:szCs w:val="22"/>
        </w:rPr>
        <w:t xml:space="preserve">in a </w:t>
      </w:r>
      <w:r w:rsidR="00504D53" w:rsidRPr="00FA4D5C">
        <w:rPr>
          <w:sz w:val="22"/>
          <w:szCs w:val="22"/>
        </w:rPr>
        <w:t>professional</w:t>
      </w:r>
      <w:r w:rsidR="000144B3" w:rsidRPr="00FA4D5C">
        <w:rPr>
          <w:sz w:val="22"/>
          <w:szCs w:val="22"/>
        </w:rPr>
        <w:t xml:space="preserve"> manner</w:t>
      </w:r>
      <w:r w:rsidRPr="00FA4D5C">
        <w:rPr>
          <w:sz w:val="22"/>
          <w:szCs w:val="22"/>
        </w:rPr>
        <w:t xml:space="preserve"> </w:t>
      </w:r>
    </w:p>
    <w:p w14:paraId="0C176389" w14:textId="54254BE5" w:rsidR="004F3FAA" w:rsidRPr="00FA4D5C" w:rsidRDefault="006F028A" w:rsidP="00860C42">
      <w:pPr>
        <w:pStyle w:val="BodyText2"/>
        <w:spacing w:line="240" w:lineRule="auto"/>
        <w:ind w:left="720"/>
        <w:rPr>
          <w:color w:val="FF0000"/>
          <w:sz w:val="22"/>
          <w:szCs w:val="22"/>
        </w:rPr>
      </w:pPr>
      <w:r w:rsidRPr="00FA4D5C">
        <w:rPr>
          <w:sz w:val="22"/>
          <w:szCs w:val="22"/>
        </w:rPr>
        <w:t xml:space="preserve">-Serving food at appropriate temperatures for </w:t>
      </w:r>
      <w:r w:rsidR="00860C42" w:rsidRPr="00FA4D5C">
        <w:rPr>
          <w:sz w:val="22"/>
          <w:szCs w:val="22"/>
        </w:rPr>
        <w:t xml:space="preserve">not only </w:t>
      </w:r>
      <w:r w:rsidRPr="00FA4D5C">
        <w:rPr>
          <w:sz w:val="22"/>
          <w:szCs w:val="22"/>
        </w:rPr>
        <w:t>health</w:t>
      </w:r>
      <w:r w:rsidR="00860C42" w:rsidRPr="00FA4D5C">
        <w:rPr>
          <w:sz w:val="22"/>
          <w:szCs w:val="22"/>
        </w:rPr>
        <w:t xml:space="preserve"> and food safety, but also to ensure a high-quality </w:t>
      </w:r>
      <w:r w:rsidR="000144B3" w:rsidRPr="00FA4D5C">
        <w:rPr>
          <w:sz w:val="22"/>
          <w:szCs w:val="22"/>
        </w:rPr>
        <w:t>eating</w:t>
      </w:r>
      <w:r w:rsidR="00860C42" w:rsidRPr="00FA4D5C">
        <w:rPr>
          <w:sz w:val="22"/>
          <w:szCs w:val="22"/>
        </w:rPr>
        <w:t xml:space="preserve"> experience for attendees </w:t>
      </w:r>
      <w:r w:rsidRPr="00FA4D5C">
        <w:rPr>
          <w:sz w:val="22"/>
          <w:szCs w:val="22"/>
        </w:rPr>
        <w:t xml:space="preserve"> </w:t>
      </w:r>
      <w:r w:rsidR="004F3FAA" w:rsidRPr="00FA4D5C">
        <w:rPr>
          <w:sz w:val="22"/>
          <w:szCs w:val="22"/>
        </w:rPr>
        <w:t xml:space="preserve">  </w:t>
      </w:r>
      <w:r w:rsidR="00C0650A" w:rsidRPr="00FA4D5C">
        <w:rPr>
          <w:sz w:val="22"/>
          <w:szCs w:val="22"/>
        </w:rPr>
        <w:t xml:space="preserve">  </w:t>
      </w:r>
      <w:r w:rsidR="00C0650A" w:rsidRPr="00FA4D5C">
        <w:rPr>
          <w:color w:val="FF0000"/>
          <w:sz w:val="22"/>
          <w:szCs w:val="22"/>
        </w:rPr>
        <w:t xml:space="preserve">   </w:t>
      </w:r>
    </w:p>
    <w:p w14:paraId="78522E6C" w14:textId="0793A883" w:rsidR="00342281" w:rsidRPr="00FA4D5C" w:rsidRDefault="002A3C25" w:rsidP="004F3FAA">
      <w:pPr>
        <w:pStyle w:val="BodyText2"/>
        <w:spacing w:line="240" w:lineRule="auto"/>
        <w:rPr>
          <w:sz w:val="22"/>
          <w:szCs w:val="22"/>
        </w:rPr>
      </w:pPr>
      <w:r w:rsidRPr="00FA4D5C">
        <w:rPr>
          <w:sz w:val="22"/>
          <w:szCs w:val="22"/>
        </w:rPr>
        <w:t>1.7</w:t>
      </w:r>
      <w:r w:rsidR="004C3EFC" w:rsidRPr="00FA4D5C">
        <w:rPr>
          <w:sz w:val="22"/>
          <w:szCs w:val="22"/>
        </w:rPr>
        <w:t>.2</w:t>
      </w:r>
      <w:r w:rsidR="00D91FEF" w:rsidRPr="00FA4D5C">
        <w:rPr>
          <w:sz w:val="22"/>
          <w:szCs w:val="22"/>
        </w:rPr>
        <w:t xml:space="preserve"> </w:t>
      </w:r>
      <w:r w:rsidR="00D91FEF" w:rsidRPr="00FA4D5C">
        <w:rPr>
          <w:sz w:val="22"/>
          <w:szCs w:val="22"/>
          <w:u w:val="single"/>
        </w:rPr>
        <w:t>Hours</w:t>
      </w:r>
      <w:r w:rsidR="004F3FAA" w:rsidRPr="00FA4D5C">
        <w:rPr>
          <w:sz w:val="22"/>
          <w:szCs w:val="22"/>
          <w:u w:val="single"/>
        </w:rPr>
        <w:t xml:space="preserve"> of Operation</w:t>
      </w:r>
      <w:r w:rsidR="00291DA3" w:rsidRPr="00FA4D5C">
        <w:rPr>
          <w:sz w:val="22"/>
          <w:szCs w:val="22"/>
        </w:rPr>
        <w:t>: Ten</w:t>
      </w:r>
      <w:r w:rsidR="00AF1A34" w:rsidRPr="00FA4D5C">
        <w:rPr>
          <w:sz w:val="22"/>
          <w:szCs w:val="22"/>
        </w:rPr>
        <w:t xml:space="preserve"> days prior to </w:t>
      </w:r>
      <w:r w:rsidR="005161F0" w:rsidRPr="00FA4D5C">
        <w:rPr>
          <w:sz w:val="22"/>
          <w:szCs w:val="22"/>
        </w:rPr>
        <w:t xml:space="preserve">the </w:t>
      </w:r>
      <w:r w:rsidR="00CC7F85" w:rsidRPr="00FA4D5C">
        <w:rPr>
          <w:sz w:val="22"/>
          <w:szCs w:val="22"/>
        </w:rPr>
        <w:t>lunches</w:t>
      </w:r>
      <w:r w:rsidR="005161F0" w:rsidRPr="00FA4D5C">
        <w:rPr>
          <w:sz w:val="22"/>
          <w:szCs w:val="22"/>
        </w:rPr>
        <w:t xml:space="preserve">, </w:t>
      </w:r>
      <w:r w:rsidR="001D3B80" w:rsidRPr="00FA4D5C">
        <w:rPr>
          <w:sz w:val="22"/>
          <w:szCs w:val="22"/>
        </w:rPr>
        <w:t>a timeline will be provided to coincide with the event schedule.</w:t>
      </w:r>
      <w:r w:rsidR="005161F0" w:rsidRPr="00FA4D5C">
        <w:rPr>
          <w:sz w:val="22"/>
          <w:szCs w:val="22"/>
        </w:rPr>
        <w:t xml:space="preserve"> </w:t>
      </w:r>
      <w:r w:rsidR="00AE5F9D" w:rsidRPr="00FA4D5C">
        <w:rPr>
          <w:sz w:val="22"/>
          <w:szCs w:val="22"/>
        </w:rPr>
        <w:t xml:space="preserve"> </w:t>
      </w:r>
      <w:r w:rsidR="001D3B80" w:rsidRPr="00FA4D5C">
        <w:rPr>
          <w:sz w:val="22"/>
          <w:szCs w:val="22"/>
        </w:rPr>
        <w:t xml:space="preserve">The Contractor shall </w:t>
      </w:r>
      <w:r w:rsidR="00A55151" w:rsidRPr="00FA4D5C">
        <w:rPr>
          <w:sz w:val="22"/>
          <w:szCs w:val="22"/>
        </w:rPr>
        <w:t>always</w:t>
      </w:r>
      <w:r w:rsidR="004F3FAA" w:rsidRPr="00FA4D5C">
        <w:rPr>
          <w:sz w:val="22"/>
          <w:szCs w:val="22"/>
        </w:rPr>
        <w:t xml:space="preserve"> maintain an adequate workforce</w:t>
      </w:r>
      <w:r w:rsidR="00C0650A" w:rsidRPr="00FA4D5C">
        <w:rPr>
          <w:sz w:val="22"/>
          <w:szCs w:val="22"/>
        </w:rPr>
        <w:t xml:space="preserve"> </w:t>
      </w:r>
      <w:r w:rsidR="004F3FAA" w:rsidRPr="00FA4D5C">
        <w:rPr>
          <w:sz w:val="22"/>
          <w:szCs w:val="22"/>
        </w:rPr>
        <w:t xml:space="preserve">for the uninterrupted performance of all tasks defined within this </w:t>
      </w:r>
      <w:r w:rsidR="00051A2B" w:rsidRPr="00FA4D5C">
        <w:rPr>
          <w:sz w:val="22"/>
          <w:szCs w:val="22"/>
        </w:rPr>
        <w:t>PWS when</w:t>
      </w:r>
      <w:r w:rsidR="004F3FAA" w:rsidRPr="00FA4D5C">
        <w:rPr>
          <w:sz w:val="22"/>
          <w:szCs w:val="22"/>
        </w:rPr>
        <w:t xml:space="preserve"> the Government facility is not closed.  When hiring personnel, the Contractor shall keep in mind that the stabi</w:t>
      </w:r>
      <w:r w:rsidR="00C0650A" w:rsidRPr="00FA4D5C">
        <w:rPr>
          <w:sz w:val="22"/>
          <w:szCs w:val="22"/>
        </w:rPr>
        <w:t>lity and continuity of the work</w:t>
      </w:r>
      <w:r w:rsidR="004F3FAA" w:rsidRPr="00FA4D5C">
        <w:rPr>
          <w:sz w:val="22"/>
          <w:szCs w:val="22"/>
        </w:rPr>
        <w:t xml:space="preserve">force are essential.    </w:t>
      </w:r>
    </w:p>
    <w:p w14:paraId="64D03CB3" w14:textId="77777777" w:rsidR="001C1264" w:rsidRDefault="002A3C25" w:rsidP="00765029">
      <w:pPr>
        <w:rPr>
          <w:sz w:val="22"/>
          <w:szCs w:val="22"/>
        </w:rPr>
      </w:pPr>
      <w:r w:rsidRPr="00FA4D5C">
        <w:rPr>
          <w:sz w:val="22"/>
          <w:szCs w:val="22"/>
        </w:rPr>
        <w:t>1.7</w:t>
      </w:r>
      <w:r w:rsidR="00DA1CA0" w:rsidRPr="00FA4D5C">
        <w:rPr>
          <w:sz w:val="22"/>
          <w:szCs w:val="22"/>
        </w:rPr>
        <w:t>.</w:t>
      </w:r>
      <w:r w:rsidR="004C3EFC" w:rsidRPr="00FA4D5C">
        <w:rPr>
          <w:sz w:val="22"/>
          <w:szCs w:val="22"/>
        </w:rPr>
        <w:t>3</w:t>
      </w:r>
      <w:r w:rsidR="00DA1CA0" w:rsidRPr="00FA4D5C">
        <w:rPr>
          <w:sz w:val="22"/>
          <w:szCs w:val="22"/>
        </w:rPr>
        <w:t xml:space="preserve"> </w:t>
      </w:r>
      <w:r w:rsidR="00DA1CA0" w:rsidRPr="00FA4D5C">
        <w:rPr>
          <w:sz w:val="22"/>
          <w:szCs w:val="22"/>
          <w:u w:val="single"/>
        </w:rPr>
        <w:t>Place of Performance</w:t>
      </w:r>
      <w:r w:rsidR="00DA1CA0" w:rsidRPr="00FA4D5C">
        <w:rPr>
          <w:sz w:val="22"/>
          <w:szCs w:val="22"/>
        </w:rPr>
        <w:t xml:space="preserve">:  </w:t>
      </w:r>
    </w:p>
    <w:p w14:paraId="389178B1" w14:textId="77777777" w:rsidR="00755DDB" w:rsidRDefault="00755DDB" w:rsidP="00765029">
      <w:pPr>
        <w:rPr>
          <w:sz w:val="22"/>
          <w:szCs w:val="22"/>
        </w:rPr>
      </w:pPr>
    </w:p>
    <w:p w14:paraId="275B5B2B" w14:textId="2C3D99E8" w:rsidR="00755DDB" w:rsidRPr="00FA4D5C" w:rsidRDefault="00755DDB" w:rsidP="00765029">
      <w:pPr>
        <w:rPr>
          <w:sz w:val="22"/>
          <w:szCs w:val="22"/>
        </w:rPr>
      </w:pPr>
      <w:r w:rsidRPr="00485EEF">
        <w:rPr>
          <w:sz w:val="22"/>
          <w:szCs w:val="22"/>
        </w:rPr>
        <w:t xml:space="preserve">NSS-REP: Catering </w:t>
      </w:r>
      <w:r w:rsidR="001E1F83" w:rsidRPr="00485EEF">
        <w:rPr>
          <w:color w:val="2B2B2B"/>
          <w:w w:val="105"/>
        </w:rPr>
        <w:t>services will be</w:t>
      </w:r>
      <w:r w:rsidR="001E1F83" w:rsidRPr="00485EEF">
        <w:rPr>
          <w:color w:val="2B2B2B"/>
          <w:spacing w:val="-6"/>
          <w:w w:val="105"/>
        </w:rPr>
        <w:t xml:space="preserve"> </w:t>
      </w:r>
      <w:r w:rsidR="001E1F83" w:rsidRPr="00485EEF">
        <w:rPr>
          <w:color w:val="2B2B2B"/>
          <w:w w:val="105"/>
        </w:rPr>
        <w:t>provided in</w:t>
      </w:r>
      <w:r w:rsidR="001E1F83" w:rsidRPr="00485EEF">
        <w:rPr>
          <w:color w:val="2B2B2B"/>
          <w:spacing w:val="-3"/>
          <w:w w:val="105"/>
        </w:rPr>
        <w:t xml:space="preserve"> </w:t>
      </w:r>
      <w:r w:rsidR="001E1F83" w:rsidRPr="00485EEF">
        <w:rPr>
          <w:color w:val="2B2B2B"/>
          <w:w w:val="105"/>
        </w:rPr>
        <w:t>Root Hall (Lecture Halls East/West common area)</w:t>
      </w:r>
      <w:r w:rsidR="001E1F83" w:rsidRPr="00485EEF">
        <w:rPr>
          <w:color w:val="2B2B2B"/>
          <w:spacing w:val="-4"/>
          <w:w w:val="105"/>
        </w:rPr>
        <w:t xml:space="preserve"> </w:t>
      </w:r>
      <w:r w:rsidR="001E1F83" w:rsidRPr="00485EEF">
        <w:rPr>
          <w:color w:val="2B2B2B"/>
          <w:w w:val="105"/>
        </w:rPr>
        <w:t>(lunch</w:t>
      </w:r>
      <w:r w:rsidR="001E1F83" w:rsidRPr="00485EEF">
        <w:rPr>
          <w:color w:val="2B2B2B"/>
          <w:spacing w:val="-8"/>
          <w:w w:val="105"/>
        </w:rPr>
        <w:t xml:space="preserve"> </w:t>
      </w:r>
      <w:r w:rsidR="00610EA4" w:rsidRPr="00485EEF">
        <w:rPr>
          <w:color w:val="2B2B2B"/>
          <w:spacing w:val="-8"/>
          <w:w w:val="105"/>
        </w:rPr>
        <w:t>1 June</w:t>
      </w:r>
      <w:r w:rsidR="00E94072" w:rsidRPr="00485EEF">
        <w:rPr>
          <w:color w:val="2B2B2B"/>
          <w:spacing w:val="-8"/>
          <w:w w:val="105"/>
        </w:rPr>
        <w:t xml:space="preserve"> 2026</w:t>
      </w:r>
      <w:r w:rsidR="00610EA4" w:rsidRPr="00485EEF">
        <w:rPr>
          <w:color w:val="2B2B2B"/>
          <w:spacing w:val="-8"/>
          <w:w w:val="105"/>
        </w:rPr>
        <w:t xml:space="preserve"> and </w:t>
      </w:r>
      <w:r w:rsidR="00E94072" w:rsidRPr="00485EEF">
        <w:rPr>
          <w:color w:val="2B2B2B"/>
          <w:spacing w:val="-8"/>
          <w:w w:val="105"/>
        </w:rPr>
        <w:t xml:space="preserve">lunch </w:t>
      </w:r>
      <w:r w:rsidR="001E1F83" w:rsidRPr="00485EEF">
        <w:rPr>
          <w:color w:val="2B2B2B"/>
          <w:w w:val="105"/>
        </w:rPr>
        <w:t>2</w:t>
      </w:r>
      <w:r w:rsidR="001E1F83" w:rsidRPr="00485EEF">
        <w:rPr>
          <w:color w:val="2B2B2B"/>
          <w:spacing w:val="-1"/>
          <w:w w:val="105"/>
        </w:rPr>
        <w:t xml:space="preserve"> </w:t>
      </w:r>
      <w:r w:rsidR="001E1F83" w:rsidRPr="00485EEF">
        <w:rPr>
          <w:color w:val="2B2B2B"/>
          <w:w w:val="105"/>
        </w:rPr>
        <w:t>June</w:t>
      </w:r>
      <w:r w:rsidR="001E1F83" w:rsidRPr="00485EEF">
        <w:rPr>
          <w:color w:val="2B2B2B"/>
          <w:spacing w:val="-2"/>
          <w:w w:val="105"/>
        </w:rPr>
        <w:t xml:space="preserve"> </w:t>
      </w:r>
      <w:r w:rsidR="001E1F83" w:rsidRPr="00485EEF">
        <w:rPr>
          <w:color w:val="2B2B2B"/>
          <w:w w:val="105"/>
        </w:rPr>
        <w:t>202</w:t>
      </w:r>
      <w:r w:rsidR="00610EA4" w:rsidRPr="00485EEF">
        <w:rPr>
          <w:color w:val="2B2B2B"/>
          <w:w w:val="105"/>
        </w:rPr>
        <w:t>6</w:t>
      </w:r>
      <w:r w:rsidR="001E1F83" w:rsidRPr="00485EEF">
        <w:rPr>
          <w:color w:val="2B2B2B"/>
          <w:w w:val="105"/>
        </w:rPr>
        <w:t xml:space="preserve">), </w:t>
      </w:r>
      <w:r w:rsidR="00610EA4" w:rsidRPr="00485EEF">
        <w:rPr>
          <w:rFonts w:eastAsia="Calibri"/>
          <w:sz w:val="22"/>
          <w:szCs w:val="22"/>
        </w:rPr>
        <w:t xml:space="preserve">LeTort View Community Center (dinner 1 June 2026), and </w:t>
      </w:r>
      <w:r w:rsidR="001E1F83" w:rsidRPr="00485EEF">
        <w:rPr>
          <w:color w:val="2B2B2B"/>
          <w:w w:val="105"/>
        </w:rPr>
        <w:t>Army</w:t>
      </w:r>
      <w:r w:rsidR="001E1F83" w:rsidRPr="00485EEF">
        <w:rPr>
          <w:color w:val="2B2B2B"/>
          <w:spacing w:val="-8"/>
          <w:w w:val="105"/>
        </w:rPr>
        <w:t xml:space="preserve"> </w:t>
      </w:r>
      <w:r w:rsidR="001E1F83" w:rsidRPr="00485EEF">
        <w:rPr>
          <w:color w:val="2B2B2B"/>
          <w:w w:val="105"/>
        </w:rPr>
        <w:t>Heritage</w:t>
      </w:r>
      <w:r w:rsidR="001E1F83" w:rsidRPr="00485EEF">
        <w:rPr>
          <w:color w:val="2B2B2B"/>
          <w:spacing w:val="-3"/>
          <w:w w:val="105"/>
        </w:rPr>
        <w:t xml:space="preserve"> </w:t>
      </w:r>
      <w:r w:rsidR="001E1F83" w:rsidRPr="00485EEF">
        <w:rPr>
          <w:color w:val="2B2B2B"/>
          <w:w w:val="105"/>
        </w:rPr>
        <w:t>and Education</w:t>
      </w:r>
      <w:r w:rsidR="001E1F83" w:rsidRPr="00485EEF">
        <w:rPr>
          <w:color w:val="2B2B2B"/>
          <w:spacing w:val="-1"/>
          <w:w w:val="105"/>
        </w:rPr>
        <w:t xml:space="preserve"> </w:t>
      </w:r>
      <w:r w:rsidR="001E1F83" w:rsidRPr="00485EEF">
        <w:rPr>
          <w:color w:val="2B2B2B"/>
          <w:w w:val="105"/>
        </w:rPr>
        <w:t>Center</w:t>
      </w:r>
      <w:r w:rsidR="001E1F83" w:rsidRPr="00485EEF">
        <w:rPr>
          <w:color w:val="2B2B2B"/>
          <w:spacing w:val="-10"/>
          <w:w w:val="105"/>
        </w:rPr>
        <w:t xml:space="preserve"> </w:t>
      </w:r>
      <w:r w:rsidR="001E1F83" w:rsidRPr="00485EEF">
        <w:rPr>
          <w:color w:val="2B2B2B"/>
          <w:w w:val="105"/>
        </w:rPr>
        <w:t>(AHEC) (lunch: 3</w:t>
      </w:r>
      <w:r w:rsidR="001E1F83" w:rsidRPr="00485EEF">
        <w:rPr>
          <w:color w:val="2B2B2B"/>
          <w:spacing w:val="-8"/>
          <w:w w:val="105"/>
        </w:rPr>
        <w:t xml:space="preserve"> </w:t>
      </w:r>
      <w:r w:rsidR="001E1F83" w:rsidRPr="00485EEF">
        <w:rPr>
          <w:color w:val="2B2B2B"/>
          <w:w w:val="105"/>
        </w:rPr>
        <w:t>June</w:t>
      </w:r>
      <w:r w:rsidR="001E1F83" w:rsidRPr="00485EEF">
        <w:rPr>
          <w:color w:val="2B2B2B"/>
          <w:spacing w:val="-8"/>
          <w:w w:val="105"/>
        </w:rPr>
        <w:t xml:space="preserve"> </w:t>
      </w:r>
      <w:r w:rsidR="001E1F83" w:rsidRPr="00485EEF">
        <w:rPr>
          <w:color w:val="2B2B2B"/>
          <w:w w:val="105"/>
        </w:rPr>
        <w:t>202</w:t>
      </w:r>
      <w:r w:rsidR="00610EA4" w:rsidRPr="00485EEF">
        <w:rPr>
          <w:color w:val="2B2B2B"/>
          <w:w w:val="105"/>
        </w:rPr>
        <w:t>6</w:t>
      </w:r>
      <w:r w:rsidR="001E1F83" w:rsidRPr="00485EEF">
        <w:rPr>
          <w:color w:val="2B2B2B"/>
          <w:w w:val="105"/>
        </w:rPr>
        <w:t>).</w:t>
      </w:r>
    </w:p>
    <w:p w14:paraId="28DFE281" w14:textId="77777777" w:rsidR="00765029" w:rsidRPr="009A658E" w:rsidRDefault="00765029" w:rsidP="00765029">
      <w:pPr>
        <w:pStyle w:val="BodyText2"/>
        <w:spacing w:after="0" w:line="240" w:lineRule="auto"/>
        <w:rPr>
          <w:sz w:val="22"/>
          <w:szCs w:val="22"/>
        </w:rPr>
      </w:pPr>
    </w:p>
    <w:p w14:paraId="141D3466" w14:textId="05E0978A" w:rsidR="00E33EAB" w:rsidRPr="00D63876" w:rsidRDefault="001C1264" w:rsidP="00E33EAB">
      <w:pPr>
        <w:rPr>
          <w:rFonts w:eastAsia="Calibri"/>
          <w:sz w:val="22"/>
          <w:szCs w:val="22"/>
        </w:rPr>
      </w:pPr>
      <w:r w:rsidRPr="00FB73C5">
        <w:rPr>
          <w:sz w:val="22"/>
          <w:szCs w:val="22"/>
        </w:rPr>
        <w:t>NSS-DEP:</w:t>
      </w:r>
      <w:r w:rsidR="00A51630" w:rsidRPr="00FB73C5">
        <w:rPr>
          <w:rFonts w:eastAsia="Calibri"/>
          <w:sz w:val="22"/>
          <w:szCs w:val="22"/>
        </w:rPr>
        <w:t xml:space="preserve"> Root Hall (Lecture Halls East/West</w:t>
      </w:r>
      <w:r w:rsidR="006B3DD2" w:rsidRPr="00FB73C5">
        <w:rPr>
          <w:rFonts w:eastAsia="Calibri"/>
          <w:sz w:val="22"/>
          <w:szCs w:val="22"/>
        </w:rPr>
        <w:t xml:space="preserve"> common area</w:t>
      </w:r>
      <w:r w:rsidR="00A51630" w:rsidRPr="00FB73C5">
        <w:rPr>
          <w:rFonts w:eastAsia="Calibri"/>
          <w:sz w:val="22"/>
          <w:szCs w:val="22"/>
        </w:rPr>
        <w:t>)</w:t>
      </w:r>
      <w:r w:rsidR="00F2178C" w:rsidRPr="00F2178C">
        <w:rPr>
          <w:rFonts w:eastAsia="Calibri"/>
          <w:sz w:val="22"/>
          <w:szCs w:val="22"/>
        </w:rPr>
        <w:t xml:space="preserve"> </w:t>
      </w:r>
      <w:r w:rsidR="00F2178C" w:rsidRPr="00FB73C5">
        <w:rPr>
          <w:rFonts w:eastAsia="Calibri"/>
          <w:sz w:val="22"/>
          <w:szCs w:val="22"/>
        </w:rPr>
        <w:t xml:space="preserve">(lunch </w:t>
      </w:r>
      <w:r w:rsidR="00F2178C">
        <w:rPr>
          <w:rFonts w:eastAsia="Calibri"/>
          <w:sz w:val="22"/>
          <w:szCs w:val="22"/>
        </w:rPr>
        <w:t>22 June 2026</w:t>
      </w:r>
      <w:r w:rsidR="00F2178C" w:rsidRPr="00FB73C5">
        <w:rPr>
          <w:rFonts w:eastAsia="Calibri"/>
          <w:sz w:val="22"/>
          <w:szCs w:val="22"/>
        </w:rPr>
        <w:t>)</w:t>
      </w:r>
      <w:r w:rsidR="00E33EAB" w:rsidRPr="00FB73C5">
        <w:rPr>
          <w:rFonts w:eastAsia="Calibri"/>
          <w:sz w:val="22"/>
          <w:szCs w:val="22"/>
        </w:rPr>
        <w:t>,</w:t>
      </w:r>
      <w:r w:rsidR="00611795" w:rsidRPr="00611795">
        <w:rPr>
          <w:rFonts w:eastAsia="Calibri"/>
          <w:sz w:val="22"/>
          <w:szCs w:val="22"/>
        </w:rPr>
        <w:t xml:space="preserve"> </w:t>
      </w:r>
      <w:r w:rsidR="00611795" w:rsidRPr="00FB73C5">
        <w:rPr>
          <w:rFonts w:eastAsia="Calibri"/>
          <w:sz w:val="22"/>
          <w:szCs w:val="22"/>
        </w:rPr>
        <w:t>LeTort View Community Center (</w:t>
      </w:r>
      <w:r w:rsidR="00F2178C">
        <w:rPr>
          <w:rFonts w:eastAsia="Calibri"/>
          <w:sz w:val="22"/>
          <w:szCs w:val="22"/>
        </w:rPr>
        <w:t xml:space="preserve">dinner </w:t>
      </w:r>
      <w:r w:rsidR="00611795" w:rsidRPr="00FB73C5">
        <w:rPr>
          <w:rFonts w:eastAsia="Calibri"/>
          <w:sz w:val="22"/>
          <w:szCs w:val="22"/>
        </w:rPr>
        <w:t xml:space="preserve">23 </w:t>
      </w:r>
      <w:r w:rsidR="00F2178C">
        <w:rPr>
          <w:rFonts w:eastAsia="Calibri"/>
          <w:sz w:val="22"/>
          <w:szCs w:val="22"/>
        </w:rPr>
        <w:t>June 2026</w:t>
      </w:r>
      <w:r w:rsidR="00611795" w:rsidRPr="00FB73C5">
        <w:rPr>
          <w:rFonts w:eastAsia="Calibri"/>
          <w:sz w:val="22"/>
          <w:szCs w:val="22"/>
        </w:rPr>
        <w:t>)</w:t>
      </w:r>
      <w:r w:rsidR="00F2178C">
        <w:rPr>
          <w:rFonts w:eastAsia="Calibri"/>
          <w:sz w:val="22"/>
          <w:szCs w:val="22"/>
        </w:rPr>
        <w:t>,</w:t>
      </w:r>
      <w:r w:rsidR="00611795">
        <w:rPr>
          <w:rFonts w:eastAsia="Calibri"/>
          <w:sz w:val="22"/>
          <w:szCs w:val="22"/>
        </w:rPr>
        <w:t xml:space="preserve"> </w:t>
      </w:r>
      <w:r w:rsidR="00F2178C" w:rsidRPr="00FB73C5">
        <w:rPr>
          <w:rFonts w:eastAsia="Calibri"/>
          <w:sz w:val="22"/>
          <w:szCs w:val="22"/>
        </w:rPr>
        <w:t xml:space="preserve">Army Heritage and Education Center (AHEC) </w:t>
      </w:r>
      <w:r w:rsidR="009A6FEA" w:rsidRPr="00FB73C5">
        <w:rPr>
          <w:rFonts w:eastAsia="Calibri"/>
          <w:sz w:val="22"/>
          <w:szCs w:val="22"/>
        </w:rPr>
        <w:t xml:space="preserve">(lunch </w:t>
      </w:r>
      <w:r w:rsidR="00751D4F">
        <w:rPr>
          <w:rFonts w:eastAsia="Calibri"/>
          <w:sz w:val="22"/>
          <w:szCs w:val="22"/>
        </w:rPr>
        <w:t>2</w:t>
      </w:r>
      <w:r w:rsidR="00F2178C">
        <w:rPr>
          <w:rFonts w:eastAsia="Calibri"/>
          <w:sz w:val="22"/>
          <w:szCs w:val="22"/>
        </w:rPr>
        <w:t>4</w:t>
      </w:r>
      <w:r w:rsidR="00751D4F">
        <w:rPr>
          <w:rFonts w:eastAsia="Calibri"/>
          <w:sz w:val="22"/>
          <w:szCs w:val="22"/>
        </w:rPr>
        <w:t xml:space="preserve"> June 2026</w:t>
      </w:r>
      <w:r w:rsidR="009A6FEA" w:rsidRPr="00FB73C5">
        <w:rPr>
          <w:rFonts w:eastAsia="Calibri"/>
          <w:sz w:val="22"/>
          <w:szCs w:val="22"/>
        </w:rPr>
        <w:t>)</w:t>
      </w:r>
      <w:r w:rsidR="00F2178C">
        <w:rPr>
          <w:rFonts w:eastAsia="Calibri"/>
          <w:sz w:val="22"/>
          <w:szCs w:val="22"/>
        </w:rPr>
        <w:t>.</w:t>
      </w:r>
    </w:p>
    <w:p w14:paraId="3B81F76E" w14:textId="3F6FF3DD" w:rsidR="001C1264" w:rsidRPr="00FA4D5C" w:rsidRDefault="001C1264" w:rsidP="001C1264">
      <w:pPr>
        <w:rPr>
          <w:rFonts w:eastAsia="Calibri"/>
          <w:sz w:val="22"/>
          <w:szCs w:val="22"/>
        </w:rPr>
      </w:pPr>
    </w:p>
    <w:p w14:paraId="7CF38B67" w14:textId="77777777" w:rsidR="00B842E9" w:rsidRPr="00FA4D5C" w:rsidRDefault="002A3C25" w:rsidP="00B842E9">
      <w:pPr>
        <w:pStyle w:val="Pa5"/>
        <w:spacing w:before="20" w:after="160"/>
        <w:rPr>
          <w:rFonts w:ascii="Times New Roman" w:hAnsi="Times New Roman" w:cs="Times New Roman"/>
          <w:sz w:val="22"/>
          <w:szCs w:val="22"/>
        </w:rPr>
      </w:pPr>
      <w:r w:rsidRPr="00FA4D5C">
        <w:rPr>
          <w:rFonts w:ascii="Times New Roman" w:hAnsi="Times New Roman" w:cs="Times New Roman"/>
          <w:sz w:val="22"/>
          <w:szCs w:val="22"/>
        </w:rPr>
        <w:t>1.7</w:t>
      </w:r>
      <w:r w:rsidR="004C3EFC" w:rsidRPr="00FA4D5C">
        <w:rPr>
          <w:rFonts w:ascii="Times New Roman" w:hAnsi="Times New Roman" w:cs="Times New Roman"/>
          <w:sz w:val="22"/>
          <w:szCs w:val="22"/>
        </w:rPr>
        <w:t>.3</w:t>
      </w:r>
      <w:r w:rsidR="00844B7C" w:rsidRPr="00FA4D5C">
        <w:rPr>
          <w:rFonts w:ascii="Times New Roman" w:hAnsi="Times New Roman" w:cs="Times New Roman"/>
          <w:sz w:val="22"/>
          <w:szCs w:val="22"/>
        </w:rPr>
        <w:t>.1</w:t>
      </w:r>
      <w:r w:rsidR="00844B7C" w:rsidRPr="00FA4D5C">
        <w:rPr>
          <w:rFonts w:ascii="Times New Roman" w:hAnsi="Times New Roman" w:cs="Times New Roman"/>
          <w:sz w:val="22"/>
          <w:szCs w:val="22"/>
          <w:u w:val="single"/>
        </w:rPr>
        <w:t xml:space="preserve"> Access and General Protection/Security Policy and Procedures:</w:t>
      </w:r>
      <w:r w:rsidR="00844B7C" w:rsidRPr="00FA4D5C">
        <w:rPr>
          <w:rFonts w:ascii="Times New Roman" w:hAnsi="Times New Roman" w:cs="Times New Roman"/>
          <w:sz w:val="22"/>
          <w:szCs w:val="22"/>
        </w:rPr>
        <w:t xml:space="preserve"> </w:t>
      </w:r>
    </w:p>
    <w:p w14:paraId="1FFC2FA2" w14:textId="2637FAFC" w:rsidR="00B842E9" w:rsidRPr="00FA4D5C" w:rsidRDefault="00B842E9" w:rsidP="00B842E9">
      <w:pPr>
        <w:pStyle w:val="Pa5"/>
        <w:spacing w:before="20" w:after="160"/>
        <w:rPr>
          <w:rFonts w:ascii="Times New Roman" w:hAnsi="Times New Roman" w:cs="Times New Roman"/>
          <w:color w:val="221E1F"/>
          <w:sz w:val="22"/>
          <w:szCs w:val="22"/>
        </w:rPr>
      </w:pPr>
      <w:r w:rsidRPr="00FA4D5C">
        <w:rPr>
          <w:rStyle w:val="A1"/>
          <w:rFonts w:ascii="Times New Roman" w:hAnsi="Times New Roman" w:cs="Times New Roman"/>
          <w:b/>
          <w:bCs/>
          <w:sz w:val="22"/>
          <w:szCs w:val="22"/>
        </w:rPr>
        <w:t xml:space="preserve">Access and general protection/security policy and procedures. </w:t>
      </w:r>
      <w:r w:rsidRPr="00FA4D5C">
        <w:rPr>
          <w:rStyle w:val="A1"/>
          <w:rFonts w:ascii="Times New Roman" w:hAnsi="Times New Roman" w:cs="Times New Roman"/>
          <w:i/>
          <w:iCs/>
          <w:sz w:val="22"/>
          <w:szCs w:val="22"/>
        </w:rPr>
        <w:t xml:space="preserve">This standard language is for contractor employees with an area of performance within an Army-controlled installation, facility, or area. </w:t>
      </w:r>
      <w:r w:rsidRPr="00FA4D5C">
        <w:rPr>
          <w:rStyle w:val="A1"/>
          <w:rFonts w:ascii="Times New Roman" w:hAnsi="Times New Roman" w:cs="Times New Roman"/>
          <w:sz w:val="22"/>
          <w:szCs w:val="22"/>
        </w:rPr>
        <w:t>Contractor and all associated subcontractor employees shall provide all information required for background checks to meet installation access requirements to be accomplished by the installation Provost Marshal Office, Director of Emergency Services, or Security Office. Contractor workforce must comply with all personal identity verification requirements (CFR clause 52.204-9, Personal Identity Verification of Contract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635205ED" w14:textId="55DCBB8D" w:rsidR="00B842E9" w:rsidRPr="00FA4D5C" w:rsidRDefault="00B842E9" w:rsidP="00B842E9">
      <w:pPr>
        <w:pStyle w:val="Pa5"/>
        <w:spacing w:before="20" w:after="160"/>
        <w:rPr>
          <w:rFonts w:ascii="Times New Roman" w:hAnsi="Times New Roman" w:cs="Times New Roman"/>
          <w:color w:val="221E1F"/>
          <w:sz w:val="22"/>
          <w:szCs w:val="22"/>
        </w:rPr>
      </w:pPr>
      <w:r w:rsidRPr="00FA4D5C">
        <w:rPr>
          <w:rStyle w:val="A1"/>
          <w:rFonts w:ascii="Times New Roman" w:hAnsi="Times New Roman" w:cs="Times New Roman"/>
          <w:b/>
          <w:bCs/>
          <w:sz w:val="22"/>
          <w:szCs w:val="22"/>
        </w:rPr>
        <w:t xml:space="preserve">For contractors that do not require a </w:t>
      </w:r>
      <w:r w:rsidR="00E859EA" w:rsidRPr="00FA4D5C">
        <w:rPr>
          <w:rStyle w:val="A1"/>
          <w:rFonts w:ascii="Times New Roman" w:hAnsi="Times New Roman" w:cs="Times New Roman"/>
          <w:b/>
          <w:bCs/>
          <w:sz w:val="22"/>
          <w:szCs w:val="22"/>
        </w:rPr>
        <w:t>CAC but</w:t>
      </w:r>
      <w:r w:rsidRPr="00FA4D5C">
        <w:rPr>
          <w:rStyle w:val="A1"/>
          <w:rFonts w:ascii="Times New Roman" w:hAnsi="Times New Roman" w:cs="Times New Roman"/>
          <w:b/>
          <w:bCs/>
          <w:sz w:val="22"/>
          <w:szCs w:val="22"/>
        </w:rPr>
        <w:t xml:space="preserve"> require access to a DoD facility or installation. </w:t>
      </w:r>
      <w:r w:rsidRPr="00FA4D5C">
        <w:rPr>
          <w:rStyle w:val="A1"/>
          <w:rFonts w:ascii="Times New Roman" w:hAnsi="Times New Roman" w:cs="Times New Roman"/>
          <w:sz w:val="22"/>
          <w:szCs w:val="22"/>
        </w:rPr>
        <w:t xml:space="preserve">Contractor and all associated subcontractor employees shall comply with adjudication standards and procedures using the National Crime Information Center Interstate Identification Index (NCIC-III) and Terrorist Screening Database (Army Directive 2014-05/AR 190-13); applicable installation, facility and area commander installation and facility access and </w:t>
      </w:r>
      <w:r w:rsidRPr="00FA4D5C">
        <w:rPr>
          <w:rStyle w:val="A1"/>
          <w:rFonts w:ascii="Times New Roman" w:hAnsi="Times New Roman" w:cs="Times New Roman"/>
          <w:sz w:val="22"/>
          <w:szCs w:val="22"/>
        </w:rPr>
        <w:lastRenderedPageBreak/>
        <w:t>local security policies and procedures (provided by Government representative); or, at OCONUS locations, in accordance with status-of-forces agreements and other theater regulations.</w:t>
      </w:r>
    </w:p>
    <w:p w14:paraId="04E6AFE5" w14:textId="4899C3C1" w:rsidR="00F1481E" w:rsidRPr="00FA4D5C" w:rsidRDefault="002A3C25" w:rsidP="009A2DC5">
      <w:pPr>
        <w:rPr>
          <w:color w:val="FF0000"/>
          <w:sz w:val="22"/>
          <w:szCs w:val="22"/>
        </w:rPr>
      </w:pPr>
      <w:r w:rsidRPr="00FA4D5C">
        <w:rPr>
          <w:sz w:val="22"/>
          <w:szCs w:val="22"/>
        </w:rPr>
        <w:t>1.7</w:t>
      </w:r>
      <w:r w:rsidR="004F3FAA" w:rsidRPr="00FA4D5C">
        <w:rPr>
          <w:sz w:val="22"/>
          <w:szCs w:val="22"/>
        </w:rPr>
        <w:t>.</w:t>
      </w:r>
      <w:r w:rsidR="004C3EFC" w:rsidRPr="00FA4D5C">
        <w:rPr>
          <w:sz w:val="22"/>
          <w:szCs w:val="22"/>
        </w:rPr>
        <w:t>4</w:t>
      </w:r>
      <w:r w:rsidR="004F3FAA" w:rsidRPr="00FA4D5C">
        <w:rPr>
          <w:sz w:val="22"/>
          <w:szCs w:val="22"/>
        </w:rPr>
        <w:t xml:space="preserve"> </w:t>
      </w:r>
      <w:r w:rsidR="001137FD" w:rsidRPr="00FA4D5C">
        <w:rPr>
          <w:sz w:val="22"/>
          <w:szCs w:val="22"/>
        </w:rPr>
        <w:t xml:space="preserve">  </w:t>
      </w:r>
      <w:r w:rsidR="004F3FAA" w:rsidRPr="00FA4D5C">
        <w:rPr>
          <w:b/>
          <w:bCs/>
          <w:sz w:val="22"/>
          <w:szCs w:val="22"/>
          <w:u w:val="single"/>
        </w:rPr>
        <w:t>Type of Contract</w:t>
      </w:r>
      <w:r w:rsidR="006F0F60" w:rsidRPr="00FA4D5C">
        <w:rPr>
          <w:b/>
          <w:bCs/>
          <w:sz w:val="22"/>
          <w:szCs w:val="22"/>
        </w:rPr>
        <w:t>: The</w:t>
      </w:r>
      <w:r w:rsidR="004F3FAA" w:rsidRPr="00FA4D5C">
        <w:rPr>
          <w:b/>
          <w:bCs/>
          <w:sz w:val="22"/>
          <w:szCs w:val="22"/>
        </w:rPr>
        <w:t xml:space="preserve"> </w:t>
      </w:r>
      <w:r w:rsidR="00051A2B" w:rsidRPr="00FA4D5C">
        <w:rPr>
          <w:b/>
          <w:bCs/>
          <w:sz w:val="22"/>
          <w:szCs w:val="22"/>
        </w:rPr>
        <w:t>G</w:t>
      </w:r>
      <w:r w:rsidR="004F3FAA" w:rsidRPr="00FA4D5C">
        <w:rPr>
          <w:b/>
          <w:bCs/>
          <w:sz w:val="22"/>
          <w:szCs w:val="22"/>
        </w:rPr>
        <w:t xml:space="preserve">overnment </w:t>
      </w:r>
      <w:r w:rsidR="001137FD" w:rsidRPr="00FA4D5C">
        <w:rPr>
          <w:b/>
          <w:bCs/>
          <w:sz w:val="22"/>
          <w:szCs w:val="22"/>
        </w:rPr>
        <w:t xml:space="preserve">will </w:t>
      </w:r>
      <w:r w:rsidR="004F3FAA" w:rsidRPr="00FA4D5C">
        <w:rPr>
          <w:b/>
          <w:bCs/>
          <w:sz w:val="22"/>
          <w:szCs w:val="22"/>
        </w:rPr>
        <w:t xml:space="preserve">award </w:t>
      </w:r>
      <w:r w:rsidR="006F31FE" w:rsidRPr="00FA4D5C">
        <w:rPr>
          <w:b/>
          <w:bCs/>
          <w:sz w:val="22"/>
          <w:szCs w:val="22"/>
        </w:rPr>
        <w:t>a fi</w:t>
      </w:r>
      <w:r w:rsidR="00361624" w:rsidRPr="00FA4D5C">
        <w:rPr>
          <w:b/>
          <w:bCs/>
          <w:sz w:val="22"/>
          <w:szCs w:val="22"/>
        </w:rPr>
        <w:t xml:space="preserve">rm fixed price (FFP) </w:t>
      </w:r>
      <w:r w:rsidR="004D7D65" w:rsidRPr="00FA4D5C">
        <w:rPr>
          <w:b/>
          <w:bCs/>
          <w:sz w:val="22"/>
          <w:szCs w:val="22"/>
        </w:rPr>
        <w:t>contract</w:t>
      </w:r>
      <w:r w:rsidR="008D4181" w:rsidRPr="00FA4D5C">
        <w:rPr>
          <w:b/>
          <w:bCs/>
          <w:sz w:val="22"/>
          <w:szCs w:val="22"/>
        </w:rPr>
        <w:t>.</w:t>
      </w:r>
      <w:r w:rsidR="008D4181" w:rsidRPr="00FA4D5C">
        <w:rPr>
          <w:color w:val="FF0000"/>
          <w:sz w:val="22"/>
          <w:szCs w:val="22"/>
        </w:rPr>
        <w:t xml:space="preserve">  </w:t>
      </w:r>
    </w:p>
    <w:p w14:paraId="20F68D67" w14:textId="77777777" w:rsidR="009A2DC5" w:rsidRPr="00FA4D5C" w:rsidRDefault="009A2DC5" w:rsidP="009A2DC5">
      <w:pPr>
        <w:rPr>
          <w:color w:val="FF0000"/>
          <w:sz w:val="22"/>
          <w:szCs w:val="22"/>
        </w:rPr>
      </w:pPr>
    </w:p>
    <w:p w14:paraId="2D9B7E83" w14:textId="40A59681" w:rsidR="00C12823" w:rsidRPr="00FA4D5C" w:rsidRDefault="002A3C25" w:rsidP="00D222B9">
      <w:pPr>
        <w:rPr>
          <w:color w:val="FF0000"/>
          <w:sz w:val="22"/>
          <w:szCs w:val="22"/>
        </w:rPr>
      </w:pPr>
      <w:r w:rsidRPr="00FA4D5C">
        <w:rPr>
          <w:bCs/>
          <w:caps/>
          <w:sz w:val="22"/>
          <w:szCs w:val="22"/>
        </w:rPr>
        <w:t>1.7</w:t>
      </w:r>
      <w:r w:rsidR="004C3EFC" w:rsidRPr="00FA4D5C">
        <w:rPr>
          <w:bCs/>
          <w:caps/>
          <w:sz w:val="22"/>
          <w:szCs w:val="22"/>
        </w:rPr>
        <w:t>.5</w:t>
      </w:r>
      <w:r w:rsidR="00CF5660" w:rsidRPr="00FA4D5C">
        <w:rPr>
          <w:bCs/>
          <w:caps/>
          <w:sz w:val="22"/>
          <w:szCs w:val="22"/>
        </w:rPr>
        <w:t xml:space="preserve"> </w:t>
      </w:r>
      <w:r w:rsidR="00D222B9" w:rsidRPr="00FA4D5C">
        <w:rPr>
          <w:bCs/>
          <w:sz w:val="22"/>
          <w:szCs w:val="22"/>
          <w:u w:val="single"/>
        </w:rPr>
        <w:t>Physical</w:t>
      </w:r>
      <w:r w:rsidR="006459FE" w:rsidRPr="00FA4D5C">
        <w:rPr>
          <w:bCs/>
          <w:caps/>
          <w:sz w:val="22"/>
          <w:szCs w:val="22"/>
          <w:u w:val="single"/>
        </w:rPr>
        <w:t xml:space="preserve"> S</w:t>
      </w:r>
      <w:r w:rsidR="00C12823" w:rsidRPr="00FA4D5C">
        <w:rPr>
          <w:bCs/>
          <w:sz w:val="22"/>
          <w:szCs w:val="22"/>
          <w:u w:val="single"/>
        </w:rPr>
        <w:t>ecurity</w:t>
      </w:r>
      <w:r w:rsidR="006F0F60" w:rsidRPr="00FA4D5C">
        <w:rPr>
          <w:bCs/>
          <w:sz w:val="22"/>
          <w:szCs w:val="22"/>
          <w:u w:val="single"/>
        </w:rPr>
        <w:t>:</w:t>
      </w:r>
      <w:r w:rsidR="006F0F60" w:rsidRPr="00FA4D5C">
        <w:rPr>
          <w:caps/>
          <w:sz w:val="22"/>
          <w:szCs w:val="22"/>
        </w:rPr>
        <w:t xml:space="preserve"> </w:t>
      </w:r>
      <w:r w:rsidR="006F0F60" w:rsidRPr="00FA4D5C">
        <w:rPr>
          <w:sz w:val="22"/>
          <w:szCs w:val="22"/>
        </w:rPr>
        <w:t>The</w:t>
      </w:r>
      <w:r w:rsidR="00C12823" w:rsidRPr="00FA4D5C">
        <w:rPr>
          <w:sz w:val="22"/>
          <w:szCs w:val="22"/>
        </w:rPr>
        <w:t xml:space="preserve"> contractor shall be re</w:t>
      </w:r>
      <w:r w:rsidR="009D1E5A" w:rsidRPr="00FA4D5C">
        <w:rPr>
          <w:sz w:val="22"/>
          <w:szCs w:val="22"/>
        </w:rPr>
        <w:t>sponsible for safeguarding all G</w:t>
      </w:r>
      <w:r w:rsidR="00C12823" w:rsidRPr="00FA4D5C">
        <w:rPr>
          <w:sz w:val="22"/>
          <w:szCs w:val="22"/>
        </w:rPr>
        <w:t xml:space="preserve">overnment </w:t>
      </w:r>
      <w:r w:rsidR="006459FE" w:rsidRPr="00FA4D5C">
        <w:rPr>
          <w:sz w:val="22"/>
          <w:szCs w:val="22"/>
        </w:rPr>
        <w:t xml:space="preserve">equipment, information and </w:t>
      </w:r>
      <w:r w:rsidR="00C12823" w:rsidRPr="00FA4D5C">
        <w:rPr>
          <w:sz w:val="22"/>
          <w:szCs w:val="22"/>
        </w:rPr>
        <w:t xml:space="preserve">property provided for contractor use. </w:t>
      </w:r>
      <w:r w:rsidR="00B522E4" w:rsidRPr="00FA4D5C">
        <w:rPr>
          <w:sz w:val="22"/>
          <w:szCs w:val="22"/>
        </w:rPr>
        <w:t xml:space="preserve"> </w:t>
      </w:r>
      <w:r w:rsidR="00C12823" w:rsidRPr="00FA4D5C">
        <w:rPr>
          <w:sz w:val="22"/>
          <w:szCs w:val="22"/>
        </w:rPr>
        <w:t xml:space="preserve">At </w:t>
      </w:r>
      <w:r w:rsidR="009D1E5A" w:rsidRPr="00FA4D5C">
        <w:rPr>
          <w:sz w:val="22"/>
          <w:szCs w:val="22"/>
        </w:rPr>
        <w:t>the close of each work period, G</w:t>
      </w:r>
      <w:r w:rsidR="00C12823" w:rsidRPr="00FA4D5C">
        <w:rPr>
          <w:sz w:val="22"/>
          <w:szCs w:val="22"/>
        </w:rPr>
        <w:t>overnment facilities, equipment, and materials shall be secured</w:t>
      </w:r>
      <w:r w:rsidR="00C12823" w:rsidRPr="00FA4D5C">
        <w:rPr>
          <w:color w:val="FF0000"/>
          <w:sz w:val="22"/>
          <w:szCs w:val="22"/>
        </w:rPr>
        <w:t>.</w:t>
      </w:r>
    </w:p>
    <w:p w14:paraId="4151361D" w14:textId="77777777" w:rsidR="00C12823" w:rsidRPr="00FA4D5C" w:rsidRDefault="00C12823" w:rsidP="00C12823">
      <w:pPr>
        <w:jc w:val="both"/>
        <w:rPr>
          <w:color w:val="FF0000"/>
          <w:sz w:val="22"/>
          <w:szCs w:val="22"/>
        </w:rPr>
      </w:pPr>
    </w:p>
    <w:p w14:paraId="6395DE29" w14:textId="77777777" w:rsidR="00C12823" w:rsidRPr="00FA4D5C" w:rsidRDefault="004C3EFC" w:rsidP="00C12823">
      <w:pPr>
        <w:pStyle w:val="BodyText2"/>
        <w:spacing w:line="240" w:lineRule="auto"/>
        <w:rPr>
          <w:sz w:val="22"/>
          <w:szCs w:val="22"/>
        </w:rPr>
      </w:pPr>
      <w:r w:rsidRPr="00FA4D5C">
        <w:rPr>
          <w:sz w:val="22"/>
          <w:szCs w:val="22"/>
        </w:rPr>
        <w:t>1.</w:t>
      </w:r>
      <w:r w:rsidR="002A3C25" w:rsidRPr="00FA4D5C">
        <w:rPr>
          <w:sz w:val="22"/>
          <w:szCs w:val="22"/>
        </w:rPr>
        <w:t>7</w:t>
      </w:r>
      <w:r w:rsidRPr="00FA4D5C">
        <w:rPr>
          <w:sz w:val="22"/>
          <w:szCs w:val="22"/>
        </w:rPr>
        <w:t>.6</w:t>
      </w:r>
      <w:r w:rsidR="00EA354E" w:rsidRPr="00FA4D5C">
        <w:rPr>
          <w:sz w:val="22"/>
          <w:szCs w:val="22"/>
        </w:rPr>
        <w:t xml:space="preserve">   </w:t>
      </w:r>
      <w:r w:rsidR="00EA354E" w:rsidRPr="00FA4D5C">
        <w:rPr>
          <w:sz w:val="22"/>
          <w:szCs w:val="22"/>
          <w:u w:val="single"/>
        </w:rPr>
        <w:t>Special Qualifications</w:t>
      </w:r>
      <w:r w:rsidR="00EA354E" w:rsidRPr="00FA4D5C">
        <w:rPr>
          <w:sz w:val="22"/>
          <w:szCs w:val="22"/>
        </w:rPr>
        <w:t xml:space="preserve">: </w:t>
      </w:r>
      <w:r w:rsidR="00CA5A80" w:rsidRPr="00FA4D5C">
        <w:rPr>
          <w:iCs/>
          <w:sz w:val="22"/>
          <w:szCs w:val="22"/>
        </w:rPr>
        <w:t>The contractor shall have all the following qualifications that are current</w:t>
      </w:r>
      <w:r w:rsidR="004034FB" w:rsidRPr="00FA4D5C">
        <w:rPr>
          <w:iCs/>
          <w:sz w:val="22"/>
          <w:szCs w:val="22"/>
        </w:rPr>
        <w:t xml:space="preserve"> and submitted with the quote</w:t>
      </w:r>
      <w:r w:rsidR="00CA5A80" w:rsidRPr="00FA4D5C">
        <w:rPr>
          <w:iCs/>
          <w:sz w:val="22"/>
          <w:szCs w:val="22"/>
        </w:rPr>
        <w:t xml:space="preserve">: </w:t>
      </w:r>
    </w:p>
    <w:p w14:paraId="3B882422" w14:textId="013E4634" w:rsidR="008C6151" w:rsidRPr="00FA4D5C" w:rsidRDefault="004A7B8E" w:rsidP="00214C59">
      <w:pPr>
        <w:pStyle w:val="BodyText2"/>
        <w:spacing w:after="0" w:line="240" w:lineRule="auto"/>
        <w:ind w:firstLine="720"/>
        <w:rPr>
          <w:sz w:val="22"/>
          <w:szCs w:val="22"/>
        </w:rPr>
      </w:pPr>
      <w:r w:rsidRPr="00FA4D5C">
        <w:rPr>
          <w:sz w:val="22"/>
          <w:szCs w:val="22"/>
        </w:rPr>
        <w:t>State Serve-Safe Certification</w:t>
      </w:r>
      <w:r w:rsidR="00A55151">
        <w:rPr>
          <w:sz w:val="22"/>
          <w:szCs w:val="22"/>
        </w:rPr>
        <w:tab/>
      </w:r>
      <w:r w:rsidR="00A55151">
        <w:rPr>
          <w:sz w:val="22"/>
          <w:szCs w:val="22"/>
        </w:rPr>
        <w:tab/>
      </w:r>
      <w:r w:rsidR="008C6151" w:rsidRPr="00FA4D5C">
        <w:rPr>
          <w:sz w:val="22"/>
          <w:szCs w:val="22"/>
        </w:rPr>
        <w:t>Business License</w:t>
      </w:r>
    </w:p>
    <w:p w14:paraId="3414D8F8" w14:textId="78B07A99" w:rsidR="00CA5A80" w:rsidRPr="00FA4D5C" w:rsidRDefault="008C6151" w:rsidP="00214C59">
      <w:pPr>
        <w:pStyle w:val="BodyText2"/>
        <w:spacing w:after="0" w:line="240" w:lineRule="auto"/>
        <w:ind w:firstLine="720"/>
        <w:rPr>
          <w:sz w:val="22"/>
          <w:szCs w:val="22"/>
        </w:rPr>
      </w:pPr>
      <w:r w:rsidRPr="00FA4D5C">
        <w:rPr>
          <w:sz w:val="22"/>
          <w:szCs w:val="22"/>
        </w:rPr>
        <w:t>Food Establishment License</w:t>
      </w:r>
      <w:r w:rsidR="00A55151">
        <w:rPr>
          <w:sz w:val="22"/>
          <w:szCs w:val="22"/>
        </w:rPr>
        <w:tab/>
      </w:r>
      <w:r w:rsidR="00A55151">
        <w:rPr>
          <w:sz w:val="22"/>
          <w:szCs w:val="22"/>
        </w:rPr>
        <w:tab/>
      </w:r>
      <w:r w:rsidR="00CA5A80" w:rsidRPr="00FA4D5C">
        <w:rPr>
          <w:sz w:val="22"/>
          <w:szCs w:val="22"/>
        </w:rPr>
        <w:t>USDA Food Safety Inspection</w:t>
      </w:r>
      <w:r w:rsidR="00F5753F" w:rsidRPr="00FA4D5C">
        <w:rPr>
          <w:sz w:val="22"/>
          <w:szCs w:val="22"/>
        </w:rPr>
        <w:t xml:space="preserve"> Certification </w:t>
      </w:r>
    </w:p>
    <w:p w14:paraId="1ED474BE" w14:textId="77777777" w:rsidR="00C12823" w:rsidRPr="00FA4D5C" w:rsidRDefault="00CA5A80" w:rsidP="00214C59">
      <w:pPr>
        <w:pStyle w:val="BodyText2"/>
        <w:spacing w:after="0" w:line="240" w:lineRule="auto"/>
        <w:ind w:firstLine="720"/>
        <w:rPr>
          <w:sz w:val="22"/>
          <w:szCs w:val="22"/>
        </w:rPr>
      </w:pPr>
      <w:r w:rsidRPr="00FA4D5C">
        <w:rPr>
          <w:sz w:val="22"/>
          <w:szCs w:val="22"/>
        </w:rPr>
        <w:t>Food Service Permit</w:t>
      </w:r>
    </w:p>
    <w:p w14:paraId="578F5DE9" w14:textId="77777777" w:rsidR="00214C59" w:rsidRPr="00FA4D5C" w:rsidRDefault="00214C59" w:rsidP="00214C59">
      <w:pPr>
        <w:pStyle w:val="BodyText2"/>
        <w:spacing w:after="0" w:line="240" w:lineRule="auto"/>
        <w:ind w:firstLine="720"/>
        <w:rPr>
          <w:sz w:val="22"/>
          <w:szCs w:val="22"/>
        </w:rPr>
      </w:pPr>
    </w:p>
    <w:p w14:paraId="32129906" w14:textId="7D5923CB" w:rsidR="00C12823" w:rsidRPr="00FA4D5C" w:rsidRDefault="002A3C25" w:rsidP="00C12823">
      <w:pPr>
        <w:rPr>
          <w:sz w:val="22"/>
          <w:szCs w:val="22"/>
        </w:rPr>
      </w:pPr>
      <w:r w:rsidRPr="00FA4D5C">
        <w:rPr>
          <w:sz w:val="22"/>
          <w:szCs w:val="22"/>
        </w:rPr>
        <w:t>1.7</w:t>
      </w:r>
      <w:r w:rsidR="004C3EFC" w:rsidRPr="00FA4D5C">
        <w:rPr>
          <w:sz w:val="22"/>
          <w:szCs w:val="22"/>
        </w:rPr>
        <w:t>.7</w:t>
      </w:r>
      <w:r w:rsidR="00CF5660" w:rsidRPr="00FA4D5C">
        <w:rPr>
          <w:sz w:val="22"/>
          <w:szCs w:val="22"/>
        </w:rPr>
        <w:t xml:space="preserve"> </w:t>
      </w:r>
      <w:r w:rsidR="00CF5660" w:rsidRPr="00FA4D5C">
        <w:rPr>
          <w:sz w:val="22"/>
          <w:szCs w:val="22"/>
          <w:u w:val="single"/>
        </w:rPr>
        <w:t>Post</w:t>
      </w:r>
      <w:r w:rsidR="00D222B9" w:rsidRPr="00FA4D5C">
        <w:rPr>
          <w:sz w:val="22"/>
          <w:szCs w:val="22"/>
          <w:u w:val="single"/>
        </w:rPr>
        <w:t>-</w:t>
      </w:r>
      <w:r w:rsidR="00C12823" w:rsidRPr="00FA4D5C">
        <w:rPr>
          <w:sz w:val="22"/>
          <w:szCs w:val="22"/>
          <w:u w:val="single"/>
        </w:rPr>
        <w:t xml:space="preserve">Award </w:t>
      </w:r>
      <w:r w:rsidR="004A7B8E" w:rsidRPr="00FA4D5C">
        <w:rPr>
          <w:sz w:val="22"/>
          <w:szCs w:val="22"/>
          <w:u w:val="single"/>
        </w:rPr>
        <w:t>Requirements</w:t>
      </w:r>
      <w:r w:rsidR="006F0F60" w:rsidRPr="00FA4D5C">
        <w:rPr>
          <w:smallCaps/>
          <w:sz w:val="22"/>
          <w:szCs w:val="22"/>
        </w:rPr>
        <w:t>:</w:t>
      </w:r>
      <w:r w:rsidR="006F0F60" w:rsidRPr="00FA4D5C">
        <w:rPr>
          <w:sz w:val="22"/>
          <w:szCs w:val="22"/>
        </w:rPr>
        <w:t xml:space="preserve"> The</w:t>
      </w:r>
      <w:r w:rsidR="00E82CFA" w:rsidRPr="00FA4D5C">
        <w:rPr>
          <w:sz w:val="22"/>
          <w:szCs w:val="22"/>
        </w:rPr>
        <w:t xml:space="preserve"> Contractor agrees to attend up to three</w:t>
      </w:r>
      <w:r w:rsidR="00C12823" w:rsidRPr="00FA4D5C">
        <w:rPr>
          <w:sz w:val="22"/>
          <w:szCs w:val="22"/>
        </w:rPr>
        <w:t xml:space="preserve"> post</w:t>
      </w:r>
      <w:r w:rsidR="004F2485" w:rsidRPr="00FA4D5C">
        <w:rPr>
          <w:sz w:val="22"/>
          <w:szCs w:val="22"/>
        </w:rPr>
        <w:t>-</w:t>
      </w:r>
      <w:r w:rsidR="00C12823" w:rsidRPr="00FA4D5C">
        <w:rPr>
          <w:sz w:val="22"/>
          <w:szCs w:val="22"/>
        </w:rPr>
        <w:t xml:space="preserve">award </w:t>
      </w:r>
      <w:r w:rsidR="00134C62" w:rsidRPr="00FA4D5C">
        <w:rPr>
          <w:sz w:val="22"/>
          <w:szCs w:val="22"/>
        </w:rPr>
        <w:t>meetings</w:t>
      </w:r>
      <w:r w:rsidR="00C12823" w:rsidRPr="00FA4D5C">
        <w:rPr>
          <w:sz w:val="22"/>
          <w:szCs w:val="22"/>
        </w:rPr>
        <w:t xml:space="preserve"> </w:t>
      </w:r>
      <w:r w:rsidR="004A7B8E" w:rsidRPr="00FA4D5C">
        <w:rPr>
          <w:sz w:val="22"/>
          <w:szCs w:val="22"/>
        </w:rPr>
        <w:t>and DoD</w:t>
      </w:r>
      <w:r w:rsidR="004F2485" w:rsidRPr="00FA4D5C">
        <w:rPr>
          <w:sz w:val="22"/>
          <w:szCs w:val="22"/>
        </w:rPr>
        <w:t>-</w:t>
      </w:r>
      <w:r w:rsidR="004A7B8E" w:rsidRPr="00FA4D5C">
        <w:rPr>
          <w:sz w:val="22"/>
          <w:szCs w:val="22"/>
        </w:rPr>
        <w:t xml:space="preserve">mandated health inspections </w:t>
      </w:r>
      <w:r w:rsidR="00C12823" w:rsidRPr="00FA4D5C">
        <w:rPr>
          <w:sz w:val="22"/>
          <w:szCs w:val="22"/>
        </w:rPr>
        <w:t>convened by the contracting activity or contract administration office</w:t>
      </w:r>
      <w:r w:rsidR="00E82CFA" w:rsidRPr="00FA4D5C">
        <w:rPr>
          <w:sz w:val="22"/>
          <w:szCs w:val="22"/>
        </w:rPr>
        <w:t xml:space="preserve"> as required</w:t>
      </w:r>
      <w:r w:rsidR="00C12823" w:rsidRPr="00FA4D5C">
        <w:rPr>
          <w:sz w:val="22"/>
          <w:szCs w:val="22"/>
        </w:rPr>
        <w:t xml:space="preserve"> in accordance with Federal Acquisition Regulat</w:t>
      </w:r>
      <w:r w:rsidR="00E82CFA" w:rsidRPr="00FA4D5C">
        <w:rPr>
          <w:sz w:val="22"/>
          <w:szCs w:val="22"/>
        </w:rPr>
        <w:t>ion Subpart 42.5</w:t>
      </w:r>
      <w:r w:rsidR="00C12823" w:rsidRPr="00FA4D5C">
        <w:rPr>
          <w:sz w:val="22"/>
          <w:szCs w:val="22"/>
        </w:rPr>
        <w:t xml:space="preserve">. At these meetings the contracting officer will apprise the contractor of how the government views the contractor's performance and the contractor will apprise the Government of problems, if any, being experienced.  </w:t>
      </w:r>
      <w:r w:rsidR="00E21A3B" w:rsidRPr="00FA4D5C">
        <w:rPr>
          <w:sz w:val="22"/>
          <w:szCs w:val="22"/>
        </w:rPr>
        <w:t xml:space="preserve">Any required inspections will be scheduled within one work week of acceptance of the contract, when possible.  Any </w:t>
      </w:r>
      <w:r w:rsidR="004F2485" w:rsidRPr="00FA4D5C">
        <w:rPr>
          <w:sz w:val="22"/>
          <w:szCs w:val="22"/>
        </w:rPr>
        <w:t>a</w:t>
      </w:r>
      <w:r w:rsidR="00C12823" w:rsidRPr="00FA4D5C">
        <w:rPr>
          <w:sz w:val="22"/>
          <w:szCs w:val="22"/>
        </w:rPr>
        <w:t>ppropriate action shall be taken to resolve outstanding issues</w:t>
      </w:r>
      <w:r w:rsidR="00E21A3B" w:rsidRPr="00FA4D5C">
        <w:rPr>
          <w:sz w:val="22"/>
          <w:szCs w:val="22"/>
        </w:rPr>
        <w:t xml:space="preserve"> and re-inspection done to validate corrections</w:t>
      </w:r>
      <w:r w:rsidR="00C12823" w:rsidRPr="00FA4D5C">
        <w:rPr>
          <w:sz w:val="22"/>
          <w:szCs w:val="22"/>
        </w:rPr>
        <w:t xml:space="preserve">.  These meetings shall be at no additional cost to the government.  </w:t>
      </w:r>
    </w:p>
    <w:p w14:paraId="0E854BCE" w14:textId="77777777" w:rsidR="00167733" w:rsidRPr="00FA4D5C" w:rsidRDefault="00167733" w:rsidP="00C12823">
      <w:pPr>
        <w:keepNext/>
        <w:rPr>
          <w:color w:val="FF0000"/>
          <w:sz w:val="22"/>
          <w:szCs w:val="22"/>
        </w:rPr>
      </w:pPr>
    </w:p>
    <w:p w14:paraId="2AB9E266" w14:textId="5F92E03C" w:rsidR="00C12823" w:rsidRPr="00FA4D5C" w:rsidRDefault="002A3C25" w:rsidP="00C12823">
      <w:pPr>
        <w:keepNext/>
        <w:rPr>
          <w:i/>
          <w:color w:val="FF0000"/>
          <w:sz w:val="22"/>
          <w:szCs w:val="22"/>
        </w:rPr>
      </w:pPr>
      <w:r w:rsidRPr="00FA4D5C">
        <w:rPr>
          <w:sz w:val="22"/>
          <w:szCs w:val="22"/>
        </w:rPr>
        <w:t>1.7</w:t>
      </w:r>
      <w:r w:rsidR="004C3EFC" w:rsidRPr="00FA4D5C">
        <w:rPr>
          <w:sz w:val="22"/>
          <w:szCs w:val="22"/>
        </w:rPr>
        <w:t>.8</w:t>
      </w:r>
      <w:r w:rsidR="00B522E4" w:rsidRPr="00FA4D5C">
        <w:rPr>
          <w:sz w:val="22"/>
          <w:szCs w:val="22"/>
        </w:rPr>
        <w:t xml:space="preserve"> </w:t>
      </w:r>
      <w:r w:rsidR="00B522E4" w:rsidRPr="00FA4D5C">
        <w:rPr>
          <w:sz w:val="22"/>
          <w:szCs w:val="22"/>
          <w:u w:val="single"/>
        </w:rPr>
        <w:t>Identification</w:t>
      </w:r>
      <w:r w:rsidR="00C12823" w:rsidRPr="00FA4D5C">
        <w:rPr>
          <w:sz w:val="22"/>
          <w:szCs w:val="22"/>
          <w:u w:val="single"/>
        </w:rPr>
        <w:t xml:space="preserve"> of Contractor Employees</w:t>
      </w:r>
      <w:r w:rsidR="006F0F60" w:rsidRPr="00FA4D5C">
        <w:rPr>
          <w:sz w:val="22"/>
          <w:szCs w:val="22"/>
        </w:rPr>
        <w:t>: All</w:t>
      </w:r>
      <w:r w:rsidR="00C12823" w:rsidRPr="00FA4D5C">
        <w:rPr>
          <w:sz w:val="22"/>
          <w:szCs w:val="22"/>
        </w:rPr>
        <w:t xml:space="preserve"> contra</w:t>
      </w:r>
      <w:r w:rsidR="00E2310F" w:rsidRPr="00FA4D5C">
        <w:rPr>
          <w:sz w:val="22"/>
          <w:szCs w:val="22"/>
        </w:rPr>
        <w:t>ct personnel attending meetings</w:t>
      </w:r>
      <w:r w:rsidR="00C12823" w:rsidRPr="00FA4D5C">
        <w:rPr>
          <w:sz w:val="22"/>
          <w:szCs w:val="22"/>
        </w:rPr>
        <w:t xml:space="preserve">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w:t>
      </w:r>
      <w:r w:rsidR="00E2310F" w:rsidRPr="00FA4D5C">
        <w:rPr>
          <w:sz w:val="22"/>
          <w:szCs w:val="22"/>
        </w:rPr>
        <w:t xml:space="preserve">Name tags on the serving attendants </w:t>
      </w:r>
      <w:r w:rsidR="007305FC" w:rsidRPr="00FA4D5C">
        <w:rPr>
          <w:sz w:val="22"/>
          <w:szCs w:val="22"/>
        </w:rPr>
        <w:t>are</w:t>
      </w:r>
      <w:r w:rsidR="00E2310F" w:rsidRPr="00FA4D5C">
        <w:rPr>
          <w:sz w:val="22"/>
          <w:szCs w:val="22"/>
        </w:rPr>
        <w:t xml:space="preserve"> highly encouraged. </w:t>
      </w:r>
      <w:r w:rsidR="00C12823" w:rsidRPr="00FA4D5C">
        <w:rPr>
          <w:sz w:val="22"/>
          <w:szCs w:val="22"/>
        </w:rPr>
        <w:t xml:space="preserve"> </w:t>
      </w:r>
      <w:r w:rsidR="00E2310F" w:rsidRPr="00FA4D5C">
        <w:rPr>
          <w:color w:val="FF0000"/>
          <w:sz w:val="22"/>
          <w:szCs w:val="22"/>
        </w:rPr>
        <w:t xml:space="preserve"> </w:t>
      </w:r>
    </w:p>
    <w:p w14:paraId="382F1E40" w14:textId="77777777" w:rsidR="004624B3" w:rsidRPr="00FA4D5C" w:rsidRDefault="004624B3" w:rsidP="004624B3">
      <w:pPr>
        <w:suppressAutoHyphens/>
        <w:rPr>
          <w:color w:val="FF0000"/>
          <w:sz w:val="22"/>
          <w:szCs w:val="22"/>
        </w:rPr>
      </w:pPr>
    </w:p>
    <w:p w14:paraId="02A843C3" w14:textId="0A73B8A1" w:rsidR="008D4181" w:rsidRPr="00FA4D5C" w:rsidRDefault="004624B3" w:rsidP="00EE57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bCs/>
          <w:sz w:val="22"/>
          <w:szCs w:val="22"/>
        </w:rPr>
      </w:pPr>
      <w:r w:rsidRPr="00FA4D5C">
        <w:rPr>
          <w:i/>
          <w:iCs/>
          <w:color w:val="FF0000"/>
          <w:sz w:val="22"/>
          <w:szCs w:val="22"/>
        </w:rPr>
        <w:t xml:space="preserve"> </w:t>
      </w:r>
      <w:r w:rsidR="004C3EFC" w:rsidRPr="00FA4D5C">
        <w:rPr>
          <w:b/>
          <w:bCs/>
          <w:sz w:val="22"/>
          <w:szCs w:val="22"/>
        </w:rPr>
        <w:t>2</w:t>
      </w:r>
      <w:r w:rsidR="006F0F60" w:rsidRPr="00FA4D5C">
        <w:rPr>
          <w:b/>
          <w:bCs/>
          <w:sz w:val="22"/>
          <w:szCs w:val="22"/>
        </w:rPr>
        <w:t xml:space="preserve">. </w:t>
      </w:r>
      <w:r w:rsidR="006F0F60" w:rsidRPr="006F0F60">
        <w:rPr>
          <w:b/>
          <w:bCs/>
          <w:sz w:val="22"/>
          <w:szCs w:val="22"/>
          <w:u w:val="single"/>
        </w:rPr>
        <w:t>GOVERNMENT</w:t>
      </w:r>
      <w:r w:rsidR="008D4181" w:rsidRPr="006F0F60">
        <w:rPr>
          <w:b/>
          <w:bCs/>
          <w:sz w:val="22"/>
          <w:szCs w:val="22"/>
          <w:u w:val="single"/>
        </w:rPr>
        <w:t xml:space="preserve"> </w:t>
      </w:r>
      <w:r w:rsidR="008D4181" w:rsidRPr="00FA4D5C">
        <w:rPr>
          <w:b/>
          <w:bCs/>
          <w:sz w:val="22"/>
          <w:szCs w:val="22"/>
          <w:u w:val="single"/>
        </w:rPr>
        <w:t xml:space="preserve">FURNISHED ITEMS AND </w:t>
      </w:r>
      <w:r w:rsidR="00C53CD6" w:rsidRPr="00FA4D5C">
        <w:rPr>
          <w:b/>
          <w:bCs/>
          <w:sz w:val="22"/>
          <w:szCs w:val="22"/>
          <w:u w:val="single"/>
        </w:rPr>
        <w:t>SERVICES</w:t>
      </w:r>
      <w:r w:rsidR="008D4181" w:rsidRPr="00FA4D5C">
        <w:rPr>
          <w:b/>
          <w:bCs/>
          <w:sz w:val="22"/>
          <w:szCs w:val="22"/>
        </w:rPr>
        <w:t>:</w:t>
      </w:r>
      <w:r w:rsidR="00CC3BCF" w:rsidRPr="00FA4D5C">
        <w:rPr>
          <w:b/>
          <w:bCs/>
          <w:sz w:val="22"/>
          <w:szCs w:val="22"/>
        </w:rPr>
        <w:t xml:space="preserve">  </w:t>
      </w:r>
    </w:p>
    <w:p w14:paraId="0C3C4066" w14:textId="77777777" w:rsidR="004624B3" w:rsidRPr="00FA4D5C" w:rsidRDefault="004624B3" w:rsidP="008D4181">
      <w:pPr>
        <w:suppressAutoHyphens/>
        <w:rPr>
          <w:sz w:val="22"/>
          <w:szCs w:val="22"/>
        </w:rPr>
      </w:pPr>
    </w:p>
    <w:p w14:paraId="63FB5668" w14:textId="266BAFEC" w:rsidR="00653C1F" w:rsidRPr="00FA4D5C" w:rsidRDefault="004C3EFC" w:rsidP="008D4181">
      <w:pPr>
        <w:suppressAutoHyphens/>
        <w:rPr>
          <w:sz w:val="22"/>
          <w:szCs w:val="22"/>
        </w:rPr>
      </w:pPr>
      <w:r w:rsidRPr="00FA4D5C">
        <w:rPr>
          <w:sz w:val="22"/>
          <w:szCs w:val="22"/>
        </w:rPr>
        <w:t>2</w:t>
      </w:r>
      <w:r w:rsidR="0032524E" w:rsidRPr="00FA4D5C">
        <w:rPr>
          <w:sz w:val="22"/>
          <w:szCs w:val="22"/>
        </w:rPr>
        <w:t>.</w:t>
      </w:r>
      <w:r w:rsidR="00AF1A34" w:rsidRPr="00FA4D5C">
        <w:rPr>
          <w:sz w:val="22"/>
          <w:szCs w:val="22"/>
        </w:rPr>
        <w:t>1</w:t>
      </w:r>
      <w:r w:rsidR="0032524E" w:rsidRPr="00FA4D5C">
        <w:rPr>
          <w:sz w:val="22"/>
          <w:szCs w:val="22"/>
        </w:rPr>
        <w:t xml:space="preserve"> </w:t>
      </w:r>
      <w:r w:rsidR="0032524E" w:rsidRPr="00FA4D5C">
        <w:rPr>
          <w:sz w:val="22"/>
          <w:szCs w:val="22"/>
          <w:u w:val="single"/>
        </w:rPr>
        <w:t>Facilities</w:t>
      </w:r>
      <w:r w:rsidR="00331F1D" w:rsidRPr="00FA4D5C">
        <w:rPr>
          <w:sz w:val="22"/>
          <w:szCs w:val="22"/>
          <w:u w:val="single"/>
        </w:rPr>
        <w:t xml:space="preserve"> and Equipment</w:t>
      </w:r>
      <w:r w:rsidR="006F0F60" w:rsidRPr="00FA4D5C">
        <w:rPr>
          <w:sz w:val="22"/>
          <w:szCs w:val="22"/>
        </w:rPr>
        <w:t>: The</w:t>
      </w:r>
      <w:r w:rsidR="008D4181" w:rsidRPr="00FA4D5C">
        <w:rPr>
          <w:sz w:val="22"/>
          <w:szCs w:val="22"/>
        </w:rPr>
        <w:t xml:space="preserve"> </w:t>
      </w:r>
      <w:r w:rsidR="00653C1F" w:rsidRPr="00FA4D5C">
        <w:rPr>
          <w:sz w:val="22"/>
          <w:szCs w:val="22"/>
        </w:rPr>
        <w:t xml:space="preserve">Contractor is responsible for performing food preparation off site </w:t>
      </w:r>
      <w:r w:rsidR="00723C25" w:rsidRPr="00FA4D5C">
        <w:rPr>
          <w:sz w:val="22"/>
          <w:szCs w:val="22"/>
        </w:rPr>
        <w:t xml:space="preserve">using own kitchen and facilities </w:t>
      </w:r>
      <w:r w:rsidR="00653C1F" w:rsidRPr="00FA4D5C">
        <w:rPr>
          <w:sz w:val="22"/>
          <w:szCs w:val="22"/>
        </w:rPr>
        <w:t>and/or providing own onsite food prep</w:t>
      </w:r>
      <w:r w:rsidR="00723C25" w:rsidRPr="00FA4D5C">
        <w:rPr>
          <w:sz w:val="22"/>
          <w:szCs w:val="22"/>
        </w:rPr>
        <w:t>aration</w:t>
      </w:r>
      <w:r w:rsidR="00653C1F" w:rsidRPr="00FA4D5C">
        <w:rPr>
          <w:sz w:val="22"/>
          <w:szCs w:val="22"/>
        </w:rPr>
        <w:t xml:space="preserve"> and work areas (e.g., with food trucks/catering vans).  </w:t>
      </w:r>
      <w:r w:rsidR="00331F1D" w:rsidRPr="00FA4D5C">
        <w:rPr>
          <w:sz w:val="22"/>
          <w:szCs w:val="22"/>
        </w:rPr>
        <w:t xml:space="preserve">The Contractor will provide heating and temperature control capabilities for the food items as required.  </w:t>
      </w:r>
      <w:r w:rsidR="00653C1F" w:rsidRPr="00FA4D5C">
        <w:rPr>
          <w:sz w:val="22"/>
          <w:szCs w:val="22"/>
        </w:rPr>
        <w:t xml:space="preserve">The </w:t>
      </w:r>
      <w:r w:rsidR="008D4181" w:rsidRPr="00FA4D5C">
        <w:rPr>
          <w:sz w:val="22"/>
          <w:szCs w:val="22"/>
        </w:rPr>
        <w:t xml:space="preserve">Government </w:t>
      </w:r>
      <w:r w:rsidR="00653C1F" w:rsidRPr="00FA4D5C">
        <w:rPr>
          <w:b/>
          <w:bCs/>
          <w:sz w:val="22"/>
          <w:szCs w:val="22"/>
        </w:rPr>
        <w:t>cannot</w:t>
      </w:r>
      <w:r w:rsidR="00653C1F" w:rsidRPr="00FA4D5C">
        <w:rPr>
          <w:sz w:val="22"/>
          <w:szCs w:val="22"/>
        </w:rPr>
        <w:t xml:space="preserve"> provide inside/outside preparation areas or access to kitchen appliances and facilities.  </w:t>
      </w:r>
    </w:p>
    <w:p w14:paraId="6A004DCE" w14:textId="77777777" w:rsidR="00653C1F" w:rsidRPr="00FA4D5C" w:rsidRDefault="00653C1F" w:rsidP="008D4181">
      <w:pPr>
        <w:suppressAutoHyphens/>
        <w:rPr>
          <w:sz w:val="22"/>
          <w:szCs w:val="22"/>
        </w:rPr>
      </w:pPr>
    </w:p>
    <w:p w14:paraId="327BC81B" w14:textId="60DDA3F2" w:rsidR="00643D9E" w:rsidRPr="00FA4D5C" w:rsidRDefault="00653C1F" w:rsidP="008D4181">
      <w:pPr>
        <w:suppressAutoHyphens/>
        <w:rPr>
          <w:color w:val="000000"/>
          <w:sz w:val="22"/>
          <w:szCs w:val="22"/>
        </w:rPr>
      </w:pPr>
      <w:r w:rsidRPr="00FA4D5C">
        <w:rPr>
          <w:sz w:val="22"/>
          <w:szCs w:val="22"/>
        </w:rPr>
        <w:t xml:space="preserve"> </w:t>
      </w:r>
      <w:r w:rsidR="00643D9E" w:rsidRPr="00FA4D5C">
        <w:rPr>
          <w:color w:val="000000"/>
          <w:sz w:val="22"/>
          <w:szCs w:val="22"/>
        </w:rPr>
        <w:t xml:space="preserve">2.2 </w:t>
      </w:r>
      <w:r w:rsidR="00643D9E" w:rsidRPr="00FA4D5C">
        <w:rPr>
          <w:color w:val="000000"/>
          <w:sz w:val="22"/>
          <w:szCs w:val="22"/>
          <w:u w:val="single"/>
        </w:rPr>
        <w:t>Services</w:t>
      </w:r>
      <w:r w:rsidR="00643D9E" w:rsidRPr="00FA4D5C">
        <w:rPr>
          <w:color w:val="000000"/>
          <w:sz w:val="22"/>
          <w:szCs w:val="22"/>
        </w:rPr>
        <w:t>: If an outside caterer is chosen, the Government will provide Non-Appropriated Funded personnel to serve wine and beer - and assist with set up and clean up - as needed.</w:t>
      </w:r>
    </w:p>
    <w:p w14:paraId="2ECE9A1C" w14:textId="77777777" w:rsidR="00643D9E" w:rsidRPr="00FA4D5C" w:rsidRDefault="00643D9E" w:rsidP="008D4181">
      <w:pPr>
        <w:suppressAutoHyphens/>
        <w:rPr>
          <w:color w:val="000000"/>
          <w:sz w:val="22"/>
          <w:szCs w:val="22"/>
        </w:rPr>
      </w:pPr>
    </w:p>
    <w:p w14:paraId="7286B8A2" w14:textId="00901C7D" w:rsidR="00657240" w:rsidRPr="00FA4D5C" w:rsidRDefault="004C3EFC" w:rsidP="008D4181">
      <w:pPr>
        <w:suppressAutoHyphens/>
        <w:rPr>
          <w:sz w:val="22"/>
          <w:szCs w:val="22"/>
        </w:rPr>
      </w:pPr>
      <w:r w:rsidRPr="00FA4D5C">
        <w:rPr>
          <w:sz w:val="22"/>
          <w:szCs w:val="22"/>
        </w:rPr>
        <w:t>2</w:t>
      </w:r>
      <w:r w:rsidR="00AF1A34" w:rsidRPr="00FA4D5C">
        <w:rPr>
          <w:sz w:val="22"/>
          <w:szCs w:val="22"/>
        </w:rPr>
        <w:t>.</w:t>
      </w:r>
      <w:r w:rsidR="00643D9E" w:rsidRPr="00FA4D5C">
        <w:rPr>
          <w:sz w:val="22"/>
          <w:szCs w:val="22"/>
        </w:rPr>
        <w:t>3</w:t>
      </w:r>
      <w:r w:rsidR="00C273F2" w:rsidRPr="00FA4D5C">
        <w:rPr>
          <w:sz w:val="22"/>
          <w:szCs w:val="22"/>
        </w:rPr>
        <w:t xml:space="preserve"> </w:t>
      </w:r>
      <w:r w:rsidR="00C273F2" w:rsidRPr="00FA4D5C">
        <w:rPr>
          <w:sz w:val="22"/>
          <w:szCs w:val="22"/>
          <w:u w:val="single"/>
        </w:rPr>
        <w:t>Utilities</w:t>
      </w:r>
      <w:r w:rsidR="006F0F60" w:rsidRPr="00FA4D5C">
        <w:rPr>
          <w:sz w:val="22"/>
          <w:szCs w:val="22"/>
        </w:rPr>
        <w:t>: Subject</w:t>
      </w:r>
      <w:r w:rsidR="00723C25" w:rsidRPr="00FA4D5C">
        <w:rPr>
          <w:sz w:val="22"/>
          <w:szCs w:val="22"/>
        </w:rPr>
        <w:t xml:space="preserve"> to the restrictions described in paragraph 2.1, t</w:t>
      </w:r>
      <w:r w:rsidR="00560256" w:rsidRPr="00FA4D5C">
        <w:rPr>
          <w:sz w:val="22"/>
          <w:szCs w:val="22"/>
        </w:rPr>
        <w:t>he Government will provide</w:t>
      </w:r>
      <w:r w:rsidR="00C273F2" w:rsidRPr="00FA4D5C">
        <w:rPr>
          <w:sz w:val="22"/>
          <w:szCs w:val="22"/>
        </w:rPr>
        <w:t xml:space="preserve"> all utilities in the facility for contractor’s use in performance of tasks outlined in the PWS.</w:t>
      </w:r>
      <w:r w:rsidR="00560256" w:rsidRPr="00FA4D5C">
        <w:rPr>
          <w:i/>
          <w:sz w:val="22"/>
          <w:szCs w:val="22"/>
        </w:rPr>
        <w:t xml:space="preserve">  </w:t>
      </w:r>
      <w:r w:rsidR="00657240" w:rsidRPr="00FA4D5C">
        <w:rPr>
          <w:sz w:val="22"/>
          <w:szCs w:val="22"/>
        </w:rPr>
        <w:t>The Contractor shall instruct employees in utilities conservation practices.  The contractor shall be responsible for operating under conditions that preclude the waste of utilities</w:t>
      </w:r>
      <w:r w:rsidR="00E4464B" w:rsidRPr="00FA4D5C">
        <w:rPr>
          <w:sz w:val="22"/>
          <w:szCs w:val="22"/>
        </w:rPr>
        <w:t>, which include</w:t>
      </w:r>
      <w:r w:rsidR="00C273F2" w:rsidRPr="00FA4D5C">
        <w:rPr>
          <w:sz w:val="22"/>
          <w:szCs w:val="22"/>
        </w:rPr>
        <w:t xml:space="preserve"> but </w:t>
      </w:r>
      <w:r w:rsidR="00C42B2C" w:rsidRPr="00FA4D5C">
        <w:rPr>
          <w:sz w:val="22"/>
          <w:szCs w:val="22"/>
        </w:rPr>
        <w:t xml:space="preserve">are </w:t>
      </w:r>
      <w:r w:rsidR="00C273F2" w:rsidRPr="00FA4D5C">
        <w:rPr>
          <w:sz w:val="22"/>
          <w:szCs w:val="22"/>
        </w:rPr>
        <w:t>not limited to</w:t>
      </w:r>
      <w:r w:rsidR="00E4464B" w:rsidRPr="00FA4D5C">
        <w:rPr>
          <w:sz w:val="22"/>
          <w:szCs w:val="22"/>
        </w:rPr>
        <w:t xml:space="preserve"> turning off the water faucets after using the required amount to accomplish</w:t>
      </w:r>
      <w:r w:rsidR="00C273F2" w:rsidRPr="00FA4D5C">
        <w:rPr>
          <w:sz w:val="22"/>
          <w:szCs w:val="22"/>
        </w:rPr>
        <w:t xml:space="preserve"> tasks outlined in the PWS</w:t>
      </w:r>
      <w:r w:rsidR="00E4464B" w:rsidRPr="00FA4D5C">
        <w:rPr>
          <w:sz w:val="22"/>
          <w:szCs w:val="22"/>
        </w:rPr>
        <w:t>.</w:t>
      </w:r>
      <w:r w:rsidR="00286250" w:rsidRPr="00FA4D5C">
        <w:rPr>
          <w:sz w:val="22"/>
          <w:szCs w:val="22"/>
        </w:rPr>
        <w:t xml:space="preserve">  The Contractor will be responsible for any extension cords required.</w:t>
      </w:r>
    </w:p>
    <w:p w14:paraId="356606A1" w14:textId="77777777" w:rsidR="00657240" w:rsidRPr="00FA4D5C" w:rsidRDefault="00657240" w:rsidP="008D4181">
      <w:pPr>
        <w:suppressAutoHyphens/>
        <w:rPr>
          <w:color w:val="FF0000"/>
          <w:sz w:val="22"/>
          <w:szCs w:val="22"/>
        </w:rPr>
      </w:pPr>
    </w:p>
    <w:p w14:paraId="3D070E7C" w14:textId="5CDD4BA5" w:rsidR="0062798C" w:rsidRPr="0062798C" w:rsidRDefault="0062798C" w:rsidP="0062798C">
      <w:pPr>
        <w:rPr>
          <w:rFonts w:eastAsia="Calibri"/>
          <w:sz w:val="22"/>
          <w:szCs w:val="22"/>
        </w:rPr>
      </w:pPr>
    </w:p>
    <w:p w14:paraId="25110EAA" w14:textId="59F35A19" w:rsidR="00605A63" w:rsidRPr="002E1104" w:rsidRDefault="0006735E" w:rsidP="008D4181">
      <w:pPr>
        <w:rPr>
          <w:b/>
          <w:bCs/>
          <w:sz w:val="22"/>
          <w:szCs w:val="22"/>
        </w:rPr>
      </w:pPr>
      <w:r>
        <w:rPr>
          <w:b/>
          <w:bCs/>
          <w:sz w:val="22"/>
          <w:szCs w:val="22"/>
        </w:rPr>
        <w:t>3</w:t>
      </w:r>
      <w:r w:rsidR="006F0F60" w:rsidRPr="00FA4D5C">
        <w:rPr>
          <w:b/>
          <w:bCs/>
          <w:sz w:val="22"/>
          <w:szCs w:val="22"/>
        </w:rPr>
        <w:t xml:space="preserve">. </w:t>
      </w:r>
      <w:r w:rsidR="006F0F60" w:rsidRPr="006F0F60">
        <w:rPr>
          <w:b/>
          <w:bCs/>
          <w:sz w:val="22"/>
          <w:szCs w:val="22"/>
          <w:u w:val="single"/>
        </w:rPr>
        <w:t>CONTRACTOR</w:t>
      </w:r>
      <w:r w:rsidR="008D4181" w:rsidRPr="006F0F60">
        <w:rPr>
          <w:b/>
          <w:bCs/>
          <w:sz w:val="22"/>
          <w:szCs w:val="22"/>
          <w:u w:val="single"/>
        </w:rPr>
        <w:t xml:space="preserve"> </w:t>
      </w:r>
      <w:r w:rsidR="008D4181" w:rsidRPr="00FA4D5C">
        <w:rPr>
          <w:b/>
          <w:bCs/>
          <w:sz w:val="22"/>
          <w:szCs w:val="22"/>
          <w:u w:val="single"/>
        </w:rPr>
        <w:t>FURNISHED ITEMS AND RESPONSIBILITIES</w:t>
      </w:r>
      <w:r w:rsidR="008D4181" w:rsidRPr="00FA4D5C">
        <w:rPr>
          <w:b/>
          <w:bCs/>
          <w:sz w:val="22"/>
          <w:szCs w:val="22"/>
        </w:rPr>
        <w:t>:</w:t>
      </w:r>
      <w:r w:rsidR="00007A8D" w:rsidRPr="00FA4D5C">
        <w:rPr>
          <w:sz w:val="22"/>
          <w:szCs w:val="22"/>
        </w:rPr>
        <w:t xml:space="preserve">  </w:t>
      </w:r>
    </w:p>
    <w:p w14:paraId="1A6C590A" w14:textId="77777777" w:rsidR="00605A63" w:rsidRPr="00FA4D5C" w:rsidRDefault="00605A63" w:rsidP="008D4181">
      <w:pPr>
        <w:rPr>
          <w:sz w:val="22"/>
          <w:szCs w:val="22"/>
        </w:rPr>
      </w:pPr>
    </w:p>
    <w:p w14:paraId="49A0A0D6" w14:textId="58957706" w:rsidR="008D4181" w:rsidRPr="00FA4D5C" w:rsidRDefault="006F0F60" w:rsidP="008D4181">
      <w:pPr>
        <w:rPr>
          <w:sz w:val="22"/>
          <w:szCs w:val="22"/>
        </w:rPr>
      </w:pPr>
      <w:r>
        <w:rPr>
          <w:sz w:val="22"/>
          <w:szCs w:val="22"/>
        </w:rPr>
        <w:t>3</w:t>
      </w:r>
      <w:r w:rsidRPr="00FA4D5C">
        <w:rPr>
          <w:sz w:val="22"/>
          <w:szCs w:val="22"/>
        </w:rPr>
        <w:t>.1 General</w:t>
      </w:r>
      <w:r w:rsidR="002F034B" w:rsidRPr="00FA4D5C">
        <w:rPr>
          <w:sz w:val="22"/>
          <w:szCs w:val="22"/>
        </w:rPr>
        <w:t xml:space="preserve">: </w:t>
      </w:r>
      <w:r w:rsidR="008D4181" w:rsidRPr="00FA4D5C">
        <w:rPr>
          <w:sz w:val="22"/>
          <w:szCs w:val="22"/>
        </w:rPr>
        <w:t>The Contractor shall furnish all supplies, equipment, facilities and services required to perform work under this contract that are not listed u</w:t>
      </w:r>
      <w:r w:rsidR="002F034B" w:rsidRPr="00FA4D5C">
        <w:rPr>
          <w:sz w:val="22"/>
          <w:szCs w:val="22"/>
        </w:rPr>
        <w:t xml:space="preserve">nder </w:t>
      </w:r>
      <w:r w:rsidR="00A15103" w:rsidRPr="00FA4D5C">
        <w:rPr>
          <w:sz w:val="22"/>
          <w:szCs w:val="22"/>
        </w:rPr>
        <w:t>S</w:t>
      </w:r>
      <w:r w:rsidR="00AF1A34" w:rsidRPr="00FA4D5C">
        <w:rPr>
          <w:sz w:val="22"/>
          <w:szCs w:val="22"/>
        </w:rPr>
        <w:t>ection 2</w:t>
      </w:r>
      <w:r w:rsidR="002F034B" w:rsidRPr="00FA4D5C">
        <w:rPr>
          <w:sz w:val="22"/>
          <w:szCs w:val="22"/>
        </w:rPr>
        <w:t xml:space="preserve"> of this PWS</w:t>
      </w:r>
      <w:r w:rsidR="008D4181" w:rsidRPr="00FA4D5C">
        <w:rPr>
          <w:sz w:val="22"/>
          <w:szCs w:val="22"/>
        </w:rPr>
        <w:t xml:space="preserve">. </w:t>
      </w:r>
    </w:p>
    <w:p w14:paraId="3247012B" w14:textId="77777777" w:rsidR="006877E9" w:rsidRPr="00FA4D5C" w:rsidRDefault="006877E9" w:rsidP="008D4181">
      <w:pPr>
        <w:suppressAutoHyphens/>
        <w:rPr>
          <w:color w:val="FF0000"/>
          <w:sz w:val="22"/>
          <w:szCs w:val="22"/>
        </w:rPr>
      </w:pPr>
    </w:p>
    <w:p w14:paraId="690496C6" w14:textId="67D45A34" w:rsidR="00554B34" w:rsidRPr="00FA4D5C" w:rsidRDefault="0006735E" w:rsidP="008D4181">
      <w:pPr>
        <w:suppressAutoHyphens/>
        <w:rPr>
          <w:sz w:val="22"/>
          <w:szCs w:val="22"/>
        </w:rPr>
      </w:pPr>
      <w:r>
        <w:rPr>
          <w:sz w:val="22"/>
          <w:szCs w:val="22"/>
        </w:rPr>
        <w:t>3</w:t>
      </w:r>
      <w:r w:rsidR="004C3EFC" w:rsidRPr="00FA4D5C">
        <w:rPr>
          <w:sz w:val="22"/>
          <w:szCs w:val="22"/>
        </w:rPr>
        <w:t>.2</w:t>
      </w:r>
      <w:r w:rsidR="00683428" w:rsidRPr="00FA4D5C">
        <w:rPr>
          <w:sz w:val="22"/>
          <w:szCs w:val="22"/>
        </w:rPr>
        <w:t xml:space="preserve">. </w:t>
      </w:r>
      <w:r w:rsidR="00683428" w:rsidRPr="00FA4D5C">
        <w:rPr>
          <w:sz w:val="22"/>
          <w:szCs w:val="22"/>
          <w:u w:val="single"/>
        </w:rPr>
        <w:t>Materials</w:t>
      </w:r>
      <w:r w:rsidR="00683428" w:rsidRPr="00FA4D5C">
        <w:rPr>
          <w:sz w:val="22"/>
          <w:szCs w:val="22"/>
        </w:rPr>
        <w:t>:</w:t>
      </w:r>
      <w:r w:rsidR="00B807CA" w:rsidRPr="00FA4D5C">
        <w:rPr>
          <w:sz w:val="22"/>
          <w:szCs w:val="22"/>
        </w:rPr>
        <w:t xml:space="preserve"> </w:t>
      </w:r>
      <w:r w:rsidR="008D4181" w:rsidRPr="00FA4D5C">
        <w:rPr>
          <w:sz w:val="22"/>
          <w:szCs w:val="22"/>
        </w:rPr>
        <w:t>The Contractor shall</w:t>
      </w:r>
      <w:r w:rsidR="006877E9" w:rsidRPr="00FA4D5C">
        <w:rPr>
          <w:sz w:val="22"/>
          <w:szCs w:val="22"/>
        </w:rPr>
        <w:t xml:space="preserve"> </w:t>
      </w:r>
      <w:r w:rsidR="00683428" w:rsidRPr="00FA4D5C">
        <w:rPr>
          <w:sz w:val="22"/>
          <w:szCs w:val="22"/>
        </w:rPr>
        <w:t>furnish</w:t>
      </w:r>
      <w:r w:rsidR="00923007" w:rsidRPr="00FA4D5C">
        <w:rPr>
          <w:sz w:val="22"/>
          <w:szCs w:val="22"/>
        </w:rPr>
        <w:t xml:space="preserve"> the following</w:t>
      </w:r>
      <w:r w:rsidR="00905F0F" w:rsidRPr="00FA4D5C">
        <w:rPr>
          <w:sz w:val="22"/>
          <w:szCs w:val="22"/>
        </w:rPr>
        <w:t xml:space="preserve"> </w:t>
      </w:r>
      <w:r w:rsidR="00AF1A34" w:rsidRPr="00FA4D5C">
        <w:rPr>
          <w:sz w:val="22"/>
          <w:szCs w:val="22"/>
        </w:rPr>
        <w:t>level of support/</w:t>
      </w:r>
      <w:r w:rsidR="00905F0F" w:rsidRPr="00FA4D5C">
        <w:rPr>
          <w:sz w:val="22"/>
          <w:szCs w:val="22"/>
        </w:rPr>
        <w:t>supplies</w:t>
      </w:r>
      <w:r w:rsidR="00AF1A34" w:rsidRPr="00FA4D5C">
        <w:rPr>
          <w:sz w:val="22"/>
          <w:szCs w:val="22"/>
        </w:rPr>
        <w:t xml:space="preserve"> as required</w:t>
      </w:r>
      <w:r w:rsidR="00905F0F" w:rsidRPr="00FA4D5C">
        <w:rPr>
          <w:sz w:val="22"/>
          <w:szCs w:val="22"/>
        </w:rPr>
        <w:t xml:space="preserve"> necessary</w:t>
      </w:r>
      <w:r w:rsidR="00D73831" w:rsidRPr="00FA4D5C">
        <w:rPr>
          <w:sz w:val="22"/>
          <w:szCs w:val="22"/>
        </w:rPr>
        <w:t xml:space="preserve"> but not limited to in order to</w:t>
      </w:r>
      <w:r w:rsidR="00905F0F" w:rsidRPr="00FA4D5C">
        <w:rPr>
          <w:sz w:val="22"/>
          <w:szCs w:val="22"/>
        </w:rPr>
        <w:t xml:space="preserve"> meet the requirements under this PWS</w:t>
      </w:r>
      <w:r w:rsidR="00923007" w:rsidRPr="00FA4D5C">
        <w:rPr>
          <w:sz w:val="22"/>
          <w:szCs w:val="22"/>
        </w:rPr>
        <w:t>:</w:t>
      </w:r>
    </w:p>
    <w:p w14:paraId="7019270F" w14:textId="77777777" w:rsidR="001A11AB" w:rsidRPr="00FA4D5C" w:rsidRDefault="001A11AB" w:rsidP="008D4181">
      <w:pPr>
        <w:suppressAutoHyphens/>
        <w:rPr>
          <w:sz w:val="22"/>
          <w:szCs w:val="22"/>
          <w:highlight w:val="yellow"/>
        </w:rPr>
      </w:pPr>
    </w:p>
    <w:p w14:paraId="0FFC5154" w14:textId="77777777" w:rsidR="00607B41" w:rsidRPr="00FA4D5C" w:rsidRDefault="006D2D0E" w:rsidP="008D4181">
      <w:pPr>
        <w:suppressAutoHyphens/>
        <w:rPr>
          <w:sz w:val="22"/>
          <w:szCs w:val="22"/>
        </w:rPr>
      </w:pPr>
      <w:r w:rsidRPr="00FA4D5C">
        <w:rPr>
          <w:sz w:val="22"/>
          <w:szCs w:val="22"/>
        </w:rPr>
        <w:t>-</w:t>
      </w:r>
      <w:r w:rsidR="00923007" w:rsidRPr="00FA4D5C">
        <w:rPr>
          <w:i/>
          <w:sz w:val="22"/>
          <w:szCs w:val="22"/>
        </w:rPr>
        <w:t>Food Service</w:t>
      </w:r>
      <w:r w:rsidR="00A13CD7" w:rsidRPr="00FA4D5C">
        <w:rPr>
          <w:i/>
          <w:sz w:val="22"/>
          <w:szCs w:val="22"/>
        </w:rPr>
        <w:t>/Display</w:t>
      </w:r>
      <w:r w:rsidR="00923007" w:rsidRPr="00FA4D5C">
        <w:rPr>
          <w:i/>
          <w:sz w:val="22"/>
          <w:szCs w:val="22"/>
        </w:rPr>
        <w:t xml:space="preserve"> Items</w:t>
      </w:r>
      <w:r w:rsidR="00554B34" w:rsidRPr="00FA4D5C">
        <w:rPr>
          <w:sz w:val="22"/>
          <w:szCs w:val="22"/>
        </w:rPr>
        <w:t xml:space="preserve">: </w:t>
      </w:r>
    </w:p>
    <w:p w14:paraId="5DC8C620" w14:textId="62FA36CC" w:rsidR="00923007" w:rsidRPr="00FA4D5C" w:rsidRDefault="008A34C1" w:rsidP="008D4181">
      <w:pPr>
        <w:suppressAutoHyphens/>
        <w:rPr>
          <w:color w:val="FF0000"/>
          <w:sz w:val="22"/>
          <w:szCs w:val="22"/>
        </w:rPr>
      </w:pPr>
      <w:r w:rsidRPr="00FA4D5C">
        <w:rPr>
          <w:sz w:val="22"/>
          <w:szCs w:val="22"/>
        </w:rPr>
        <w:t>S</w:t>
      </w:r>
      <w:r w:rsidR="00923007" w:rsidRPr="00FA4D5C">
        <w:rPr>
          <w:sz w:val="22"/>
          <w:szCs w:val="22"/>
        </w:rPr>
        <w:t>erving trays</w:t>
      </w:r>
      <w:r w:rsidR="00D73831" w:rsidRPr="00FA4D5C">
        <w:rPr>
          <w:sz w:val="22"/>
          <w:szCs w:val="22"/>
        </w:rPr>
        <w:t>/plates/bowls</w:t>
      </w:r>
      <w:r w:rsidR="00902D83" w:rsidRPr="00FA4D5C">
        <w:rPr>
          <w:sz w:val="22"/>
          <w:szCs w:val="22"/>
        </w:rPr>
        <w:t xml:space="preserve"> (variou</w:t>
      </w:r>
      <w:r w:rsidR="00607B41" w:rsidRPr="00FA4D5C">
        <w:rPr>
          <w:sz w:val="22"/>
          <w:szCs w:val="22"/>
        </w:rPr>
        <w:t xml:space="preserve">s </w:t>
      </w:r>
      <w:r w:rsidR="00902D83" w:rsidRPr="00FA4D5C">
        <w:rPr>
          <w:sz w:val="22"/>
          <w:szCs w:val="22"/>
        </w:rPr>
        <w:t>shapes and sizes</w:t>
      </w:r>
      <w:r w:rsidR="00607B41" w:rsidRPr="00FA4D5C">
        <w:rPr>
          <w:sz w:val="22"/>
          <w:szCs w:val="22"/>
        </w:rPr>
        <w:t>)</w:t>
      </w:r>
      <w:r w:rsidR="00554B34" w:rsidRPr="00FA4D5C">
        <w:rPr>
          <w:sz w:val="22"/>
          <w:szCs w:val="22"/>
        </w:rPr>
        <w:t xml:space="preserve">, tiered display stands, </w:t>
      </w:r>
      <w:r w:rsidR="00607B41" w:rsidRPr="00FA4D5C">
        <w:rPr>
          <w:sz w:val="22"/>
          <w:szCs w:val="22"/>
        </w:rPr>
        <w:t>pedestals, baskets, food domes with lids</w:t>
      </w:r>
      <w:r w:rsidR="002B5562" w:rsidRPr="00FA4D5C">
        <w:rPr>
          <w:sz w:val="22"/>
          <w:szCs w:val="22"/>
        </w:rPr>
        <w:t xml:space="preserve">, </w:t>
      </w:r>
      <w:r w:rsidR="002B5562" w:rsidRPr="00FA4D5C">
        <w:rPr>
          <w:bCs/>
          <w:sz w:val="22"/>
          <w:szCs w:val="22"/>
        </w:rPr>
        <w:t>etc</w:t>
      </w:r>
      <w:r w:rsidR="00AD05BF" w:rsidRPr="00FA4D5C">
        <w:rPr>
          <w:bCs/>
          <w:sz w:val="22"/>
          <w:szCs w:val="22"/>
        </w:rPr>
        <w:t>.</w:t>
      </w:r>
      <w:r w:rsidR="00AD05BF" w:rsidRPr="00FA4D5C">
        <w:rPr>
          <w:sz w:val="22"/>
          <w:szCs w:val="22"/>
        </w:rPr>
        <w:t xml:space="preserve">  </w:t>
      </w:r>
      <w:r w:rsidR="00FC3EA3" w:rsidRPr="00FA4D5C">
        <w:rPr>
          <w:sz w:val="22"/>
          <w:szCs w:val="22"/>
        </w:rPr>
        <w:t>T</w:t>
      </w:r>
      <w:r w:rsidR="00AD05BF" w:rsidRPr="00FA4D5C">
        <w:rPr>
          <w:sz w:val="22"/>
          <w:szCs w:val="22"/>
        </w:rPr>
        <w:t xml:space="preserve">he display of the food shall be creative using elevation and different </w:t>
      </w:r>
      <w:r w:rsidR="008D6E44" w:rsidRPr="00FA4D5C">
        <w:rPr>
          <w:sz w:val="22"/>
          <w:szCs w:val="22"/>
        </w:rPr>
        <w:t>styles that remain professional.</w:t>
      </w:r>
      <w:r w:rsidR="008D6E44" w:rsidRPr="00FA4D5C">
        <w:rPr>
          <w:color w:val="FF0000"/>
          <w:sz w:val="22"/>
          <w:szCs w:val="22"/>
        </w:rPr>
        <w:t xml:space="preserve"> </w:t>
      </w:r>
    </w:p>
    <w:p w14:paraId="7A65A5D1" w14:textId="77777777" w:rsidR="00905F0F" w:rsidRPr="00FA4D5C" w:rsidRDefault="00905F0F" w:rsidP="008D4181">
      <w:pPr>
        <w:suppressAutoHyphens/>
        <w:rPr>
          <w:color w:val="FF0000"/>
          <w:sz w:val="22"/>
          <w:szCs w:val="22"/>
          <w:highlight w:val="yellow"/>
        </w:rPr>
      </w:pPr>
    </w:p>
    <w:p w14:paraId="28974E38" w14:textId="77777777" w:rsidR="00037720" w:rsidRPr="00FA4D5C" w:rsidRDefault="00037720" w:rsidP="008D4181">
      <w:pPr>
        <w:suppressAutoHyphens/>
        <w:rPr>
          <w:sz w:val="22"/>
          <w:szCs w:val="22"/>
        </w:rPr>
      </w:pPr>
      <w:r w:rsidRPr="00FA4D5C">
        <w:rPr>
          <w:sz w:val="22"/>
          <w:szCs w:val="22"/>
        </w:rPr>
        <w:t>-</w:t>
      </w:r>
      <w:r w:rsidRPr="00FA4D5C">
        <w:rPr>
          <w:i/>
          <w:sz w:val="22"/>
          <w:szCs w:val="22"/>
        </w:rPr>
        <w:t>Table Linens</w:t>
      </w:r>
      <w:r w:rsidR="002B5562" w:rsidRPr="00FA4D5C">
        <w:rPr>
          <w:i/>
          <w:sz w:val="22"/>
          <w:szCs w:val="22"/>
        </w:rPr>
        <w:t xml:space="preserve"> (cloth)</w:t>
      </w:r>
      <w:r w:rsidR="008A34C1" w:rsidRPr="00FA4D5C">
        <w:rPr>
          <w:i/>
          <w:sz w:val="22"/>
          <w:szCs w:val="22"/>
        </w:rPr>
        <w:t xml:space="preserve"> and skirting</w:t>
      </w:r>
      <w:r w:rsidRPr="00FA4D5C">
        <w:rPr>
          <w:sz w:val="22"/>
          <w:szCs w:val="22"/>
        </w:rPr>
        <w:t>: all matching</w:t>
      </w:r>
      <w:r w:rsidR="002B5562" w:rsidRPr="00FA4D5C">
        <w:rPr>
          <w:sz w:val="22"/>
          <w:szCs w:val="22"/>
        </w:rPr>
        <w:t xml:space="preserve"> in color</w:t>
      </w:r>
    </w:p>
    <w:p w14:paraId="4FA08798" w14:textId="77777777" w:rsidR="00905F0F" w:rsidRPr="00FA4D5C" w:rsidRDefault="00905F0F" w:rsidP="008D4181">
      <w:pPr>
        <w:suppressAutoHyphens/>
        <w:rPr>
          <w:color w:val="FF0000"/>
          <w:sz w:val="22"/>
          <w:szCs w:val="22"/>
          <w:highlight w:val="yellow"/>
        </w:rPr>
      </w:pPr>
    </w:p>
    <w:p w14:paraId="5C7EB679" w14:textId="47C6B443" w:rsidR="00923007" w:rsidRPr="00FA4D5C" w:rsidRDefault="006D2D0E" w:rsidP="008D4181">
      <w:pPr>
        <w:suppressAutoHyphens/>
        <w:rPr>
          <w:sz w:val="22"/>
          <w:szCs w:val="22"/>
        </w:rPr>
      </w:pPr>
      <w:r w:rsidRPr="00FA4D5C">
        <w:rPr>
          <w:sz w:val="22"/>
          <w:szCs w:val="22"/>
        </w:rPr>
        <w:t>-</w:t>
      </w:r>
      <w:r w:rsidR="00923007" w:rsidRPr="00FA4D5C">
        <w:rPr>
          <w:i/>
          <w:sz w:val="22"/>
          <w:szCs w:val="22"/>
        </w:rPr>
        <w:t>Cutlery</w:t>
      </w:r>
      <w:r w:rsidR="00905F0F" w:rsidRPr="00FA4D5C">
        <w:rPr>
          <w:i/>
          <w:sz w:val="22"/>
          <w:szCs w:val="22"/>
        </w:rPr>
        <w:t xml:space="preserve"> (eating and serving)</w:t>
      </w:r>
      <w:r w:rsidR="00905F0F" w:rsidRPr="00FA4D5C">
        <w:rPr>
          <w:sz w:val="22"/>
          <w:szCs w:val="22"/>
        </w:rPr>
        <w:t xml:space="preserve">: </w:t>
      </w:r>
      <w:r w:rsidR="007C75EB" w:rsidRPr="00FA4D5C">
        <w:rPr>
          <w:sz w:val="22"/>
          <w:szCs w:val="22"/>
        </w:rPr>
        <w:t>S</w:t>
      </w:r>
      <w:r w:rsidR="00905F0F" w:rsidRPr="00FA4D5C">
        <w:rPr>
          <w:sz w:val="22"/>
          <w:szCs w:val="22"/>
        </w:rPr>
        <w:t>poon</w:t>
      </w:r>
      <w:r w:rsidR="007C75EB" w:rsidRPr="00FA4D5C">
        <w:rPr>
          <w:sz w:val="22"/>
          <w:szCs w:val="22"/>
        </w:rPr>
        <w:t>s</w:t>
      </w:r>
      <w:r w:rsidR="00905F0F" w:rsidRPr="00FA4D5C">
        <w:rPr>
          <w:sz w:val="22"/>
          <w:szCs w:val="22"/>
        </w:rPr>
        <w:t>, forks,</w:t>
      </w:r>
      <w:r w:rsidR="00923007" w:rsidRPr="00FA4D5C">
        <w:rPr>
          <w:sz w:val="22"/>
          <w:szCs w:val="22"/>
        </w:rPr>
        <w:t xml:space="preserve"> knives</w:t>
      </w:r>
      <w:r w:rsidR="00905F0F" w:rsidRPr="00FA4D5C">
        <w:rPr>
          <w:sz w:val="22"/>
          <w:szCs w:val="22"/>
        </w:rPr>
        <w:t>, any kitchen/serving cutlery needed</w:t>
      </w:r>
      <w:r w:rsidR="00923007" w:rsidRPr="00FA4D5C">
        <w:rPr>
          <w:sz w:val="22"/>
          <w:szCs w:val="22"/>
        </w:rPr>
        <w:t xml:space="preserve"> (not plastic)</w:t>
      </w:r>
    </w:p>
    <w:p w14:paraId="042B1B26" w14:textId="77777777" w:rsidR="00905F0F" w:rsidRPr="00FA4D5C" w:rsidRDefault="00905F0F" w:rsidP="008D4181">
      <w:pPr>
        <w:suppressAutoHyphens/>
        <w:rPr>
          <w:color w:val="FF0000"/>
          <w:sz w:val="22"/>
          <w:szCs w:val="22"/>
          <w:highlight w:val="yellow"/>
        </w:rPr>
      </w:pPr>
    </w:p>
    <w:p w14:paraId="04BD3675" w14:textId="6CCDE250" w:rsidR="00923007" w:rsidRPr="00FA4D5C" w:rsidRDefault="006D2D0E" w:rsidP="006F0F60">
      <w:pPr>
        <w:shd w:val="clear" w:color="auto" w:fill="FFFF00"/>
        <w:suppressAutoHyphens/>
        <w:rPr>
          <w:sz w:val="22"/>
          <w:szCs w:val="22"/>
        </w:rPr>
      </w:pPr>
      <w:r w:rsidRPr="00E07D51">
        <w:rPr>
          <w:sz w:val="22"/>
          <w:szCs w:val="22"/>
        </w:rPr>
        <w:t>-</w:t>
      </w:r>
      <w:r w:rsidR="00923007" w:rsidRPr="00485EEF">
        <w:rPr>
          <w:i/>
          <w:sz w:val="22"/>
          <w:szCs w:val="22"/>
        </w:rPr>
        <w:t>Plates</w:t>
      </w:r>
      <w:r w:rsidR="00923007" w:rsidRPr="00485EEF">
        <w:rPr>
          <w:sz w:val="22"/>
          <w:szCs w:val="22"/>
        </w:rPr>
        <w:t xml:space="preserve">: </w:t>
      </w:r>
      <w:r w:rsidR="00AF1A34" w:rsidRPr="00485EEF">
        <w:rPr>
          <w:sz w:val="22"/>
          <w:szCs w:val="22"/>
        </w:rPr>
        <w:t>Non-plastic or paper.</w:t>
      </w:r>
      <w:r w:rsidR="00AF1A34" w:rsidRPr="00FA4D5C">
        <w:rPr>
          <w:sz w:val="22"/>
          <w:szCs w:val="22"/>
        </w:rPr>
        <w:t xml:space="preserve">  </w:t>
      </w:r>
    </w:p>
    <w:p w14:paraId="69DEDC13" w14:textId="77777777" w:rsidR="00481F05" w:rsidRPr="00FA4D5C" w:rsidRDefault="00481F05" w:rsidP="008D4181">
      <w:pPr>
        <w:suppressAutoHyphens/>
        <w:rPr>
          <w:color w:val="FF0000"/>
          <w:sz w:val="22"/>
          <w:szCs w:val="22"/>
          <w:highlight w:val="yellow"/>
        </w:rPr>
      </w:pPr>
    </w:p>
    <w:p w14:paraId="25ADC03C" w14:textId="77777777" w:rsidR="006D2D0E" w:rsidRPr="00FA4D5C" w:rsidRDefault="006D2D0E" w:rsidP="006D2D0E">
      <w:pPr>
        <w:suppressAutoHyphens/>
        <w:rPr>
          <w:sz w:val="22"/>
          <w:szCs w:val="22"/>
        </w:rPr>
      </w:pPr>
      <w:r w:rsidRPr="00FA4D5C">
        <w:rPr>
          <w:sz w:val="22"/>
          <w:szCs w:val="22"/>
        </w:rPr>
        <w:t>-</w:t>
      </w:r>
      <w:r w:rsidRPr="00FA4D5C">
        <w:rPr>
          <w:i/>
          <w:sz w:val="22"/>
          <w:szCs w:val="22"/>
        </w:rPr>
        <w:t>Cups</w:t>
      </w:r>
      <w:r w:rsidR="00902D83" w:rsidRPr="00FA4D5C">
        <w:rPr>
          <w:i/>
          <w:sz w:val="22"/>
          <w:szCs w:val="22"/>
        </w:rPr>
        <w:t xml:space="preserve"> with handle</w:t>
      </w:r>
      <w:r w:rsidRPr="00FA4D5C">
        <w:rPr>
          <w:i/>
          <w:sz w:val="22"/>
          <w:szCs w:val="22"/>
        </w:rPr>
        <w:t>/S</w:t>
      </w:r>
      <w:r w:rsidR="00037720" w:rsidRPr="00FA4D5C">
        <w:rPr>
          <w:i/>
          <w:sz w:val="22"/>
          <w:szCs w:val="22"/>
        </w:rPr>
        <w:t>aucers (Hot Beverages</w:t>
      </w:r>
      <w:r w:rsidRPr="00FA4D5C">
        <w:rPr>
          <w:i/>
          <w:sz w:val="22"/>
          <w:szCs w:val="22"/>
        </w:rPr>
        <w:t>)</w:t>
      </w:r>
      <w:r w:rsidRPr="00FA4D5C">
        <w:rPr>
          <w:sz w:val="22"/>
          <w:szCs w:val="22"/>
        </w:rPr>
        <w:t>: Small cup</w:t>
      </w:r>
      <w:r w:rsidR="00902D83" w:rsidRPr="00FA4D5C">
        <w:rPr>
          <w:sz w:val="22"/>
          <w:szCs w:val="22"/>
        </w:rPr>
        <w:t>s</w:t>
      </w:r>
      <w:r w:rsidRPr="00FA4D5C">
        <w:rPr>
          <w:sz w:val="22"/>
          <w:szCs w:val="22"/>
        </w:rPr>
        <w:t xml:space="preserve"> (non-plastic or paper) </w:t>
      </w:r>
      <w:r w:rsidR="00902D83" w:rsidRPr="00FA4D5C">
        <w:rPr>
          <w:sz w:val="22"/>
          <w:szCs w:val="22"/>
        </w:rPr>
        <w:t>size range</w:t>
      </w:r>
      <w:r w:rsidRPr="00FA4D5C">
        <w:rPr>
          <w:sz w:val="22"/>
          <w:szCs w:val="22"/>
        </w:rPr>
        <w:t xml:space="preserve"> </w:t>
      </w:r>
      <w:r w:rsidR="00902D83" w:rsidRPr="00FA4D5C">
        <w:rPr>
          <w:sz w:val="22"/>
          <w:szCs w:val="22"/>
        </w:rPr>
        <w:t>6-16 ounce</w:t>
      </w:r>
      <w:r w:rsidRPr="00FA4D5C">
        <w:rPr>
          <w:sz w:val="22"/>
          <w:szCs w:val="22"/>
        </w:rPr>
        <w:t xml:space="preserve"> </w:t>
      </w:r>
      <w:r w:rsidR="00494DDE" w:rsidRPr="00FA4D5C">
        <w:rPr>
          <w:sz w:val="22"/>
          <w:szCs w:val="22"/>
        </w:rPr>
        <w:t>with appropriate matching</w:t>
      </w:r>
      <w:r w:rsidRPr="00FA4D5C">
        <w:rPr>
          <w:sz w:val="22"/>
          <w:szCs w:val="22"/>
        </w:rPr>
        <w:t xml:space="preserve"> saucer </w:t>
      </w:r>
      <w:r w:rsidR="00494DDE" w:rsidRPr="00FA4D5C">
        <w:rPr>
          <w:sz w:val="22"/>
          <w:szCs w:val="22"/>
        </w:rPr>
        <w:t xml:space="preserve">in color and size.  </w:t>
      </w:r>
    </w:p>
    <w:p w14:paraId="15B496E4" w14:textId="77777777" w:rsidR="00905F0F" w:rsidRPr="00FA4D5C" w:rsidRDefault="00905F0F" w:rsidP="006D2D0E">
      <w:pPr>
        <w:suppressAutoHyphens/>
        <w:rPr>
          <w:color w:val="FF0000"/>
          <w:sz w:val="22"/>
          <w:szCs w:val="22"/>
          <w:highlight w:val="yellow"/>
        </w:rPr>
      </w:pPr>
    </w:p>
    <w:p w14:paraId="4C0D5B2E" w14:textId="77777777" w:rsidR="006D2D0E" w:rsidRPr="00FA4D5C" w:rsidRDefault="006D2D0E" w:rsidP="008D4181">
      <w:pPr>
        <w:suppressAutoHyphens/>
        <w:rPr>
          <w:sz w:val="22"/>
          <w:szCs w:val="22"/>
        </w:rPr>
      </w:pPr>
      <w:r w:rsidRPr="00FA4D5C">
        <w:rPr>
          <w:sz w:val="22"/>
          <w:szCs w:val="22"/>
        </w:rPr>
        <w:t xml:space="preserve"> -</w:t>
      </w:r>
      <w:r w:rsidRPr="00FA4D5C">
        <w:rPr>
          <w:i/>
          <w:sz w:val="22"/>
          <w:szCs w:val="22"/>
        </w:rPr>
        <w:t>Glasses</w:t>
      </w:r>
      <w:r w:rsidR="00037720" w:rsidRPr="00FA4D5C">
        <w:rPr>
          <w:i/>
          <w:sz w:val="22"/>
          <w:szCs w:val="22"/>
        </w:rPr>
        <w:t xml:space="preserve"> (Cold Beverages)</w:t>
      </w:r>
      <w:r w:rsidRPr="00FA4D5C">
        <w:rPr>
          <w:sz w:val="22"/>
          <w:szCs w:val="22"/>
        </w:rPr>
        <w:t xml:space="preserve">: </w:t>
      </w:r>
      <w:r w:rsidR="00A13CD7" w:rsidRPr="00FA4D5C">
        <w:rPr>
          <w:sz w:val="22"/>
          <w:szCs w:val="22"/>
        </w:rPr>
        <w:t>non-</w:t>
      </w:r>
      <w:r w:rsidR="008B4C85" w:rsidRPr="00FA4D5C">
        <w:rPr>
          <w:sz w:val="22"/>
          <w:szCs w:val="22"/>
        </w:rPr>
        <w:t>paper</w:t>
      </w:r>
      <w:r w:rsidR="00A13CD7" w:rsidRPr="00FA4D5C">
        <w:rPr>
          <w:sz w:val="22"/>
          <w:szCs w:val="22"/>
        </w:rPr>
        <w:t xml:space="preserve"> or </w:t>
      </w:r>
      <w:r w:rsidR="008B4C85" w:rsidRPr="00FA4D5C">
        <w:rPr>
          <w:sz w:val="22"/>
          <w:szCs w:val="22"/>
        </w:rPr>
        <w:t>plastic</w:t>
      </w:r>
      <w:r w:rsidR="00A13CD7" w:rsidRPr="00FA4D5C">
        <w:rPr>
          <w:sz w:val="22"/>
          <w:szCs w:val="22"/>
        </w:rPr>
        <w:t xml:space="preserve"> up to 12oz.</w:t>
      </w:r>
    </w:p>
    <w:p w14:paraId="376FCFF3" w14:textId="77777777" w:rsidR="00905F0F" w:rsidRPr="00FA4D5C" w:rsidRDefault="00905F0F" w:rsidP="008D4181">
      <w:pPr>
        <w:suppressAutoHyphens/>
        <w:rPr>
          <w:color w:val="FF0000"/>
          <w:sz w:val="22"/>
          <w:szCs w:val="22"/>
        </w:rPr>
      </w:pPr>
    </w:p>
    <w:p w14:paraId="578967C1" w14:textId="5D25C827" w:rsidR="00A13CD7" w:rsidRDefault="00A13CD7" w:rsidP="008D4181">
      <w:pPr>
        <w:suppressAutoHyphens/>
        <w:rPr>
          <w:sz w:val="22"/>
          <w:szCs w:val="22"/>
        </w:rPr>
      </w:pPr>
      <w:r w:rsidRPr="00FA4D5C">
        <w:rPr>
          <w:sz w:val="22"/>
          <w:szCs w:val="22"/>
        </w:rPr>
        <w:t>-</w:t>
      </w:r>
      <w:r w:rsidRPr="00FA4D5C">
        <w:rPr>
          <w:i/>
          <w:sz w:val="22"/>
          <w:szCs w:val="22"/>
        </w:rPr>
        <w:t>Napkins</w:t>
      </w:r>
      <w:r w:rsidRPr="00FA4D5C">
        <w:rPr>
          <w:sz w:val="22"/>
          <w:szCs w:val="22"/>
        </w:rPr>
        <w:t xml:space="preserve">: </w:t>
      </w:r>
      <w:r w:rsidR="00AF1A34" w:rsidRPr="00FA4D5C">
        <w:rPr>
          <w:sz w:val="22"/>
          <w:szCs w:val="22"/>
        </w:rPr>
        <w:t xml:space="preserve">Cloth </w:t>
      </w:r>
      <w:r w:rsidR="00844580" w:rsidRPr="00FA4D5C">
        <w:rPr>
          <w:sz w:val="22"/>
          <w:szCs w:val="22"/>
        </w:rPr>
        <w:t xml:space="preserve">or paper.  </w:t>
      </w:r>
    </w:p>
    <w:p w14:paraId="26D5589C" w14:textId="77777777" w:rsidR="00F9612B" w:rsidRDefault="00F9612B" w:rsidP="008D4181">
      <w:pPr>
        <w:suppressAutoHyphens/>
        <w:rPr>
          <w:sz w:val="22"/>
          <w:szCs w:val="22"/>
        </w:rPr>
      </w:pPr>
    </w:p>
    <w:p w14:paraId="05D55201" w14:textId="7AB8558C" w:rsidR="00F9612B" w:rsidRDefault="00F9612B" w:rsidP="00F9612B">
      <w:pPr>
        <w:suppressAutoHyphens/>
        <w:rPr>
          <w:sz w:val="22"/>
          <w:szCs w:val="22"/>
        </w:rPr>
      </w:pPr>
      <w:r w:rsidRPr="009A658E">
        <w:rPr>
          <w:sz w:val="22"/>
          <w:szCs w:val="22"/>
        </w:rPr>
        <w:t>-</w:t>
      </w:r>
      <w:r w:rsidRPr="00FB73C5">
        <w:rPr>
          <w:i/>
          <w:sz w:val="22"/>
          <w:szCs w:val="22"/>
        </w:rPr>
        <w:t>Tables</w:t>
      </w:r>
      <w:r w:rsidRPr="00FB73C5">
        <w:rPr>
          <w:sz w:val="22"/>
          <w:szCs w:val="22"/>
        </w:rPr>
        <w:t>: Tables for meals in Root Hall and AHEC will be provided by the US Government, tables for meals in LVCC will be provided by LVCC.</w:t>
      </w:r>
    </w:p>
    <w:p w14:paraId="7A6BF64B" w14:textId="285C0510" w:rsidR="00F9612B" w:rsidRPr="00F9612B" w:rsidRDefault="00F9612B" w:rsidP="00F9612B">
      <w:pPr>
        <w:suppressAutoHyphens/>
        <w:rPr>
          <w:sz w:val="22"/>
          <w:szCs w:val="22"/>
        </w:rPr>
      </w:pPr>
    </w:p>
    <w:p w14:paraId="34B36DD8" w14:textId="5B744725" w:rsidR="008D4181" w:rsidRPr="00FA4D5C" w:rsidRDefault="0006735E" w:rsidP="008D4181">
      <w:pPr>
        <w:suppressAutoHyphens/>
        <w:rPr>
          <w:sz w:val="22"/>
          <w:szCs w:val="22"/>
        </w:rPr>
      </w:pPr>
      <w:r>
        <w:rPr>
          <w:sz w:val="22"/>
          <w:szCs w:val="22"/>
        </w:rPr>
        <w:t>3</w:t>
      </w:r>
      <w:r w:rsidR="004C3EFC" w:rsidRPr="00FA4D5C">
        <w:rPr>
          <w:sz w:val="22"/>
          <w:szCs w:val="22"/>
        </w:rPr>
        <w:t>.3</w:t>
      </w:r>
      <w:r w:rsidR="00B807CA" w:rsidRPr="00FA4D5C">
        <w:rPr>
          <w:sz w:val="22"/>
          <w:szCs w:val="22"/>
        </w:rPr>
        <w:t xml:space="preserve">. </w:t>
      </w:r>
      <w:r w:rsidR="00B807CA" w:rsidRPr="00FA4D5C">
        <w:rPr>
          <w:sz w:val="22"/>
          <w:szCs w:val="22"/>
          <w:u w:val="single"/>
        </w:rPr>
        <w:t>Equipment</w:t>
      </w:r>
      <w:r w:rsidR="00B807CA" w:rsidRPr="00FA4D5C">
        <w:rPr>
          <w:sz w:val="22"/>
          <w:szCs w:val="22"/>
        </w:rPr>
        <w:t>:</w:t>
      </w:r>
      <w:r w:rsidR="008D4181" w:rsidRPr="00FA4D5C">
        <w:rPr>
          <w:sz w:val="22"/>
          <w:szCs w:val="22"/>
        </w:rPr>
        <w:t xml:space="preserve"> The Contractor shall</w:t>
      </w:r>
      <w:r w:rsidR="00736814" w:rsidRPr="00FA4D5C">
        <w:rPr>
          <w:sz w:val="22"/>
          <w:szCs w:val="22"/>
        </w:rPr>
        <w:t xml:space="preserve"> furnish the </w:t>
      </w:r>
      <w:r w:rsidR="00BF7A42" w:rsidRPr="00FA4D5C">
        <w:rPr>
          <w:sz w:val="22"/>
          <w:szCs w:val="22"/>
        </w:rPr>
        <w:t>following equipment necessary but not limited to meet the requirements under this PWS;</w:t>
      </w:r>
      <w:r w:rsidR="00D73831" w:rsidRPr="00FA4D5C">
        <w:rPr>
          <w:sz w:val="22"/>
          <w:szCs w:val="22"/>
        </w:rPr>
        <w:t xml:space="preserve"> food labels, appetizer picks, condiment servers/gra</w:t>
      </w:r>
      <w:r w:rsidR="0084770B" w:rsidRPr="00FA4D5C">
        <w:rPr>
          <w:sz w:val="22"/>
          <w:szCs w:val="22"/>
        </w:rPr>
        <w:t>v</w:t>
      </w:r>
      <w:r w:rsidR="00D73831" w:rsidRPr="00FA4D5C">
        <w:rPr>
          <w:sz w:val="22"/>
          <w:szCs w:val="22"/>
        </w:rPr>
        <w:t>y boat, warming covered dishes</w:t>
      </w:r>
      <w:r w:rsidR="003C4A41" w:rsidRPr="00FA4D5C">
        <w:rPr>
          <w:sz w:val="22"/>
          <w:szCs w:val="22"/>
        </w:rPr>
        <w:t xml:space="preserve"> with required items to keep warm (</w:t>
      </w:r>
      <w:r w:rsidR="00C01A2F" w:rsidRPr="00FA4D5C">
        <w:rPr>
          <w:sz w:val="22"/>
          <w:szCs w:val="22"/>
        </w:rPr>
        <w:t xml:space="preserve">i.e. </w:t>
      </w:r>
      <w:r w:rsidR="003C4A41" w:rsidRPr="00FA4D5C">
        <w:rPr>
          <w:sz w:val="22"/>
          <w:szCs w:val="22"/>
        </w:rPr>
        <w:t>tea</w:t>
      </w:r>
      <w:r w:rsidR="00DD7289" w:rsidRPr="00FA4D5C">
        <w:rPr>
          <w:sz w:val="22"/>
          <w:szCs w:val="22"/>
        </w:rPr>
        <w:t xml:space="preserve"> </w:t>
      </w:r>
      <w:r w:rsidR="003C4A41" w:rsidRPr="00FA4D5C">
        <w:rPr>
          <w:sz w:val="22"/>
          <w:szCs w:val="22"/>
        </w:rPr>
        <w:t>light candle or gel fuel</w:t>
      </w:r>
      <w:r w:rsidR="00DD7289" w:rsidRPr="00FA4D5C">
        <w:rPr>
          <w:sz w:val="22"/>
          <w:szCs w:val="22"/>
        </w:rPr>
        <w:t xml:space="preserve">, </w:t>
      </w:r>
      <w:r w:rsidR="00916FF3" w:rsidRPr="00FA4D5C">
        <w:rPr>
          <w:sz w:val="22"/>
          <w:szCs w:val="22"/>
        </w:rPr>
        <w:t>etc.</w:t>
      </w:r>
      <w:r w:rsidR="003C4A41" w:rsidRPr="00FA4D5C">
        <w:rPr>
          <w:sz w:val="22"/>
          <w:szCs w:val="22"/>
        </w:rPr>
        <w:t>)</w:t>
      </w:r>
      <w:r w:rsidR="00D73831" w:rsidRPr="00FA4D5C">
        <w:rPr>
          <w:sz w:val="22"/>
          <w:szCs w:val="22"/>
        </w:rPr>
        <w:t>, chafing dishes,</w:t>
      </w:r>
      <w:r w:rsidR="00BF7A42" w:rsidRPr="00FA4D5C">
        <w:rPr>
          <w:sz w:val="22"/>
          <w:szCs w:val="22"/>
        </w:rPr>
        <w:t xml:space="preserve"> </w:t>
      </w:r>
      <w:r w:rsidR="00BF7A42" w:rsidRPr="00FA4D5C">
        <w:rPr>
          <w:bCs/>
          <w:sz w:val="22"/>
          <w:szCs w:val="22"/>
        </w:rPr>
        <w:t>etc.</w:t>
      </w:r>
      <w:r w:rsidR="00D73831" w:rsidRPr="00FA4D5C">
        <w:rPr>
          <w:b/>
          <w:sz w:val="22"/>
          <w:szCs w:val="22"/>
        </w:rPr>
        <w:t xml:space="preserve">  </w:t>
      </w:r>
    </w:p>
    <w:p w14:paraId="6289C59E" w14:textId="77777777" w:rsidR="00555B46" w:rsidRPr="00FA4D5C" w:rsidRDefault="00555B46" w:rsidP="008D4181">
      <w:pPr>
        <w:suppressAutoHyphens/>
        <w:rPr>
          <w:color w:val="FF0000"/>
          <w:sz w:val="22"/>
          <w:szCs w:val="22"/>
        </w:rPr>
      </w:pPr>
    </w:p>
    <w:p w14:paraId="5A6F298B" w14:textId="6561A8CD" w:rsidR="00555B46" w:rsidRDefault="0006735E" w:rsidP="008D4181">
      <w:pPr>
        <w:suppressAutoHyphens/>
        <w:rPr>
          <w:color w:val="FF0000"/>
          <w:sz w:val="22"/>
          <w:szCs w:val="22"/>
        </w:rPr>
      </w:pPr>
      <w:r>
        <w:rPr>
          <w:sz w:val="22"/>
          <w:szCs w:val="22"/>
        </w:rPr>
        <w:t>3</w:t>
      </w:r>
      <w:r w:rsidR="004C3EFC" w:rsidRPr="00FA4D5C">
        <w:rPr>
          <w:sz w:val="22"/>
          <w:szCs w:val="22"/>
        </w:rPr>
        <w:t>.4</w:t>
      </w:r>
      <w:r w:rsidR="00555B46" w:rsidRPr="00FA4D5C">
        <w:rPr>
          <w:sz w:val="22"/>
          <w:szCs w:val="22"/>
        </w:rPr>
        <w:t xml:space="preserve">. </w:t>
      </w:r>
      <w:r w:rsidR="00555B46" w:rsidRPr="00FA4D5C">
        <w:rPr>
          <w:sz w:val="22"/>
          <w:szCs w:val="22"/>
          <w:u w:val="single"/>
        </w:rPr>
        <w:t>Reset Responsibilities</w:t>
      </w:r>
      <w:r w:rsidR="00555B46" w:rsidRPr="00FA4D5C">
        <w:rPr>
          <w:sz w:val="22"/>
          <w:szCs w:val="22"/>
        </w:rPr>
        <w:t xml:space="preserve">: </w:t>
      </w:r>
      <w:r w:rsidR="00343641" w:rsidRPr="00FA4D5C">
        <w:rPr>
          <w:sz w:val="22"/>
          <w:szCs w:val="22"/>
        </w:rPr>
        <w:t>T</w:t>
      </w:r>
      <w:r w:rsidR="00555B46" w:rsidRPr="00FA4D5C">
        <w:rPr>
          <w:sz w:val="22"/>
          <w:szCs w:val="22"/>
        </w:rPr>
        <w:t xml:space="preserve">he Contractor shall collect used glasses, plates, cutlery, and bottles, collect and dispose of any refuse, and replenish all food/beverage items for the </w:t>
      </w:r>
      <w:r w:rsidR="00343641" w:rsidRPr="00FA4D5C">
        <w:rPr>
          <w:sz w:val="22"/>
          <w:szCs w:val="22"/>
        </w:rPr>
        <w:t>duration of the event, ensuring a clean and professional environment</w:t>
      </w:r>
      <w:r w:rsidR="00555B46" w:rsidRPr="00FA4D5C">
        <w:rPr>
          <w:sz w:val="22"/>
          <w:szCs w:val="22"/>
        </w:rPr>
        <w:t>.</w:t>
      </w:r>
      <w:r w:rsidR="00555B46" w:rsidRPr="00FA4D5C">
        <w:rPr>
          <w:color w:val="FF0000"/>
          <w:sz w:val="22"/>
          <w:szCs w:val="22"/>
        </w:rPr>
        <w:t xml:space="preserve"> </w:t>
      </w:r>
    </w:p>
    <w:p w14:paraId="486D5F6E" w14:textId="77777777" w:rsidR="00DB3CA8" w:rsidRDefault="00DB3CA8" w:rsidP="008D4181">
      <w:pPr>
        <w:suppressAutoHyphens/>
        <w:rPr>
          <w:color w:val="FF0000"/>
          <w:sz w:val="22"/>
          <w:szCs w:val="22"/>
        </w:rPr>
      </w:pPr>
    </w:p>
    <w:p w14:paraId="7EBA409E" w14:textId="01752561" w:rsidR="00DB3CA8" w:rsidRPr="00DB3CA8" w:rsidRDefault="0006735E" w:rsidP="00DB3CA8">
      <w:pPr>
        <w:rPr>
          <w:bCs/>
          <w:sz w:val="22"/>
          <w:szCs w:val="22"/>
        </w:rPr>
      </w:pPr>
      <w:r>
        <w:rPr>
          <w:bCs/>
          <w:sz w:val="22"/>
          <w:szCs w:val="22"/>
          <w:u w:val="single"/>
        </w:rPr>
        <w:t>3</w:t>
      </w:r>
      <w:r w:rsidR="00DB3CA8" w:rsidRPr="00DB3CA8">
        <w:rPr>
          <w:bCs/>
          <w:sz w:val="22"/>
          <w:szCs w:val="22"/>
          <w:u w:val="single"/>
        </w:rPr>
        <w:t>.5 Serving Attendants Attire</w:t>
      </w:r>
      <w:r w:rsidR="00DB3CA8" w:rsidRPr="00DB3CA8">
        <w:rPr>
          <w:bCs/>
          <w:sz w:val="22"/>
          <w:szCs w:val="22"/>
        </w:rPr>
        <w:t xml:space="preserve">: </w:t>
      </w:r>
    </w:p>
    <w:p w14:paraId="4A4DEAE7" w14:textId="77777777" w:rsidR="00DB3CA8" w:rsidRPr="00FA4D5C" w:rsidRDefault="00DB3CA8" w:rsidP="00DB3CA8">
      <w:pPr>
        <w:rPr>
          <w:sz w:val="22"/>
          <w:szCs w:val="22"/>
        </w:rPr>
      </w:pPr>
      <w:r w:rsidRPr="00FA4D5C">
        <w:rPr>
          <w:sz w:val="22"/>
          <w:szCs w:val="22"/>
        </w:rPr>
        <w:t xml:space="preserve">Professional appearance and grooming are required. </w:t>
      </w:r>
    </w:p>
    <w:p w14:paraId="7599AFF4" w14:textId="77777777" w:rsidR="00B7365C" w:rsidRPr="00FA4D5C" w:rsidRDefault="00B7365C"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2"/>
          <w:szCs w:val="22"/>
        </w:rPr>
      </w:pPr>
    </w:p>
    <w:p w14:paraId="24002A83" w14:textId="7BFD5C11" w:rsidR="008D4181" w:rsidRPr="00FA4D5C" w:rsidRDefault="0006735E" w:rsidP="008D4181">
      <w:pPr>
        <w:rPr>
          <w:b/>
          <w:bCs/>
          <w:sz w:val="22"/>
          <w:szCs w:val="22"/>
        </w:rPr>
      </w:pPr>
      <w:r>
        <w:rPr>
          <w:b/>
          <w:bCs/>
          <w:sz w:val="22"/>
          <w:szCs w:val="22"/>
        </w:rPr>
        <w:t>4</w:t>
      </w:r>
      <w:r w:rsidR="006F0F60" w:rsidRPr="00FA4D5C">
        <w:rPr>
          <w:b/>
          <w:bCs/>
          <w:sz w:val="22"/>
          <w:szCs w:val="22"/>
        </w:rPr>
        <w:t xml:space="preserve">. </w:t>
      </w:r>
      <w:r w:rsidR="006F0F60" w:rsidRPr="006F0F60">
        <w:rPr>
          <w:b/>
          <w:bCs/>
          <w:sz w:val="22"/>
          <w:szCs w:val="22"/>
          <w:u w:val="single"/>
        </w:rPr>
        <w:t>SPECIFIC</w:t>
      </w:r>
      <w:r w:rsidR="00687B9F" w:rsidRPr="006F0F60">
        <w:rPr>
          <w:b/>
          <w:bCs/>
          <w:sz w:val="22"/>
          <w:szCs w:val="22"/>
          <w:u w:val="single"/>
        </w:rPr>
        <w:t xml:space="preserve"> </w:t>
      </w:r>
      <w:r w:rsidR="00687B9F" w:rsidRPr="00FA4D5C">
        <w:rPr>
          <w:b/>
          <w:bCs/>
          <w:sz w:val="22"/>
          <w:szCs w:val="22"/>
          <w:u w:val="single"/>
        </w:rPr>
        <w:t>TASKS</w:t>
      </w:r>
      <w:r w:rsidR="00DB3CA8">
        <w:rPr>
          <w:b/>
          <w:bCs/>
          <w:sz w:val="22"/>
          <w:szCs w:val="22"/>
          <w:u w:val="single"/>
        </w:rPr>
        <w:t xml:space="preserve"> AND ESTIMATED TIMELINES</w:t>
      </w:r>
      <w:r w:rsidR="008D4181" w:rsidRPr="00FA4D5C">
        <w:rPr>
          <w:b/>
          <w:bCs/>
          <w:sz w:val="22"/>
          <w:szCs w:val="22"/>
        </w:rPr>
        <w:t>:</w:t>
      </w:r>
      <w:r w:rsidR="004C151E" w:rsidRPr="00FA4D5C">
        <w:rPr>
          <w:b/>
          <w:bCs/>
          <w:sz w:val="22"/>
          <w:szCs w:val="22"/>
        </w:rPr>
        <w:t xml:space="preserve"> </w:t>
      </w:r>
    </w:p>
    <w:p w14:paraId="356BBBA2" w14:textId="77777777" w:rsidR="00605A63" w:rsidRPr="00FA4D5C" w:rsidRDefault="00605A63" w:rsidP="008D4181">
      <w:pPr>
        <w:rPr>
          <w:color w:val="FF0000"/>
          <w:sz w:val="22"/>
          <w:szCs w:val="22"/>
        </w:rPr>
      </w:pPr>
    </w:p>
    <w:p w14:paraId="0109F9BE" w14:textId="21EDE582" w:rsidR="008D4181" w:rsidRPr="00FA4D5C" w:rsidRDefault="0006735E" w:rsidP="008D4181">
      <w:pPr>
        <w:rPr>
          <w:sz w:val="22"/>
          <w:szCs w:val="22"/>
        </w:rPr>
      </w:pPr>
      <w:r>
        <w:rPr>
          <w:sz w:val="22"/>
          <w:szCs w:val="22"/>
        </w:rPr>
        <w:t>4</w:t>
      </w:r>
      <w:r w:rsidR="008D4181" w:rsidRPr="00FA4D5C">
        <w:rPr>
          <w:sz w:val="22"/>
          <w:szCs w:val="22"/>
        </w:rPr>
        <w:t>.1</w:t>
      </w:r>
      <w:r w:rsidR="000D1B88" w:rsidRPr="00FA4D5C">
        <w:rPr>
          <w:sz w:val="22"/>
          <w:szCs w:val="22"/>
        </w:rPr>
        <w:t xml:space="preserve">. </w:t>
      </w:r>
      <w:r w:rsidR="000D1B88" w:rsidRPr="00FA4D5C">
        <w:rPr>
          <w:sz w:val="22"/>
          <w:szCs w:val="22"/>
          <w:u w:val="single"/>
        </w:rPr>
        <w:t>Basic</w:t>
      </w:r>
      <w:r w:rsidR="0005190B" w:rsidRPr="00FA4D5C">
        <w:rPr>
          <w:sz w:val="22"/>
          <w:szCs w:val="22"/>
          <w:u w:val="single"/>
        </w:rPr>
        <w:t xml:space="preserve"> Services</w:t>
      </w:r>
      <w:r w:rsidR="0005190B" w:rsidRPr="00FA4D5C">
        <w:rPr>
          <w:sz w:val="22"/>
          <w:szCs w:val="22"/>
        </w:rPr>
        <w:t xml:space="preserve">.  The contractor shall provide </w:t>
      </w:r>
      <w:r w:rsidR="00016562" w:rsidRPr="00FA4D5C">
        <w:rPr>
          <w:sz w:val="22"/>
          <w:szCs w:val="22"/>
        </w:rPr>
        <w:t xml:space="preserve">catering </w:t>
      </w:r>
      <w:r w:rsidR="0005190B" w:rsidRPr="00FA4D5C">
        <w:rPr>
          <w:sz w:val="22"/>
          <w:szCs w:val="22"/>
        </w:rPr>
        <w:t>services</w:t>
      </w:r>
      <w:r w:rsidR="00016562" w:rsidRPr="00FA4D5C">
        <w:rPr>
          <w:sz w:val="22"/>
          <w:szCs w:val="22"/>
        </w:rPr>
        <w:t xml:space="preserve"> </w:t>
      </w:r>
      <w:r w:rsidR="0005190B" w:rsidRPr="00FA4D5C">
        <w:rPr>
          <w:sz w:val="22"/>
          <w:szCs w:val="22"/>
        </w:rPr>
        <w:t xml:space="preserve">for </w:t>
      </w:r>
      <w:r w:rsidR="00D01F36" w:rsidRPr="00FA4D5C">
        <w:rPr>
          <w:sz w:val="22"/>
          <w:szCs w:val="22"/>
        </w:rPr>
        <w:t>authorized guests</w:t>
      </w:r>
      <w:r w:rsidR="00C01A2F" w:rsidRPr="00FA4D5C">
        <w:rPr>
          <w:sz w:val="22"/>
          <w:szCs w:val="22"/>
        </w:rPr>
        <w:t xml:space="preserve"> </w:t>
      </w:r>
      <w:r w:rsidR="00D01F36" w:rsidRPr="00FA4D5C">
        <w:rPr>
          <w:sz w:val="22"/>
          <w:szCs w:val="22"/>
        </w:rPr>
        <w:t xml:space="preserve">as defined by AR 37-47, par 2-2 for official functions hosted by the </w:t>
      </w:r>
      <w:r w:rsidR="00343641" w:rsidRPr="00FA4D5C">
        <w:rPr>
          <w:sz w:val="22"/>
          <w:szCs w:val="22"/>
        </w:rPr>
        <w:t>Commandant</w:t>
      </w:r>
      <w:r w:rsidR="00D01F36" w:rsidRPr="00FA4D5C">
        <w:rPr>
          <w:sz w:val="22"/>
          <w:szCs w:val="22"/>
        </w:rPr>
        <w:t xml:space="preserve">. </w:t>
      </w:r>
      <w:r w:rsidR="000263F3" w:rsidRPr="00FA4D5C">
        <w:rPr>
          <w:sz w:val="22"/>
          <w:szCs w:val="22"/>
        </w:rPr>
        <w:t>The contractor sha</w:t>
      </w:r>
      <w:r w:rsidR="004F2485" w:rsidRPr="00FA4D5C">
        <w:rPr>
          <w:sz w:val="22"/>
          <w:szCs w:val="22"/>
        </w:rPr>
        <w:t>ll provide a professional, well-</w:t>
      </w:r>
      <w:r w:rsidR="000263F3" w:rsidRPr="00FA4D5C">
        <w:rPr>
          <w:sz w:val="22"/>
          <w:szCs w:val="22"/>
        </w:rPr>
        <w:t xml:space="preserve">groomed, and </w:t>
      </w:r>
      <w:r w:rsidR="008A48E2" w:rsidRPr="00FA4D5C">
        <w:rPr>
          <w:sz w:val="22"/>
          <w:szCs w:val="22"/>
        </w:rPr>
        <w:t>well-trained</w:t>
      </w:r>
      <w:r w:rsidR="000263F3" w:rsidRPr="00FA4D5C">
        <w:rPr>
          <w:sz w:val="22"/>
          <w:szCs w:val="22"/>
        </w:rPr>
        <w:t xml:space="preserve"> staff to support set up of food and drinks and to provide food and drink service.</w:t>
      </w:r>
    </w:p>
    <w:p w14:paraId="36572D15" w14:textId="77777777" w:rsidR="00737F8F" w:rsidRPr="00FA4D5C" w:rsidRDefault="00737F8F" w:rsidP="008D4181">
      <w:pPr>
        <w:rPr>
          <w:sz w:val="22"/>
          <w:szCs w:val="22"/>
        </w:rPr>
      </w:pPr>
    </w:p>
    <w:p w14:paraId="07C859E3" w14:textId="41C1F2D5" w:rsidR="00412672" w:rsidRPr="00FA4D5C" w:rsidRDefault="0006735E" w:rsidP="001E347D">
      <w:pPr>
        <w:pStyle w:val="PlainText"/>
        <w:rPr>
          <w:rFonts w:ascii="Times New Roman" w:hAnsi="Times New Roman" w:cs="Times New Roman"/>
          <w:szCs w:val="22"/>
        </w:rPr>
      </w:pPr>
      <w:r>
        <w:rPr>
          <w:rFonts w:ascii="Times New Roman" w:hAnsi="Times New Roman" w:cs="Times New Roman"/>
          <w:szCs w:val="22"/>
        </w:rPr>
        <w:t>4</w:t>
      </w:r>
      <w:r w:rsidR="00412672" w:rsidRPr="00FA4D5C">
        <w:rPr>
          <w:rFonts w:ascii="Times New Roman" w:hAnsi="Times New Roman" w:cs="Times New Roman"/>
          <w:szCs w:val="22"/>
        </w:rPr>
        <w:t xml:space="preserve">.1.1 </w:t>
      </w:r>
      <w:r w:rsidR="00412672" w:rsidRPr="00FA4D5C">
        <w:rPr>
          <w:rFonts w:ascii="Times New Roman" w:hAnsi="Times New Roman" w:cs="Times New Roman"/>
          <w:szCs w:val="22"/>
          <w:u w:val="single"/>
        </w:rPr>
        <w:t>Weather Call</w:t>
      </w:r>
      <w:r w:rsidR="00412672" w:rsidRPr="00FA4D5C">
        <w:rPr>
          <w:rFonts w:ascii="Times New Roman" w:hAnsi="Times New Roman" w:cs="Times New Roman"/>
          <w:szCs w:val="22"/>
        </w:rPr>
        <w:t xml:space="preserve">. </w:t>
      </w:r>
      <w:r w:rsidR="00931FE0" w:rsidRPr="00FA4D5C">
        <w:rPr>
          <w:rFonts w:ascii="Times New Roman" w:hAnsi="Times New Roman" w:cs="Times New Roman"/>
          <w:szCs w:val="22"/>
        </w:rPr>
        <w:t xml:space="preserve">Not applicable; venues will not change due to inclement weather. </w:t>
      </w:r>
      <w:r w:rsidR="008C68E7" w:rsidRPr="00FA4D5C">
        <w:rPr>
          <w:rFonts w:ascii="Times New Roman" w:hAnsi="Times New Roman" w:cs="Times New Roman"/>
          <w:szCs w:val="22"/>
        </w:rPr>
        <w:t xml:space="preserve">   </w:t>
      </w:r>
    </w:p>
    <w:p w14:paraId="2C2D1230" w14:textId="77777777" w:rsidR="008D4181" w:rsidRPr="00FA4D5C" w:rsidRDefault="008D4181" w:rsidP="008D4181">
      <w:pPr>
        <w:rPr>
          <w:color w:val="FF0000"/>
          <w:sz w:val="22"/>
          <w:szCs w:val="22"/>
          <w:highlight w:val="yellow"/>
        </w:rPr>
      </w:pPr>
    </w:p>
    <w:p w14:paraId="581F822B" w14:textId="7428AF97" w:rsidR="00016562" w:rsidRPr="00FA4D5C" w:rsidRDefault="0006735E" w:rsidP="008D4181">
      <w:pPr>
        <w:rPr>
          <w:sz w:val="22"/>
          <w:szCs w:val="22"/>
        </w:rPr>
      </w:pPr>
      <w:r>
        <w:rPr>
          <w:sz w:val="22"/>
          <w:szCs w:val="22"/>
        </w:rPr>
        <w:t>4</w:t>
      </w:r>
      <w:r w:rsidR="00417143" w:rsidRPr="00FA4D5C">
        <w:rPr>
          <w:sz w:val="22"/>
          <w:szCs w:val="22"/>
        </w:rPr>
        <w:t>.2</w:t>
      </w:r>
      <w:r w:rsidR="006E1144" w:rsidRPr="00FA4D5C">
        <w:rPr>
          <w:sz w:val="22"/>
          <w:szCs w:val="22"/>
        </w:rPr>
        <w:t xml:space="preserve">. </w:t>
      </w:r>
      <w:r w:rsidR="006E1144" w:rsidRPr="00FA4D5C">
        <w:rPr>
          <w:sz w:val="22"/>
          <w:szCs w:val="22"/>
          <w:u w:val="single"/>
        </w:rPr>
        <w:t>Menu</w:t>
      </w:r>
      <w:r w:rsidR="00417143" w:rsidRPr="00FA4D5C">
        <w:rPr>
          <w:sz w:val="22"/>
          <w:szCs w:val="22"/>
        </w:rPr>
        <w:t xml:space="preserve">. </w:t>
      </w:r>
      <w:r w:rsidR="00CE153A" w:rsidRPr="00FA4D5C">
        <w:rPr>
          <w:sz w:val="22"/>
          <w:szCs w:val="22"/>
        </w:rPr>
        <w:t>Lunch</w:t>
      </w:r>
      <w:r w:rsidR="006F0F60">
        <w:rPr>
          <w:sz w:val="22"/>
          <w:szCs w:val="22"/>
        </w:rPr>
        <w:t xml:space="preserve"> and dinner</w:t>
      </w:r>
      <w:r w:rsidR="00CE153A" w:rsidRPr="00FA4D5C">
        <w:rPr>
          <w:sz w:val="22"/>
          <w:szCs w:val="22"/>
        </w:rPr>
        <w:t xml:space="preserve"> menus will vary according to the daily itinerary and </w:t>
      </w:r>
      <w:r w:rsidR="00B70848" w:rsidRPr="00FA4D5C">
        <w:rPr>
          <w:sz w:val="22"/>
          <w:szCs w:val="22"/>
        </w:rPr>
        <w:t xml:space="preserve">will </w:t>
      </w:r>
      <w:r w:rsidR="00CE153A" w:rsidRPr="00FA4D5C">
        <w:rPr>
          <w:sz w:val="22"/>
          <w:szCs w:val="22"/>
        </w:rPr>
        <w:t>be buffet-style hot lunches or sandwich/salad bar with soup.</w:t>
      </w:r>
      <w:r w:rsidR="005C2759" w:rsidRPr="00FA4D5C">
        <w:rPr>
          <w:sz w:val="22"/>
          <w:szCs w:val="22"/>
        </w:rPr>
        <w:t xml:space="preserve"> </w:t>
      </w:r>
      <w:r w:rsidR="006B1D56" w:rsidRPr="00FA4D5C">
        <w:rPr>
          <w:sz w:val="22"/>
          <w:szCs w:val="22"/>
        </w:rPr>
        <w:t xml:space="preserve">Headcounts will vary between </w:t>
      </w:r>
      <w:r w:rsidR="00C64608" w:rsidRPr="00FA4D5C">
        <w:rPr>
          <w:sz w:val="22"/>
          <w:szCs w:val="22"/>
        </w:rPr>
        <w:t>1</w:t>
      </w:r>
      <w:r w:rsidR="00844BDB">
        <w:rPr>
          <w:sz w:val="22"/>
          <w:szCs w:val="22"/>
        </w:rPr>
        <w:t>0</w:t>
      </w:r>
      <w:r w:rsidR="00C64608" w:rsidRPr="00FA4D5C">
        <w:rPr>
          <w:sz w:val="22"/>
          <w:szCs w:val="22"/>
        </w:rPr>
        <w:t xml:space="preserve">0 </w:t>
      </w:r>
      <w:r w:rsidR="00882D7D" w:rsidRPr="00FA4D5C">
        <w:rPr>
          <w:sz w:val="22"/>
          <w:szCs w:val="22"/>
        </w:rPr>
        <w:t>-</w:t>
      </w:r>
      <w:r w:rsidR="00844BDB">
        <w:rPr>
          <w:sz w:val="22"/>
          <w:szCs w:val="22"/>
        </w:rPr>
        <w:t xml:space="preserve"> 1</w:t>
      </w:r>
      <w:r w:rsidR="00610B41">
        <w:rPr>
          <w:sz w:val="22"/>
          <w:szCs w:val="22"/>
        </w:rPr>
        <w:t>15</w:t>
      </w:r>
      <w:r w:rsidR="00882D7D" w:rsidRPr="00FA4D5C">
        <w:rPr>
          <w:sz w:val="22"/>
          <w:szCs w:val="22"/>
        </w:rPr>
        <w:t xml:space="preserve"> people (see paragraph 4.3 </w:t>
      </w:r>
      <w:r w:rsidR="00A502B0" w:rsidRPr="00FA4D5C">
        <w:rPr>
          <w:sz w:val="22"/>
          <w:szCs w:val="22"/>
        </w:rPr>
        <w:t xml:space="preserve">for further details by day). </w:t>
      </w:r>
      <w:r w:rsidR="005C2759" w:rsidRPr="00FA4D5C">
        <w:rPr>
          <w:sz w:val="22"/>
          <w:szCs w:val="22"/>
        </w:rPr>
        <w:t xml:space="preserve">The contractor must be able to provide </w:t>
      </w:r>
      <w:r w:rsidR="003D70FB" w:rsidRPr="00FA4D5C">
        <w:rPr>
          <w:sz w:val="22"/>
          <w:szCs w:val="22"/>
        </w:rPr>
        <w:t xml:space="preserve">a limited </w:t>
      </w:r>
      <w:r w:rsidR="003D70FB" w:rsidRPr="00DB3CA8">
        <w:rPr>
          <w:sz w:val="22"/>
          <w:szCs w:val="22"/>
        </w:rPr>
        <w:t>number of meals that can accommodate guests</w:t>
      </w:r>
      <w:r w:rsidR="00B8477C" w:rsidRPr="00DB3CA8">
        <w:rPr>
          <w:sz w:val="22"/>
          <w:szCs w:val="22"/>
        </w:rPr>
        <w:t xml:space="preserve">’ special dietary needs and requests, to include food allergies, </w:t>
      </w:r>
      <w:r w:rsidR="004F45DA" w:rsidRPr="00DB3CA8">
        <w:rPr>
          <w:sz w:val="22"/>
          <w:szCs w:val="22"/>
        </w:rPr>
        <w:t xml:space="preserve">vegan or vegetarian meals, kosher </w:t>
      </w:r>
      <w:r w:rsidR="00175E1E" w:rsidRPr="00DB3CA8">
        <w:rPr>
          <w:sz w:val="22"/>
          <w:szCs w:val="22"/>
        </w:rPr>
        <w:t>meals, etc.</w:t>
      </w:r>
      <w:r w:rsidR="003D70FB" w:rsidRPr="00DB3CA8">
        <w:rPr>
          <w:sz w:val="22"/>
          <w:szCs w:val="22"/>
        </w:rPr>
        <w:t xml:space="preserve"> </w:t>
      </w:r>
      <w:r w:rsidR="007C09FF" w:rsidRPr="00DB3CA8">
        <w:rPr>
          <w:sz w:val="22"/>
          <w:szCs w:val="22"/>
        </w:rPr>
        <w:t xml:space="preserve">To further address these concerns, </w:t>
      </w:r>
      <w:r w:rsidR="005F3561" w:rsidRPr="00DB3CA8">
        <w:rPr>
          <w:sz w:val="22"/>
          <w:szCs w:val="22"/>
        </w:rPr>
        <w:t>a</w:t>
      </w:r>
      <w:r w:rsidR="001A0D51" w:rsidRPr="00DB3CA8">
        <w:rPr>
          <w:sz w:val="22"/>
          <w:szCs w:val="22"/>
        </w:rPr>
        <w:t xml:space="preserve">ll food items shall be labeled with name of item </w:t>
      </w:r>
      <w:r w:rsidR="001A0D51" w:rsidRPr="00DB3CA8">
        <w:rPr>
          <w:sz w:val="22"/>
          <w:szCs w:val="22"/>
          <w:u w:val="single"/>
        </w:rPr>
        <w:t>and</w:t>
      </w:r>
      <w:r w:rsidR="001A0D51" w:rsidRPr="00DB3CA8">
        <w:rPr>
          <w:sz w:val="22"/>
          <w:szCs w:val="22"/>
        </w:rPr>
        <w:t xml:space="preserve"> if it includes nuts</w:t>
      </w:r>
      <w:r w:rsidR="008A48E2" w:rsidRPr="00DB3CA8">
        <w:rPr>
          <w:sz w:val="22"/>
          <w:szCs w:val="22"/>
        </w:rPr>
        <w:t>,</w:t>
      </w:r>
      <w:r w:rsidR="001A0D51" w:rsidRPr="00DB3CA8">
        <w:rPr>
          <w:sz w:val="22"/>
          <w:szCs w:val="22"/>
        </w:rPr>
        <w:t xml:space="preserve"> shellfish</w:t>
      </w:r>
      <w:r w:rsidR="008A48E2" w:rsidRPr="00DB3CA8">
        <w:rPr>
          <w:sz w:val="22"/>
          <w:szCs w:val="22"/>
        </w:rPr>
        <w:t>, or other kinds/types of ingredients as specified by the Government</w:t>
      </w:r>
      <w:r w:rsidR="001A0D51" w:rsidRPr="00DB3CA8">
        <w:rPr>
          <w:sz w:val="22"/>
          <w:szCs w:val="22"/>
        </w:rPr>
        <w:t>.</w:t>
      </w:r>
      <w:r w:rsidR="001A0D51" w:rsidRPr="00FA4D5C">
        <w:rPr>
          <w:sz w:val="22"/>
          <w:szCs w:val="22"/>
        </w:rPr>
        <w:t xml:space="preserve"> </w:t>
      </w:r>
    </w:p>
    <w:p w14:paraId="4BD19771" w14:textId="77777777" w:rsidR="001A0D51" w:rsidRPr="00FA4D5C" w:rsidRDefault="001A0D51" w:rsidP="008D4181">
      <w:pPr>
        <w:rPr>
          <w:sz w:val="22"/>
          <w:szCs w:val="22"/>
        </w:rPr>
      </w:pPr>
    </w:p>
    <w:p w14:paraId="039EA699" w14:textId="58541AF3" w:rsidR="006E1144" w:rsidRDefault="0006735E" w:rsidP="008D4181">
      <w:pPr>
        <w:rPr>
          <w:sz w:val="22"/>
          <w:szCs w:val="22"/>
          <w:u w:val="single"/>
        </w:rPr>
      </w:pPr>
      <w:r>
        <w:rPr>
          <w:sz w:val="22"/>
          <w:szCs w:val="22"/>
        </w:rPr>
        <w:t>4</w:t>
      </w:r>
      <w:r w:rsidR="006E1144" w:rsidRPr="00FA4D5C">
        <w:rPr>
          <w:sz w:val="22"/>
          <w:szCs w:val="22"/>
        </w:rPr>
        <w:t>.</w:t>
      </w:r>
      <w:r w:rsidR="00FF5584" w:rsidRPr="00FA4D5C">
        <w:rPr>
          <w:sz w:val="22"/>
          <w:szCs w:val="22"/>
        </w:rPr>
        <w:t>3</w:t>
      </w:r>
      <w:r w:rsidR="006E1144" w:rsidRPr="00FA4D5C">
        <w:rPr>
          <w:sz w:val="22"/>
          <w:szCs w:val="22"/>
        </w:rPr>
        <w:t xml:space="preserve">. </w:t>
      </w:r>
      <w:r w:rsidR="007B514E">
        <w:rPr>
          <w:sz w:val="22"/>
          <w:szCs w:val="22"/>
        </w:rPr>
        <w:t xml:space="preserve">Estimated </w:t>
      </w:r>
      <w:r w:rsidR="006E1144" w:rsidRPr="00FA4D5C">
        <w:rPr>
          <w:sz w:val="22"/>
          <w:szCs w:val="22"/>
          <w:u w:val="single"/>
        </w:rPr>
        <w:t>Timeline</w:t>
      </w:r>
      <w:r w:rsidR="00552610" w:rsidRPr="00FA4D5C">
        <w:rPr>
          <w:sz w:val="22"/>
          <w:szCs w:val="22"/>
          <w:u w:val="single"/>
        </w:rPr>
        <w:t>s</w:t>
      </w:r>
      <w:r w:rsidR="00B70848" w:rsidRPr="00FA4D5C">
        <w:rPr>
          <w:sz w:val="22"/>
          <w:szCs w:val="22"/>
          <w:u w:val="single"/>
        </w:rPr>
        <w:t>/</w:t>
      </w:r>
      <w:r w:rsidR="00882D7D" w:rsidRPr="00FA4D5C">
        <w:rPr>
          <w:sz w:val="22"/>
          <w:szCs w:val="22"/>
          <w:u w:val="single"/>
        </w:rPr>
        <w:t xml:space="preserve">Estimated </w:t>
      </w:r>
      <w:r w:rsidR="00B70848" w:rsidRPr="00FA4D5C">
        <w:rPr>
          <w:sz w:val="22"/>
          <w:szCs w:val="22"/>
          <w:u w:val="single"/>
        </w:rPr>
        <w:t>Headcounts</w:t>
      </w:r>
      <w:r w:rsidR="00D0084C" w:rsidRPr="00FA4D5C">
        <w:rPr>
          <w:sz w:val="22"/>
          <w:szCs w:val="22"/>
          <w:u w:val="single"/>
        </w:rPr>
        <w:t>:</w:t>
      </w:r>
    </w:p>
    <w:p w14:paraId="4EE7C462" w14:textId="77777777" w:rsidR="00916FF3" w:rsidRDefault="00916FF3" w:rsidP="008D4181">
      <w:pPr>
        <w:rPr>
          <w:sz w:val="22"/>
          <w:szCs w:val="22"/>
          <w:u w:val="single"/>
        </w:rPr>
      </w:pPr>
    </w:p>
    <w:p w14:paraId="576BFAD9" w14:textId="0695F052" w:rsidR="00916FF3" w:rsidRPr="00747C39" w:rsidRDefault="00916FF3" w:rsidP="008D4181">
      <w:pPr>
        <w:rPr>
          <w:b/>
          <w:bCs/>
          <w:sz w:val="22"/>
          <w:szCs w:val="22"/>
        </w:rPr>
      </w:pPr>
      <w:r w:rsidRPr="00747C39">
        <w:rPr>
          <w:b/>
          <w:bCs/>
          <w:sz w:val="22"/>
          <w:szCs w:val="22"/>
        </w:rPr>
        <w:t>NSS-REP</w:t>
      </w:r>
      <w:r w:rsidR="00295557" w:rsidRPr="00747C39">
        <w:rPr>
          <w:b/>
          <w:bCs/>
          <w:sz w:val="22"/>
          <w:szCs w:val="22"/>
        </w:rPr>
        <w:t xml:space="preserve"> - 2026</w:t>
      </w:r>
    </w:p>
    <w:p w14:paraId="2782E3B6" w14:textId="20CAD35A" w:rsidR="00916FF3" w:rsidRPr="00747C39" w:rsidRDefault="00610EA4" w:rsidP="008D4181">
      <w:pPr>
        <w:rPr>
          <w:sz w:val="22"/>
          <w:szCs w:val="22"/>
        </w:rPr>
      </w:pPr>
      <w:r w:rsidRPr="00747C39">
        <w:rPr>
          <w:sz w:val="22"/>
          <w:szCs w:val="22"/>
        </w:rPr>
        <w:t>1</w:t>
      </w:r>
      <w:r w:rsidR="00295557" w:rsidRPr="00747C39">
        <w:rPr>
          <w:sz w:val="22"/>
          <w:szCs w:val="22"/>
        </w:rPr>
        <w:t xml:space="preserve"> June:</w:t>
      </w:r>
      <w:r w:rsidR="00295557" w:rsidRPr="00747C39">
        <w:rPr>
          <w:sz w:val="22"/>
          <w:szCs w:val="22"/>
        </w:rPr>
        <w:tab/>
        <w:t xml:space="preserve">Estimated Headcount: </w:t>
      </w:r>
      <w:r w:rsidRPr="00747C39">
        <w:rPr>
          <w:sz w:val="22"/>
          <w:szCs w:val="22"/>
        </w:rPr>
        <w:t>1</w:t>
      </w:r>
      <w:r w:rsidR="00C3124F">
        <w:rPr>
          <w:sz w:val="22"/>
          <w:szCs w:val="22"/>
        </w:rPr>
        <w:t>68</w:t>
      </w:r>
      <w:r w:rsidR="00295557" w:rsidRPr="00747C39">
        <w:rPr>
          <w:sz w:val="22"/>
          <w:szCs w:val="22"/>
        </w:rPr>
        <w:t xml:space="preserve"> pax (main meal </w:t>
      </w:r>
      <w:r w:rsidR="00DF01A0" w:rsidRPr="00747C39">
        <w:rPr>
          <w:sz w:val="22"/>
          <w:szCs w:val="22"/>
        </w:rPr>
        <w:t>s</w:t>
      </w:r>
      <w:r w:rsidR="00295557" w:rsidRPr="00747C39">
        <w:rPr>
          <w:sz w:val="22"/>
          <w:szCs w:val="22"/>
        </w:rPr>
        <w:t>ervice)</w:t>
      </w:r>
      <w:r w:rsidR="00804BE9" w:rsidRPr="00747C39">
        <w:rPr>
          <w:sz w:val="22"/>
          <w:szCs w:val="22"/>
        </w:rPr>
        <w:t xml:space="preserve"> Upscale Plastic Cutlery for this meal.</w:t>
      </w:r>
    </w:p>
    <w:p w14:paraId="56CBD02E" w14:textId="187DEDE4" w:rsidR="00295557" w:rsidRPr="00747C39" w:rsidRDefault="00295557" w:rsidP="008D4181">
      <w:pPr>
        <w:rPr>
          <w:color w:val="4B4B4B"/>
          <w:sz w:val="22"/>
        </w:rPr>
      </w:pPr>
      <w:r w:rsidRPr="00747C39">
        <w:rPr>
          <w:sz w:val="22"/>
          <w:szCs w:val="22"/>
        </w:rPr>
        <w:tab/>
        <w:t>11</w:t>
      </w:r>
      <w:r w:rsidR="00804BE9" w:rsidRPr="00747C39">
        <w:rPr>
          <w:sz w:val="22"/>
          <w:szCs w:val="22"/>
        </w:rPr>
        <w:t>3</w:t>
      </w:r>
      <w:r w:rsidR="00610EA4" w:rsidRPr="00747C39">
        <w:rPr>
          <w:sz w:val="22"/>
          <w:szCs w:val="22"/>
        </w:rPr>
        <w:t>0</w:t>
      </w:r>
      <w:r w:rsidRPr="00747C39">
        <w:rPr>
          <w:sz w:val="22"/>
          <w:szCs w:val="22"/>
        </w:rPr>
        <w:t xml:space="preserve"> </w:t>
      </w:r>
      <w:r w:rsidR="00DF01A0" w:rsidRPr="00747C39">
        <w:rPr>
          <w:sz w:val="22"/>
          <w:szCs w:val="22"/>
        </w:rPr>
        <w:t>–</w:t>
      </w:r>
      <w:r w:rsidRPr="00747C39">
        <w:rPr>
          <w:sz w:val="22"/>
          <w:szCs w:val="22"/>
        </w:rPr>
        <w:t xml:space="preserve"> 12</w:t>
      </w:r>
      <w:r w:rsidR="00804BE9" w:rsidRPr="00747C39">
        <w:rPr>
          <w:sz w:val="22"/>
          <w:szCs w:val="22"/>
        </w:rPr>
        <w:t>3</w:t>
      </w:r>
      <w:r w:rsidRPr="00747C39">
        <w:rPr>
          <w:sz w:val="22"/>
          <w:szCs w:val="22"/>
        </w:rPr>
        <w:t>0</w:t>
      </w:r>
      <w:r w:rsidR="00DF01A0" w:rsidRPr="00747C39">
        <w:rPr>
          <w:sz w:val="22"/>
          <w:szCs w:val="22"/>
        </w:rPr>
        <w:tab/>
      </w:r>
      <w:r w:rsidR="00DF01A0" w:rsidRPr="00747C39">
        <w:rPr>
          <w:color w:val="4B4B4B"/>
          <w:sz w:val="22"/>
        </w:rPr>
        <w:t>Lunch at Root Hall (Lecture Halls East/West common area)</w:t>
      </w:r>
    </w:p>
    <w:p w14:paraId="36C9E5BC" w14:textId="36291F9E" w:rsidR="00DF01A0" w:rsidRPr="00747C39" w:rsidRDefault="00DF01A0" w:rsidP="008D4181">
      <w:pPr>
        <w:rPr>
          <w:color w:val="4B4B4B"/>
          <w:sz w:val="22"/>
        </w:rPr>
      </w:pPr>
      <w:r w:rsidRPr="00747C39">
        <w:rPr>
          <w:color w:val="4B4B4B"/>
          <w:sz w:val="22"/>
        </w:rPr>
        <w:tab/>
        <w:t>1230 – 1300</w:t>
      </w:r>
      <w:r w:rsidRPr="00747C39">
        <w:rPr>
          <w:color w:val="4B4B4B"/>
          <w:sz w:val="22"/>
        </w:rPr>
        <w:tab/>
        <w:t>Guests finish up</w:t>
      </w:r>
      <w:r w:rsidRPr="00747C39">
        <w:rPr>
          <w:color w:val="4B4B4B"/>
          <w:spacing w:val="-12"/>
          <w:sz w:val="22"/>
        </w:rPr>
        <w:t xml:space="preserve"> </w:t>
      </w:r>
      <w:r w:rsidRPr="00747C39">
        <w:rPr>
          <w:color w:val="4B4B4B"/>
          <w:sz w:val="22"/>
        </w:rPr>
        <w:t>lunches/depart</w:t>
      </w:r>
      <w:r w:rsidRPr="00747C39">
        <w:rPr>
          <w:color w:val="4B4B4B"/>
          <w:spacing w:val="-3"/>
          <w:sz w:val="22"/>
        </w:rPr>
        <w:t xml:space="preserve"> </w:t>
      </w:r>
      <w:r w:rsidRPr="00747C39">
        <w:rPr>
          <w:color w:val="4B4B4B"/>
          <w:sz w:val="22"/>
        </w:rPr>
        <w:t>(no</w:t>
      </w:r>
      <w:r w:rsidRPr="00747C39">
        <w:rPr>
          <w:color w:val="4B4B4B"/>
          <w:spacing w:val="-5"/>
          <w:sz w:val="22"/>
        </w:rPr>
        <w:t xml:space="preserve"> </w:t>
      </w:r>
      <w:r w:rsidRPr="00747C39">
        <w:rPr>
          <w:color w:val="4B4B4B"/>
          <w:sz w:val="22"/>
        </w:rPr>
        <w:t>meal</w:t>
      </w:r>
      <w:r w:rsidRPr="00747C39">
        <w:rPr>
          <w:color w:val="4B4B4B"/>
          <w:spacing w:val="-5"/>
          <w:sz w:val="22"/>
        </w:rPr>
        <w:t xml:space="preserve"> </w:t>
      </w:r>
      <w:r w:rsidRPr="00747C39">
        <w:rPr>
          <w:color w:val="4B4B4B"/>
          <w:sz w:val="22"/>
        </w:rPr>
        <w:t>service</w:t>
      </w:r>
      <w:r w:rsidRPr="00747C39">
        <w:rPr>
          <w:color w:val="4B4B4B"/>
          <w:spacing w:val="-1"/>
          <w:sz w:val="22"/>
        </w:rPr>
        <w:t xml:space="preserve"> </w:t>
      </w:r>
      <w:r w:rsidRPr="00747C39">
        <w:rPr>
          <w:color w:val="4B4B4B"/>
          <w:sz w:val="22"/>
        </w:rPr>
        <w:t>or</w:t>
      </w:r>
      <w:r w:rsidRPr="00747C39">
        <w:rPr>
          <w:color w:val="4B4B4B"/>
          <w:spacing w:val="-9"/>
          <w:sz w:val="22"/>
        </w:rPr>
        <w:t xml:space="preserve"> </w:t>
      </w:r>
      <w:r w:rsidRPr="00747C39">
        <w:rPr>
          <w:color w:val="4B4B4B"/>
          <w:sz w:val="22"/>
        </w:rPr>
        <w:t>refreshments)</w:t>
      </w:r>
    </w:p>
    <w:p w14:paraId="546D06F1" w14:textId="0CC42BAD" w:rsidR="00610EA4" w:rsidRPr="00747C39" w:rsidRDefault="00610EA4" w:rsidP="00610EA4">
      <w:pPr>
        <w:rPr>
          <w:sz w:val="22"/>
          <w:szCs w:val="22"/>
        </w:rPr>
      </w:pPr>
      <w:r w:rsidRPr="00747C39">
        <w:rPr>
          <w:sz w:val="22"/>
          <w:szCs w:val="22"/>
        </w:rPr>
        <w:t>1 June:</w:t>
      </w:r>
      <w:r w:rsidRPr="00747C39">
        <w:rPr>
          <w:sz w:val="22"/>
          <w:szCs w:val="22"/>
        </w:rPr>
        <w:tab/>
        <w:t>Estimated Headcount: 2</w:t>
      </w:r>
      <w:r w:rsidR="0031483A">
        <w:rPr>
          <w:sz w:val="22"/>
          <w:szCs w:val="22"/>
        </w:rPr>
        <w:t>64</w:t>
      </w:r>
      <w:r w:rsidRPr="00747C39">
        <w:rPr>
          <w:sz w:val="22"/>
          <w:szCs w:val="22"/>
        </w:rPr>
        <w:t xml:space="preserve"> pax (main meal service)</w:t>
      </w:r>
    </w:p>
    <w:p w14:paraId="75B03319" w14:textId="6CBFC0E2" w:rsidR="00610EA4" w:rsidRPr="00747C39" w:rsidRDefault="00610EA4" w:rsidP="00610EA4">
      <w:pPr>
        <w:rPr>
          <w:color w:val="4B4B4B"/>
          <w:sz w:val="22"/>
        </w:rPr>
      </w:pPr>
      <w:r w:rsidRPr="00747C39">
        <w:rPr>
          <w:sz w:val="22"/>
          <w:szCs w:val="22"/>
        </w:rPr>
        <w:tab/>
        <w:t>1700 – 1830</w:t>
      </w:r>
      <w:r w:rsidRPr="00747C39">
        <w:rPr>
          <w:sz w:val="22"/>
          <w:szCs w:val="22"/>
        </w:rPr>
        <w:tab/>
      </w:r>
      <w:r w:rsidRPr="00747C39">
        <w:rPr>
          <w:color w:val="4B4B4B"/>
          <w:sz w:val="22"/>
        </w:rPr>
        <w:t>Dinner at LVCC</w:t>
      </w:r>
      <w:r w:rsidR="00804BE9" w:rsidRPr="00747C39">
        <w:rPr>
          <w:color w:val="4B4B4B"/>
          <w:sz w:val="22"/>
        </w:rPr>
        <w:t xml:space="preserve"> </w:t>
      </w:r>
      <w:r w:rsidR="00804BE9" w:rsidRPr="00747C39">
        <w:rPr>
          <w:sz w:val="22"/>
          <w:szCs w:val="22"/>
        </w:rPr>
        <w:t>Real Dishes and Silverware</w:t>
      </w:r>
    </w:p>
    <w:p w14:paraId="03A54756" w14:textId="1D5222EA" w:rsidR="00610EA4" w:rsidRPr="00747C39" w:rsidRDefault="00610EA4" w:rsidP="00610EA4">
      <w:pPr>
        <w:rPr>
          <w:color w:val="4B4B4B"/>
          <w:sz w:val="22"/>
        </w:rPr>
      </w:pPr>
      <w:r w:rsidRPr="00747C39">
        <w:rPr>
          <w:color w:val="4B4B4B"/>
          <w:sz w:val="22"/>
        </w:rPr>
        <w:tab/>
      </w:r>
      <w:r w:rsidRPr="00747C39">
        <w:rPr>
          <w:sz w:val="22"/>
          <w:szCs w:val="22"/>
        </w:rPr>
        <w:t>1830 – 1900</w:t>
      </w:r>
      <w:r w:rsidRPr="00747C39">
        <w:rPr>
          <w:sz w:val="22"/>
          <w:szCs w:val="22"/>
        </w:rPr>
        <w:tab/>
        <w:t>Guests finish up dinners/depart (no meal service or refreshments)</w:t>
      </w:r>
    </w:p>
    <w:p w14:paraId="76AE6E74" w14:textId="555A5FB0" w:rsidR="00610EA4" w:rsidRPr="00747C39" w:rsidRDefault="00610EA4" w:rsidP="00610EA4">
      <w:pPr>
        <w:rPr>
          <w:sz w:val="22"/>
          <w:szCs w:val="22"/>
        </w:rPr>
      </w:pPr>
      <w:r w:rsidRPr="00747C39">
        <w:rPr>
          <w:sz w:val="22"/>
          <w:szCs w:val="22"/>
        </w:rPr>
        <w:t>2 June:</w:t>
      </w:r>
      <w:r w:rsidRPr="00747C39">
        <w:rPr>
          <w:sz w:val="22"/>
          <w:szCs w:val="22"/>
        </w:rPr>
        <w:tab/>
        <w:t>Estimated Headcount: 1</w:t>
      </w:r>
      <w:r w:rsidR="0031483A">
        <w:rPr>
          <w:sz w:val="22"/>
          <w:szCs w:val="22"/>
        </w:rPr>
        <w:t>68</w:t>
      </w:r>
      <w:r w:rsidRPr="00747C39">
        <w:rPr>
          <w:sz w:val="22"/>
          <w:szCs w:val="22"/>
        </w:rPr>
        <w:t xml:space="preserve"> pax (main meal service)</w:t>
      </w:r>
      <w:r w:rsidR="00804BE9" w:rsidRPr="00747C39">
        <w:rPr>
          <w:sz w:val="22"/>
          <w:szCs w:val="22"/>
        </w:rPr>
        <w:t xml:space="preserve"> Upscale Plastic Cutlery for this meal.</w:t>
      </w:r>
    </w:p>
    <w:p w14:paraId="1CD04B88" w14:textId="77777777" w:rsidR="00610EA4" w:rsidRPr="00747C39" w:rsidRDefault="00610EA4" w:rsidP="00610EA4">
      <w:pPr>
        <w:rPr>
          <w:color w:val="4B4B4B"/>
          <w:sz w:val="22"/>
        </w:rPr>
      </w:pPr>
      <w:r w:rsidRPr="00747C39">
        <w:rPr>
          <w:sz w:val="22"/>
          <w:szCs w:val="22"/>
        </w:rPr>
        <w:tab/>
        <w:t>1130 – 1230</w:t>
      </w:r>
      <w:r w:rsidRPr="00747C39">
        <w:rPr>
          <w:sz w:val="22"/>
          <w:szCs w:val="22"/>
        </w:rPr>
        <w:tab/>
      </w:r>
      <w:r w:rsidRPr="00747C39">
        <w:rPr>
          <w:color w:val="4B4B4B"/>
          <w:sz w:val="22"/>
        </w:rPr>
        <w:t>Lunch at Root Hall (Lecture Halls East/West common area)</w:t>
      </w:r>
    </w:p>
    <w:p w14:paraId="7DEE6FC0" w14:textId="77777777" w:rsidR="00610EA4" w:rsidRPr="00747C39" w:rsidRDefault="00610EA4" w:rsidP="00610EA4">
      <w:pPr>
        <w:rPr>
          <w:color w:val="4B4B4B"/>
          <w:sz w:val="22"/>
        </w:rPr>
      </w:pPr>
      <w:r w:rsidRPr="00747C39">
        <w:rPr>
          <w:color w:val="4B4B4B"/>
          <w:sz w:val="22"/>
        </w:rPr>
        <w:tab/>
        <w:t>1230 – 1300</w:t>
      </w:r>
      <w:r w:rsidRPr="00747C39">
        <w:rPr>
          <w:color w:val="4B4B4B"/>
          <w:sz w:val="22"/>
        </w:rPr>
        <w:tab/>
        <w:t>Guests finish up</w:t>
      </w:r>
      <w:r w:rsidRPr="00747C39">
        <w:rPr>
          <w:color w:val="4B4B4B"/>
          <w:spacing w:val="-12"/>
          <w:sz w:val="22"/>
        </w:rPr>
        <w:t xml:space="preserve"> </w:t>
      </w:r>
      <w:r w:rsidRPr="00747C39">
        <w:rPr>
          <w:color w:val="4B4B4B"/>
          <w:sz w:val="22"/>
        </w:rPr>
        <w:t>lunches/depart</w:t>
      </w:r>
      <w:r w:rsidRPr="00747C39">
        <w:rPr>
          <w:color w:val="4B4B4B"/>
          <w:spacing w:val="-3"/>
          <w:sz w:val="22"/>
        </w:rPr>
        <w:t xml:space="preserve"> </w:t>
      </w:r>
      <w:r w:rsidRPr="00747C39">
        <w:rPr>
          <w:color w:val="4B4B4B"/>
          <w:sz w:val="22"/>
        </w:rPr>
        <w:t>(no</w:t>
      </w:r>
      <w:r w:rsidRPr="00747C39">
        <w:rPr>
          <w:color w:val="4B4B4B"/>
          <w:spacing w:val="-5"/>
          <w:sz w:val="22"/>
        </w:rPr>
        <w:t xml:space="preserve"> </w:t>
      </w:r>
      <w:r w:rsidRPr="00747C39">
        <w:rPr>
          <w:color w:val="4B4B4B"/>
          <w:sz w:val="22"/>
        </w:rPr>
        <w:t>meal</w:t>
      </w:r>
      <w:r w:rsidRPr="00747C39">
        <w:rPr>
          <w:color w:val="4B4B4B"/>
          <w:spacing w:val="-5"/>
          <w:sz w:val="22"/>
        </w:rPr>
        <w:t xml:space="preserve"> </w:t>
      </w:r>
      <w:r w:rsidRPr="00747C39">
        <w:rPr>
          <w:color w:val="4B4B4B"/>
          <w:sz w:val="22"/>
        </w:rPr>
        <w:t>service</w:t>
      </w:r>
      <w:r w:rsidRPr="00747C39">
        <w:rPr>
          <w:color w:val="4B4B4B"/>
          <w:spacing w:val="-1"/>
          <w:sz w:val="22"/>
        </w:rPr>
        <w:t xml:space="preserve"> </w:t>
      </w:r>
      <w:r w:rsidRPr="00747C39">
        <w:rPr>
          <w:color w:val="4B4B4B"/>
          <w:sz w:val="22"/>
        </w:rPr>
        <w:t>or</w:t>
      </w:r>
      <w:r w:rsidRPr="00747C39">
        <w:rPr>
          <w:color w:val="4B4B4B"/>
          <w:spacing w:val="-9"/>
          <w:sz w:val="22"/>
        </w:rPr>
        <w:t xml:space="preserve"> </w:t>
      </w:r>
      <w:r w:rsidRPr="00747C39">
        <w:rPr>
          <w:color w:val="4B4B4B"/>
          <w:sz w:val="22"/>
        </w:rPr>
        <w:t>refreshments)</w:t>
      </w:r>
    </w:p>
    <w:p w14:paraId="0D73C6A5" w14:textId="6765568F" w:rsidR="00DF01A0" w:rsidRPr="00747C39" w:rsidRDefault="00DF01A0" w:rsidP="008D4181">
      <w:pPr>
        <w:rPr>
          <w:color w:val="4B4B4B"/>
          <w:sz w:val="22"/>
        </w:rPr>
      </w:pPr>
      <w:r w:rsidRPr="00747C39">
        <w:rPr>
          <w:color w:val="4B4B4B"/>
          <w:sz w:val="22"/>
        </w:rPr>
        <w:t>3 June:</w:t>
      </w:r>
      <w:r w:rsidRPr="00747C39">
        <w:rPr>
          <w:color w:val="4B4B4B"/>
          <w:sz w:val="22"/>
        </w:rPr>
        <w:tab/>
        <w:t xml:space="preserve">Estimated Headcount: </w:t>
      </w:r>
      <w:r w:rsidR="00804BE9" w:rsidRPr="00747C39">
        <w:rPr>
          <w:color w:val="4B4B4B"/>
          <w:sz w:val="22"/>
        </w:rPr>
        <w:t>19</w:t>
      </w:r>
      <w:r w:rsidR="0031483A">
        <w:rPr>
          <w:color w:val="4B4B4B"/>
          <w:sz w:val="22"/>
        </w:rPr>
        <w:t>8</w:t>
      </w:r>
      <w:r w:rsidRPr="00747C39">
        <w:rPr>
          <w:color w:val="4B4B4B"/>
          <w:sz w:val="22"/>
        </w:rPr>
        <w:t xml:space="preserve"> pax (main meal service)</w:t>
      </w:r>
      <w:r w:rsidR="00804BE9" w:rsidRPr="00747C39">
        <w:rPr>
          <w:sz w:val="22"/>
          <w:szCs w:val="22"/>
        </w:rPr>
        <w:t xml:space="preserve"> Real Dishes and Silverware</w:t>
      </w:r>
    </w:p>
    <w:p w14:paraId="358521F7" w14:textId="0167110D" w:rsidR="00DF01A0" w:rsidRPr="00747C39" w:rsidRDefault="00DF01A0" w:rsidP="008D4181">
      <w:pPr>
        <w:rPr>
          <w:color w:val="4B4B4B"/>
          <w:sz w:val="22"/>
        </w:rPr>
      </w:pPr>
      <w:r w:rsidRPr="00747C39">
        <w:rPr>
          <w:color w:val="4B4B4B"/>
          <w:sz w:val="22"/>
        </w:rPr>
        <w:tab/>
        <w:t>1130 – 1230</w:t>
      </w:r>
      <w:r w:rsidRPr="00747C39">
        <w:rPr>
          <w:color w:val="4B4B4B"/>
          <w:sz w:val="22"/>
        </w:rPr>
        <w:tab/>
        <w:t xml:space="preserve">Lunch at AHEC – </w:t>
      </w:r>
    </w:p>
    <w:p w14:paraId="6474068C" w14:textId="17300E3E" w:rsidR="00DF01A0" w:rsidRPr="00747C39" w:rsidRDefault="00DF01A0" w:rsidP="008D4181">
      <w:pPr>
        <w:rPr>
          <w:color w:val="4B4B4B"/>
          <w:sz w:val="22"/>
        </w:rPr>
      </w:pPr>
      <w:r w:rsidRPr="00747C39">
        <w:rPr>
          <w:color w:val="4B4B4B"/>
          <w:sz w:val="22"/>
        </w:rPr>
        <w:tab/>
        <w:t>1230 – 1300</w:t>
      </w:r>
      <w:r w:rsidRPr="00747C39">
        <w:rPr>
          <w:color w:val="4B4B4B"/>
          <w:sz w:val="22"/>
        </w:rPr>
        <w:tab/>
        <w:t>Guest finish up lunches/depart (no meal service or refreshments)</w:t>
      </w:r>
    </w:p>
    <w:p w14:paraId="02919348" w14:textId="77777777" w:rsidR="00DC6321" w:rsidRPr="00FA4D5C" w:rsidRDefault="00DC6321" w:rsidP="006A00E1">
      <w:pPr>
        <w:rPr>
          <w:sz w:val="22"/>
          <w:szCs w:val="22"/>
        </w:rPr>
      </w:pPr>
    </w:p>
    <w:p w14:paraId="7F769C4F" w14:textId="1FB3CCC0" w:rsidR="006A00E1" w:rsidRPr="00916FF3" w:rsidRDefault="006A00E1" w:rsidP="006A00E1">
      <w:pPr>
        <w:rPr>
          <w:b/>
          <w:bCs/>
          <w:sz w:val="22"/>
          <w:szCs w:val="22"/>
        </w:rPr>
      </w:pPr>
      <w:r w:rsidRPr="00916FF3">
        <w:rPr>
          <w:b/>
          <w:bCs/>
          <w:sz w:val="22"/>
          <w:szCs w:val="22"/>
        </w:rPr>
        <w:t>NSS-DEP</w:t>
      </w:r>
      <w:r w:rsidR="00295557">
        <w:rPr>
          <w:b/>
          <w:bCs/>
          <w:sz w:val="22"/>
          <w:szCs w:val="22"/>
        </w:rPr>
        <w:t xml:space="preserve"> - 2026</w:t>
      </w:r>
    </w:p>
    <w:p w14:paraId="7E3B3769" w14:textId="5491CD12" w:rsidR="009F1280" w:rsidRPr="004D7557" w:rsidRDefault="0064614E" w:rsidP="009F1280">
      <w:pPr>
        <w:rPr>
          <w:sz w:val="22"/>
          <w:szCs w:val="22"/>
        </w:rPr>
      </w:pPr>
      <w:r w:rsidRPr="004D7557">
        <w:rPr>
          <w:sz w:val="22"/>
          <w:szCs w:val="22"/>
        </w:rPr>
        <w:t>2</w:t>
      </w:r>
      <w:r w:rsidR="00844BDB">
        <w:rPr>
          <w:sz w:val="22"/>
          <w:szCs w:val="22"/>
        </w:rPr>
        <w:t>2 June</w:t>
      </w:r>
      <w:r w:rsidR="00844BDB" w:rsidRPr="004D7557">
        <w:rPr>
          <w:sz w:val="22"/>
          <w:szCs w:val="22"/>
        </w:rPr>
        <w:t>: Estimated</w:t>
      </w:r>
      <w:r w:rsidR="009F1280" w:rsidRPr="004D7557">
        <w:rPr>
          <w:sz w:val="22"/>
          <w:szCs w:val="22"/>
        </w:rPr>
        <w:t xml:space="preserve"> Headcount: 110 pax (main meal service)</w:t>
      </w:r>
      <w:r w:rsidR="006E3B24">
        <w:rPr>
          <w:sz w:val="22"/>
          <w:szCs w:val="22"/>
        </w:rPr>
        <w:t xml:space="preserve"> </w:t>
      </w:r>
      <w:r w:rsidR="006E3B24" w:rsidRPr="00E07D51">
        <w:rPr>
          <w:sz w:val="22"/>
          <w:szCs w:val="22"/>
        </w:rPr>
        <w:t>Upscale Plastic Cutlery for this meal.</w:t>
      </w:r>
    </w:p>
    <w:p w14:paraId="75A1B50E" w14:textId="625B08B7" w:rsidR="009F1280" w:rsidRPr="004D7557" w:rsidRDefault="009F1280" w:rsidP="009F1280">
      <w:pPr>
        <w:ind w:firstLine="720"/>
        <w:rPr>
          <w:sz w:val="22"/>
          <w:szCs w:val="22"/>
        </w:rPr>
      </w:pPr>
      <w:r w:rsidRPr="004D7557">
        <w:rPr>
          <w:sz w:val="22"/>
          <w:szCs w:val="22"/>
        </w:rPr>
        <w:t xml:space="preserve">1130 -1230 </w:t>
      </w:r>
      <w:r w:rsidRPr="004D7557">
        <w:rPr>
          <w:sz w:val="22"/>
          <w:szCs w:val="22"/>
        </w:rPr>
        <w:tab/>
        <w:t xml:space="preserve">Lunch at </w:t>
      </w:r>
      <w:r w:rsidRPr="004D7557">
        <w:rPr>
          <w:rFonts w:eastAsia="Calibri"/>
          <w:sz w:val="22"/>
          <w:szCs w:val="22"/>
        </w:rPr>
        <w:t xml:space="preserve">Root Hall </w:t>
      </w:r>
      <w:r w:rsidR="006B3DD2" w:rsidRPr="004D7557">
        <w:rPr>
          <w:rFonts w:eastAsia="Calibri"/>
          <w:sz w:val="22"/>
          <w:szCs w:val="22"/>
        </w:rPr>
        <w:t>(Lecture Halls East/West common area)</w:t>
      </w:r>
    </w:p>
    <w:p w14:paraId="57ABDFE8" w14:textId="40422CC1" w:rsidR="009F1280" w:rsidRPr="004D7557" w:rsidRDefault="009F1280" w:rsidP="009F1280">
      <w:pPr>
        <w:rPr>
          <w:sz w:val="22"/>
          <w:szCs w:val="22"/>
        </w:rPr>
      </w:pPr>
      <w:r w:rsidRPr="004D7557">
        <w:rPr>
          <w:sz w:val="22"/>
          <w:szCs w:val="22"/>
        </w:rPr>
        <w:tab/>
        <w:t>1230 – 1300</w:t>
      </w:r>
      <w:r w:rsidRPr="004D7557">
        <w:rPr>
          <w:sz w:val="22"/>
          <w:szCs w:val="22"/>
        </w:rPr>
        <w:tab/>
        <w:t xml:space="preserve">Guests finish up lunches/depart </w:t>
      </w:r>
      <w:r w:rsidR="004D7557" w:rsidRPr="004D7557">
        <w:rPr>
          <w:sz w:val="22"/>
          <w:szCs w:val="22"/>
        </w:rPr>
        <w:t>(no meal service or refreshments)</w:t>
      </w:r>
    </w:p>
    <w:p w14:paraId="072552EE" w14:textId="06739C34" w:rsidR="009F1280" w:rsidRPr="00FB73C5" w:rsidRDefault="00844BDB" w:rsidP="009F1280">
      <w:pPr>
        <w:rPr>
          <w:sz w:val="22"/>
          <w:szCs w:val="22"/>
        </w:rPr>
      </w:pPr>
      <w:r>
        <w:rPr>
          <w:sz w:val="22"/>
          <w:szCs w:val="22"/>
        </w:rPr>
        <w:t>23 June</w:t>
      </w:r>
      <w:r w:rsidR="006A00E1" w:rsidRPr="00FB73C5">
        <w:rPr>
          <w:sz w:val="22"/>
          <w:szCs w:val="22"/>
        </w:rPr>
        <w:t xml:space="preserve">: </w:t>
      </w:r>
      <w:r w:rsidR="009F1280" w:rsidRPr="00FB73C5">
        <w:rPr>
          <w:sz w:val="22"/>
          <w:szCs w:val="22"/>
        </w:rPr>
        <w:t>Estimated Headcount: 1</w:t>
      </w:r>
      <w:r w:rsidR="007C402F">
        <w:rPr>
          <w:sz w:val="22"/>
          <w:szCs w:val="22"/>
        </w:rPr>
        <w:t>1</w:t>
      </w:r>
      <w:r w:rsidR="009F1280" w:rsidRPr="00FB73C5">
        <w:rPr>
          <w:sz w:val="22"/>
          <w:szCs w:val="22"/>
        </w:rPr>
        <w:t>0 pax (main meal service)</w:t>
      </w:r>
      <w:r w:rsidR="0038307A">
        <w:rPr>
          <w:sz w:val="22"/>
          <w:szCs w:val="22"/>
        </w:rPr>
        <w:t xml:space="preserve"> Real Dishes and Silverware</w:t>
      </w:r>
    </w:p>
    <w:p w14:paraId="3DEB3B0B" w14:textId="7606E0F5" w:rsidR="009F1280" w:rsidRPr="00FB73C5" w:rsidRDefault="009F1280" w:rsidP="009F1280">
      <w:pPr>
        <w:ind w:firstLine="720"/>
        <w:rPr>
          <w:sz w:val="22"/>
          <w:szCs w:val="22"/>
        </w:rPr>
      </w:pPr>
      <w:r w:rsidRPr="00FB73C5">
        <w:rPr>
          <w:sz w:val="22"/>
          <w:szCs w:val="22"/>
        </w:rPr>
        <w:t>1</w:t>
      </w:r>
      <w:r w:rsidR="00623AE4">
        <w:rPr>
          <w:sz w:val="22"/>
          <w:szCs w:val="22"/>
        </w:rPr>
        <w:t>7</w:t>
      </w:r>
      <w:r w:rsidRPr="00FB73C5">
        <w:rPr>
          <w:sz w:val="22"/>
          <w:szCs w:val="22"/>
        </w:rPr>
        <w:t>30 -1</w:t>
      </w:r>
      <w:r w:rsidR="00623AE4">
        <w:rPr>
          <w:sz w:val="22"/>
          <w:szCs w:val="22"/>
        </w:rPr>
        <w:t>8</w:t>
      </w:r>
      <w:r w:rsidRPr="00FB73C5">
        <w:rPr>
          <w:sz w:val="22"/>
          <w:szCs w:val="22"/>
        </w:rPr>
        <w:t xml:space="preserve">30 </w:t>
      </w:r>
      <w:r w:rsidRPr="00FB73C5">
        <w:rPr>
          <w:sz w:val="22"/>
          <w:szCs w:val="22"/>
        </w:rPr>
        <w:tab/>
      </w:r>
      <w:r w:rsidR="00623AE4">
        <w:rPr>
          <w:sz w:val="22"/>
          <w:szCs w:val="22"/>
        </w:rPr>
        <w:t>Dinner</w:t>
      </w:r>
      <w:r w:rsidRPr="00FB73C5">
        <w:rPr>
          <w:sz w:val="22"/>
          <w:szCs w:val="22"/>
        </w:rPr>
        <w:t xml:space="preserve"> at </w:t>
      </w:r>
      <w:r w:rsidR="006B3DD2" w:rsidRPr="00FB73C5">
        <w:rPr>
          <w:rFonts w:eastAsia="Calibri"/>
          <w:sz w:val="22"/>
          <w:szCs w:val="22"/>
        </w:rPr>
        <w:t>LVC</w:t>
      </w:r>
      <w:r w:rsidR="00780F36" w:rsidRPr="00FB73C5">
        <w:rPr>
          <w:rFonts w:eastAsia="Calibri"/>
          <w:sz w:val="22"/>
          <w:szCs w:val="22"/>
        </w:rPr>
        <w:t>C</w:t>
      </w:r>
    </w:p>
    <w:p w14:paraId="0444F2E3" w14:textId="31AEAA4F" w:rsidR="009F1280" w:rsidRDefault="009F1280" w:rsidP="009F1280">
      <w:pPr>
        <w:rPr>
          <w:sz w:val="22"/>
          <w:szCs w:val="22"/>
        </w:rPr>
      </w:pPr>
      <w:r w:rsidRPr="00FB73C5">
        <w:rPr>
          <w:sz w:val="22"/>
          <w:szCs w:val="22"/>
        </w:rPr>
        <w:tab/>
        <w:t>1</w:t>
      </w:r>
      <w:r w:rsidR="00623AE4">
        <w:rPr>
          <w:sz w:val="22"/>
          <w:szCs w:val="22"/>
        </w:rPr>
        <w:t>8</w:t>
      </w:r>
      <w:r w:rsidRPr="00FB73C5">
        <w:rPr>
          <w:sz w:val="22"/>
          <w:szCs w:val="22"/>
        </w:rPr>
        <w:t>30 – 1</w:t>
      </w:r>
      <w:r w:rsidR="00623AE4">
        <w:rPr>
          <w:sz w:val="22"/>
          <w:szCs w:val="22"/>
        </w:rPr>
        <w:t>9</w:t>
      </w:r>
      <w:r w:rsidRPr="00FB73C5">
        <w:rPr>
          <w:sz w:val="22"/>
          <w:szCs w:val="22"/>
        </w:rPr>
        <w:t>00</w:t>
      </w:r>
      <w:r w:rsidRPr="00FB73C5">
        <w:rPr>
          <w:sz w:val="22"/>
          <w:szCs w:val="22"/>
        </w:rPr>
        <w:tab/>
        <w:t xml:space="preserve">Guests finish up </w:t>
      </w:r>
      <w:r w:rsidR="00623AE4">
        <w:rPr>
          <w:sz w:val="22"/>
          <w:szCs w:val="22"/>
        </w:rPr>
        <w:t>dinner</w:t>
      </w:r>
      <w:r w:rsidRPr="00FB73C5">
        <w:rPr>
          <w:sz w:val="22"/>
          <w:szCs w:val="22"/>
        </w:rPr>
        <w:t xml:space="preserve">s/depart </w:t>
      </w:r>
      <w:r w:rsidR="004D7557" w:rsidRPr="00FB73C5">
        <w:rPr>
          <w:sz w:val="22"/>
          <w:szCs w:val="22"/>
        </w:rPr>
        <w:t>(no meal service or refreshments)</w:t>
      </w:r>
    </w:p>
    <w:p w14:paraId="3A5DEE32" w14:textId="761B6D0A" w:rsidR="00844BDB" w:rsidRPr="004D7557" w:rsidRDefault="00844BDB" w:rsidP="00844BDB">
      <w:pPr>
        <w:rPr>
          <w:sz w:val="22"/>
          <w:szCs w:val="22"/>
        </w:rPr>
      </w:pPr>
      <w:r>
        <w:rPr>
          <w:sz w:val="22"/>
          <w:szCs w:val="22"/>
        </w:rPr>
        <w:t>24 June</w:t>
      </w:r>
      <w:r w:rsidRPr="004D7557">
        <w:rPr>
          <w:sz w:val="22"/>
          <w:szCs w:val="22"/>
        </w:rPr>
        <w:t>: Estimated Headcount: 115 pax (main meal service)</w:t>
      </w:r>
      <w:r w:rsidR="0038307A">
        <w:rPr>
          <w:sz w:val="22"/>
          <w:szCs w:val="22"/>
        </w:rPr>
        <w:t xml:space="preserve"> Real Dishes and Silverware</w:t>
      </w:r>
    </w:p>
    <w:p w14:paraId="4087C310" w14:textId="77777777" w:rsidR="00844BDB" w:rsidRPr="004D7557" w:rsidRDefault="00844BDB" w:rsidP="00844BDB">
      <w:pPr>
        <w:ind w:firstLine="720"/>
        <w:rPr>
          <w:sz w:val="22"/>
          <w:szCs w:val="22"/>
        </w:rPr>
      </w:pPr>
      <w:r w:rsidRPr="004D7557">
        <w:rPr>
          <w:sz w:val="22"/>
          <w:szCs w:val="22"/>
        </w:rPr>
        <w:t xml:space="preserve">1130 -1230 </w:t>
      </w:r>
      <w:r w:rsidRPr="004D7557">
        <w:rPr>
          <w:sz w:val="22"/>
          <w:szCs w:val="22"/>
        </w:rPr>
        <w:tab/>
        <w:t xml:space="preserve">Lunch at AHEC </w:t>
      </w:r>
    </w:p>
    <w:p w14:paraId="335320EB" w14:textId="77777777" w:rsidR="00844BDB" w:rsidRPr="004D7557" w:rsidRDefault="00844BDB" w:rsidP="00844BDB">
      <w:pPr>
        <w:rPr>
          <w:sz w:val="22"/>
          <w:szCs w:val="22"/>
        </w:rPr>
      </w:pPr>
      <w:r w:rsidRPr="004D7557">
        <w:rPr>
          <w:sz w:val="22"/>
          <w:szCs w:val="22"/>
        </w:rPr>
        <w:tab/>
        <w:t>1230 – 1300</w:t>
      </w:r>
      <w:r w:rsidRPr="004D7557">
        <w:rPr>
          <w:sz w:val="22"/>
          <w:szCs w:val="22"/>
        </w:rPr>
        <w:tab/>
        <w:t>Guests finish up lunches/depart (no meal service or refreshments)</w:t>
      </w:r>
    </w:p>
    <w:p w14:paraId="4716378D" w14:textId="77777777" w:rsidR="00844BDB" w:rsidRPr="004D7557" w:rsidRDefault="00844BDB" w:rsidP="009F1280">
      <w:pPr>
        <w:rPr>
          <w:sz w:val="22"/>
          <w:szCs w:val="22"/>
        </w:rPr>
      </w:pPr>
    </w:p>
    <w:p w14:paraId="1D9C027A" w14:textId="68093F78" w:rsidR="00C64608" w:rsidRPr="00FA4D5C" w:rsidRDefault="00C64608" w:rsidP="009F1280">
      <w:pPr>
        <w:rPr>
          <w:sz w:val="22"/>
          <w:szCs w:val="22"/>
        </w:rPr>
      </w:pPr>
    </w:p>
    <w:p w14:paraId="68BE0E29" w14:textId="4F341F14" w:rsidR="008D4181" w:rsidRPr="00FA4D5C" w:rsidRDefault="0006735E" w:rsidP="008D4181">
      <w:pPr>
        <w:rPr>
          <w:b/>
          <w:bCs/>
          <w:sz w:val="22"/>
          <w:szCs w:val="22"/>
        </w:rPr>
      </w:pPr>
      <w:r>
        <w:rPr>
          <w:b/>
          <w:bCs/>
          <w:sz w:val="22"/>
          <w:szCs w:val="22"/>
        </w:rPr>
        <w:t>5</w:t>
      </w:r>
      <w:r w:rsidR="008D4181" w:rsidRPr="00FA4D5C">
        <w:rPr>
          <w:bCs/>
          <w:sz w:val="22"/>
          <w:szCs w:val="22"/>
        </w:rPr>
        <w:t xml:space="preserve">. </w:t>
      </w:r>
      <w:r w:rsidR="008D4181" w:rsidRPr="00FA4D5C">
        <w:rPr>
          <w:b/>
          <w:bCs/>
          <w:caps/>
          <w:sz w:val="22"/>
          <w:szCs w:val="22"/>
          <w:u w:val="single"/>
        </w:rPr>
        <w:t>A</w:t>
      </w:r>
      <w:r w:rsidR="005A0BD0" w:rsidRPr="00FA4D5C">
        <w:rPr>
          <w:b/>
          <w:bCs/>
          <w:caps/>
          <w:sz w:val="22"/>
          <w:szCs w:val="22"/>
          <w:u w:val="single"/>
        </w:rPr>
        <w:t xml:space="preserve">pplicable Publications </w:t>
      </w:r>
      <w:r w:rsidR="008D4181" w:rsidRPr="00FA4D5C">
        <w:rPr>
          <w:b/>
          <w:caps/>
          <w:sz w:val="22"/>
          <w:szCs w:val="22"/>
          <w:u w:val="single"/>
        </w:rPr>
        <w:t>(Current Editions)</w:t>
      </w:r>
      <w:r w:rsidR="00A06169" w:rsidRPr="00FA4D5C">
        <w:rPr>
          <w:sz w:val="22"/>
          <w:szCs w:val="22"/>
        </w:rPr>
        <w:t xml:space="preserve"> </w:t>
      </w:r>
    </w:p>
    <w:p w14:paraId="5E321BED" w14:textId="77777777" w:rsidR="008D4181" w:rsidRPr="00FA4D5C" w:rsidRDefault="008D4181" w:rsidP="008D4181">
      <w:pPr>
        <w:rPr>
          <w:b/>
          <w:bCs/>
          <w:sz w:val="22"/>
          <w:szCs w:val="22"/>
        </w:rPr>
      </w:pPr>
    </w:p>
    <w:p w14:paraId="75FC88DB" w14:textId="4E625C4A" w:rsidR="00DB3CA8" w:rsidRDefault="0006735E" w:rsidP="00DB3CA8">
      <w:pPr>
        <w:jc w:val="both"/>
        <w:rPr>
          <w:sz w:val="22"/>
          <w:szCs w:val="22"/>
        </w:rPr>
      </w:pPr>
      <w:r>
        <w:rPr>
          <w:sz w:val="22"/>
          <w:szCs w:val="22"/>
        </w:rPr>
        <w:t>5</w:t>
      </w:r>
      <w:r w:rsidR="005A0BD0" w:rsidRPr="00FA4D5C">
        <w:rPr>
          <w:sz w:val="22"/>
          <w:szCs w:val="22"/>
        </w:rPr>
        <w:t>.1</w:t>
      </w:r>
      <w:r w:rsidR="000D1B88" w:rsidRPr="00FA4D5C">
        <w:rPr>
          <w:sz w:val="22"/>
          <w:szCs w:val="22"/>
        </w:rPr>
        <w:t>. The</w:t>
      </w:r>
      <w:r w:rsidR="005A0BD0" w:rsidRPr="00FA4D5C">
        <w:rPr>
          <w:sz w:val="22"/>
          <w:szCs w:val="22"/>
        </w:rPr>
        <w:t xml:space="preserve"> Contractor must abide by </w:t>
      </w:r>
      <w:r w:rsidR="00531229" w:rsidRPr="00FA4D5C">
        <w:rPr>
          <w:sz w:val="22"/>
          <w:szCs w:val="22"/>
        </w:rPr>
        <w:t xml:space="preserve">all applicable </w:t>
      </w:r>
      <w:r w:rsidR="005A0BD0" w:rsidRPr="00FA4D5C">
        <w:rPr>
          <w:sz w:val="22"/>
          <w:szCs w:val="22"/>
        </w:rPr>
        <w:t>regulation</w:t>
      </w:r>
      <w:r w:rsidR="00FA3B8B" w:rsidRPr="00FA4D5C">
        <w:rPr>
          <w:sz w:val="22"/>
          <w:szCs w:val="22"/>
        </w:rPr>
        <w:t>s, publications, manuals, and local policies and procedures</w:t>
      </w:r>
      <w:r w:rsidR="00F50DF8" w:rsidRPr="00FA4D5C">
        <w:rPr>
          <w:sz w:val="22"/>
          <w:szCs w:val="22"/>
        </w:rPr>
        <w:t>.</w:t>
      </w:r>
    </w:p>
    <w:p w14:paraId="30D1723F" w14:textId="77777777" w:rsidR="00DB3CA8" w:rsidRDefault="00DB3CA8" w:rsidP="00DB3CA8">
      <w:pPr>
        <w:jc w:val="both"/>
        <w:rPr>
          <w:b/>
          <w:bCs/>
          <w:sz w:val="22"/>
          <w:szCs w:val="22"/>
        </w:rPr>
      </w:pPr>
    </w:p>
    <w:p w14:paraId="7F57F694" w14:textId="4BF1CA47" w:rsidR="00DB3CA8" w:rsidRPr="00FA4D5C" w:rsidRDefault="0006735E" w:rsidP="00DB3CA8">
      <w:pPr>
        <w:rPr>
          <w:b/>
          <w:bCs/>
          <w:sz w:val="22"/>
          <w:szCs w:val="22"/>
        </w:rPr>
      </w:pPr>
      <w:r>
        <w:rPr>
          <w:b/>
          <w:bCs/>
          <w:sz w:val="22"/>
          <w:szCs w:val="22"/>
        </w:rPr>
        <w:t>6</w:t>
      </w:r>
      <w:r w:rsidR="00DB3CA8" w:rsidRPr="00FA4D5C">
        <w:rPr>
          <w:bCs/>
          <w:sz w:val="22"/>
          <w:szCs w:val="22"/>
        </w:rPr>
        <w:t xml:space="preserve">.  </w:t>
      </w:r>
      <w:r w:rsidR="00DB3CA8">
        <w:rPr>
          <w:b/>
          <w:bCs/>
          <w:caps/>
          <w:sz w:val="22"/>
          <w:szCs w:val="22"/>
          <w:u w:val="single"/>
        </w:rPr>
        <w:t xml:space="preserve">Army threat awareness training </w:t>
      </w:r>
      <w:r w:rsidR="00DB3CA8" w:rsidRPr="00FA4D5C">
        <w:rPr>
          <w:sz w:val="22"/>
          <w:szCs w:val="22"/>
        </w:rPr>
        <w:t xml:space="preserve"> </w:t>
      </w:r>
    </w:p>
    <w:p w14:paraId="52E36CCD" w14:textId="77777777" w:rsidR="00DB3CA8" w:rsidRDefault="00DB3CA8" w:rsidP="00DB3CA8">
      <w:pPr>
        <w:jc w:val="both"/>
        <w:rPr>
          <w:b/>
          <w:bCs/>
          <w:sz w:val="22"/>
          <w:szCs w:val="22"/>
        </w:rPr>
      </w:pPr>
    </w:p>
    <w:p w14:paraId="021C270A" w14:textId="48CA94CC" w:rsidR="00DB3CA8" w:rsidRPr="00CB7ABC" w:rsidRDefault="0006735E" w:rsidP="00DB3CA8">
      <w:pPr>
        <w:jc w:val="both"/>
        <w:rPr>
          <w:sz w:val="22"/>
          <w:szCs w:val="22"/>
        </w:rPr>
      </w:pPr>
      <w:r>
        <w:rPr>
          <w:i/>
          <w:iCs/>
          <w:sz w:val="22"/>
          <w:szCs w:val="22"/>
        </w:rPr>
        <w:t>6</w:t>
      </w:r>
      <w:r w:rsidR="00DB3CA8" w:rsidRPr="00DB3CA8">
        <w:rPr>
          <w:i/>
          <w:iCs/>
          <w:sz w:val="22"/>
          <w:szCs w:val="22"/>
        </w:rPr>
        <w:t xml:space="preserve">. </w:t>
      </w:r>
      <w:r w:rsidR="009F1280">
        <w:rPr>
          <w:i/>
          <w:iCs/>
          <w:sz w:val="22"/>
          <w:szCs w:val="22"/>
        </w:rPr>
        <w:t>1</w:t>
      </w:r>
      <w:r w:rsidR="00DB3CA8" w:rsidRPr="00CB7ABC">
        <w:rPr>
          <w:i/>
          <w:iCs/>
          <w:sz w:val="22"/>
          <w:szCs w:val="22"/>
        </w:rPr>
        <w:t xml:space="preserve"> i</w:t>
      </w:r>
      <w:r w:rsidR="00DB3CA8" w:rsidRPr="00DB3CA8">
        <w:rPr>
          <w:i/>
          <w:iCs/>
          <w:sz w:val="22"/>
          <w:szCs w:val="22"/>
        </w:rPr>
        <w:t>WATCH Training:</w:t>
      </w:r>
      <w:r w:rsidR="00DB3CA8" w:rsidRPr="00DB3CA8">
        <w:rPr>
          <w:sz w:val="22"/>
          <w:szCs w:val="22"/>
        </w:rPr>
        <w:t xml:space="preserve"> The Contractor and all associated subcontractors shall brief all employees on the local iWATCH program (training standards provided by the requiring activity ATO). This locally developed training will be used to inform employees of the types of behavior to watch for and instruct employees to report suspicious activity to the COR. This training shall be completed within </w:t>
      </w:r>
      <w:bookmarkStart w:id="0" w:name="_Hlk126235390"/>
      <w:bookmarkStart w:id="1" w:name="_Hlk126225516"/>
      <w:r w:rsidR="00DB3CA8" w:rsidRPr="00DB3CA8">
        <w:rPr>
          <w:b/>
          <w:bCs/>
          <w:sz w:val="22"/>
          <w:szCs w:val="22"/>
        </w:rPr>
        <w:t>30 days</w:t>
      </w:r>
      <w:bookmarkEnd w:id="0"/>
      <w:r w:rsidR="00DB3CA8" w:rsidRPr="00DB3CA8">
        <w:rPr>
          <w:sz w:val="22"/>
          <w:szCs w:val="22"/>
        </w:rPr>
        <w:t xml:space="preserve"> </w:t>
      </w:r>
      <w:bookmarkEnd w:id="1"/>
      <w:r w:rsidR="00DB3CA8" w:rsidRPr="00DB3CA8">
        <w:rPr>
          <w:sz w:val="22"/>
          <w:szCs w:val="22"/>
        </w:rPr>
        <w:t>after the contract is awarded or new employees commence contract performance, with the results reported to the COR within</w:t>
      </w:r>
      <w:r w:rsidR="00DB3CA8" w:rsidRPr="00DB3CA8">
        <w:rPr>
          <w:b/>
          <w:bCs/>
          <w:sz w:val="22"/>
          <w:szCs w:val="22"/>
        </w:rPr>
        <w:t xml:space="preserve"> five (5) days </w:t>
      </w:r>
      <w:r w:rsidR="00DB3CA8" w:rsidRPr="00DB3CA8">
        <w:rPr>
          <w:sz w:val="22"/>
          <w:szCs w:val="22"/>
        </w:rPr>
        <w:t>after completion.</w:t>
      </w:r>
    </w:p>
    <w:p w14:paraId="0D0BDA0A" w14:textId="77777777" w:rsidR="00CB7ABC" w:rsidRDefault="00CB7ABC" w:rsidP="00DB3CA8">
      <w:pPr>
        <w:jc w:val="both"/>
        <w:rPr>
          <w:sz w:val="22"/>
          <w:szCs w:val="22"/>
        </w:rPr>
      </w:pPr>
    </w:p>
    <w:p w14:paraId="16F4D55E" w14:textId="495CED63" w:rsidR="00CB7ABC" w:rsidRPr="009F1280" w:rsidRDefault="00CB7ABC" w:rsidP="00DB3CA8">
      <w:pPr>
        <w:jc w:val="both"/>
        <w:rPr>
          <w:i/>
          <w:iCs/>
          <w:sz w:val="22"/>
          <w:szCs w:val="22"/>
        </w:rPr>
      </w:pPr>
      <w:r w:rsidRPr="009F1280">
        <w:rPr>
          <w:i/>
          <w:iCs/>
          <w:sz w:val="22"/>
          <w:szCs w:val="22"/>
        </w:rPr>
        <w:t>The locally developed iWatch training is the statement indented and listed below:</w:t>
      </w:r>
    </w:p>
    <w:p w14:paraId="118EAFC1" w14:textId="28E0BD30" w:rsidR="00DB3CA8" w:rsidRPr="00DB3CA8" w:rsidRDefault="00DB3CA8" w:rsidP="00DB3CA8">
      <w:pPr>
        <w:ind w:left="720" w:firstLine="60"/>
        <w:jc w:val="both"/>
        <w:rPr>
          <w:sz w:val="22"/>
          <w:szCs w:val="22"/>
        </w:rPr>
      </w:pPr>
      <w:r w:rsidRPr="00DB3CA8">
        <w:rPr>
          <w:sz w:val="22"/>
          <w:szCs w:val="22"/>
        </w:rPr>
        <w:t xml:space="preserve">iWatch Training: (Guard Info About Yourself and Your Job. Limit discussion and accessibility of any information (written or verbal) that may provide terrorists insights for targeting. Always use secure means when passing sensitive information, destroy identifiable information.  Be aware of your surroundings. Write down license numbers of suspicious vehicles; note description of occupants. Recognize and Report Unusual or Suspicious Behavior to your COR or the Carlisle Barracks police at 717-245-4115. YOU are the first line of defense against terrorism.) </w:t>
      </w:r>
    </w:p>
    <w:p w14:paraId="257BCFFE" w14:textId="77777777" w:rsidR="00DB3CA8" w:rsidRDefault="00DB3CA8" w:rsidP="00DB3CA8">
      <w:pPr>
        <w:jc w:val="both"/>
        <w:rPr>
          <w:sz w:val="22"/>
          <w:szCs w:val="22"/>
        </w:rPr>
      </w:pPr>
    </w:p>
    <w:p w14:paraId="70EC96BC" w14:textId="107B7450" w:rsidR="008D4181" w:rsidRPr="00DB3CA8" w:rsidRDefault="0006735E" w:rsidP="00DB3CA8">
      <w:pPr>
        <w:jc w:val="both"/>
        <w:rPr>
          <w:sz w:val="22"/>
          <w:szCs w:val="22"/>
        </w:rPr>
      </w:pPr>
      <w:r>
        <w:rPr>
          <w:b/>
          <w:bCs/>
          <w:sz w:val="22"/>
          <w:szCs w:val="22"/>
          <w:u w:val="single"/>
        </w:rPr>
        <w:t>7</w:t>
      </w:r>
      <w:r w:rsidR="002E1104">
        <w:rPr>
          <w:b/>
          <w:bCs/>
          <w:sz w:val="22"/>
          <w:szCs w:val="22"/>
          <w:u w:val="single"/>
        </w:rPr>
        <w:t xml:space="preserve">. </w:t>
      </w:r>
      <w:r w:rsidR="008D4181" w:rsidRPr="002E1104">
        <w:rPr>
          <w:b/>
          <w:bCs/>
          <w:sz w:val="22"/>
          <w:szCs w:val="22"/>
          <w:u w:val="single"/>
        </w:rPr>
        <w:t>A</w:t>
      </w:r>
      <w:r w:rsidR="006E1798" w:rsidRPr="002E1104">
        <w:rPr>
          <w:b/>
          <w:bCs/>
          <w:sz w:val="22"/>
          <w:szCs w:val="22"/>
          <w:u w:val="single"/>
        </w:rPr>
        <w:t>ttachment/Technical Exhibit List</w:t>
      </w:r>
      <w:r w:rsidR="008D4181" w:rsidRPr="002E1104">
        <w:rPr>
          <w:b/>
          <w:bCs/>
          <w:sz w:val="22"/>
          <w:szCs w:val="22"/>
        </w:rPr>
        <w:t xml:space="preserve">:  </w:t>
      </w:r>
    </w:p>
    <w:p w14:paraId="53144E25" w14:textId="11BF7ABE" w:rsidR="00517E5B" w:rsidRPr="0006735E" w:rsidRDefault="00B50167" w:rsidP="0006735E">
      <w:pPr>
        <w:pStyle w:val="ListParagraph"/>
        <w:numPr>
          <w:ilvl w:val="1"/>
          <w:numId w:val="13"/>
        </w:numPr>
        <w:tabs>
          <w:tab w:val="left" w:pos="576"/>
          <w:tab w:val="left" w:pos="1152"/>
          <w:tab w:val="left" w:pos="1728"/>
        </w:tabs>
        <w:suppressAutoHyphens/>
        <w:rPr>
          <w:sz w:val="22"/>
          <w:szCs w:val="22"/>
        </w:rPr>
      </w:pPr>
      <w:r w:rsidRPr="0006735E">
        <w:rPr>
          <w:sz w:val="22"/>
          <w:szCs w:val="22"/>
        </w:rPr>
        <w:t>Attachment 1/Technical Exhibit 1</w:t>
      </w:r>
      <w:r w:rsidR="00517E5B" w:rsidRPr="0006735E">
        <w:rPr>
          <w:sz w:val="22"/>
          <w:szCs w:val="22"/>
        </w:rPr>
        <w:t xml:space="preserve"> – Deliverables Schedule</w:t>
      </w:r>
      <w:r w:rsidR="00A06169" w:rsidRPr="0006735E">
        <w:rPr>
          <w:sz w:val="22"/>
          <w:szCs w:val="22"/>
        </w:rPr>
        <w:t xml:space="preserve"> </w:t>
      </w:r>
    </w:p>
    <w:p w14:paraId="6F854ED5" w14:textId="77777777" w:rsidR="005B0D27" w:rsidRPr="00FA4D5C" w:rsidRDefault="005B0D27" w:rsidP="005B0D27">
      <w:pPr>
        <w:tabs>
          <w:tab w:val="left" w:pos="576"/>
          <w:tab w:val="left" w:pos="1152"/>
          <w:tab w:val="left" w:pos="1728"/>
        </w:tabs>
        <w:suppressAutoHyphens/>
        <w:rPr>
          <w:sz w:val="22"/>
          <w:szCs w:val="22"/>
        </w:rPr>
      </w:pPr>
    </w:p>
    <w:p w14:paraId="5CF9AE9E" w14:textId="66A52879" w:rsidR="005B0D27" w:rsidRPr="00FA4D5C" w:rsidRDefault="005B0D27" w:rsidP="0006735E">
      <w:pPr>
        <w:tabs>
          <w:tab w:val="left" w:pos="576"/>
          <w:tab w:val="left" w:pos="1152"/>
          <w:tab w:val="left" w:pos="1728"/>
        </w:tabs>
        <w:suppressAutoHyphens/>
        <w:rPr>
          <w:b/>
          <w:bCs/>
          <w:sz w:val="22"/>
          <w:szCs w:val="22"/>
        </w:rPr>
      </w:pPr>
      <w:bookmarkStart w:id="2" w:name="_Toc41385511"/>
      <w:r w:rsidRPr="00FA4D5C">
        <w:rPr>
          <w:sz w:val="22"/>
          <w:szCs w:val="22"/>
        </w:rPr>
        <w:t>T</w:t>
      </w:r>
      <w:r w:rsidRPr="00FA4D5C">
        <w:rPr>
          <w:b/>
          <w:bCs/>
          <w:sz w:val="22"/>
          <w:szCs w:val="22"/>
        </w:rPr>
        <w:t>ECHNICAL EXHIBIT 1</w:t>
      </w:r>
      <w:r w:rsidR="0006735E">
        <w:rPr>
          <w:b/>
          <w:bCs/>
          <w:sz w:val="22"/>
          <w:szCs w:val="22"/>
        </w:rPr>
        <w:tab/>
      </w:r>
      <w:r w:rsidRPr="00FA4D5C">
        <w:rPr>
          <w:b/>
          <w:bCs/>
          <w:sz w:val="22"/>
          <w:szCs w:val="22"/>
        </w:rPr>
        <w:t>DELIVERABLES SCHEDULE</w:t>
      </w:r>
      <w:bookmarkEnd w:id="2"/>
    </w:p>
    <w:p w14:paraId="71ACD25D" w14:textId="77777777" w:rsidR="005B0D27" w:rsidRPr="00FA4D5C" w:rsidRDefault="005B0D27" w:rsidP="005B0D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2"/>
          <w:szCs w:val="22"/>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gridCol w:w="1915"/>
        <w:gridCol w:w="1916"/>
      </w:tblGrid>
      <w:tr w:rsidR="005B0D27" w:rsidRPr="00FA4D5C" w14:paraId="7D8F7268" w14:textId="77777777" w:rsidTr="00A32A76">
        <w:trPr>
          <w:tblHeader/>
        </w:trPr>
        <w:tc>
          <w:tcPr>
            <w:tcW w:w="1915" w:type="dxa"/>
            <w:shd w:val="clear" w:color="auto" w:fill="CCCCCC"/>
            <w:vAlign w:val="bottom"/>
          </w:tcPr>
          <w:p w14:paraId="0E0F3A5E" w14:textId="77777777" w:rsidR="005B0D27" w:rsidRPr="00FA4D5C" w:rsidRDefault="005B0D27" w:rsidP="00A32A76">
            <w:pPr>
              <w:pStyle w:val="textb"/>
              <w:spacing w:before="60" w:after="60"/>
              <w:rPr>
                <w:b w:val="0"/>
                <w:bCs/>
                <w:smallCaps w:val="0"/>
                <w:sz w:val="22"/>
                <w:szCs w:val="22"/>
                <w:u w:val="single"/>
              </w:rPr>
            </w:pPr>
            <w:r w:rsidRPr="00FA4D5C">
              <w:rPr>
                <w:b w:val="0"/>
                <w:bCs/>
                <w:smallCaps w:val="0"/>
                <w:sz w:val="22"/>
                <w:szCs w:val="22"/>
                <w:u w:val="single"/>
              </w:rPr>
              <w:t>Deliverable</w:t>
            </w:r>
          </w:p>
        </w:tc>
        <w:tc>
          <w:tcPr>
            <w:tcW w:w="1915" w:type="dxa"/>
            <w:shd w:val="clear" w:color="auto" w:fill="CCCCCC"/>
            <w:vAlign w:val="bottom"/>
          </w:tcPr>
          <w:p w14:paraId="793ECFEF" w14:textId="77777777" w:rsidR="005B0D27" w:rsidRPr="00FA4D5C" w:rsidRDefault="005B0D27" w:rsidP="00A32A76">
            <w:pPr>
              <w:pStyle w:val="textb"/>
              <w:spacing w:before="60" w:after="60"/>
              <w:jc w:val="center"/>
              <w:rPr>
                <w:b w:val="0"/>
                <w:bCs/>
                <w:smallCaps w:val="0"/>
                <w:sz w:val="22"/>
                <w:szCs w:val="22"/>
                <w:u w:val="single"/>
              </w:rPr>
            </w:pPr>
            <w:r w:rsidRPr="00FA4D5C">
              <w:rPr>
                <w:b w:val="0"/>
                <w:bCs/>
                <w:smallCaps w:val="0"/>
                <w:sz w:val="22"/>
                <w:szCs w:val="22"/>
                <w:u w:val="single"/>
              </w:rPr>
              <w:t>Frequency</w:t>
            </w:r>
          </w:p>
        </w:tc>
        <w:tc>
          <w:tcPr>
            <w:tcW w:w="1915" w:type="dxa"/>
            <w:shd w:val="clear" w:color="auto" w:fill="CCCCCC"/>
          </w:tcPr>
          <w:p w14:paraId="79BBEEF8" w14:textId="77777777" w:rsidR="005B0D27" w:rsidRPr="00FA4D5C" w:rsidRDefault="005B0D27" w:rsidP="00A32A76">
            <w:pPr>
              <w:pStyle w:val="textb"/>
              <w:spacing w:before="60" w:after="60"/>
              <w:jc w:val="center"/>
              <w:rPr>
                <w:b w:val="0"/>
                <w:bCs/>
                <w:smallCaps w:val="0"/>
                <w:sz w:val="22"/>
                <w:szCs w:val="22"/>
                <w:u w:val="single"/>
              </w:rPr>
            </w:pPr>
            <w:r w:rsidRPr="00FA4D5C">
              <w:rPr>
                <w:b w:val="0"/>
                <w:bCs/>
                <w:smallCaps w:val="0"/>
                <w:sz w:val="22"/>
                <w:szCs w:val="22"/>
                <w:u w:val="single"/>
              </w:rPr>
              <w:t># of Copies</w:t>
            </w:r>
          </w:p>
        </w:tc>
        <w:tc>
          <w:tcPr>
            <w:tcW w:w="1915" w:type="dxa"/>
            <w:shd w:val="clear" w:color="auto" w:fill="CCCCCC"/>
            <w:vAlign w:val="bottom"/>
          </w:tcPr>
          <w:p w14:paraId="39CB96B5" w14:textId="77777777" w:rsidR="005B0D27" w:rsidRPr="00FA4D5C" w:rsidRDefault="005B0D27" w:rsidP="00A32A76">
            <w:pPr>
              <w:pStyle w:val="textb"/>
              <w:spacing w:before="60" w:after="60"/>
              <w:jc w:val="center"/>
              <w:rPr>
                <w:b w:val="0"/>
                <w:bCs/>
                <w:smallCaps w:val="0"/>
                <w:sz w:val="22"/>
                <w:szCs w:val="22"/>
                <w:u w:val="single"/>
              </w:rPr>
            </w:pPr>
            <w:r w:rsidRPr="00FA4D5C">
              <w:rPr>
                <w:b w:val="0"/>
                <w:bCs/>
                <w:smallCaps w:val="0"/>
                <w:sz w:val="22"/>
                <w:szCs w:val="22"/>
                <w:u w:val="single"/>
              </w:rPr>
              <w:t>Medium/Format</w:t>
            </w:r>
          </w:p>
        </w:tc>
        <w:tc>
          <w:tcPr>
            <w:tcW w:w="1916" w:type="dxa"/>
            <w:shd w:val="clear" w:color="auto" w:fill="CCCCCC"/>
            <w:vAlign w:val="bottom"/>
          </w:tcPr>
          <w:p w14:paraId="526165E9" w14:textId="77777777" w:rsidR="005B0D27" w:rsidRPr="00FA4D5C" w:rsidRDefault="005B0D27" w:rsidP="00A32A76">
            <w:pPr>
              <w:pStyle w:val="textb"/>
              <w:spacing w:before="60" w:after="60"/>
              <w:jc w:val="center"/>
              <w:rPr>
                <w:b w:val="0"/>
                <w:bCs/>
                <w:smallCaps w:val="0"/>
                <w:sz w:val="22"/>
                <w:szCs w:val="22"/>
                <w:u w:val="single"/>
              </w:rPr>
            </w:pPr>
            <w:r w:rsidRPr="00FA4D5C">
              <w:rPr>
                <w:b w:val="0"/>
                <w:bCs/>
                <w:smallCaps w:val="0"/>
                <w:sz w:val="22"/>
                <w:szCs w:val="22"/>
                <w:u w:val="single"/>
              </w:rPr>
              <w:t>Submit To</w:t>
            </w:r>
          </w:p>
        </w:tc>
      </w:tr>
      <w:tr w:rsidR="005B0D27" w:rsidRPr="00FA4D5C" w14:paraId="6A71C879" w14:textId="77777777" w:rsidTr="00A32A76">
        <w:trPr>
          <w:trHeight w:val="70"/>
        </w:trPr>
        <w:tc>
          <w:tcPr>
            <w:tcW w:w="1915" w:type="dxa"/>
          </w:tcPr>
          <w:p w14:paraId="03250D06" w14:textId="77777777" w:rsidR="005B0D27" w:rsidRPr="00FA4D5C" w:rsidRDefault="005B0D27" w:rsidP="00A32A76">
            <w:pPr>
              <w:rPr>
                <w:sz w:val="22"/>
                <w:szCs w:val="22"/>
              </w:rPr>
            </w:pPr>
            <w:r w:rsidRPr="00FA4D5C">
              <w:rPr>
                <w:sz w:val="22"/>
                <w:szCs w:val="22"/>
              </w:rPr>
              <w:t>Catering Menus</w:t>
            </w:r>
          </w:p>
        </w:tc>
        <w:tc>
          <w:tcPr>
            <w:tcW w:w="1915" w:type="dxa"/>
          </w:tcPr>
          <w:p w14:paraId="3F7161CB" w14:textId="77777777" w:rsidR="005B0D27" w:rsidRPr="00FA4D5C" w:rsidRDefault="005B0D27" w:rsidP="00A32A76">
            <w:pPr>
              <w:rPr>
                <w:b/>
                <w:bCs/>
                <w:sz w:val="22"/>
                <w:szCs w:val="22"/>
              </w:rPr>
            </w:pPr>
            <w:r w:rsidRPr="00FA4D5C">
              <w:rPr>
                <w:sz w:val="22"/>
                <w:szCs w:val="22"/>
              </w:rPr>
              <w:t>30 days prior to the events</w:t>
            </w:r>
          </w:p>
          <w:p w14:paraId="7BC16E94" w14:textId="77777777" w:rsidR="005B0D27" w:rsidRPr="00FA4D5C" w:rsidRDefault="005B0D27" w:rsidP="00A32A76">
            <w:pPr>
              <w:rPr>
                <w:b/>
                <w:bCs/>
                <w:sz w:val="22"/>
                <w:szCs w:val="22"/>
              </w:rPr>
            </w:pPr>
          </w:p>
        </w:tc>
        <w:tc>
          <w:tcPr>
            <w:tcW w:w="1915" w:type="dxa"/>
          </w:tcPr>
          <w:p w14:paraId="46BC1FB2" w14:textId="77777777" w:rsidR="005B0D27" w:rsidRPr="00FA4D5C" w:rsidRDefault="005B0D27" w:rsidP="00A32A76">
            <w:pPr>
              <w:rPr>
                <w:b/>
                <w:bCs/>
                <w:sz w:val="22"/>
                <w:szCs w:val="22"/>
              </w:rPr>
            </w:pPr>
            <w:r w:rsidRPr="00FA4D5C">
              <w:rPr>
                <w:sz w:val="22"/>
                <w:szCs w:val="22"/>
              </w:rPr>
              <w:t>Digital format for distribution</w:t>
            </w:r>
          </w:p>
          <w:p w14:paraId="3A18DA4A" w14:textId="77777777" w:rsidR="005B0D27" w:rsidRPr="00FA4D5C" w:rsidRDefault="005B0D27" w:rsidP="00A32A76">
            <w:pPr>
              <w:rPr>
                <w:b/>
                <w:bCs/>
                <w:sz w:val="22"/>
                <w:szCs w:val="22"/>
              </w:rPr>
            </w:pPr>
          </w:p>
        </w:tc>
        <w:tc>
          <w:tcPr>
            <w:tcW w:w="1915" w:type="dxa"/>
          </w:tcPr>
          <w:p w14:paraId="667B0E90" w14:textId="77777777" w:rsidR="005B0D27" w:rsidRPr="00FA4D5C" w:rsidRDefault="005B0D27" w:rsidP="00A32A76">
            <w:pPr>
              <w:rPr>
                <w:b/>
                <w:bCs/>
                <w:sz w:val="22"/>
                <w:szCs w:val="22"/>
              </w:rPr>
            </w:pPr>
            <w:r w:rsidRPr="00FA4D5C">
              <w:rPr>
                <w:sz w:val="22"/>
                <w:szCs w:val="22"/>
              </w:rPr>
              <w:t>Microsoft Office Product OR Adobe Acrobat</w:t>
            </w:r>
          </w:p>
          <w:p w14:paraId="19EAA7AC" w14:textId="77777777" w:rsidR="005B0D27" w:rsidRPr="00FA4D5C" w:rsidRDefault="005B0D27" w:rsidP="00A32A76">
            <w:pPr>
              <w:rPr>
                <w:b/>
                <w:bCs/>
                <w:sz w:val="22"/>
                <w:szCs w:val="22"/>
              </w:rPr>
            </w:pPr>
          </w:p>
          <w:p w14:paraId="5A2F208A" w14:textId="77777777" w:rsidR="005B0D27" w:rsidRPr="00FA4D5C" w:rsidRDefault="005B0D27" w:rsidP="00A32A76">
            <w:pPr>
              <w:rPr>
                <w:b/>
                <w:bCs/>
                <w:sz w:val="22"/>
                <w:szCs w:val="22"/>
              </w:rPr>
            </w:pPr>
          </w:p>
        </w:tc>
        <w:tc>
          <w:tcPr>
            <w:tcW w:w="1916" w:type="dxa"/>
          </w:tcPr>
          <w:p w14:paraId="5D002AAB" w14:textId="49102877" w:rsidR="005B0D27" w:rsidRPr="00FA4D5C" w:rsidRDefault="005B0D27" w:rsidP="00A32A76">
            <w:pPr>
              <w:rPr>
                <w:i/>
                <w:sz w:val="22"/>
                <w:szCs w:val="22"/>
              </w:rPr>
            </w:pPr>
            <w:r w:rsidRPr="00FA4D5C">
              <w:rPr>
                <w:sz w:val="22"/>
                <w:szCs w:val="22"/>
              </w:rPr>
              <w:t>USAWC Executive Services</w:t>
            </w:r>
            <w:r w:rsidR="00C64608" w:rsidRPr="00FA4D5C">
              <w:rPr>
                <w:sz w:val="22"/>
                <w:szCs w:val="22"/>
              </w:rPr>
              <w:t xml:space="preserve"> and Academic Services</w:t>
            </w:r>
          </w:p>
        </w:tc>
      </w:tr>
    </w:tbl>
    <w:p w14:paraId="2A24A871" w14:textId="77777777" w:rsidR="005B0D27" w:rsidRPr="00FA4D5C" w:rsidRDefault="005B0D27" w:rsidP="005B0D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color w:val="FF0000"/>
          <w:sz w:val="22"/>
          <w:szCs w:val="22"/>
        </w:rPr>
      </w:pPr>
      <w:r w:rsidRPr="00FA4D5C">
        <w:rPr>
          <w:color w:val="FF0000"/>
          <w:sz w:val="22"/>
          <w:szCs w:val="22"/>
        </w:rPr>
        <w:t xml:space="preserve"> </w:t>
      </w:r>
    </w:p>
    <w:p w14:paraId="5B5ED2C3" w14:textId="60D6D5CB" w:rsidR="005B0D27" w:rsidRPr="00FA4D5C" w:rsidRDefault="00DC6321" w:rsidP="005B0D27">
      <w:pPr>
        <w:rPr>
          <w:b/>
          <w:bCs/>
          <w:i/>
          <w:iCs/>
          <w:sz w:val="22"/>
          <w:szCs w:val="22"/>
          <w:u w:val="single"/>
        </w:rPr>
      </w:pPr>
      <w:r w:rsidRPr="00FA4D5C">
        <w:rPr>
          <w:b/>
          <w:bCs/>
          <w:i/>
          <w:iCs/>
          <w:sz w:val="22"/>
          <w:szCs w:val="22"/>
          <w:u w:val="single"/>
        </w:rPr>
        <w:t>Possible/Draft Menu</w:t>
      </w:r>
      <w:r w:rsidR="00C815B9" w:rsidRPr="00FA4D5C">
        <w:rPr>
          <w:b/>
          <w:bCs/>
          <w:i/>
          <w:iCs/>
          <w:sz w:val="22"/>
          <w:szCs w:val="22"/>
          <w:u w:val="single"/>
        </w:rPr>
        <w:t xml:space="preserve"> (for beginning planning and budgeting)</w:t>
      </w:r>
    </w:p>
    <w:p w14:paraId="6239B7ED" w14:textId="77777777" w:rsidR="00274709" w:rsidRDefault="00274709" w:rsidP="00C815B9">
      <w:pPr>
        <w:rPr>
          <w:sz w:val="22"/>
          <w:szCs w:val="22"/>
        </w:rPr>
      </w:pPr>
    </w:p>
    <w:p w14:paraId="76EBAE6A" w14:textId="4E753C0B" w:rsidR="00F56DB6" w:rsidRPr="000D7DD4" w:rsidRDefault="00F56DB6" w:rsidP="00C815B9">
      <w:pPr>
        <w:rPr>
          <w:sz w:val="22"/>
          <w:szCs w:val="22"/>
        </w:rPr>
      </w:pPr>
      <w:r w:rsidRPr="000D7DD4">
        <w:rPr>
          <w:sz w:val="22"/>
          <w:szCs w:val="22"/>
        </w:rPr>
        <w:t>NSS-REP – 2026 Meals</w:t>
      </w:r>
    </w:p>
    <w:p w14:paraId="438F9CB6" w14:textId="0CF28ACC" w:rsidR="00804BE9" w:rsidRPr="000D7DD4" w:rsidRDefault="00804BE9" w:rsidP="00804BE9">
      <w:pPr>
        <w:rPr>
          <w:sz w:val="22"/>
          <w:szCs w:val="22"/>
        </w:rPr>
      </w:pPr>
      <w:r w:rsidRPr="000D7DD4">
        <w:rPr>
          <w:sz w:val="22"/>
          <w:szCs w:val="22"/>
        </w:rPr>
        <w:t>June 1</w:t>
      </w:r>
      <w:r w:rsidRPr="000D7DD4">
        <w:rPr>
          <w:sz w:val="22"/>
          <w:szCs w:val="22"/>
          <w:vertAlign w:val="superscript"/>
        </w:rPr>
        <w:t>st</w:t>
      </w:r>
      <w:r w:rsidRPr="000D7DD4">
        <w:rPr>
          <w:sz w:val="22"/>
          <w:szCs w:val="22"/>
        </w:rPr>
        <w:t xml:space="preserve"> (Monday)</w:t>
      </w:r>
    </w:p>
    <w:p w14:paraId="777BCAE7" w14:textId="77777777" w:rsidR="00804BE9" w:rsidRPr="000D7DD4" w:rsidRDefault="00804BE9" w:rsidP="00804BE9">
      <w:pPr>
        <w:rPr>
          <w:sz w:val="22"/>
          <w:szCs w:val="22"/>
        </w:rPr>
      </w:pPr>
      <w:r w:rsidRPr="000D7DD4">
        <w:rPr>
          <w:sz w:val="22"/>
          <w:szCs w:val="22"/>
        </w:rPr>
        <w:tab/>
        <w:t xml:space="preserve">Lunch Buffet includes the following: (per person) </w:t>
      </w:r>
    </w:p>
    <w:p w14:paraId="6324097C" w14:textId="77777777" w:rsidR="00804BE9" w:rsidRPr="000D7DD4" w:rsidRDefault="00804BE9" w:rsidP="00804BE9">
      <w:pPr>
        <w:ind w:firstLine="720"/>
        <w:rPr>
          <w:sz w:val="22"/>
          <w:szCs w:val="22"/>
        </w:rPr>
      </w:pPr>
      <w:r w:rsidRPr="000D7DD4">
        <w:rPr>
          <w:sz w:val="22"/>
          <w:szCs w:val="22"/>
        </w:rPr>
        <w:t>Garden Salad with Ranch and Balsamic Dressing</w:t>
      </w:r>
    </w:p>
    <w:p w14:paraId="788CC6C4" w14:textId="77777777" w:rsidR="00804BE9" w:rsidRPr="000D7DD4" w:rsidRDefault="00804BE9" w:rsidP="00804BE9">
      <w:pPr>
        <w:ind w:firstLine="720"/>
        <w:rPr>
          <w:sz w:val="22"/>
          <w:szCs w:val="22"/>
        </w:rPr>
      </w:pPr>
      <w:r w:rsidRPr="000D7DD4">
        <w:rPr>
          <w:sz w:val="22"/>
          <w:szCs w:val="22"/>
        </w:rPr>
        <w:t>Garlic Bread</w:t>
      </w:r>
    </w:p>
    <w:p w14:paraId="4BB23C8C" w14:textId="77777777" w:rsidR="00804BE9" w:rsidRPr="000D7DD4" w:rsidRDefault="00804BE9" w:rsidP="00804BE9">
      <w:pPr>
        <w:ind w:firstLine="720"/>
        <w:rPr>
          <w:sz w:val="22"/>
          <w:szCs w:val="22"/>
        </w:rPr>
      </w:pPr>
      <w:r w:rsidRPr="000D7DD4">
        <w:rPr>
          <w:sz w:val="22"/>
          <w:szCs w:val="22"/>
        </w:rPr>
        <w:t>Choice of 2 pastas: Cavatappi &amp; Stuffed Shells</w:t>
      </w:r>
    </w:p>
    <w:p w14:paraId="0FC99DB4" w14:textId="77777777" w:rsidR="00804BE9" w:rsidRPr="000D7DD4" w:rsidRDefault="00804BE9" w:rsidP="00804BE9">
      <w:pPr>
        <w:ind w:firstLine="720"/>
        <w:rPr>
          <w:sz w:val="22"/>
          <w:szCs w:val="22"/>
        </w:rPr>
      </w:pPr>
      <w:r w:rsidRPr="000D7DD4">
        <w:rPr>
          <w:sz w:val="22"/>
          <w:szCs w:val="22"/>
        </w:rPr>
        <w:t>Choice of 2 sauces: Basil Pomodoro &amp; Pesto Alfredo</w:t>
      </w:r>
    </w:p>
    <w:p w14:paraId="44B3C9DF" w14:textId="77777777" w:rsidR="00804BE9" w:rsidRPr="000D7DD4" w:rsidRDefault="00804BE9" w:rsidP="00804BE9">
      <w:pPr>
        <w:ind w:firstLine="720"/>
        <w:rPr>
          <w:sz w:val="22"/>
          <w:szCs w:val="22"/>
        </w:rPr>
      </w:pPr>
      <w:r w:rsidRPr="000D7DD4">
        <w:rPr>
          <w:sz w:val="22"/>
          <w:szCs w:val="22"/>
        </w:rPr>
        <w:t>Choice of 2 proteins: Grilled Chicken &amp; Meatballs</w:t>
      </w:r>
    </w:p>
    <w:p w14:paraId="405454CA" w14:textId="77777777" w:rsidR="00804BE9" w:rsidRPr="000D7DD4" w:rsidRDefault="00804BE9" w:rsidP="00804BE9">
      <w:pPr>
        <w:ind w:firstLine="720"/>
        <w:rPr>
          <w:sz w:val="22"/>
          <w:szCs w:val="22"/>
        </w:rPr>
      </w:pPr>
      <w:r w:rsidRPr="000D7DD4">
        <w:rPr>
          <w:sz w:val="22"/>
          <w:szCs w:val="22"/>
        </w:rPr>
        <w:t>Chef Choice Dessert Station</w:t>
      </w:r>
    </w:p>
    <w:p w14:paraId="7E45AEFB"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 xml:space="preserve">  Unsweetened Iced Tea (per gallon) </w:t>
      </w:r>
    </w:p>
    <w:p w14:paraId="5256DF13"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 xml:space="preserve">  Water</w:t>
      </w:r>
    </w:p>
    <w:p w14:paraId="1DED1212" w14:textId="69B8BA89" w:rsidR="00F56DB6" w:rsidRPr="000D7DD4" w:rsidRDefault="00804BE9" w:rsidP="00804BE9">
      <w:pPr>
        <w:rPr>
          <w:sz w:val="22"/>
          <w:szCs w:val="22"/>
        </w:rPr>
      </w:pPr>
      <w:r w:rsidRPr="000D7DD4">
        <w:rPr>
          <w:sz w:val="22"/>
          <w:szCs w:val="22"/>
        </w:rPr>
        <w:tab/>
        <w:t xml:space="preserve">  Coffee Service (includes 1 gal each of reg, decaf, &amp; hot tea)</w:t>
      </w:r>
    </w:p>
    <w:p w14:paraId="40F25210" w14:textId="77777777" w:rsidR="00804BE9" w:rsidRPr="000D7DD4" w:rsidRDefault="00804BE9" w:rsidP="00804BE9">
      <w:pPr>
        <w:rPr>
          <w:sz w:val="22"/>
          <w:szCs w:val="22"/>
        </w:rPr>
      </w:pPr>
    </w:p>
    <w:p w14:paraId="0356A9EA" w14:textId="655DA6C6" w:rsidR="00804BE9" w:rsidRPr="000D7DD4" w:rsidRDefault="00804BE9" w:rsidP="00804BE9">
      <w:pPr>
        <w:rPr>
          <w:sz w:val="22"/>
          <w:szCs w:val="22"/>
        </w:rPr>
      </w:pPr>
      <w:r w:rsidRPr="000D7DD4">
        <w:rPr>
          <w:sz w:val="22"/>
          <w:szCs w:val="22"/>
        </w:rPr>
        <w:t>June 1</w:t>
      </w:r>
      <w:r w:rsidRPr="000D7DD4">
        <w:rPr>
          <w:sz w:val="22"/>
          <w:szCs w:val="22"/>
          <w:vertAlign w:val="superscript"/>
        </w:rPr>
        <w:t>st</w:t>
      </w:r>
      <w:r w:rsidRPr="000D7DD4">
        <w:rPr>
          <w:sz w:val="22"/>
          <w:szCs w:val="22"/>
        </w:rPr>
        <w:t xml:space="preserve"> (Tuesday)</w:t>
      </w:r>
    </w:p>
    <w:p w14:paraId="2EC12032"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 xml:space="preserve">Gourmet Soup and Salad Bar with added Protein &amp; Sides </w:t>
      </w:r>
    </w:p>
    <w:p w14:paraId="41FCDBC1"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Ham and Bean Soup</w:t>
      </w:r>
    </w:p>
    <w:p w14:paraId="1C8760CB"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Roasted Red Pepper &amp; Guoda Bisque</w:t>
      </w:r>
    </w:p>
    <w:p w14:paraId="109911E2"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Saltine Crackers</w:t>
      </w:r>
    </w:p>
    <w:p w14:paraId="5B4FBF2D"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Warm Rolls with Butter</w:t>
      </w:r>
    </w:p>
    <w:p w14:paraId="1D660468"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Salad Bar with Assorted Toppings and Dressings</w:t>
      </w:r>
    </w:p>
    <w:p w14:paraId="6DC3C233"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Grilled Chicken, Bacon, Egg, Cheese</w:t>
      </w:r>
    </w:p>
    <w:p w14:paraId="09FE161E"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Cucumbers, Tomatoes, Red Onion, and Crotons</w:t>
      </w:r>
    </w:p>
    <w:p w14:paraId="73A32C7A"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 xml:space="preserve">Assorted Fresh Baked Cookies </w:t>
      </w:r>
    </w:p>
    <w:p w14:paraId="55EE2B45"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 xml:space="preserve">Unsweetened Iced Tea (per gallon) </w:t>
      </w:r>
    </w:p>
    <w:p w14:paraId="2CFEE616"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Water</w:t>
      </w:r>
    </w:p>
    <w:p w14:paraId="49CDA2AC"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 xml:space="preserve">Coffee Service (includes 1 gal each of reg, decaf, &amp; hot tea) </w:t>
      </w:r>
    </w:p>
    <w:p w14:paraId="6ED9036A" w14:textId="65505CF2" w:rsidR="00804BE9" w:rsidRPr="000D7DD4" w:rsidRDefault="00804BE9" w:rsidP="00804BE9">
      <w:pPr>
        <w:rPr>
          <w:sz w:val="22"/>
          <w:szCs w:val="22"/>
        </w:rPr>
      </w:pPr>
      <w:r w:rsidRPr="000D7DD4">
        <w:rPr>
          <w:sz w:val="22"/>
          <w:szCs w:val="22"/>
        </w:rPr>
        <w:lastRenderedPageBreak/>
        <w:t>June 2</w:t>
      </w:r>
      <w:r w:rsidRPr="000D7DD4">
        <w:rPr>
          <w:sz w:val="22"/>
          <w:szCs w:val="22"/>
          <w:vertAlign w:val="superscript"/>
        </w:rPr>
        <w:t>nd</w:t>
      </w:r>
      <w:r w:rsidRPr="000D7DD4">
        <w:rPr>
          <w:sz w:val="22"/>
          <w:szCs w:val="22"/>
        </w:rPr>
        <w:t xml:space="preserve"> (Tuesday)</w:t>
      </w:r>
    </w:p>
    <w:p w14:paraId="1664FE0F" w14:textId="77777777" w:rsidR="00804BE9" w:rsidRPr="000D7DD4" w:rsidRDefault="00804BE9" w:rsidP="00804BE9">
      <w:pPr>
        <w:rPr>
          <w:sz w:val="22"/>
          <w:szCs w:val="22"/>
        </w:rPr>
      </w:pPr>
      <w:r w:rsidRPr="000D7DD4">
        <w:rPr>
          <w:sz w:val="22"/>
          <w:szCs w:val="22"/>
        </w:rPr>
        <w:tab/>
        <w:t xml:space="preserve">Lunch Buffet includes the following: (per person) </w:t>
      </w:r>
    </w:p>
    <w:p w14:paraId="3B73455D" w14:textId="77777777" w:rsidR="00804BE9" w:rsidRPr="000D7DD4" w:rsidRDefault="00804BE9" w:rsidP="00804BE9">
      <w:pPr>
        <w:ind w:firstLine="720"/>
        <w:rPr>
          <w:sz w:val="22"/>
          <w:szCs w:val="22"/>
        </w:rPr>
      </w:pPr>
      <w:r w:rsidRPr="000D7DD4">
        <w:rPr>
          <w:sz w:val="22"/>
          <w:szCs w:val="22"/>
        </w:rPr>
        <w:t>Garden Salad with Ranch and Balsamic Dressing</w:t>
      </w:r>
    </w:p>
    <w:p w14:paraId="5038D84D" w14:textId="77777777" w:rsidR="00804BE9" w:rsidRPr="000D7DD4" w:rsidRDefault="00804BE9" w:rsidP="00804BE9">
      <w:pPr>
        <w:ind w:firstLine="720"/>
        <w:rPr>
          <w:sz w:val="22"/>
          <w:szCs w:val="22"/>
        </w:rPr>
      </w:pPr>
      <w:r w:rsidRPr="000D7DD4">
        <w:rPr>
          <w:sz w:val="22"/>
          <w:szCs w:val="22"/>
        </w:rPr>
        <w:t>Garlic Bread</w:t>
      </w:r>
    </w:p>
    <w:p w14:paraId="2FCEE1CF" w14:textId="5A5FDC86" w:rsidR="00804BE9" w:rsidRPr="000D7DD4" w:rsidRDefault="00804BE9" w:rsidP="00804BE9">
      <w:pPr>
        <w:ind w:firstLine="720"/>
        <w:rPr>
          <w:sz w:val="22"/>
          <w:szCs w:val="22"/>
        </w:rPr>
      </w:pPr>
      <w:r w:rsidRPr="000D7DD4">
        <w:rPr>
          <w:sz w:val="22"/>
          <w:szCs w:val="22"/>
        </w:rPr>
        <w:t xml:space="preserve">Choice of 2 </w:t>
      </w:r>
      <w:r w:rsidR="00E94072" w:rsidRPr="000D7DD4">
        <w:rPr>
          <w:sz w:val="22"/>
          <w:szCs w:val="22"/>
        </w:rPr>
        <w:t>starches</w:t>
      </w:r>
      <w:r w:rsidRPr="000D7DD4">
        <w:rPr>
          <w:sz w:val="22"/>
          <w:szCs w:val="22"/>
        </w:rPr>
        <w:t xml:space="preserve">: </w:t>
      </w:r>
      <w:r w:rsidR="00E94072" w:rsidRPr="000D7DD4">
        <w:rPr>
          <w:sz w:val="22"/>
          <w:szCs w:val="22"/>
        </w:rPr>
        <w:t>Roasted Potatoes</w:t>
      </w:r>
      <w:r w:rsidRPr="000D7DD4">
        <w:rPr>
          <w:sz w:val="22"/>
          <w:szCs w:val="22"/>
        </w:rPr>
        <w:t xml:space="preserve"> &amp; </w:t>
      </w:r>
      <w:r w:rsidR="00E94072" w:rsidRPr="000D7DD4">
        <w:rPr>
          <w:sz w:val="22"/>
          <w:szCs w:val="22"/>
        </w:rPr>
        <w:t>Macaroni &amp; Cheese</w:t>
      </w:r>
    </w:p>
    <w:p w14:paraId="2EB981E4" w14:textId="0022A70C" w:rsidR="00804BE9" w:rsidRPr="000D7DD4" w:rsidRDefault="00804BE9" w:rsidP="00804BE9">
      <w:pPr>
        <w:ind w:firstLine="720"/>
        <w:rPr>
          <w:sz w:val="22"/>
          <w:szCs w:val="22"/>
        </w:rPr>
      </w:pPr>
      <w:r w:rsidRPr="000D7DD4">
        <w:rPr>
          <w:sz w:val="22"/>
          <w:szCs w:val="22"/>
        </w:rPr>
        <w:t xml:space="preserve">Choice of 2 </w:t>
      </w:r>
      <w:r w:rsidR="00BE2D12" w:rsidRPr="000D7DD4">
        <w:rPr>
          <w:sz w:val="22"/>
          <w:szCs w:val="22"/>
        </w:rPr>
        <w:t>vegetables</w:t>
      </w:r>
      <w:r w:rsidRPr="000D7DD4">
        <w:rPr>
          <w:sz w:val="22"/>
          <w:szCs w:val="22"/>
        </w:rPr>
        <w:t xml:space="preserve">: </w:t>
      </w:r>
      <w:r w:rsidR="00E94072" w:rsidRPr="000D7DD4">
        <w:rPr>
          <w:sz w:val="22"/>
          <w:szCs w:val="22"/>
        </w:rPr>
        <w:t>Glazed Green Beans &amp; Roasted Cauliflower</w:t>
      </w:r>
    </w:p>
    <w:p w14:paraId="1DB8CA71" w14:textId="5E5FCC4F" w:rsidR="00804BE9" w:rsidRPr="000D7DD4" w:rsidRDefault="00804BE9" w:rsidP="00804BE9">
      <w:pPr>
        <w:ind w:firstLine="720"/>
        <w:rPr>
          <w:sz w:val="22"/>
          <w:szCs w:val="22"/>
        </w:rPr>
      </w:pPr>
      <w:r w:rsidRPr="000D7DD4">
        <w:rPr>
          <w:sz w:val="22"/>
          <w:szCs w:val="22"/>
        </w:rPr>
        <w:t xml:space="preserve">Choice of 2 proteins: Grilled Salmon &amp; </w:t>
      </w:r>
      <w:r w:rsidR="00BE2D12" w:rsidRPr="000D7DD4">
        <w:rPr>
          <w:sz w:val="22"/>
          <w:szCs w:val="22"/>
        </w:rPr>
        <w:t>Beef Tenderloin</w:t>
      </w:r>
    </w:p>
    <w:p w14:paraId="553B16E2" w14:textId="77777777" w:rsidR="00804BE9" w:rsidRPr="000D7DD4" w:rsidRDefault="00804BE9" w:rsidP="00804BE9">
      <w:pPr>
        <w:ind w:firstLine="720"/>
        <w:rPr>
          <w:sz w:val="22"/>
          <w:szCs w:val="22"/>
        </w:rPr>
      </w:pPr>
      <w:r w:rsidRPr="000D7DD4">
        <w:rPr>
          <w:sz w:val="22"/>
          <w:szCs w:val="22"/>
        </w:rPr>
        <w:t>Chef Choice Dessert Station</w:t>
      </w:r>
    </w:p>
    <w:p w14:paraId="56E9C107"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 xml:space="preserve">  Unsweetened Iced Tea (per gallon) </w:t>
      </w:r>
    </w:p>
    <w:p w14:paraId="609F1D15"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 xml:space="preserve">  Water</w:t>
      </w:r>
    </w:p>
    <w:p w14:paraId="03A5AB45" w14:textId="532B8BEA" w:rsidR="00F56DB6" w:rsidRPr="000D7DD4" w:rsidRDefault="00804BE9" w:rsidP="00804BE9">
      <w:pPr>
        <w:rPr>
          <w:sz w:val="22"/>
          <w:szCs w:val="22"/>
        </w:rPr>
      </w:pPr>
      <w:r w:rsidRPr="000D7DD4">
        <w:rPr>
          <w:sz w:val="22"/>
          <w:szCs w:val="22"/>
        </w:rPr>
        <w:tab/>
        <w:t xml:space="preserve">  Coffee Service (includes 1 gal each of reg, decaf, &amp; hot tea)</w:t>
      </w:r>
    </w:p>
    <w:p w14:paraId="252FEE93" w14:textId="77777777" w:rsidR="00804BE9" w:rsidRPr="000D7DD4" w:rsidRDefault="00804BE9" w:rsidP="00804BE9">
      <w:pPr>
        <w:rPr>
          <w:sz w:val="22"/>
          <w:szCs w:val="22"/>
        </w:rPr>
      </w:pPr>
    </w:p>
    <w:p w14:paraId="7DBCD353" w14:textId="1F074BA1" w:rsidR="00804BE9" w:rsidRPr="000D7DD4" w:rsidRDefault="00804BE9" w:rsidP="00804BE9">
      <w:pPr>
        <w:rPr>
          <w:sz w:val="22"/>
          <w:szCs w:val="22"/>
        </w:rPr>
      </w:pPr>
      <w:r w:rsidRPr="000D7DD4">
        <w:rPr>
          <w:sz w:val="22"/>
          <w:szCs w:val="22"/>
        </w:rPr>
        <w:t>June 3</w:t>
      </w:r>
      <w:r w:rsidRPr="000D7DD4">
        <w:rPr>
          <w:sz w:val="22"/>
          <w:szCs w:val="22"/>
          <w:vertAlign w:val="superscript"/>
        </w:rPr>
        <w:t>rd</w:t>
      </w:r>
      <w:r w:rsidRPr="000D7DD4">
        <w:rPr>
          <w:sz w:val="22"/>
          <w:szCs w:val="22"/>
        </w:rPr>
        <w:t xml:space="preserve"> (Wednesday)</w:t>
      </w:r>
    </w:p>
    <w:p w14:paraId="50041508"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 xml:space="preserve">Lunch Buffet includes the following: (per person) </w:t>
      </w:r>
    </w:p>
    <w:p w14:paraId="47A7B3BD"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Garden Salad with Ranch and Balsalmic</w:t>
      </w:r>
    </w:p>
    <w:p w14:paraId="07A73FB7"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Dinner Rolls with Butter</w:t>
      </w:r>
    </w:p>
    <w:p w14:paraId="36441218"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Bruschetta Chicken</w:t>
      </w:r>
    </w:p>
    <w:p w14:paraId="6C76E88D"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Wild Rice Pilaf</w:t>
      </w:r>
    </w:p>
    <w:p w14:paraId="28C44E27"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Chef Choice Roasted Vegetable</w:t>
      </w:r>
    </w:p>
    <w:p w14:paraId="0DF6FB6C"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 xml:space="preserve">Brownies (by doz) </w:t>
      </w:r>
    </w:p>
    <w:p w14:paraId="57181C20"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 xml:space="preserve">Unsweetened Iced Tea (per gallon) </w:t>
      </w:r>
    </w:p>
    <w:p w14:paraId="52FBD2D0" w14:textId="77777777" w:rsidR="00804BE9" w:rsidRPr="000D7DD4" w:rsidRDefault="00804BE9" w:rsidP="00804BE9">
      <w:pPr>
        <w:tabs>
          <w:tab w:val="left" w:pos="576"/>
          <w:tab w:val="left" w:pos="1152"/>
          <w:tab w:val="left" w:pos="1728"/>
        </w:tabs>
        <w:suppressAutoHyphens/>
        <w:rPr>
          <w:sz w:val="22"/>
          <w:szCs w:val="22"/>
        </w:rPr>
      </w:pPr>
      <w:r w:rsidRPr="000D7DD4">
        <w:rPr>
          <w:sz w:val="22"/>
          <w:szCs w:val="22"/>
        </w:rPr>
        <w:tab/>
        <w:t>Water</w:t>
      </w:r>
    </w:p>
    <w:p w14:paraId="21D35194" w14:textId="77777777" w:rsidR="00804BE9" w:rsidRPr="00F80679" w:rsidRDefault="00804BE9" w:rsidP="00804BE9">
      <w:pPr>
        <w:tabs>
          <w:tab w:val="left" w:pos="576"/>
          <w:tab w:val="left" w:pos="1152"/>
          <w:tab w:val="left" w:pos="1728"/>
        </w:tabs>
        <w:suppressAutoHyphens/>
        <w:rPr>
          <w:color w:val="FF0000"/>
          <w:sz w:val="22"/>
          <w:szCs w:val="22"/>
        </w:rPr>
      </w:pPr>
      <w:r w:rsidRPr="000D7DD4">
        <w:rPr>
          <w:sz w:val="22"/>
          <w:szCs w:val="22"/>
        </w:rPr>
        <w:tab/>
        <w:t>Coffee Service (includes 1 gal each of reg, decaf, &amp; hot tea)</w:t>
      </w:r>
      <w:r w:rsidRPr="00FA4D5C">
        <w:rPr>
          <w:sz w:val="22"/>
          <w:szCs w:val="22"/>
        </w:rPr>
        <w:t xml:space="preserve"> </w:t>
      </w:r>
    </w:p>
    <w:p w14:paraId="46ADB3A4" w14:textId="77777777" w:rsidR="00804BE9" w:rsidRDefault="00804BE9" w:rsidP="00C815B9">
      <w:pPr>
        <w:rPr>
          <w:b/>
          <w:bCs/>
          <w:sz w:val="22"/>
          <w:szCs w:val="22"/>
        </w:rPr>
      </w:pPr>
    </w:p>
    <w:p w14:paraId="41D44FE7" w14:textId="2B430F46" w:rsidR="00F56DB6" w:rsidRPr="00F56DB6" w:rsidRDefault="00F56DB6" w:rsidP="00C815B9">
      <w:pPr>
        <w:rPr>
          <w:b/>
          <w:bCs/>
          <w:sz w:val="22"/>
          <w:szCs w:val="22"/>
        </w:rPr>
      </w:pPr>
      <w:r w:rsidRPr="00F56DB6">
        <w:rPr>
          <w:b/>
          <w:bCs/>
          <w:sz w:val="22"/>
          <w:szCs w:val="22"/>
        </w:rPr>
        <w:t>NSS-DEP</w:t>
      </w:r>
      <w:r>
        <w:rPr>
          <w:b/>
          <w:bCs/>
          <w:sz w:val="22"/>
          <w:szCs w:val="22"/>
        </w:rPr>
        <w:t xml:space="preserve"> – 2026 Meals</w:t>
      </w:r>
    </w:p>
    <w:p w14:paraId="096CD55D" w14:textId="531D27FB" w:rsidR="001D6D83" w:rsidRPr="009F1280" w:rsidRDefault="00C815B9" w:rsidP="00C815B9">
      <w:pPr>
        <w:rPr>
          <w:sz w:val="22"/>
          <w:szCs w:val="22"/>
        </w:rPr>
      </w:pPr>
      <w:r w:rsidRPr="009F1280">
        <w:rPr>
          <w:sz w:val="22"/>
          <w:szCs w:val="22"/>
        </w:rPr>
        <w:t xml:space="preserve">June </w:t>
      </w:r>
      <w:r w:rsidR="00FA14BB">
        <w:rPr>
          <w:sz w:val="22"/>
          <w:szCs w:val="22"/>
        </w:rPr>
        <w:t>2</w:t>
      </w:r>
      <w:r w:rsidRPr="009F1280">
        <w:rPr>
          <w:sz w:val="22"/>
          <w:szCs w:val="22"/>
        </w:rPr>
        <w:t>2</w:t>
      </w:r>
      <w:r w:rsidR="001D6D83" w:rsidRPr="009F1280">
        <w:rPr>
          <w:sz w:val="22"/>
          <w:szCs w:val="22"/>
          <w:vertAlign w:val="superscript"/>
        </w:rPr>
        <w:t>nd</w:t>
      </w:r>
      <w:r w:rsidR="0064614E" w:rsidRPr="009F1280">
        <w:rPr>
          <w:sz w:val="22"/>
          <w:szCs w:val="22"/>
        </w:rPr>
        <w:t xml:space="preserve"> </w:t>
      </w:r>
      <w:r w:rsidR="001D6D83" w:rsidRPr="009F1280">
        <w:rPr>
          <w:sz w:val="22"/>
          <w:szCs w:val="22"/>
        </w:rPr>
        <w:t>(Monday)</w:t>
      </w:r>
    </w:p>
    <w:p w14:paraId="5BABBE58" w14:textId="64ED94A8" w:rsidR="00C815B9" w:rsidRPr="009F1280" w:rsidRDefault="00C815B9" w:rsidP="00C815B9">
      <w:pPr>
        <w:rPr>
          <w:sz w:val="22"/>
          <w:szCs w:val="22"/>
        </w:rPr>
      </w:pPr>
      <w:r w:rsidRPr="009F1280">
        <w:rPr>
          <w:sz w:val="22"/>
          <w:szCs w:val="22"/>
        </w:rPr>
        <w:tab/>
        <w:t xml:space="preserve">Lunch Buffet includes the following: (per person) </w:t>
      </w:r>
    </w:p>
    <w:p w14:paraId="66B22C6E" w14:textId="76AA9110" w:rsidR="00C815B9" w:rsidRPr="009F1280" w:rsidRDefault="00C815B9" w:rsidP="00C815B9">
      <w:pPr>
        <w:ind w:firstLine="720"/>
        <w:rPr>
          <w:sz w:val="22"/>
          <w:szCs w:val="22"/>
        </w:rPr>
      </w:pPr>
      <w:r w:rsidRPr="009F1280">
        <w:rPr>
          <w:sz w:val="22"/>
          <w:szCs w:val="22"/>
        </w:rPr>
        <w:t>Garden Salad with Ranch and Balsamic Dressing</w:t>
      </w:r>
    </w:p>
    <w:p w14:paraId="5C5F5878" w14:textId="77777777" w:rsidR="00C815B9" w:rsidRPr="009F1280" w:rsidRDefault="00C815B9" w:rsidP="00C815B9">
      <w:pPr>
        <w:ind w:firstLine="720"/>
        <w:rPr>
          <w:sz w:val="22"/>
          <w:szCs w:val="22"/>
        </w:rPr>
      </w:pPr>
      <w:r w:rsidRPr="009F1280">
        <w:rPr>
          <w:sz w:val="22"/>
          <w:szCs w:val="22"/>
        </w:rPr>
        <w:t>Garlic Bread</w:t>
      </w:r>
    </w:p>
    <w:p w14:paraId="50D1CBA2" w14:textId="77777777" w:rsidR="00C815B9" w:rsidRPr="009F1280" w:rsidRDefault="00C815B9" w:rsidP="00C815B9">
      <w:pPr>
        <w:ind w:firstLine="720"/>
        <w:rPr>
          <w:sz w:val="22"/>
          <w:szCs w:val="22"/>
        </w:rPr>
      </w:pPr>
      <w:r w:rsidRPr="009F1280">
        <w:rPr>
          <w:sz w:val="22"/>
          <w:szCs w:val="22"/>
        </w:rPr>
        <w:t>Choice of 2 pastas: Cavatappi &amp; Stuffed Shells</w:t>
      </w:r>
    </w:p>
    <w:p w14:paraId="1B7DF01A" w14:textId="77777777" w:rsidR="00C815B9" w:rsidRPr="009F1280" w:rsidRDefault="00C815B9" w:rsidP="00C815B9">
      <w:pPr>
        <w:ind w:firstLine="720"/>
        <w:rPr>
          <w:sz w:val="22"/>
          <w:szCs w:val="22"/>
        </w:rPr>
      </w:pPr>
      <w:r w:rsidRPr="009F1280">
        <w:rPr>
          <w:sz w:val="22"/>
          <w:szCs w:val="22"/>
        </w:rPr>
        <w:t>Choice of 2 sauces: Basil Pomodoro &amp; Pesto Alfredo</w:t>
      </w:r>
    </w:p>
    <w:p w14:paraId="4970DEA6" w14:textId="77777777" w:rsidR="00C815B9" w:rsidRPr="009F1280" w:rsidRDefault="00C815B9" w:rsidP="00C815B9">
      <w:pPr>
        <w:ind w:firstLine="720"/>
        <w:rPr>
          <w:sz w:val="22"/>
          <w:szCs w:val="22"/>
        </w:rPr>
      </w:pPr>
      <w:r w:rsidRPr="009F1280">
        <w:rPr>
          <w:sz w:val="22"/>
          <w:szCs w:val="22"/>
        </w:rPr>
        <w:t>Choice of 2 proteins: Grilled Chicken &amp; Meatballs</w:t>
      </w:r>
    </w:p>
    <w:p w14:paraId="21DE035D" w14:textId="2288EBC6" w:rsidR="00DC6321" w:rsidRPr="009F1280" w:rsidRDefault="00C815B9" w:rsidP="00C815B9">
      <w:pPr>
        <w:ind w:firstLine="720"/>
        <w:rPr>
          <w:sz w:val="22"/>
          <w:szCs w:val="22"/>
        </w:rPr>
      </w:pPr>
      <w:r w:rsidRPr="009F1280">
        <w:rPr>
          <w:sz w:val="22"/>
          <w:szCs w:val="22"/>
        </w:rPr>
        <w:t>Chef Choice Dessert Station</w:t>
      </w:r>
    </w:p>
    <w:p w14:paraId="44DE078A" w14:textId="1CA276F7" w:rsidR="00C815B9" w:rsidRPr="009F1280" w:rsidRDefault="00C815B9" w:rsidP="00C815B9">
      <w:pPr>
        <w:tabs>
          <w:tab w:val="left" w:pos="576"/>
          <w:tab w:val="left" w:pos="1152"/>
          <w:tab w:val="left" w:pos="1728"/>
        </w:tabs>
        <w:suppressAutoHyphens/>
        <w:rPr>
          <w:sz w:val="22"/>
          <w:szCs w:val="22"/>
        </w:rPr>
      </w:pPr>
      <w:r w:rsidRPr="009F1280">
        <w:rPr>
          <w:sz w:val="22"/>
          <w:szCs w:val="22"/>
        </w:rPr>
        <w:tab/>
      </w:r>
      <w:r w:rsidR="001D6D83" w:rsidRPr="009F1280">
        <w:rPr>
          <w:sz w:val="22"/>
          <w:szCs w:val="22"/>
        </w:rPr>
        <w:t xml:space="preserve">  </w:t>
      </w:r>
      <w:r w:rsidRPr="009F1280">
        <w:rPr>
          <w:sz w:val="22"/>
          <w:szCs w:val="22"/>
        </w:rPr>
        <w:t xml:space="preserve">Unsweetened Iced Tea (per gallon) </w:t>
      </w:r>
    </w:p>
    <w:p w14:paraId="14D402F1" w14:textId="5653B748" w:rsidR="00C815B9" w:rsidRPr="009F1280" w:rsidRDefault="00C815B9" w:rsidP="00C815B9">
      <w:pPr>
        <w:tabs>
          <w:tab w:val="left" w:pos="576"/>
          <w:tab w:val="left" w:pos="1152"/>
          <w:tab w:val="left" w:pos="1728"/>
        </w:tabs>
        <w:suppressAutoHyphens/>
        <w:rPr>
          <w:sz w:val="22"/>
          <w:szCs w:val="22"/>
        </w:rPr>
      </w:pPr>
      <w:r w:rsidRPr="009F1280">
        <w:rPr>
          <w:sz w:val="22"/>
          <w:szCs w:val="22"/>
        </w:rPr>
        <w:tab/>
      </w:r>
      <w:r w:rsidR="001D6D83" w:rsidRPr="009F1280">
        <w:rPr>
          <w:sz w:val="22"/>
          <w:szCs w:val="22"/>
        </w:rPr>
        <w:t xml:space="preserve">  </w:t>
      </w:r>
      <w:r w:rsidRPr="009F1280">
        <w:rPr>
          <w:sz w:val="22"/>
          <w:szCs w:val="22"/>
        </w:rPr>
        <w:t>Water</w:t>
      </w:r>
    </w:p>
    <w:p w14:paraId="78C9F1FD" w14:textId="162F7306" w:rsidR="00A61178" w:rsidRPr="009F1280" w:rsidRDefault="00C815B9" w:rsidP="00C815B9">
      <w:pPr>
        <w:tabs>
          <w:tab w:val="left" w:pos="576"/>
          <w:tab w:val="left" w:pos="1152"/>
          <w:tab w:val="left" w:pos="1728"/>
        </w:tabs>
        <w:suppressAutoHyphens/>
        <w:rPr>
          <w:sz w:val="22"/>
          <w:szCs w:val="22"/>
        </w:rPr>
      </w:pPr>
      <w:r w:rsidRPr="009F1280">
        <w:rPr>
          <w:sz w:val="22"/>
          <w:szCs w:val="22"/>
        </w:rPr>
        <w:tab/>
      </w:r>
      <w:r w:rsidR="001D6D83" w:rsidRPr="009F1280">
        <w:rPr>
          <w:sz w:val="22"/>
          <w:szCs w:val="22"/>
        </w:rPr>
        <w:t xml:space="preserve">  </w:t>
      </w:r>
      <w:r w:rsidRPr="009F1280">
        <w:rPr>
          <w:sz w:val="22"/>
          <w:szCs w:val="22"/>
        </w:rPr>
        <w:t xml:space="preserve">Coffee Service (includes 1 gal each of reg, decaf, &amp; hot tea) </w:t>
      </w:r>
    </w:p>
    <w:p w14:paraId="35CF295E" w14:textId="77777777" w:rsidR="001D6D83" w:rsidRPr="009F1280" w:rsidRDefault="001D6D83" w:rsidP="00C815B9">
      <w:pPr>
        <w:tabs>
          <w:tab w:val="left" w:pos="576"/>
          <w:tab w:val="left" w:pos="1152"/>
          <w:tab w:val="left" w:pos="1728"/>
        </w:tabs>
        <w:suppressAutoHyphens/>
        <w:rPr>
          <w:sz w:val="22"/>
          <w:szCs w:val="22"/>
        </w:rPr>
      </w:pPr>
    </w:p>
    <w:p w14:paraId="14F96ABA" w14:textId="5A5DD0ED" w:rsidR="001D6D83" w:rsidRPr="009F1280" w:rsidRDefault="001D6D83" w:rsidP="001D6D83">
      <w:pPr>
        <w:rPr>
          <w:sz w:val="22"/>
          <w:szCs w:val="22"/>
        </w:rPr>
      </w:pPr>
      <w:r w:rsidRPr="009F1280">
        <w:rPr>
          <w:sz w:val="22"/>
          <w:szCs w:val="22"/>
        </w:rPr>
        <w:t xml:space="preserve">June </w:t>
      </w:r>
      <w:r w:rsidR="00FA14BB">
        <w:rPr>
          <w:sz w:val="22"/>
          <w:szCs w:val="22"/>
        </w:rPr>
        <w:t>2</w:t>
      </w:r>
      <w:r w:rsidRPr="009F1280">
        <w:rPr>
          <w:sz w:val="22"/>
          <w:szCs w:val="22"/>
        </w:rPr>
        <w:t>3</w:t>
      </w:r>
      <w:r w:rsidRPr="009F1280">
        <w:rPr>
          <w:sz w:val="22"/>
          <w:szCs w:val="22"/>
          <w:vertAlign w:val="superscript"/>
        </w:rPr>
        <w:t>rd</w:t>
      </w:r>
      <w:r w:rsidR="00FA4D5C" w:rsidRPr="009F1280">
        <w:rPr>
          <w:sz w:val="22"/>
          <w:szCs w:val="22"/>
        </w:rPr>
        <w:t xml:space="preserve"> (</w:t>
      </w:r>
      <w:r w:rsidRPr="009F1280">
        <w:rPr>
          <w:sz w:val="22"/>
          <w:szCs w:val="22"/>
        </w:rPr>
        <w:t>Tuesday)</w:t>
      </w:r>
    </w:p>
    <w:p w14:paraId="4FC20E62" w14:textId="3DBD16DF" w:rsidR="001D6D83" w:rsidRPr="009F1280" w:rsidRDefault="001D6D83" w:rsidP="001D6D83">
      <w:pPr>
        <w:tabs>
          <w:tab w:val="left" w:pos="576"/>
          <w:tab w:val="left" w:pos="1152"/>
          <w:tab w:val="left" w:pos="1728"/>
        </w:tabs>
        <w:suppressAutoHyphens/>
        <w:rPr>
          <w:sz w:val="22"/>
          <w:szCs w:val="22"/>
        </w:rPr>
      </w:pPr>
      <w:r w:rsidRPr="009F1280">
        <w:rPr>
          <w:sz w:val="22"/>
          <w:szCs w:val="22"/>
        </w:rPr>
        <w:tab/>
        <w:t xml:space="preserve">Gourmet Soup and Salad Bar with added Protein &amp; Sides </w:t>
      </w:r>
    </w:p>
    <w:p w14:paraId="62AEAD9A" w14:textId="1A23427B" w:rsidR="001D6D83" w:rsidRPr="009F1280" w:rsidRDefault="001D6D83" w:rsidP="001D6D83">
      <w:pPr>
        <w:tabs>
          <w:tab w:val="left" w:pos="576"/>
          <w:tab w:val="left" w:pos="1152"/>
          <w:tab w:val="left" w:pos="1728"/>
        </w:tabs>
        <w:suppressAutoHyphens/>
        <w:rPr>
          <w:sz w:val="22"/>
          <w:szCs w:val="22"/>
        </w:rPr>
      </w:pPr>
      <w:r w:rsidRPr="009F1280">
        <w:rPr>
          <w:sz w:val="22"/>
          <w:szCs w:val="22"/>
        </w:rPr>
        <w:tab/>
        <w:t>Ham and Bean Soup</w:t>
      </w:r>
    </w:p>
    <w:p w14:paraId="6246CB47" w14:textId="55BA1783" w:rsidR="001D6D83" w:rsidRPr="009F1280" w:rsidRDefault="001D6D83" w:rsidP="001D6D83">
      <w:pPr>
        <w:tabs>
          <w:tab w:val="left" w:pos="576"/>
          <w:tab w:val="left" w:pos="1152"/>
          <w:tab w:val="left" w:pos="1728"/>
        </w:tabs>
        <w:suppressAutoHyphens/>
        <w:rPr>
          <w:sz w:val="22"/>
          <w:szCs w:val="22"/>
        </w:rPr>
      </w:pPr>
      <w:r w:rsidRPr="009F1280">
        <w:rPr>
          <w:sz w:val="22"/>
          <w:szCs w:val="22"/>
        </w:rPr>
        <w:tab/>
        <w:t>Roasted Red Pepper &amp; Guoda Bisque</w:t>
      </w:r>
    </w:p>
    <w:p w14:paraId="50F156EE" w14:textId="5F24EA95" w:rsidR="001D6D83" w:rsidRPr="009F1280" w:rsidRDefault="001D6D83" w:rsidP="001D6D83">
      <w:pPr>
        <w:tabs>
          <w:tab w:val="left" w:pos="576"/>
          <w:tab w:val="left" w:pos="1152"/>
          <w:tab w:val="left" w:pos="1728"/>
        </w:tabs>
        <w:suppressAutoHyphens/>
        <w:rPr>
          <w:sz w:val="22"/>
          <w:szCs w:val="22"/>
        </w:rPr>
      </w:pPr>
      <w:r w:rsidRPr="009F1280">
        <w:rPr>
          <w:sz w:val="22"/>
          <w:szCs w:val="22"/>
        </w:rPr>
        <w:tab/>
        <w:t>Saltine Crackers</w:t>
      </w:r>
    </w:p>
    <w:p w14:paraId="55A0D721" w14:textId="264848D9" w:rsidR="001D6D83" w:rsidRPr="009F1280" w:rsidRDefault="001D6D83" w:rsidP="001D6D83">
      <w:pPr>
        <w:tabs>
          <w:tab w:val="left" w:pos="576"/>
          <w:tab w:val="left" w:pos="1152"/>
          <w:tab w:val="left" w:pos="1728"/>
        </w:tabs>
        <w:suppressAutoHyphens/>
        <w:rPr>
          <w:sz w:val="22"/>
          <w:szCs w:val="22"/>
        </w:rPr>
      </w:pPr>
      <w:r w:rsidRPr="009F1280">
        <w:rPr>
          <w:sz w:val="22"/>
          <w:szCs w:val="22"/>
        </w:rPr>
        <w:tab/>
        <w:t>Warm Rolls with Butter</w:t>
      </w:r>
    </w:p>
    <w:p w14:paraId="1669F1B2" w14:textId="3E1F63D4" w:rsidR="001D6D83" w:rsidRPr="009F1280" w:rsidRDefault="001D6D83" w:rsidP="001D6D83">
      <w:pPr>
        <w:tabs>
          <w:tab w:val="left" w:pos="576"/>
          <w:tab w:val="left" w:pos="1152"/>
          <w:tab w:val="left" w:pos="1728"/>
        </w:tabs>
        <w:suppressAutoHyphens/>
        <w:rPr>
          <w:sz w:val="22"/>
          <w:szCs w:val="22"/>
        </w:rPr>
      </w:pPr>
      <w:r w:rsidRPr="009F1280">
        <w:rPr>
          <w:sz w:val="22"/>
          <w:szCs w:val="22"/>
        </w:rPr>
        <w:tab/>
        <w:t>Salad Bar with Assorted Toppings and Dressings</w:t>
      </w:r>
    </w:p>
    <w:p w14:paraId="7969F1EF" w14:textId="5545A24B" w:rsidR="001D6D83" w:rsidRPr="009F1280" w:rsidRDefault="001D6D83" w:rsidP="001D6D83">
      <w:pPr>
        <w:tabs>
          <w:tab w:val="left" w:pos="576"/>
          <w:tab w:val="left" w:pos="1152"/>
          <w:tab w:val="left" w:pos="1728"/>
        </w:tabs>
        <w:suppressAutoHyphens/>
        <w:rPr>
          <w:sz w:val="22"/>
          <w:szCs w:val="22"/>
        </w:rPr>
      </w:pPr>
      <w:r w:rsidRPr="009F1280">
        <w:rPr>
          <w:sz w:val="22"/>
          <w:szCs w:val="22"/>
        </w:rPr>
        <w:tab/>
        <w:t>Grilled Chicken, Bacon, Egg, Cheese</w:t>
      </w:r>
    </w:p>
    <w:p w14:paraId="70734778" w14:textId="36AA7D7F" w:rsidR="001D6D83" w:rsidRPr="009F1280" w:rsidRDefault="001D6D83" w:rsidP="001D6D83">
      <w:pPr>
        <w:tabs>
          <w:tab w:val="left" w:pos="576"/>
          <w:tab w:val="left" w:pos="1152"/>
          <w:tab w:val="left" w:pos="1728"/>
        </w:tabs>
        <w:suppressAutoHyphens/>
        <w:rPr>
          <w:sz w:val="22"/>
          <w:szCs w:val="22"/>
        </w:rPr>
      </w:pPr>
      <w:r w:rsidRPr="009F1280">
        <w:rPr>
          <w:sz w:val="22"/>
          <w:szCs w:val="22"/>
        </w:rPr>
        <w:tab/>
        <w:t xml:space="preserve">Cucumbers, Tomatoes, Red Onion, and </w:t>
      </w:r>
      <w:r w:rsidR="00FA4D5C" w:rsidRPr="009F1280">
        <w:rPr>
          <w:sz w:val="22"/>
          <w:szCs w:val="22"/>
        </w:rPr>
        <w:t>Crotons</w:t>
      </w:r>
    </w:p>
    <w:p w14:paraId="1189CB4B" w14:textId="3F44511C" w:rsidR="001D6D83" w:rsidRPr="009F1280" w:rsidRDefault="001D6D83" w:rsidP="001D6D83">
      <w:pPr>
        <w:tabs>
          <w:tab w:val="left" w:pos="576"/>
          <w:tab w:val="left" w:pos="1152"/>
          <w:tab w:val="left" w:pos="1728"/>
        </w:tabs>
        <w:suppressAutoHyphens/>
        <w:rPr>
          <w:sz w:val="22"/>
          <w:szCs w:val="22"/>
        </w:rPr>
      </w:pPr>
      <w:r w:rsidRPr="009F1280">
        <w:rPr>
          <w:sz w:val="22"/>
          <w:szCs w:val="22"/>
        </w:rPr>
        <w:tab/>
        <w:t xml:space="preserve">Assorted Fresh Baked Cookies </w:t>
      </w:r>
    </w:p>
    <w:p w14:paraId="0F186AEF" w14:textId="1F8D31B7" w:rsidR="001D6D83" w:rsidRPr="009F1280" w:rsidRDefault="001D6D83" w:rsidP="001D6D83">
      <w:pPr>
        <w:tabs>
          <w:tab w:val="left" w:pos="576"/>
          <w:tab w:val="left" w:pos="1152"/>
          <w:tab w:val="left" w:pos="1728"/>
        </w:tabs>
        <w:suppressAutoHyphens/>
        <w:rPr>
          <w:sz w:val="22"/>
          <w:szCs w:val="22"/>
        </w:rPr>
      </w:pPr>
      <w:r w:rsidRPr="009F1280">
        <w:rPr>
          <w:sz w:val="22"/>
          <w:szCs w:val="22"/>
        </w:rPr>
        <w:tab/>
        <w:t xml:space="preserve">Unsweetened Iced Tea (per gallon) </w:t>
      </w:r>
    </w:p>
    <w:p w14:paraId="36CB1AFB" w14:textId="5925A067" w:rsidR="001D6D83" w:rsidRPr="009F1280" w:rsidRDefault="001D6D83" w:rsidP="001D6D83">
      <w:pPr>
        <w:tabs>
          <w:tab w:val="left" w:pos="576"/>
          <w:tab w:val="left" w:pos="1152"/>
          <w:tab w:val="left" w:pos="1728"/>
        </w:tabs>
        <w:suppressAutoHyphens/>
        <w:rPr>
          <w:sz w:val="22"/>
          <w:szCs w:val="22"/>
        </w:rPr>
      </w:pPr>
      <w:r w:rsidRPr="009F1280">
        <w:rPr>
          <w:sz w:val="22"/>
          <w:szCs w:val="22"/>
        </w:rPr>
        <w:tab/>
        <w:t>Water</w:t>
      </w:r>
    </w:p>
    <w:p w14:paraId="28D6E5F4" w14:textId="4F256065" w:rsidR="001D6D83" w:rsidRPr="009F1280" w:rsidRDefault="001D6D83" w:rsidP="001D6D83">
      <w:pPr>
        <w:tabs>
          <w:tab w:val="left" w:pos="576"/>
          <w:tab w:val="left" w:pos="1152"/>
          <w:tab w:val="left" w:pos="1728"/>
        </w:tabs>
        <w:suppressAutoHyphens/>
        <w:rPr>
          <w:sz w:val="22"/>
          <w:szCs w:val="22"/>
        </w:rPr>
      </w:pPr>
      <w:r w:rsidRPr="009F1280">
        <w:rPr>
          <w:sz w:val="22"/>
          <w:szCs w:val="22"/>
        </w:rPr>
        <w:tab/>
        <w:t xml:space="preserve">Coffee Service (includes 1 gal each of reg, decaf, &amp; hot tea) </w:t>
      </w:r>
    </w:p>
    <w:p w14:paraId="76556786" w14:textId="57408227" w:rsidR="008D4181" w:rsidRDefault="008D4181" w:rsidP="001D6D83">
      <w:pPr>
        <w:tabs>
          <w:tab w:val="left" w:pos="576"/>
          <w:tab w:val="left" w:pos="1152"/>
          <w:tab w:val="left" w:pos="1728"/>
        </w:tabs>
        <w:suppressAutoHyphens/>
        <w:rPr>
          <w:color w:val="FF0000"/>
          <w:sz w:val="22"/>
          <w:szCs w:val="22"/>
        </w:rPr>
      </w:pPr>
    </w:p>
    <w:p w14:paraId="7BC14417" w14:textId="77777777" w:rsidR="00F56DB6" w:rsidRPr="009F1280" w:rsidRDefault="00F56DB6" w:rsidP="001D6D83">
      <w:pPr>
        <w:tabs>
          <w:tab w:val="left" w:pos="576"/>
          <w:tab w:val="left" w:pos="1152"/>
          <w:tab w:val="left" w:pos="1728"/>
        </w:tabs>
        <w:suppressAutoHyphens/>
        <w:rPr>
          <w:color w:val="FF0000"/>
          <w:sz w:val="22"/>
          <w:szCs w:val="22"/>
        </w:rPr>
      </w:pPr>
    </w:p>
    <w:p w14:paraId="426B6381" w14:textId="5D1BBA9D" w:rsidR="00FA4D5C" w:rsidRPr="009F1280" w:rsidRDefault="00FA4D5C" w:rsidP="00FA4D5C">
      <w:pPr>
        <w:rPr>
          <w:sz w:val="22"/>
          <w:szCs w:val="22"/>
        </w:rPr>
      </w:pPr>
      <w:r w:rsidRPr="009F1280">
        <w:rPr>
          <w:sz w:val="22"/>
          <w:szCs w:val="22"/>
        </w:rPr>
        <w:t xml:space="preserve">June </w:t>
      </w:r>
      <w:r w:rsidR="006D461D">
        <w:rPr>
          <w:sz w:val="22"/>
          <w:szCs w:val="22"/>
        </w:rPr>
        <w:t>2</w:t>
      </w:r>
      <w:r w:rsidRPr="009F1280">
        <w:rPr>
          <w:sz w:val="22"/>
          <w:szCs w:val="22"/>
        </w:rPr>
        <w:t>4</w:t>
      </w:r>
      <w:r w:rsidRPr="009F1280">
        <w:rPr>
          <w:sz w:val="22"/>
          <w:szCs w:val="22"/>
          <w:vertAlign w:val="superscript"/>
        </w:rPr>
        <w:t>th</w:t>
      </w:r>
      <w:r w:rsidR="0064614E" w:rsidRPr="009F1280">
        <w:rPr>
          <w:sz w:val="22"/>
          <w:szCs w:val="22"/>
        </w:rPr>
        <w:t xml:space="preserve"> (</w:t>
      </w:r>
      <w:r w:rsidRPr="009F1280">
        <w:rPr>
          <w:sz w:val="22"/>
          <w:szCs w:val="22"/>
        </w:rPr>
        <w:t>Wednesda</w:t>
      </w:r>
      <w:r w:rsidR="006D461D">
        <w:rPr>
          <w:sz w:val="22"/>
          <w:szCs w:val="22"/>
        </w:rPr>
        <w:t>y</w:t>
      </w:r>
      <w:r w:rsidRPr="009F1280">
        <w:rPr>
          <w:sz w:val="22"/>
          <w:szCs w:val="22"/>
        </w:rPr>
        <w:t>)</w:t>
      </w:r>
    </w:p>
    <w:p w14:paraId="3098F58C" w14:textId="654B186D" w:rsidR="00FA4D5C" w:rsidRPr="009F1280" w:rsidRDefault="00FA4D5C" w:rsidP="00FA4D5C">
      <w:pPr>
        <w:tabs>
          <w:tab w:val="left" w:pos="576"/>
          <w:tab w:val="left" w:pos="1152"/>
          <w:tab w:val="left" w:pos="1728"/>
        </w:tabs>
        <w:suppressAutoHyphens/>
        <w:rPr>
          <w:sz w:val="22"/>
          <w:szCs w:val="22"/>
        </w:rPr>
      </w:pPr>
      <w:r w:rsidRPr="009F1280">
        <w:rPr>
          <w:sz w:val="22"/>
          <w:szCs w:val="22"/>
        </w:rPr>
        <w:tab/>
        <w:t xml:space="preserve">Lunch Buffet includes the following: (per person) </w:t>
      </w:r>
    </w:p>
    <w:p w14:paraId="7710D52C" w14:textId="0CF4F501" w:rsidR="00FA4D5C" w:rsidRPr="009F1280" w:rsidRDefault="00FA4D5C" w:rsidP="00FA4D5C">
      <w:pPr>
        <w:tabs>
          <w:tab w:val="left" w:pos="576"/>
          <w:tab w:val="left" w:pos="1152"/>
          <w:tab w:val="left" w:pos="1728"/>
        </w:tabs>
        <w:suppressAutoHyphens/>
        <w:rPr>
          <w:sz w:val="22"/>
          <w:szCs w:val="22"/>
        </w:rPr>
      </w:pPr>
      <w:r w:rsidRPr="009F1280">
        <w:rPr>
          <w:sz w:val="22"/>
          <w:szCs w:val="22"/>
        </w:rPr>
        <w:tab/>
        <w:t>Garden Salad with Ranch and Balsalmic</w:t>
      </w:r>
    </w:p>
    <w:p w14:paraId="5BCEE69A" w14:textId="2C67CDF4" w:rsidR="00FA4D5C" w:rsidRPr="009F1280" w:rsidRDefault="00FA4D5C" w:rsidP="00FA4D5C">
      <w:pPr>
        <w:tabs>
          <w:tab w:val="left" w:pos="576"/>
          <w:tab w:val="left" w:pos="1152"/>
          <w:tab w:val="left" w:pos="1728"/>
        </w:tabs>
        <w:suppressAutoHyphens/>
        <w:rPr>
          <w:sz w:val="22"/>
          <w:szCs w:val="22"/>
        </w:rPr>
      </w:pPr>
      <w:r w:rsidRPr="009F1280">
        <w:rPr>
          <w:sz w:val="22"/>
          <w:szCs w:val="22"/>
        </w:rPr>
        <w:tab/>
        <w:t>Dinner Rolls with Butter</w:t>
      </w:r>
    </w:p>
    <w:p w14:paraId="2B719842" w14:textId="2554D206" w:rsidR="00FA4D5C" w:rsidRPr="009F1280" w:rsidRDefault="00FA4D5C" w:rsidP="00FA4D5C">
      <w:pPr>
        <w:tabs>
          <w:tab w:val="left" w:pos="576"/>
          <w:tab w:val="left" w:pos="1152"/>
          <w:tab w:val="left" w:pos="1728"/>
        </w:tabs>
        <w:suppressAutoHyphens/>
        <w:rPr>
          <w:sz w:val="22"/>
          <w:szCs w:val="22"/>
        </w:rPr>
      </w:pPr>
      <w:r w:rsidRPr="009F1280">
        <w:rPr>
          <w:sz w:val="22"/>
          <w:szCs w:val="22"/>
        </w:rPr>
        <w:tab/>
        <w:t>Bruschetta Chicken</w:t>
      </w:r>
    </w:p>
    <w:p w14:paraId="3FEAEE8C" w14:textId="4209F57D" w:rsidR="00FA4D5C" w:rsidRPr="009F1280" w:rsidRDefault="00FA4D5C" w:rsidP="00FA4D5C">
      <w:pPr>
        <w:tabs>
          <w:tab w:val="left" w:pos="576"/>
          <w:tab w:val="left" w:pos="1152"/>
          <w:tab w:val="left" w:pos="1728"/>
        </w:tabs>
        <w:suppressAutoHyphens/>
        <w:rPr>
          <w:sz w:val="22"/>
          <w:szCs w:val="22"/>
        </w:rPr>
      </w:pPr>
      <w:r w:rsidRPr="009F1280">
        <w:rPr>
          <w:sz w:val="22"/>
          <w:szCs w:val="22"/>
        </w:rPr>
        <w:tab/>
        <w:t>Wild Rice Pilaf</w:t>
      </w:r>
    </w:p>
    <w:p w14:paraId="32CE5125" w14:textId="131B96ED" w:rsidR="00FA4D5C" w:rsidRPr="009F1280" w:rsidRDefault="00FA4D5C" w:rsidP="00FA4D5C">
      <w:pPr>
        <w:tabs>
          <w:tab w:val="left" w:pos="576"/>
          <w:tab w:val="left" w:pos="1152"/>
          <w:tab w:val="left" w:pos="1728"/>
        </w:tabs>
        <w:suppressAutoHyphens/>
        <w:rPr>
          <w:sz w:val="22"/>
          <w:szCs w:val="22"/>
        </w:rPr>
      </w:pPr>
      <w:r w:rsidRPr="009F1280">
        <w:rPr>
          <w:sz w:val="22"/>
          <w:szCs w:val="22"/>
        </w:rPr>
        <w:tab/>
        <w:t>Chef Choice Roasted Vegetable</w:t>
      </w:r>
    </w:p>
    <w:p w14:paraId="300BBB94" w14:textId="76F54B57" w:rsidR="00FA4D5C" w:rsidRPr="009F1280" w:rsidRDefault="00FA4D5C" w:rsidP="00FA4D5C">
      <w:pPr>
        <w:tabs>
          <w:tab w:val="left" w:pos="576"/>
          <w:tab w:val="left" w:pos="1152"/>
          <w:tab w:val="left" w:pos="1728"/>
        </w:tabs>
        <w:suppressAutoHyphens/>
        <w:rPr>
          <w:sz w:val="22"/>
          <w:szCs w:val="22"/>
        </w:rPr>
      </w:pPr>
      <w:r w:rsidRPr="009F1280">
        <w:rPr>
          <w:sz w:val="22"/>
          <w:szCs w:val="22"/>
        </w:rPr>
        <w:tab/>
        <w:t xml:space="preserve">Brownies (by doz) </w:t>
      </w:r>
    </w:p>
    <w:p w14:paraId="7B0CC564" w14:textId="0532A915" w:rsidR="00FA4D5C" w:rsidRPr="009F1280" w:rsidRDefault="00FA4D5C" w:rsidP="00FA4D5C">
      <w:pPr>
        <w:tabs>
          <w:tab w:val="left" w:pos="576"/>
          <w:tab w:val="left" w:pos="1152"/>
          <w:tab w:val="left" w:pos="1728"/>
        </w:tabs>
        <w:suppressAutoHyphens/>
        <w:rPr>
          <w:sz w:val="22"/>
          <w:szCs w:val="22"/>
        </w:rPr>
      </w:pPr>
      <w:r w:rsidRPr="009F1280">
        <w:rPr>
          <w:sz w:val="22"/>
          <w:szCs w:val="22"/>
        </w:rPr>
        <w:tab/>
        <w:t xml:space="preserve">Unsweetened Iced Tea (per gallon) </w:t>
      </w:r>
    </w:p>
    <w:p w14:paraId="33FD7568" w14:textId="77777777" w:rsidR="00FA4D5C" w:rsidRPr="009F1280" w:rsidRDefault="00FA4D5C" w:rsidP="00FA4D5C">
      <w:pPr>
        <w:tabs>
          <w:tab w:val="left" w:pos="576"/>
          <w:tab w:val="left" w:pos="1152"/>
          <w:tab w:val="left" w:pos="1728"/>
        </w:tabs>
        <w:suppressAutoHyphens/>
        <w:rPr>
          <w:sz w:val="22"/>
          <w:szCs w:val="22"/>
        </w:rPr>
      </w:pPr>
      <w:r w:rsidRPr="009F1280">
        <w:rPr>
          <w:sz w:val="22"/>
          <w:szCs w:val="22"/>
        </w:rPr>
        <w:tab/>
        <w:t>Water</w:t>
      </w:r>
    </w:p>
    <w:p w14:paraId="4503EB6C" w14:textId="690E9823" w:rsidR="00FA4D5C" w:rsidRPr="00F80679" w:rsidRDefault="00FA4D5C" w:rsidP="00FA4D5C">
      <w:pPr>
        <w:tabs>
          <w:tab w:val="left" w:pos="576"/>
          <w:tab w:val="left" w:pos="1152"/>
          <w:tab w:val="left" w:pos="1728"/>
        </w:tabs>
        <w:suppressAutoHyphens/>
        <w:rPr>
          <w:color w:val="FF0000"/>
          <w:sz w:val="22"/>
          <w:szCs w:val="22"/>
        </w:rPr>
      </w:pPr>
      <w:r w:rsidRPr="009F1280">
        <w:rPr>
          <w:sz w:val="22"/>
          <w:szCs w:val="22"/>
        </w:rPr>
        <w:tab/>
        <w:t>Coffee Service (includes 1 gal each of reg, decaf, &amp; hot tea)</w:t>
      </w:r>
      <w:r w:rsidRPr="00FA4D5C">
        <w:rPr>
          <w:sz w:val="22"/>
          <w:szCs w:val="22"/>
        </w:rPr>
        <w:t xml:space="preserve"> </w:t>
      </w:r>
    </w:p>
    <w:sectPr w:rsidR="00FA4D5C" w:rsidRPr="00F80679">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80D83" w14:textId="77777777" w:rsidR="000A3E57" w:rsidRDefault="000A3E57" w:rsidP="00024794">
      <w:r>
        <w:separator/>
      </w:r>
    </w:p>
  </w:endnote>
  <w:endnote w:type="continuationSeparator" w:id="0">
    <w:p w14:paraId="3B3318B1" w14:textId="77777777" w:rsidR="000A3E57" w:rsidRDefault="000A3E57" w:rsidP="00024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B9219" w14:textId="77777777" w:rsidR="000A3E57" w:rsidRDefault="000A3E57" w:rsidP="00024794">
      <w:r>
        <w:separator/>
      </w:r>
    </w:p>
  </w:footnote>
  <w:footnote w:type="continuationSeparator" w:id="0">
    <w:p w14:paraId="0C6E48B1" w14:textId="77777777" w:rsidR="000A3E57" w:rsidRDefault="000A3E57" w:rsidP="00024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1ACD" w14:textId="45E9F4E8" w:rsidR="008A6510" w:rsidRDefault="008A6510">
    <w:pPr>
      <w:pStyle w:val="Header"/>
    </w:pPr>
  </w:p>
  <w:p w14:paraId="38E380B3" w14:textId="77777777" w:rsidR="00024794" w:rsidRDefault="000247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5196"/>
    <w:multiLevelType w:val="multilevel"/>
    <w:tmpl w:val="E5C091E8"/>
    <w:lvl w:ilvl="0">
      <w:start w:val="1"/>
      <w:numFmt w:val="decimal"/>
      <w:lvlText w:val="%1."/>
      <w:lvlJc w:val="left"/>
      <w:pPr>
        <w:ind w:left="720" w:hanging="360"/>
      </w:pPr>
      <w:rPr>
        <w:rFonts w:hint="default"/>
        <w:b/>
        <w:u w:val="single"/>
      </w:rPr>
    </w:lvl>
    <w:lvl w:ilvl="1">
      <w:start w:val="1"/>
      <w:numFmt w:val="decimal"/>
      <w:isLgl/>
      <w:lvlText w:val="%1.%2"/>
      <w:lvlJc w:val="left"/>
      <w:pPr>
        <w:ind w:left="720" w:hanging="360"/>
      </w:pPr>
      <w:rPr>
        <w:rFonts w:hint="default"/>
        <w:b w:val="0"/>
        <w:u w:val="single"/>
      </w:rPr>
    </w:lvl>
    <w:lvl w:ilvl="2">
      <w:start w:val="1"/>
      <w:numFmt w:val="decimal"/>
      <w:isLgl/>
      <w:lvlText w:val="%1.%2.%3"/>
      <w:lvlJc w:val="left"/>
      <w:pPr>
        <w:ind w:left="1080" w:hanging="720"/>
      </w:pPr>
      <w:rPr>
        <w:rFonts w:hint="default"/>
        <w:b/>
        <w:u w:val="single"/>
      </w:rPr>
    </w:lvl>
    <w:lvl w:ilvl="3">
      <w:start w:val="1"/>
      <w:numFmt w:val="decimal"/>
      <w:isLgl/>
      <w:lvlText w:val="%1.%2.%3.%4"/>
      <w:lvlJc w:val="left"/>
      <w:pPr>
        <w:ind w:left="1080" w:hanging="720"/>
      </w:pPr>
      <w:rPr>
        <w:rFonts w:hint="default"/>
        <w:b/>
        <w:u w:val="single"/>
      </w:rPr>
    </w:lvl>
    <w:lvl w:ilvl="4">
      <w:start w:val="1"/>
      <w:numFmt w:val="decimal"/>
      <w:isLgl/>
      <w:lvlText w:val="%1.%2.%3.%4.%5"/>
      <w:lvlJc w:val="left"/>
      <w:pPr>
        <w:ind w:left="1440" w:hanging="1080"/>
      </w:pPr>
      <w:rPr>
        <w:rFonts w:hint="default"/>
        <w:b/>
        <w:u w:val="single"/>
      </w:rPr>
    </w:lvl>
    <w:lvl w:ilvl="5">
      <w:start w:val="1"/>
      <w:numFmt w:val="decimal"/>
      <w:isLgl/>
      <w:lvlText w:val="%1.%2.%3.%4.%5.%6"/>
      <w:lvlJc w:val="left"/>
      <w:pPr>
        <w:ind w:left="1440" w:hanging="1080"/>
      </w:pPr>
      <w:rPr>
        <w:rFonts w:hint="default"/>
        <w:b/>
        <w:u w:val="single"/>
      </w:rPr>
    </w:lvl>
    <w:lvl w:ilvl="6">
      <w:start w:val="1"/>
      <w:numFmt w:val="decimal"/>
      <w:isLgl/>
      <w:lvlText w:val="%1.%2.%3.%4.%5.%6.%7"/>
      <w:lvlJc w:val="left"/>
      <w:pPr>
        <w:ind w:left="1800" w:hanging="1440"/>
      </w:pPr>
      <w:rPr>
        <w:rFonts w:hint="default"/>
        <w:b/>
        <w:u w:val="single"/>
      </w:rPr>
    </w:lvl>
    <w:lvl w:ilvl="7">
      <w:start w:val="1"/>
      <w:numFmt w:val="decimal"/>
      <w:isLgl/>
      <w:lvlText w:val="%1.%2.%3.%4.%5.%6.%7.%8"/>
      <w:lvlJc w:val="left"/>
      <w:pPr>
        <w:ind w:left="1800" w:hanging="1440"/>
      </w:pPr>
      <w:rPr>
        <w:rFonts w:hint="default"/>
        <w:b/>
        <w:u w:val="single"/>
      </w:rPr>
    </w:lvl>
    <w:lvl w:ilvl="8">
      <w:start w:val="1"/>
      <w:numFmt w:val="decimal"/>
      <w:isLgl/>
      <w:lvlText w:val="%1.%2.%3.%4.%5.%6.%7.%8.%9"/>
      <w:lvlJc w:val="left"/>
      <w:pPr>
        <w:ind w:left="2160" w:hanging="1800"/>
      </w:pPr>
      <w:rPr>
        <w:rFonts w:hint="default"/>
        <w:b/>
        <w:u w:val="single"/>
      </w:rPr>
    </w:lvl>
  </w:abstractNum>
  <w:abstractNum w:abstractNumId="1" w15:restartNumberingAfterBreak="0">
    <w:nsid w:val="0D6A52CF"/>
    <w:multiLevelType w:val="multilevel"/>
    <w:tmpl w:val="0EAE91A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E7F418D"/>
    <w:multiLevelType w:val="multilevel"/>
    <w:tmpl w:val="E0CEDBD4"/>
    <w:lvl w:ilvl="0">
      <w:start w:val="1"/>
      <w:numFmt w:val="decimal"/>
      <w:lvlText w:val="%1"/>
      <w:lvlJc w:val="left"/>
      <w:pPr>
        <w:ind w:left="360" w:hanging="360"/>
      </w:pPr>
      <w:rPr>
        <w:rFonts w:hint="default"/>
        <w:color w:val="auto"/>
        <w:u w:val="single"/>
      </w:rPr>
    </w:lvl>
    <w:lvl w:ilvl="1">
      <w:start w:val="6"/>
      <w:numFmt w:val="decimal"/>
      <w:lvlText w:val="%1.%2"/>
      <w:lvlJc w:val="left"/>
      <w:pPr>
        <w:ind w:left="360" w:hanging="360"/>
      </w:pPr>
      <w:rPr>
        <w:rFonts w:hint="default"/>
        <w:color w:val="auto"/>
        <w:u w:val="single"/>
      </w:rPr>
    </w:lvl>
    <w:lvl w:ilvl="2">
      <w:start w:val="1"/>
      <w:numFmt w:val="decimal"/>
      <w:lvlText w:val="%1.%2.%3"/>
      <w:lvlJc w:val="left"/>
      <w:pPr>
        <w:ind w:left="720" w:hanging="720"/>
      </w:pPr>
      <w:rPr>
        <w:rFonts w:hint="default"/>
        <w:color w:val="auto"/>
        <w:u w:val="single"/>
      </w:rPr>
    </w:lvl>
    <w:lvl w:ilvl="3">
      <w:start w:val="1"/>
      <w:numFmt w:val="decimal"/>
      <w:lvlText w:val="%1.%2.%3.%4"/>
      <w:lvlJc w:val="left"/>
      <w:pPr>
        <w:ind w:left="720" w:hanging="720"/>
      </w:pPr>
      <w:rPr>
        <w:rFonts w:hint="default"/>
        <w:color w:val="auto"/>
        <w:u w:val="single"/>
      </w:rPr>
    </w:lvl>
    <w:lvl w:ilvl="4">
      <w:start w:val="1"/>
      <w:numFmt w:val="decimal"/>
      <w:lvlText w:val="%1.%2.%3.%4.%5"/>
      <w:lvlJc w:val="left"/>
      <w:pPr>
        <w:ind w:left="1080" w:hanging="1080"/>
      </w:pPr>
      <w:rPr>
        <w:rFonts w:hint="default"/>
        <w:color w:val="auto"/>
        <w:u w:val="single"/>
      </w:rPr>
    </w:lvl>
    <w:lvl w:ilvl="5">
      <w:start w:val="1"/>
      <w:numFmt w:val="decimal"/>
      <w:lvlText w:val="%1.%2.%3.%4.%5.%6"/>
      <w:lvlJc w:val="left"/>
      <w:pPr>
        <w:ind w:left="1080" w:hanging="1080"/>
      </w:pPr>
      <w:rPr>
        <w:rFonts w:hint="default"/>
        <w:color w:val="auto"/>
        <w:u w:val="single"/>
      </w:rPr>
    </w:lvl>
    <w:lvl w:ilvl="6">
      <w:start w:val="1"/>
      <w:numFmt w:val="decimal"/>
      <w:lvlText w:val="%1.%2.%3.%4.%5.%6.%7"/>
      <w:lvlJc w:val="left"/>
      <w:pPr>
        <w:ind w:left="1440" w:hanging="1440"/>
      </w:pPr>
      <w:rPr>
        <w:rFonts w:hint="default"/>
        <w:color w:val="auto"/>
        <w:u w:val="single"/>
      </w:rPr>
    </w:lvl>
    <w:lvl w:ilvl="7">
      <w:start w:val="1"/>
      <w:numFmt w:val="decimal"/>
      <w:lvlText w:val="%1.%2.%3.%4.%5.%6.%7.%8"/>
      <w:lvlJc w:val="left"/>
      <w:pPr>
        <w:ind w:left="1440" w:hanging="1440"/>
      </w:pPr>
      <w:rPr>
        <w:rFonts w:hint="default"/>
        <w:color w:val="auto"/>
        <w:u w:val="single"/>
      </w:rPr>
    </w:lvl>
    <w:lvl w:ilvl="8">
      <w:start w:val="1"/>
      <w:numFmt w:val="decimal"/>
      <w:lvlText w:val="%1.%2.%3.%4.%5.%6.%7.%8.%9"/>
      <w:lvlJc w:val="left"/>
      <w:pPr>
        <w:ind w:left="1800" w:hanging="1800"/>
      </w:pPr>
      <w:rPr>
        <w:rFonts w:hint="default"/>
        <w:color w:val="auto"/>
        <w:u w:val="single"/>
      </w:rPr>
    </w:lvl>
  </w:abstractNum>
  <w:abstractNum w:abstractNumId="3" w15:restartNumberingAfterBreak="0">
    <w:nsid w:val="1FBF098F"/>
    <w:multiLevelType w:val="hybridMultilevel"/>
    <w:tmpl w:val="DA6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2E1B41"/>
    <w:multiLevelType w:val="hybridMultilevel"/>
    <w:tmpl w:val="492A3D34"/>
    <w:lvl w:ilvl="0" w:tplc="159ECF6E">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2629BD"/>
    <w:multiLevelType w:val="hybridMultilevel"/>
    <w:tmpl w:val="BE38F6F8"/>
    <w:lvl w:ilvl="0" w:tplc="78FE415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2957EE7"/>
    <w:multiLevelType w:val="hybridMultilevel"/>
    <w:tmpl w:val="BEDA67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6FE51A4"/>
    <w:multiLevelType w:val="multilevel"/>
    <w:tmpl w:val="302EA3E2"/>
    <w:lvl w:ilvl="0">
      <w:start w:val="6"/>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4C1D32FB"/>
    <w:multiLevelType w:val="multilevel"/>
    <w:tmpl w:val="EBA4AE0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67782C39"/>
    <w:multiLevelType w:val="multilevel"/>
    <w:tmpl w:val="5F3E34B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96A1A85"/>
    <w:multiLevelType w:val="multilevel"/>
    <w:tmpl w:val="A3BA94A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color w:val="auto"/>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2"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802310938">
    <w:abstractNumId w:val="11"/>
  </w:num>
  <w:num w:numId="2" w16cid:durableId="922027398">
    <w:abstractNumId w:val="8"/>
  </w:num>
  <w:num w:numId="3" w16cid:durableId="612245568">
    <w:abstractNumId w:val="6"/>
  </w:num>
  <w:num w:numId="4" w16cid:durableId="194199483">
    <w:abstractNumId w:val="12"/>
  </w:num>
  <w:num w:numId="5" w16cid:durableId="1414005873">
    <w:abstractNumId w:val="3"/>
  </w:num>
  <w:num w:numId="6" w16cid:durableId="403333104">
    <w:abstractNumId w:val="4"/>
  </w:num>
  <w:num w:numId="7" w16cid:durableId="1836991484">
    <w:abstractNumId w:val="0"/>
  </w:num>
  <w:num w:numId="8" w16cid:durableId="771241454">
    <w:abstractNumId w:val="2"/>
  </w:num>
  <w:num w:numId="9" w16cid:durableId="193270759">
    <w:abstractNumId w:val="7"/>
  </w:num>
  <w:num w:numId="10" w16cid:durableId="270475674">
    <w:abstractNumId w:val="9"/>
  </w:num>
  <w:num w:numId="11" w16cid:durableId="589235297">
    <w:abstractNumId w:val="1"/>
  </w:num>
  <w:num w:numId="12" w16cid:durableId="1238321921">
    <w:abstractNumId w:val="5"/>
  </w:num>
  <w:num w:numId="13" w16cid:durableId="9610341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20A"/>
    <w:rsid w:val="00007A8D"/>
    <w:rsid w:val="0001370D"/>
    <w:rsid w:val="000144B3"/>
    <w:rsid w:val="000156C0"/>
    <w:rsid w:val="00015740"/>
    <w:rsid w:val="00016562"/>
    <w:rsid w:val="00024794"/>
    <w:rsid w:val="000253E2"/>
    <w:rsid w:val="000263F3"/>
    <w:rsid w:val="000371E8"/>
    <w:rsid w:val="00037720"/>
    <w:rsid w:val="000468B7"/>
    <w:rsid w:val="000502FB"/>
    <w:rsid w:val="0005190B"/>
    <w:rsid w:val="00051A2B"/>
    <w:rsid w:val="00054928"/>
    <w:rsid w:val="0006735E"/>
    <w:rsid w:val="00067928"/>
    <w:rsid w:val="00071365"/>
    <w:rsid w:val="00081CDE"/>
    <w:rsid w:val="00085E8D"/>
    <w:rsid w:val="00086172"/>
    <w:rsid w:val="00090C05"/>
    <w:rsid w:val="00093DA7"/>
    <w:rsid w:val="000A04E6"/>
    <w:rsid w:val="000A3E57"/>
    <w:rsid w:val="000B0CC6"/>
    <w:rsid w:val="000B7382"/>
    <w:rsid w:val="000D1B88"/>
    <w:rsid w:val="000D7DD4"/>
    <w:rsid w:val="000E1137"/>
    <w:rsid w:val="000E2542"/>
    <w:rsid w:val="000E5161"/>
    <w:rsid w:val="000E7822"/>
    <w:rsid w:val="000F08EC"/>
    <w:rsid w:val="000F5753"/>
    <w:rsid w:val="00111FC2"/>
    <w:rsid w:val="00112982"/>
    <w:rsid w:val="001137FD"/>
    <w:rsid w:val="00117FD2"/>
    <w:rsid w:val="00134C62"/>
    <w:rsid w:val="00146E48"/>
    <w:rsid w:val="00167733"/>
    <w:rsid w:val="00172C64"/>
    <w:rsid w:val="00172E00"/>
    <w:rsid w:val="00173840"/>
    <w:rsid w:val="00175E1E"/>
    <w:rsid w:val="0017639C"/>
    <w:rsid w:val="00181007"/>
    <w:rsid w:val="001A0D51"/>
    <w:rsid w:val="001A11AB"/>
    <w:rsid w:val="001A5FA4"/>
    <w:rsid w:val="001B0E12"/>
    <w:rsid w:val="001B543C"/>
    <w:rsid w:val="001C1264"/>
    <w:rsid w:val="001C2E7A"/>
    <w:rsid w:val="001C37B5"/>
    <w:rsid w:val="001D0C7D"/>
    <w:rsid w:val="001D0CAD"/>
    <w:rsid w:val="001D3B80"/>
    <w:rsid w:val="001D6D83"/>
    <w:rsid w:val="001E1F83"/>
    <w:rsid w:val="001E347D"/>
    <w:rsid w:val="001E3BAD"/>
    <w:rsid w:val="001E73BF"/>
    <w:rsid w:val="001F4A90"/>
    <w:rsid w:val="00200C26"/>
    <w:rsid w:val="00203646"/>
    <w:rsid w:val="0021077F"/>
    <w:rsid w:val="00214C59"/>
    <w:rsid w:val="00216910"/>
    <w:rsid w:val="00217723"/>
    <w:rsid w:val="00247A56"/>
    <w:rsid w:val="002629E9"/>
    <w:rsid w:val="0026335E"/>
    <w:rsid w:val="00267419"/>
    <w:rsid w:val="00267F06"/>
    <w:rsid w:val="00273682"/>
    <w:rsid w:val="00274709"/>
    <w:rsid w:val="00286183"/>
    <w:rsid w:val="00286250"/>
    <w:rsid w:val="00291DA3"/>
    <w:rsid w:val="00292831"/>
    <w:rsid w:val="002949EA"/>
    <w:rsid w:val="00295557"/>
    <w:rsid w:val="00295D77"/>
    <w:rsid w:val="002A3C25"/>
    <w:rsid w:val="002A5B55"/>
    <w:rsid w:val="002A74BB"/>
    <w:rsid w:val="002B1647"/>
    <w:rsid w:val="002B5562"/>
    <w:rsid w:val="002C4E08"/>
    <w:rsid w:val="002C7547"/>
    <w:rsid w:val="002D7505"/>
    <w:rsid w:val="002D783C"/>
    <w:rsid w:val="002E1104"/>
    <w:rsid w:val="002E567B"/>
    <w:rsid w:val="002E738B"/>
    <w:rsid w:val="002F034B"/>
    <w:rsid w:val="002F3110"/>
    <w:rsid w:val="002F445D"/>
    <w:rsid w:val="002F5EBC"/>
    <w:rsid w:val="0031439D"/>
    <w:rsid w:val="0031483A"/>
    <w:rsid w:val="00316BBA"/>
    <w:rsid w:val="00320514"/>
    <w:rsid w:val="0032524E"/>
    <w:rsid w:val="0032554B"/>
    <w:rsid w:val="00331F1D"/>
    <w:rsid w:val="00337ED4"/>
    <w:rsid w:val="00340213"/>
    <w:rsid w:val="00342281"/>
    <w:rsid w:val="00343641"/>
    <w:rsid w:val="00350E66"/>
    <w:rsid w:val="003510D7"/>
    <w:rsid w:val="00356217"/>
    <w:rsid w:val="00361624"/>
    <w:rsid w:val="00362EB5"/>
    <w:rsid w:val="00374C33"/>
    <w:rsid w:val="00381949"/>
    <w:rsid w:val="0038307A"/>
    <w:rsid w:val="00384ED0"/>
    <w:rsid w:val="003856A1"/>
    <w:rsid w:val="00387634"/>
    <w:rsid w:val="0039178E"/>
    <w:rsid w:val="00394F35"/>
    <w:rsid w:val="003A3EDC"/>
    <w:rsid w:val="003C1EA9"/>
    <w:rsid w:val="003C31CB"/>
    <w:rsid w:val="003C4A41"/>
    <w:rsid w:val="003C7C8E"/>
    <w:rsid w:val="003D134F"/>
    <w:rsid w:val="003D31D9"/>
    <w:rsid w:val="003D3C37"/>
    <w:rsid w:val="003D70FB"/>
    <w:rsid w:val="003E78B2"/>
    <w:rsid w:val="003F0BA8"/>
    <w:rsid w:val="003F537E"/>
    <w:rsid w:val="003F74B1"/>
    <w:rsid w:val="004034FB"/>
    <w:rsid w:val="00404932"/>
    <w:rsid w:val="00404F1D"/>
    <w:rsid w:val="00406466"/>
    <w:rsid w:val="00412672"/>
    <w:rsid w:val="00414085"/>
    <w:rsid w:val="00417143"/>
    <w:rsid w:val="00423C79"/>
    <w:rsid w:val="00427960"/>
    <w:rsid w:val="004304E3"/>
    <w:rsid w:val="00433FE4"/>
    <w:rsid w:val="00437E1B"/>
    <w:rsid w:val="00445D77"/>
    <w:rsid w:val="004624B3"/>
    <w:rsid w:val="00472A86"/>
    <w:rsid w:val="00481F05"/>
    <w:rsid w:val="00485EEF"/>
    <w:rsid w:val="00491285"/>
    <w:rsid w:val="004913AD"/>
    <w:rsid w:val="00494DDE"/>
    <w:rsid w:val="004A7B8E"/>
    <w:rsid w:val="004C11FE"/>
    <w:rsid w:val="004C151E"/>
    <w:rsid w:val="004C3EFC"/>
    <w:rsid w:val="004D7557"/>
    <w:rsid w:val="004D7D65"/>
    <w:rsid w:val="004E070C"/>
    <w:rsid w:val="004E08EE"/>
    <w:rsid w:val="004E5210"/>
    <w:rsid w:val="004F2485"/>
    <w:rsid w:val="004F3FAA"/>
    <w:rsid w:val="004F45DA"/>
    <w:rsid w:val="0050024F"/>
    <w:rsid w:val="00503CFD"/>
    <w:rsid w:val="00504D53"/>
    <w:rsid w:val="005051EB"/>
    <w:rsid w:val="00505D37"/>
    <w:rsid w:val="005161F0"/>
    <w:rsid w:val="00517E5B"/>
    <w:rsid w:val="005262EF"/>
    <w:rsid w:val="00531229"/>
    <w:rsid w:val="00541574"/>
    <w:rsid w:val="005436DF"/>
    <w:rsid w:val="00552610"/>
    <w:rsid w:val="0055412B"/>
    <w:rsid w:val="00554B34"/>
    <w:rsid w:val="00555B46"/>
    <w:rsid w:val="00560256"/>
    <w:rsid w:val="00561F67"/>
    <w:rsid w:val="00563979"/>
    <w:rsid w:val="005654C2"/>
    <w:rsid w:val="0057152A"/>
    <w:rsid w:val="0057510A"/>
    <w:rsid w:val="00585EE4"/>
    <w:rsid w:val="005860B1"/>
    <w:rsid w:val="005862E0"/>
    <w:rsid w:val="005A0378"/>
    <w:rsid w:val="005A0BD0"/>
    <w:rsid w:val="005A665B"/>
    <w:rsid w:val="005B0D27"/>
    <w:rsid w:val="005C2759"/>
    <w:rsid w:val="005C5E7E"/>
    <w:rsid w:val="005D22F6"/>
    <w:rsid w:val="005E04CA"/>
    <w:rsid w:val="005F1B06"/>
    <w:rsid w:val="005F2786"/>
    <w:rsid w:val="005F3561"/>
    <w:rsid w:val="0060131F"/>
    <w:rsid w:val="00601497"/>
    <w:rsid w:val="00605A63"/>
    <w:rsid w:val="00607B41"/>
    <w:rsid w:val="00610B41"/>
    <w:rsid w:val="00610EA4"/>
    <w:rsid w:val="00611795"/>
    <w:rsid w:val="00623727"/>
    <w:rsid w:val="00623AE4"/>
    <w:rsid w:val="0062798C"/>
    <w:rsid w:val="006314FE"/>
    <w:rsid w:val="00637C54"/>
    <w:rsid w:val="00643D49"/>
    <w:rsid w:val="00643D9E"/>
    <w:rsid w:val="006444C6"/>
    <w:rsid w:val="006459FE"/>
    <w:rsid w:val="0064614E"/>
    <w:rsid w:val="0064702E"/>
    <w:rsid w:val="00653A96"/>
    <w:rsid w:val="00653C1F"/>
    <w:rsid w:val="00655CD5"/>
    <w:rsid w:val="00657240"/>
    <w:rsid w:val="00664D9A"/>
    <w:rsid w:val="00671459"/>
    <w:rsid w:val="0067476C"/>
    <w:rsid w:val="00674C42"/>
    <w:rsid w:val="00674F45"/>
    <w:rsid w:val="00676B31"/>
    <w:rsid w:val="00681672"/>
    <w:rsid w:val="00683428"/>
    <w:rsid w:val="00685304"/>
    <w:rsid w:val="006877E9"/>
    <w:rsid w:val="00687B9F"/>
    <w:rsid w:val="00690593"/>
    <w:rsid w:val="00691C80"/>
    <w:rsid w:val="00691E73"/>
    <w:rsid w:val="006931DA"/>
    <w:rsid w:val="00696A21"/>
    <w:rsid w:val="00697678"/>
    <w:rsid w:val="006A00E1"/>
    <w:rsid w:val="006B1D56"/>
    <w:rsid w:val="006B3DD2"/>
    <w:rsid w:val="006B64EB"/>
    <w:rsid w:val="006C1FE4"/>
    <w:rsid w:val="006C7D03"/>
    <w:rsid w:val="006D2D0E"/>
    <w:rsid w:val="006D2EF4"/>
    <w:rsid w:val="006D3139"/>
    <w:rsid w:val="006D461D"/>
    <w:rsid w:val="006E0C3C"/>
    <w:rsid w:val="006E1144"/>
    <w:rsid w:val="006E1798"/>
    <w:rsid w:val="006E3B24"/>
    <w:rsid w:val="006F028A"/>
    <w:rsid w:val="006F0F60"/>
    <w:rsid w:val="006F31FE"/>
    <w:rsid w:val="007009A8"/>
    <w:rsid w:val="00700F1D"/>
    <w:rsid w:val="00703BC8"/>
    <w:rsid w:val="00703D1C"/>
    <w:rsid w:val="00705FDB"/>
    <w:rsid w:val="0070733C"/>
    <w:rsid w:val="0071261D"/>
    <w:rsid w:val="00721496"/>
    <w:rsid w:val="00723C25"/>
    <w:rsid w:val="00724CD1"/>
    <w:rsid w:val="0072618E"/>
    <w:rsid w:val="007305FC"/>
    <w:rsid w:val="0073119F"/>
    <w:rsid w:val="00732767"/>
    <w:rsid w:val="0073568C"/>
    <w:rsid w:val="00736814"/>
    <w:rsid w:val="00737F8F"/>
    <w:rsid w:val="00747C39"/>
    <w:rsid w:val="00751D4F"/>
    <w:rsid w:val="00755DDB"/>
    <w:rsid w:val="00765029"/>
    <w:rsid w:val="007710ED"/>
    <w:rsid w:val="007731D5"/>
    <w:rsid w:val="0077628D"/>
    <w:rsid w:val="00780F36"/>
    <w:rsid w:val="00786A9B"/>
    <w:rsid w:val="00787020"/>
    <w:rsid w:val="007903A4"/>
    <w:rsid w:val="00790ADC"/>
    <w:rsid w:val="0079407B"/>
    <w:rsid w:val="007A4853"/>
    <w:rsid w:val="007A6B7E"/>
    <w:rsid w:val="007B1675"/>
    <w:rsid w:val="007B514E"/>
    <w:rsid w:val="007B6C04"/>
    <w:rsid w:val="007C09FF"/>
    <w:rsid w:val="007C402F"/>
    <w:rsid w:val="007C53E8"/>
    <w:rsid w:val="007C6E0C"/>
    <w:rsid w:val="007C75EB"/>
    <w:rsid w:val="007D0563"/>
    <w:rsid w:val="007D3383"/>
    <w:rsid w:val="007E4658"/>
    <w:rsid w:val="007E79E9"/>
    <w:rsid w:val="00801373"/>
    <w:rsid w:val="00801DD7"/>
    <w:rsid w:val="008027E4"/>
    <w:rsid w:val="00802B86"/>
    <w:rsid w:val="00803B9E"/>
    <w:rsid w:val="00804A4D"/>
    <w:rsid w:val="00804BE9"/>
    <w:rsid w:val="00806553"/>
    <w:rsid w:val="0082439A"/>
    <w:rsid w:val="00844580"/>
    <w:rsid w:val="00844B7C"/>
    <w:rsid w:val="00844BDB"/>
    <w:rsid w:val="00845C3B"/>
    <w:rsid w:val="0084770B"/>
    <w:rsid w:val="00860C42"/>
    <w:rsid w:val="0086358B"/>
    <w:rsid w:val="008730AC"/>
    <w:rsid w:val="00882D7D"/>
    <w:rsid w:val="00884679"/>
    <w:rsid w:val="008849E9"/>
    <w:rsid w:val="00891213"/>
    <w:rsid w:val="008A3236"/>
    <w:rsid w:val="008A34C1"/>
    <w:rsid w:val="008A48E2"/>
    <w:rsid w:val="008A6510"/>
    <w:rsid w:val="008B072C"/>
    <w:rsid w:val="008B2851"/>
    <w:rsid w:val="008B4C85"/>
    <w:rsid w:val="008B5239"/>
    <w:rsid w:val="008B6996"/>
    <w:rsid w:val="008C3867"/>
    <w:rsid w:val="008C6151"/>
    <w:rsid w:val="008C6186"/>
    <w:rsid w:val="008C68E7"/>
    <w:rsid w:val="008C7B28"/>
    <w:rsid w:val="008D0C24"/>
    <w:rsid w:val="008D4181"/>
    <w:rsid w:val="008D65B6"/>
    <w:rsid w:val="008D6E44"/>
    <w:rsid w:val="008E3EB2"/>
    <w:rsid w:val="008E74ED"/>
    <w:rsid w:val="008F0FCE"/>
    <w:rsid w:val="008F219A"/>
    <w:rsid w:val="008F6733"/>
    <w:rsid w:val="00902D83"/>
    <w:rsid w:val="00905F0F"/>
    <w:rsid w:val="00916FF3"/>
    <w:rsid w:val="00923007"/>
    <w:rsid w:val="00924E25"/>
    <w:rsid w:val="0093003E"/>
    <w:rsid w:val="00931FE0"/>
    <w:rsid w:val="00937571"/>
    <w:rsid w:val="00955FB6"/>
    <w:rsid w:val="00960C98"/>
    <w:rsid w:val="00970787"/>
    <w:rsid w:val="009730A4"/>
    <w:rsid w:val="00981717"/>
    <w:rsid w:val="009925A2"/>
    <w:rsid w:val="009927CF"/>
    <w:rsid w:val="009962ED"/>
    <w:rsid w:val="009A2DC5"/>
    <w:rsid w:val="009A53C7"/>
    <w:rsid w:val="009A658E"/>
    <w:rsid w:val="009A6FEA"/>
    <w:rsid w:val="009B23C5"/>
    <w:rsid w:val="009C5C16"/>
    <w:rsid w:val="009C73BF"/>
    <w:rsid w:val="009C7CB2"/>
    <w:rsid w:val="009D1E5A"/>
    <w:rsid w:val="009D3BB2"/>
    <w:rsid w:val="009D3EA7"/>
    <w:rsid w:val="009F1280"/>
    <w:rsid w:val="00A06169"/>
    <w:rsid w:val="00A0720A"/>
    <w:rsid w:val="00A116C0"/>
    <w:rsid w:val="00A13758"/>
    <w:rsid w:val="00A13CD7"/>
    <w:rsid w:val="00A14D2A"/>
    <w:rsid w:val="00A15103"/>
    <w:rsid w:val="00A24205"/>
    <w:rsid w:val="00A31B89"/>
    <w:rsid w:val="00A3445B"/>
    <w:rsid w:val="00A35CAD"/>
    <w:rsid w:val="00A41445"/>
    <w:rsid w:val="00A42B6E"/>
    <w:rsid w:val="00A42FAA"/>
    <w:rsid w:val="00A46D0B"/>
    <w:rsid w:val="00A47D39"/>
    <w:rsid w:val="00A502B0"/>
    <w:rsid w:val="00A51630"/>
    <w:rsid w:val="00A55151"/>
    <w:rsid w:val="00A61178"/>
    <w:rsid w:val="00A61626"/>
    <w:rsid w:val="00A623AA"/>
    <w:rsid w:val="00A676B2"/>
    <w:rsid w:val="00A70ABE"/>
    <w:rsid w:val="00A75761"/>
    <w:rsid w:val="00A75855"/>
    <w:rsid w:val="00A75FDF"/>
    <w:rsid w:val="00A77598"/>
    <w:rsid w:val="00A94D36"/>
    <w:rsid w:val="00AA2038"/>
    <w:rsid w:val="00AB0A9E"/>
    <w:rsid w:val="00AC385F"/>
    <w:rsid w:val="00AD05BF"/>
    <w:rsid w:val="00AE5F9D"/>
    <w:rsid w:val="00AE790E"/>
    <w:rsid w:val="00AF1A34"/>
    <w:rsid w:val="00AF5677"/>
    <w:rsid w:val="00B008F4"/>
    <w:rsid w:val="00B0459B"/>
    <w:rsid w:val="00B11674"/>
    <w:rsid w:val="00B13D63"/>
    <w:rsid w:val="00B14C3B"/>
    <w:rsid w:val="00B1709C"/>
    <w:rsid w:val="00B20A6A"/>
    <w:rsid w:val="00B254F7"/>
    <w:rsid w:val="00B279C6"/>
    <w:rsid w:val="00B35FDA"/>
    <w:rsid w:val="00B50167"/>
    <w:rsid w:val="00B50CF3"/>
    <w:rsid w:val="00B522E4"/>
    <w:rsid w:val="00B67734"/>
    <w:rsid w:val="00B6799D"/>
    <w:rsid w:val="00B67BCD"/>
    <w:rsid w:val="00B70691"/>
    <w:rsid w:val="00B70848"/>
    <w:rsid w:val="00B7365C"/>
    <w:rsid w:val="00B807CA"/>
    <w:rsid w:val="00B842E9"/>
    <w:rsid w:val="00B8477C"/>
    <w:rsid w:val="00B94C5C"/>
    <w:rsid w:val="00BA0A10"/>
    <w:rsid w:val="00BB036E"/>
    <w:rsid w:val="00BB6328"/>
    <w:rsid w:val="00BB678F"/>
    <w:rsid w:val="00BB74C4"/>
    <w:rsid w:val="00BC4F0E"/>
    <w:rsid w:val="00BE0B24"/>
    <w:rsid w:val="00BE183D"/>
    <w:rsid w:val="00BE20D9"/>
    <w:rsid w:val="00BE2D12"/>
    <w:rsid w:val="00BF123C"/>
    <w:rsid w:val="00BF6FB6"/>
    <w:rsid w:val="00BF7A42"/>
    <w:rsid w:val="00C01A2F"/>
    <w:rsid w:val="00C0650A"/>
    <w:rsid w:val="00C12823"/>
    <w:rsid w:val="00C13E51"/>
    <w:rsid w:val="00C14CC5"/>
    <w:rsid w:val="00C21B51"/>
    <w:rsid w:val="00C273F2"/>
    <w:rsid w:val="00C3124F"/>
    <w:rsid w:val="00C353F2"/>
    <w:rsid w:val="00C35AEB"/>
    <w:rsid w:val="00C36F39"/>
    <w:rsid w:val="00C42B2C"/>
    <w:rsid w:val="00C44FC3"/>
    <w:rsid w:val="00C45D49"/>
    <w:rsid w:val="00C53CD6"/>
    <w:rsid w:val="00C5616A"/>
    <w:rsid w:val="00C64608"/>
    <w:rsid w:val="00C73C5C"/>
    <w:rsid w:val="00C759F6"/>
    <w:rsid w:val="00C815B9"/>
    <w:rsid w:val="00C90A5C"/>
    <w:rsid w:val="00C91DC6"/>
    <w:rsid w:val="00CA5A80"/>
    <w:rsid w:val="00CB105B"/>
    <w:rsid w:val="00CB524A"/>
    <w:rsid w:val="00CB7654"/>
    <w:rsid w:val="00CB7ABC"/>
    <w:rsid w:val="00CC3BCF"/>
    <w:rsid w:val="00CC7F85"/>
    <w:rsid w:val="00CD0EFA"/>
    <w:rsid w:val="00CD4794"/>
    <w:rsid w:val="00CE10E3"/>
    <w:rsid w:val="00CE153A"/>
    <w:rsid w:val="00CF0ABA"/>
    <w:rsid w:val="00CF5660"/>
    <w:rsid w:val="00D0084C"/>
    <w:rsid w:val="00D01F36"/>
    <w:rsid w:val="00D02438"/>
    <w:rsid w:val="00D10F1F"/>
    <w:rsid w:val="00D222B9"/>
    <w:rsid w:val="00D319FE"/>
    <w:rsid w:val="00D368AF"/>
    <w:rsid w:val="00D42027"/>
    <w:rsid w:val="00D423AC"/>
    <w:rsid w:val="00D43C85"/>
    <w:rsid w:val="00D442DE"/>
    <w:rsid w:val="00D53303"/>
    <w:rsid w:val="00D54AFC"/>
    <w:rsid w:val="00D62FC7"/>
    <w:rsid w:val="00D63876"/>
    <w:rsid w:val="00D64E0A"/>
    <w:rsid w:val="00D710DB"/>
    <w:rsid w:val="00D73831"/>
    <w:rsid w:val="00D82B40"/>
    <w:rsid w:val="00D86134"/>
    <w:rsid w:val="00D86D39"/>
    <w:rsid w:val="00D91FEF"/>
    <w:rsid w:val="00D95BA0"/>
    <w:rsid w:val="00DA0F9D"/>
    <w:rsid w:val="00DA1CA0"/>
    <w:rsid w:val="00DA5E9E"/>
    <w:rsid w:val="00DA771E"/>
    <w:rsid w:val="00DB1ED4"/>
    <w:rsid w:val="00DB3CA8"/>
    <w:rsid w:val="00DB4BD6"/>
    <w:rsid w:val="00DC0363"/>
    <w:rsid w:val="00DC4C02"/>
    <w:rsid w:val="00DC4E83"/>
    <w:rsid w:val="00DC6321"/>
    <w:rsid w:val="00DD36D1"/>
    <w:rsid w:val="00DD7289"/>
    <w:rsid w:val="00DF0149"/>
    <w:rsid w:val="00DF01A0"/>
    <w:rsid w:val="00DF44FC"/>
    <w:rsid w:val="00DF699C"/>
    <w:rsid w:val="00E00A34"/>
    <w:rsid w:val="00E04583"/>
    <w:rsid w:val="00E07D51"/>
    <w:rsid w:val="00E21A3B"/>
    <w:rsid w:val="00E2310F"/>
    <w:rsid w:val="00E24FC6"/>
    <w:rsid w:val="00E272E0"/>
    <w:rsid w:val="00E32B18"/>
    <w:rsid w:val="00E33DE9"/>
    <w:rsid w:val="00E33EAB"/>
    <w:rsid w:val="00E4464B"/>
    <w:rsid w:val="00E5263E"/>
    <w:rsid w:val="00E557D7"/>
    <w:rsid w:val="00E56E93"/>
    <w:rsid w:val="00E57092"/>
    <w:rsid w:val="00E6385A"/>
    <w:rsid w:val="00E73942"/>
    <w:rsid w:val="00E76698"/>
    <w:rsid w:val="00E8208B"/>
    <w:rsid w:val="00E82CFA"/>
    <w:rsid w:val="00E859EA"/>
    <w:rsid w:val="00E94072"/>
    <w:rsid w:val="00EA354E"/>
    <w:rsid w:val="00EA360A"/>
    <w:rsid w:val="00EA7C67"/>
    <w:rsid w:val="00EB2FAD"/>
    <w:rsid w:val="00EC4FC0"/>
    <w:rsid w:val="00ED26C6"/>
    <w:rsid w:val="00EE0D6E"/>
    <w:rsid w:val="00EE3DAD"/>
    <w:rsid w:val="00EE5772"/>
    <w:rsid w:val="00EF6976"/>
    <w:rsid w:val="00F1481E"/>
    <w:rsid w:val="00F14C4C"/>
    <w:rsid w:val="00F17754"/>
    <w:rsid w:val="00F214A7"/>
    <w:rsid w:val="00F2178C"/>
    <w:rsid w:val="00F2220A"/>
    <w:rsid w:val="00F2677F"/>
    <w:rsid w:val="00F26F5F"/>
    <w:rsid w:val="00F34C69"/>
    <w:rsid w:val="00F44AEC"/>
    <w:rsid w:val="00F50DF8"/>
    <w:rsid w:val="00F56DB6"/>
    <w:rsid w:val="00F5753F"/>
    <w:rsid w:val="00F61D7A"/>
    <w:rsid w:val="00F740D1"/>
    <w:rsid w:val="00F756FE"/>
    <w:rsid w:val="00F8024B"/>
    <w:rsid w:val="00F80679"/>
    <w:rsid w:val="00F9612B"/>
    <w:rsid w:val="00F97B9D"/>
    <w:rsid w:val="00FA14BB"/>
    <w:rsid w:val="00FA3B8B"/>
    <w:rsid w:val="00FA4830"/>
    <w:rsid w:val="00FA4D5C"/>
    <w:rsid w:val="00FA5242"/>
    <w:rsid w:val="00FA55DB"/>
    <w:rsid w:val="00FA664A"/>
    <w:rsid w:val="00FB0397"/>
    <w:rsid w:val="00FB73C5"/>
    <w:rsid w:val="00FC3EA3"/>
    <w:rsid w:val="00FC683E"/>
    <w:rsid w:val="00FC6C6D"/>
    <w:rsid w:val="00FC7513"/>
    <w:rsid w:val="00FE361F"/>
    <w:rsid w:val="00FE4B61"/>
    <w:rsid w:val="00FE534B"/>
    <w:rsid w:val="00FE554C"/>
    <w:rsid w:val="00FE6510"/>
    <w:rsid w:val="00FF1B23"/>
    <w:rsid w:val="00FF5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F5255"/>
  <w15:chartTrackingRefBased/>
  <w15:docId w15:val="{D1DE4049-0849-4DEF-8B21-B2DF4690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link w:val="HeaderChar"/>
    <w:uiPriority w:val="99"/>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paragraph" w:styleId="PlainText">
    <w:name w:val="Plain Text"/>
    <w:basedOn w:val="Normal"/>
    <w:link w:val="PlainTextChar"/>
    <w:uiPriority w:val="99"/>
    <w:unhideWhenUsed/>
    <w:rsid w:val="007D056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7D0563"/>
    <w:rPr>
      <w:rFonts w:ascii="Calibri" w:eastAsiaTheme="minorHAnsi" w:hAnsi="Calibri" w:cstheme="minorBidi"/>
      <w:sz w:val="22"/>
      <w:szCs w:val="21"/>
    </w:rPr>
  </w:style>
  <w:style w:type="paragraph" w:styleId="BalloonText">
    <w:name w:val="Balloon Text"/>
    <w:basedOn w:val="Normal"/>
    <w:link w:val="BalloonTextChar"/>
    <w:rsid w:val="00F50DF8"/>
    <w:rPr>
      <w:rFonts w:ascii="Segoe UI" w:hAnsi="Segoe UI" w:cs="Segoe UI"/>
      <w:sz w:val="18"/>
      <w:szCs w:val="18"/>
    </w:rPr>
  </w:style>
  <w:style w:type="character" w:customStyle="1" w:styleId="BalloonTextChar">
    <w:name w:val="Balloon Text Char"/>
    <w:basedOn w:val="DefaultParagraphFont"/>
    <w:link w:val="BalloonText"/>
    <w:rsid w:val="00F50DF8"/>
    <w:rPr>
      <w:rFonts w:ascii="Segoe UI" w:hAnsi="Segoe UI" w:cs="Segoe UI"/>
      <w:sz w:val="18"/>
      <w:szCs w:val="18"/>
    </w:rPr>
  </w:style>
  <w:style w:type="character" w:styleId="Hyperlink">
    <w:name w:val="Hyperlink"/>
    <w:basedOn w:val="DefaultParagraphFont"/>
    <w:rsid w:val="00F44AEC"/>
    <w:rPr>
      <w:color w:val="0563C1" w:themeColor="hyperlink"/>
      <w:u w:val="single"/>
    </w:rPr>
  </w:style>
  <w:style w:type="paragraph" w:styleId="ListParagraph">
    <w:name w:val="List Paragraph"/>
    <w:basedOn w:val="Normal"/>
    <w:uiPriority w:val="34"/>
    <w:qFormat/>
    <w:rsid w:val="004C3EFC"/>
    <w:pPr>
      <w:ind w:left="720"/>
      <w:contextualSpacing/>
    </w:pPr>
  </w:style>
  <w:style w:type="paragraph" w:styleId="Revision">
    <w:name w:val="Revision"/>
    <w:hidden/>
    <w:uiPriority w:val="99"/>
    <w:semiHidden/>
    <w:rsid w:val="009962ED"/>
  </w:style>
  <w:style w:type="paragraph" w:styleId="Footer">
    <w:name w:val="footer"/>
    <w:basedOn w:val="Normal"/>
    <w:link w:val="FooterChar"/>
    <w:rsid w:val="00024794"/>
    <w:pPr>
      <w:tabs>
        <w:tab w:val="center" w:pos="4680"/>
        <w:tab w:val="right" w:pos="9360"/>
      </w:tabs>
    </w:pPr>
  </w:style>
  <w:style w:type="character" w:customStyle="1" w:styleId="FooterChar">
    <w:name w:val="Footer Char"/>
    <w:basedOn w:val="DefaultParagraphFont"/>
    <w:link w:val="Footer"/>
    <w:rsid w:val="00024794"/>
  </w:style>
  <w:style w:type="character" w:customStyle="1" w:styleId="HeaderChar">
    <w:name w:val="Header Char"/>
    <w:basedOn w:val="DefaultParagraphFont"/>
    <w:link w:val="Header"/>
    <w:uiPriority w:val="99"/>
    <w:rsid w:val="00024794"/>
    <w:rPr>
      <w:sz w:val="24"/>
    </w:rPr>
  </w:style>
  <w:style w:type="paragraph" w:customStyle="1" w:styleId="Pa5">
    <w:name w:val="Pa5"/>
    <w:basedOn w:val="Normal"/>
    <w:next w:val="Normal"/>
    <w:uiPriority w:val="99"/>
    <w:rsid w:val="00B842E9"/>
    <w:pPr>
      <w:autoSpaceDE w:val="0"/>
      <w:autoSpaceDN w:val="0"/>
      <w:adjustRightInd w:val="0"/>
      <w:spacing w:line="221" w:lineRule="atLeast"/>
    </w:pPr>
    <w:rPr>
      <w:rFonts w:ascii="Arial" w:hAnsi="Arial" w:cs="Arial"/>
      <w:sz w:val="24"/>
      <w:szCs w:val="24"/>
    </w:rPr>
  </w:style>
  <w:style w:type="character" w:customStyle="1" w:styleId="A1">
    <w:name w:val="A1"/>
    <w:uiPriority w:val="99"/>
    <w:rsid w:val="00B842E9"/>
    <w:rPr>
      <w:color w:val="221E1F"/>
      <w:sz w:val="18"/>
      <w:szCs w:val="18"/>
    </w:rPr>
  </w:style>
  <w:style w:type="character" w:styleId="UnresolvedMention">
    <w:name w:val="Unresolved Mention"/>
    <w:basedOn w:val="DefaultParagraphFont"/>
    <w:uiPriority w:val="99"/>
    <w:semiHidden/>
    <w:unhideWhenUsed/>
    <w:rsid w:val="00DB3C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45418">
      <w:bodyDiv w:val="1"/>
      <w:marLeft w:val="0"/>
      <w:marRight w:val="0"/>
      <w:marTop w:val="0"/>
      <w:marBottom w:val="0"/>
      <w:divBdr>
        <w:top w:val="none" w:sz="0" w:space="0" w:color="auto"/>
        <w:left w:val="none" w:sz="0" w:space="0" w:color="auto"/>
        <w:bottom w:val="none" w:sz="0" w:space="0" w:color="auto"/>
        <w:right w:val="none" w:sz="0" w:space="0" w:color="auto"/>
      </w:divBdr>
    </w:div>
    <w:div w:id="993682311">
      <w:bodyDiv w:val="1"/>
      <w:marLeft w:val="0"/>
      <w:marRight w:val="0"/>
      <w:marTop w:val="0"/>
      <w:marBottom w:val="0"/>
      <w:divBdr>
        <w:top w:val="none" w:sz="0" w:space="0" w:color="auto"/>
        <w:left w:val="none" w:sz="0" w:space="0" w:color="auto"/>
        <w:bottom w:val="none" w:sz="0" w:space="0" w:color="auto"/>
        <w:right w:val="none" w:sz="0" w:space="0" w:color="auto"/>
      </w:divBdr>
    </w:div>
    <w:div w:id="1164517108">
      <w:bodyDiv w:val="1"/>
      <w:marLeft w:val="0"/>
      <w:marRight w:val="0"/>
      <w:marTop w:val="0"/>
      <w:marBottom w:val="0"/>
      <w:divBdr>
        <w:top w:val="none" w:sz="0" w:space="0" w:color="auto"/>
        <w:left w:val="none" w:sz="0" w:space="0" w:color="auto"/>
        <w:bottom w:val="none" w:sz="0" w:space="0" w:color="auto"/>
        <w:right w:val="none" w:sz="0" w:space="0" w:color="auto"/>
      </w:divBdr>
    </w:div>
    <w:div w:id="206228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n.rhodes.civ\Desktop\Samples\Performance%20Work%20State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0C4B5F9A9176488D6BE768ED4C97C9" ma:contentTypeVersion="0" ma:contentTypeDescription="Create a new document." ma:contentTypeScope="" ma:versionID="0485d0056422266556e5988cf3eb5f79">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8A111E-C0BB-4C91-A433-926C9A224EB2}">
  <ds:schemaRefs>
    <ds:schemaRef ds:uri="http://schemas.microsoft.com/sharepoint/v3/contenttype/forms"/>
  </ds:schemaRefs>
</ds:datastoreItem>
</file>

<file path=customXml/itemProps2.xml><?xml version="1.0" encoding="utf-8"?>
<ds:datastoreItem xmlns:ds="http://schemas.openxmlformats.org/officeDocument/2006/customXml" ds:itemID="{A56D9B17-7F43-49F0-BF97-49E2D14859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131F05-6D8F-4036-A297-3CA1245076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Performance Work Statement Template</Template>
  <TotalTime>12</TotalTime>
  <Pages>8</Pages>
  <Words>2710</Words>
  <Characters>15979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18652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DoD Admin</dc:creator>
  <cp:keywords/>
  <cp:lastModifiedBy>Cummings, Patrick W CIV USARMY AWC (USA)</cp:lastModifiedBy>
  <cp:revision>13</cp:revision>
  <cp:lastPrinted>2009-03-27T21:32:00Z</cp:lastPrinted>
  <dcterms:created xsi:type="dcterms:W3CDTF">2026-01-30T21:16:00Z</dcterms:created>
  <dcterms:modified xsi:type="dcterms:W3CDTF">2026-03-02T17:27:00Z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0x010100840C4B5F9A9176488D6BE768ED4C97C9</vt:lpwstr>
  </property>
  <property fmtid="{D5CDD505-2E9C-101B-9397-08002B2CF9AE}" pid="3" name="Order">
    <vt:r8>100</vt:r8>
  </property>
</Properties>
</file>