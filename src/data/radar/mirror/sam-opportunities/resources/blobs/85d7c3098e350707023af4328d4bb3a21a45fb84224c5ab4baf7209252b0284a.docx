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B85B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STATEMENT OF WORK</w:t>
      </w:r>
    </w:p>
    <w:p w14:paraId="76933892" w14:textId="77777777" w:rsidR="00AD59EB" w:rsidRDefault="006F1A1B" w:rsidP="00AD59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Bleed Air Hose Fabrication and shipment</w:t>
      </w:r>
    </w:p>
    <w:p w14:paraId="08EE3E1E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for</w:t>
      </w:r>
    </w:p>
    <w:p w14:paraId="36D1A8CA" w14:textId="77777777" w:rsidR="00AD59EB" w:rsidRDefault="00E52356" w:rsidP="00AD59E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USS O’KANE DDG 77</w:t>
      </w:r>
    </w:p>
    <w:p w14:paraId="24452773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C0726FF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 General. </w:t>
      </w:r>
      <w:r w:rsidR="006F1A1B">
        <w:rPr>
          <w:rFonts w:ascii="Times New Roman" w:hAnsi="Times New Roman"/>
          <w:sz w:val="24"/>
          <w:szCs w:val="24"/>
        </w:rPr>
        <w:t>Fabrication and Shipment of Bleed Air Hoses</w:t>
      </w:r>
      <w:r w:rsidR="00E52356">
        <w:rPr>
          <w:rFonts w:ascii="Times New Roman" w:hAnsi="Times New Roman"/>
          <w:sz w:val="24"/>
          <w:szCs w:val="24"/>
        </w:rPr>
        <w:t xml:space="preserve">. </w:t>
      </w:r>
    </w:p>
    <w:p w14:paraId="096FAB4E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C0B7853" w14:textId="77777777" w:rsidR="00AD59EB" w:rsidRDefault="00AD59EB" w:rsidP="008F69B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1.1. Introduction</w:t>
      </w:r>
      <w:r>
        <w:rPr>
          <w:rFonts w:ascii="Times New Roman" w:hAnsi="Times New Roman"/>
          <w:sz w:val="24"/>
          <w:szCs w:val="24"/>
        </w:rPr>
        <w:t xml:space="preserve">. This Statement of Work covers contracting </w:t>
      </w:r>
      <w:r w:rsidR="006F1A1B">
        <w:rPr>
          <w:rFonts w:ascii="Times New Roman" w:hAnsi="Times New Roman"/>
          <w:sz w:val="24"/>
          <w:szCs w:val="24"/>
        </w:rPr>
        <w:t xml:space="preserve">Bleed Air Hose fabrication and shipment </w:t>
      </w:r>
      <w:r w:rsidR="00E52356">
        <w:rPr>
          <w:rFonts w:ascii="Times New Roman" w:hAnsi="Times New Roman"/>
          <w:sz w:val="24"/>
          <w:szCs w:val="24"/>
        </w:rPr>
        <w:t>to USS O’KANE DDG 77, located in San Diego, CA.</w:t>
      </w:r>
    </w:p>
    <w:p w14:paraId="7F13C956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351FE97F" w14:textId="77777777" w:rsidR="00AD59EB" w:rsidRDefault="00AD59EB" w:rsidP="008F69B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1.2. Objectives</w:t>
      </w:r>
      <w:r>
        <w:rPr>
          <w:rFonts w:ascii="Times New Roman" w:hAnsi="Times New Roman"/>
          <w:sz w:val="24"/>
          <w:szCs w:val="24"/>
        </w:rPr>
        <w:t xml:space="preserve">. </w:t>
      </w:r>
      <w:r w:rsidR="006F1A1B">
        <w:rPr>
          <w:rFonts w:ascii="Times New Roman" w:hAnsi="Times New Roman"/>
          <w:sz w:val="24"/>
          <w:szCs w:val="24"/>
        </w:rPr>
        <w:t>Provide fabrication of bleed air hoses to</w:t>
      </w:r>
      <w:r w:rsidR="00E52356">
        <w:rPr>
          <w:rFonts w:ascii="Times New Roman" w:hAnsi="Times New Roman"/>
          <w:sz w:val="24"/>
          <w:szCs w:val="24"/>
        </w:rPr>
        <w:t xml:space="preserve"> USS O’KANE DD</w:t>
      </w:r>
      <w:r w:rsidR="006F1A1B">
        <w:rPr>
          <w:rFonts w:ascii="Times New Roman" w:hAnsi="Times New Roman"/>
          <w:sz w:val="24"/>
          <w:szCs w:val="24"/>
        </w:rPr>
        <w:t>G 77.</w:t>
      </w:r>
    </w:p>
    <w:p w14:paraId="244D6D5A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4968E2B9" w14:textId="77777777" w:rsidR="006F1A1B" w:rsidRDefault="00AD59EB" w:rsidP="00AD59E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1.3. Scope of Work. </w:t>
      </w:r>
      <w:r>
        <w:rPr>
          <w:rFonts w:ascii="Times New Roman" w:hAnsi="Times New Roman"/>
          <w:sz w:val="24"/>
          <w:szCs w:val="24"/>
        </w:rPr>
        <w:t>Provide</w:t>
      </w:r>
      <w:r w:rsidR="006F1A1B">
        <w:rPr>
          <w:rFonts w:ascii="Times New Roman" w:hAnsi="Times New Roman"/>
          <w:sz w:val="24"/>
          <w:szCs w:val="24"/>
        </w:rPr>
        <w:t xml:space="preserve"> fabrication of bleed air hoses to USS O’KANE and to ship material to USS O’KANE once completed</w:t>
      </w:r>
      <w:r w:rsidR="00E52356">
        <w:rPr>
          <w:rFonts w:ascii="Times New Roman" w:hAnsi="Times New Roman"/>
          <w:sz w:val="24"/>
          <w:szCs w:val="24"/>
        </w:rPr>
        <w:t xml:space="preserve">. </w:t>
      </w:r>
      <w:r w:rsidR="006F1A1B">
        <w:rPr>
          <w:rFonts w:ascii="Times New Roman" w:hAnsi="Times New Roman"/>
          <w:sz w:val="24"/>
          <w:szCs w:val="24"/>
        </w:rPr>
        <w:t xml:space="preserve">Specification of bleed air hoses are as follows: </w:t>
      </w:r>
    </w:p>
    <w:p w14:paraId="75CA3FA9" w14:textId="77777777" w:rsidR="007063A9" w:rsidRDefault="007063A9" w:rsidP="00AD59EB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</w:p>
    <w:p w14:paraId="57CEA28E" w14:textId="77777777" w:rsidR="006F1A1B" w:rsidRDefault="006F1A1B" w:rsidP="007063A9">
      <w:pPr>
        <w:pStyle w:val="NormalWeb"/>
        <w:spacing w:before="0" w:beforeAutospacing="0" w:after="0" w:afterAutospacing="0"/>
      </w:pPr>
      <w:r>
        <w:rPr>
          <w:b/>
          <w:bCs/>
        </w:rPr>
        <w:t xml:space="preserve"> </w:t>
      </w:r>
      <w:r>
        <w:t>Hose Dogleg Assembly 321CRES Flanged RF 300 PSI 4" NPS 39-1/2" x 39-1/2" Quantity (1) </w:t>
      </w:r>
    </w:p>
    <w:p w14:paraId="2BC7E10A" w14:textId="79432AD9" w:rsidR="002313EC" w:rsidRDefault="007063A9" w:rsidP="007063A9">
      <w:pPr>
        <w:pStyle w:val="NormalWeb"/>
        <w:spacing w:before="0" w:beforeAutospacing="0" w:after="0" w:afterAutospacing="0"/>
      </w:pPr>
      <w:r w:rsidRPr="007063A9">
        <w:t>BIW CAT-20850-019</w:t>
      </w:r>
    </w:p>
    <w:p w14:paraId="2175840A" w14:textId="77777777" w:rsidR="007063A9" w:rsidRDefault="007063A9" w:rsidP="007063A9">
      <w:pPr>
        <w:pStyle w:val="NormalWeb"/>
        <w:spacing w:before="0" w:beforeAutospacing="0" w:after="0" w:afterAutospacing="0"/>
      </w:pPr>
    </w:p>
    <w:p w14:paraId="2D3F0923" w14:textId="77777777" w:rsidR="006F1A1B" w:rsidRDefault="006F1A1B" w:rsidP="007063A9">
      <w:pPr>
        <w:pStyle w:val="NormalWeb"/>
        <w:spacing w:before="0" w:beforeAutospacing="0" w:after="0" w:afterAutospacing="0"/>
      </w:pPr>
      <w:r>
        <w:t xml:space="preserve">Hose Dogleg Assembly 321CRES Flanged RF 300 PSI 4" NPS 45" x 39-1/2" Quantity (2) </w:t>
      </w:r>
    </w:p>
    <w:p w14:paraId="3410491A" w14:textId="3804A190" w:rsidR="007063A9" w:rsidRDefault="007063A9" w:rsidP="007063A9">
      <w:pPr>
        <w:pStyle w:val="NormalWeb"/>
        <w:spacing w:before="0" w:beforeAutospacing="0" w:after="0" w:afterAutospacing="0"/>
      </w:pPr>
      <w:r w:rsidRPr="007063A9">
        <w:t>BIW CAT-20850-0</w:t>
      </w:r>
      <w:r w:rsidR="00A77D30">
        <w:t>35</w:t>
      </w:r>
    </w:p>
    <w:p w14:paraId="122784F2" w14:textId="77777777" w:rsidR="007063A9" w:rsidRDefault="007063A9" w:rsidP="007063A9">
      <w:pPr>
        <w:pStyle w:val="NormalWeb"/>
        <w:spacing w:before="0" w:beforeAutospacing="0" w:after="0" w:afterAutospacing="0"/>
      </w:pPr>
    </w:p>
    <w:p w14:paraId="664E5E9A" w14:textId="77777777" w:rsidR="006F1A1B" w:rsidRDefault="006F1A1B" w:rsidP="007063A9">
      <w:pPr>
        <w:pStyle w:val="NormalWeb"/>
        <w:spacing w:before="0" w:beforeAutospacing="0" w:after="0" w:afterAutospacing="0"/>
      </w:pPr>
      <w:r>
        <w:t>Hose Dogleg Assembly 321CRES Flanged RF 150 PSI 4" NPS 39" x 45" Quantity (3)</w:t>
      </w:r>
    </w:p>
    <w:p w14:paraId="48D2D074" w14:textId="1CA72BC0" w:rsidR="007063A9" w:rsidRDefault="007063A9" w:rsidP="007063A9">
      <w:pPr>
        <w:pStyle w:val="NormalWeb"/>
        <w:spacing w:before="0" w:beforeAutospacing="0" w:after="0" w:afterAutospacing="0"/>
      </w:pPr>
      <w:r w:rsidRPr="007063A9">
        <w:t>BIW CAT-20850-0</w:t>
      </w:r>
      <w:r w:rsidR="00A77D30">
        <w:t>51</w:t>
      </w:r>
    </w:p>
    <w:p w14:paraId="2B1860D8" w14:textId="77777777" w:rsidR="007063A9" w:rsidRDefault="007063A9" w:rsidP="007063A9">
      <w:pPr>
        <w:pStyle w:val="NormalWeb"/>
        <w:spacing w:before="0" w:beforeAutospacing="0" w:after="0" w:afterAutospacing="0"/>
      </w:pPr>
    </w:p>
    <w:p w14:paraId="67902072" w14:textId="77777777" w:rsidR="00AD59EB" w:rsidRDefault="006F1A1B" w:rsidP="007063A9">
      <w:pPr>
        <w:pStyle w:val="NormalWeb"/>
        <w:spacing w:before="0" w:beforeAutospacing="0" w:after="0" w:afterAutospacing="0"/>
      </w:pPr>
      <w:r>
        <w:t>Hose Assembly, CRES 321, Style SS-1, single braid coupled with 150# 321 SS weld neck flanges, with 321 SS braid collars, 39" leg x 47" leg, 275 PSI wax WP at 70 degrees w/hydro test to 425 psi for 10 minutes Quantity (1)</w:t>
      </w:r>
    </w:p>
    <w:p w14:paraId="11AF6158" w14:textId="30BA6E82" w:rsidR="007063A9" w:rsidRDefault="007063A9" w:rsidP="007063A9">
      <w:pPr>
        <w:pStyle w:val="NormalWeb"/>
        <w:spacing w:before="0" w:beforeAutospacing="0" w:after="0" w:afterAutospacing="0"/>
      </w:pPr>
      <w:r w:rsidRPr="007063A9">
        <w:t>BIW CAT-20850-0</w:t>
      </w:r>
      <w:r w:rsidR="00A77D30">
        <w:t>183</w:t>
      </w:r>
    </w:p>
    <w:p w14:paraId="31148BD2" w14:textId="77777777" w:rsidR="007063A9" w:rsidRPr="008F69B8" w:rsidRDefault="007063A9" w:rsidP="007063A9">
      <w:pPr>
        <w:pStyle w:val="NormalWeb"/>
        <w:spacing w:before="0" w:beforeAutospacing="0" w:after="0" w:afterAutospacing="0"/>
      </w:pPr>
    </w:p>
    <w:p w14:paraId="1F39A1D6" w14:textId="77777777" w:rsidR="00AD59EB" w:rsidRDefault="008F69B8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</w:t>
      </w:r>
      <w:r w:rsidR="00AD59EB">
        <w:rPr>
          <w:rFonts w:ascii="Times New Roman" w:hAnsi="Times New Roman"/>
          <w:b/>
          <w:bCs/>
          <w:sz w:val="24"/>
          <w:szCs w:val="24"/>
        </w:rPr>
        <w:t>. Point Of Contact:</w:t>
      </w:r>
    </w:p>
    <w:p w14:paraId="01026237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3AF6AAB" w14:textId="77777777" w:rsidR="008F69B8" w:rsidRDefault="008F69B8" w:rsidP="008F69B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 New Roman" w:hAnsi="Times New Roman"/>
          <w:sz w:val="24"/>
          <w:szCs w:val="24"/>
        </w:rPr>
      </w:pPr>
    </w:p>
    <w:p w14:paraId="7B9BC6FC" w14:textId="77777777" w:rsidR="00AD59EB" w:rsidRDefault="008F69B8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3</w:t>
      </w:r>
      <w:r w:rsidR="00AD59EB">
        <w:rPr>
          <w:rFonts w:ascii="Times New Roman" w:hAnsi="Times New Roman"/>
          <w:b/>
          <w:bCs/>
          <w:sz w:val="24"/>
          <w:szCs w:val="24"/>
        </w:rPr>
        <w:t>. Period of Performance.</w:t>
      </w:r>
    </w:p>
    <w:p w14:paraId="222D9979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4A658E66" w14:textId="58FC85E6" w:rsidR="00AD59EB" w:rsidRDefault="006F1A1B" w:rsidP="008F69B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1AUG2026 </w:t>
      </w:r>
    </w:p>
    <w:p w14:paraId="3514B7EC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6E09C8B" w14:textId="77777777" w:rsidR="00AD59EB" w:rsidRDefault="008F69B8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4</w:t>
      </w:r>
      <w:r w:rsidR="00AD59EB">
        <w:rPr>
          <w:rFonts w:ascii="Times New Roman" w:hAnsi="Times New Roman"/>
          <w:b/>
          <w:bCs/>
          <w:sz w:val="24"/>
          <w:szCs w:val="24"/>
        </w:rPr>
        <w:t>. Security</w:t>
      </w:r>
      <w:r w:rsidR="00AD59EB">
        <w:rPr>
          <w:rFonts w:ascii="Times New Roman" w:hAnsi="Times New Roman"/>
          <w:sz w:val="24"/>
          <w:szCs w:val="24"/>
        </w:rPr>
        <w:t>. This contract/service will be implemented on an unclassified location.</w:t>
      </w:r>
    </w:p>
    <w:p w14:paraId="21E26919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5E6AD71" w14:textId="77777777" w:rsidR="00AD59EB" w:rsidRDefault="008F69B8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5</w:t>
      </w:r>
      <w:r w:rsidR="00AD59EB">
        <w:rPr>
          <w:rFonts w:ascii="Times New Roman" w:hAnsi="Times New Roman"/>
          <w:b/>
          <w:bCs/>
          <w:sz w:val="24"/>
          <w:szCs w:val="24"/>
        </w:rPr>
        <w:t>. Government Furnished Items.</w:t>
      </w:r>
      <w:r w:rsidR="00E52356">
        <w:rPr>
          <w:rFonts w:ascii="Times New Roman" w:hAnsi="Times New Roman"/>
          <w:b/>
          <w:bCs/>
          <w:sz w:val="24"/>
          <w:szCs w:val="24"/>
        </w:rPr>
        <w:t xml:space="preserve"> N/A</w:t>
      </w:r>
      <w:r w:rsidR="00AD59EB">
        <w:rPr>
          <w:rFonts w:ascii="Times New Roman" w:hAnsi="Times New Roman"/>
          <w:sz w:val="24"/>
          <w:szCs w:val="24"/>
        </w:rPr>
        <w:t>.</w:t>
      </w:r>
    </w:p>
    <w:p w14:paraId="7D9874DB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CC7E739" w14:textId="77777777" w:rsidR="00285D35" w:rsidRDefault="008F69B8" w:rsidP="008F69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6</w:t>
      </w:r>
      <w:r w:rsidR="00E52356">
        <w:rPr>
          <w:rFonts w:ascii="Times New Roman" w:hAnsi="Times New Roman"/>
          <w:b/>
          <w:bCs/>
          <w:sz w:val="24"/>
          <w:szCs w:val="24"/>
        </w:rPr>
        <w:t>.</w:t>
      </w:r>
      <w:r w:rsidR="00AD59EB">
        <w:rPr>
          <w:rFonts w:ascii="Times New Roman" w:hAnsi="Times New Roman"/>
          <w:b/>
          <w:bCs/>
          <w:sz w:val="24"/>
          <w:szCs w:val="24"/>
        </w:rPr>
        <w:t xml:space="preserve"> Delivery Instructions. </w:t>
      </w:r>
      <w:r w:rsidR="00285D35">
        <w:rPr>
          <w:rFonts w:ascii="Times New Roman" w:hAnsi="Times New Roman"/>
          <w:bCs/>
          <w:sz w:val="24"/>
          <w:szCs w:val="24"/>
        </w:rPr>
        <w:t>After fabrication, ship material to the below address</w:t>
      </w:r>
    </w:p>
    <w:p w14:paraId="7BFE64AC" w14:textId="77777777" w:rsidR="00285D35" w:rsidRDefault="00285D35" w:rsidP="008F69B8">
      <w:pPr>
        <w:pStyle w:val="PlainText"/>
        <w:ind w:firstLine="720"/>
      </w:pPr>
    </w:p>
    <w:p w14:paraId="69691B0F" w14:textId="77777777" w:rsidR="00285D35" w:rsidRDefault="00285D35" w:rsidP="008F69B8">
      <w:pPr>
        <w:pStyle w:val="PlainText"/>
        <w:ind w:firstLine="720"/>
      </w:pPr>
      <w:r>
        <w:t>M/F: R21951 USS OKANE DDG 77</w:t>
      </w:r>
    </w:p>
    <w:p w14:paraId="004002F8" w14:textId="77777777" w:rsidR="00285D35" w:rsidRDefault="00285D35" w:rsidP="008F69B8">
      <w:pPr>
        <w:pStyle w:val="PlainText"/>
        <w:ind w:firstLine="720"/>
      </w:pPr>
      <w:r>
        <w:t xml:space="preserve">DLA DISTRIBUTION SAN DIEGO </w:t>
      </w:r>
    </w:p>
    <w:p w14:paraId="32BE8284" w14:textId="77777777" w:rsidR="00285D35" w:rsidRDefault="00285D35" w:rsidP="008F69B8">
      <w:pPr>
        <w:pStyle w:val="PlainText"/>
        <w:ind w:firstLine="720"/>
      </w:pPr>
      <w:r>
        <w:t>3581 CUMMING RD BLDG 3581</w:t>
      </w:r>
    </w:p>
    <w:p w14:paraId="51A1D20D" w14:textId="77777777" w:rsidR="00AD59EB" w:rsidRDefault="00285D35" w:rsidP="008F69B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t>SAN DIEGO CA 92136 - 3581</w:t>
      </w:r>
    </w:p>
    <w:p w14:paraId="48042B9E" w14:textId="77777777" w:rsidR="00AD59EB" w:rsidRDefault="00AD59EB" w:rsidP="00AD59E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0A1FA4" w14:textId="77777777" w:rsidR="00516D05" w:rsidRDefault="00516D05"/>
    <w:sectPr w:rsidR="00516D05" w:rsidSect="000D7C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B1"/>
    <w:rsid w:val="000D7C3A"/>
    <w:rsid w:val="001D5297"/>
    <w:rsid w:val="002313EC"/>
    <w:rsid w:val="002608F7"/>
    <w:rsid w:val="00285D35"/>
    <w:rsid w:val="00317E8E"/>
    <w:rsid w:val="003E57D4"/>
    <w:rsid w:val="00516D05"/>
    <w:rsid w:val="005575F6"/>
    <w:rsid w:val="006416A3"/>
    <w:rsid w:val="006F1A1B"/>
    <w:rsid w:val="007063A9"/>
    <w:rsid w:val="00894301"/>
    <w:rsid w:val="008F69B8"/>
    <w:rsid w:val="009159B6"/>
    <w:rsid w:val="00987DB5"/>
    <w:rsid w:val="00A77D30"/>
    <w:rsid w:val="00AD59EB"/>
    <w:rsid w:val="00AE5ADF"/>
    <w:rsid w:val="00B0284E"/>
    <w:rsid w:val="00B06250"/>
    <w:rsid w:val="00C55702"/>
    <w:rsid w:val="00C778DE"/>
    <w:rsid w:val="00D52B5E"/>
    <w:rsid w:val="00E52356"/>
    <w:rsid w:val="00E64099"/>
    <w:rsid w:val="00FA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0906"/>
  <w15:chartTrackingRefBased/>
  <w15:docId w15:val="{CEF22C0C-01C6-4DB4-AADD-12464ADA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159B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317E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E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17E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E8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17E8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E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7E8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F1A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D35"/>
    <w:pPr>
      <w:spacing w:after="0" w:line="240" w:lineRule="auto"/>
    </w:pPr>
    <w:rPr>
      <w:szCs w:val="21"/>
    </w:rPr>
  </w:style>
  <w:style w:type="character" w:customStyle="1" w:styleId="PlainTextChar">
    <w:name w:val="Plain Text Char"/>
    <w:link w:val="PlainText"/>
    <w:uiPriority w:val="99"/>
    <w:semiHidden/>
    <w:rsid w:val="00285D35"/>
    <w:rPr>
      <w:sz w:val="22"/>
      <w:szCs w:val="21"/>
    </w:rPr>
  </w:style>
  <w:style w:type="paragraph" w:styleId="Revision">
    <w:name w:val="Revision"/>
    <w:hidden/>
    <w:uiPriority w:val="99"/>
    <w:semiHidden/>
    <w:rsid w:val="008F69B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F69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on.a.pelle\OneDrive%20-%20US%20Navy-flankspeed\Desktop\Bleed%20Air%20Hoses\Bleed%20Air%20Hose%20SO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Bleed Air Hose SOW</Template>
  <TotalTime>2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Pelle, Jason A CIV USN NAVSUP FLCSD (USA)</dc:creator>
  <cp:keywords/>
  <cp:lastModifiedBy>Pelle, Jason A CIV USN NAVSUP FLCSD (USA)</cp:lastModifiedBy>
  <cp:revision>6</cp:revision>
  <cp:lastPrinted>2026-03-11T16:41:00Z</cp:lastPrinted>
  <dcterms:created xsi:type="dcterms:W3CDTF">2026-03-11T16:40:00Z</dcterms:created>
  <dcterms:modified xsi:type="dcterms:W3CDTF">2026-03-11T17:12:00Z</dcterms:modified>
</cp:coreProperties>
</file>