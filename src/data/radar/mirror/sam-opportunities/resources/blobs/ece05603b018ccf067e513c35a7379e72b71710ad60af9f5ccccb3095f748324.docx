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380D" w14:textId="04297F10" w:rsidR="003A1F1C" w:rsidRPr="0085707A" w:rsidRDefault="00E32118" w:rsidP="0085707A">
      <w:pPr>
        <w:pBdr>
          <w:bottom w:val="single" w:sz="4" w:space="1" w:color="auto"/>
        </w:pBdr>
        <w:rPr>
          <w:b/>
          <w:bCs/>
        </w:rPr>
      </w:pPr>
      <w:r>
        <w:rPr>
          <w:b/>
          <w:bCs/>
        </w:rPr>
        <w:t>Sources Sought</w:t>
      </w:r>
      <w:r w:rsidR="008C38B3">
        <w:rPr>
          <w:b/>
          <w:bCs/>
        </w:rPr>
        <w:t xml:space="preserve"> Notice</w:t>
      </w:r>
    </w:p>
    <w:p w14:paraId="65D039D7" w14:textId="77777777" w:rsidR="003A1F1C" w:rsidRPr="006C4E98" w:rsidRDefault="003A1F1C" w:rsidP="003A1F1C">
      <w:pPr>
        <w:rPr>
          <w:sz w:val="16"/>
          <w:szCs w:val="16"/>
        </w:rPr>
      </w:pPr>
    </w:p>
    <w:p w14:paraId="0047D543" w14:textId="519963C4" w:rsidR="003A1F1C" w:rsidRDefault="003A1F1C" w:rsidP="000A4245">
      <w:r>
        <w:t xml:space="preserve">Requirement Title: </w:t>
      </w:r>
      <w:r w:rsidR="00960BA6" w:rsidRPr="00960BA6">
        <w:rPr>
          <w:b/>
          <w:bCs/>
        </w:rPr>
        <w:t>Miller Dynasty TIG Welder 800 208-600 V</w:t>
      </w:r>
    </w:p>
    <w:p w14:paraId="32671371" w14:textId="7EFEBD7F" w:rsidR="003A1F1C" w:rsidRDefault="003A1F1C" w:rsidP="003A1F1C">
      <w:r>
        <w:t xml:space="preserve">Response Deadline: </w:t>
      </w:r>
      <w:r w:rsidR="00716817">
        <w:t xml:space="preserve">27 April 2026, </w:t>
      </w:r>
    </w:p>
    <w:p w14:paraId="3761AEFE" w14:textId="59733A72" w:rsidR="003A1F1C" w:rsidRDefault="003A1F1C" w:rsidP="003A1F1C">
      <w:r>
        <w:t xml:space="preserve">Point(s) of Contact: </w:t>
      </w:r>
      <w:r w:rsidR="00716817">
        <w:t>Capt Derek Moller</w:t>
      </w:r>
    </w:p>
    <w:p w14:paraId="3983110D" w14:textId="688BD61C" w:rsidR="003A1F1C" w:rsidRDefault="003A1F1C" w:rsidP="003A1F1C">
      <w:r>
        <w:t xml:space="preserve">Phone: </w:t>
      </w:r>
      <w:r w:rsidR="006E759D">
        <w:t>504.391.83</w:t>
      </w:r>
      <w:r w:rsidR="00716817">
        <w:t>69</w:t>
      </w:r>
    </w:p>
    <w:p w14:paraId="4FB50D6B" w14:textId="7362CECF" w:rsidR="00F72C2F" w:rsidRDefault="003A1F1C" w:rsidP="003A1F1C">
      <w:r>
        <w:t xml:space="preserve">Email: </w:t>
      </w:r>
      <w:r w:rsidR="00716817">
        <w:t>derek.moller.1@us.af.mil</w:t>
      </w:r>
    </w:p>
    <w:p w14:paraId="3DD8089F" w14:textId="0B982BF6" w:rsidR="003A1F1C" w:rsidRDefault="003A1F1C" w:rsidP="003A1F1C">
      <w:r>
        <w:t xml:space="preserve">       </w:t>
      </w:r>
    </w:p>
    <w:p w14:paraId="23CF8B6A" w14:textId="77777777" w:rsidR="003A1F1C" w:rsidRPr="00935940" w:rsidRDefault="003A1F1C" w:rsidP="0085707A">
      <w:pPr>
        <w:pBdr>
          <w:top w:val="single" w:sz="4" w:space="1" w:color="auto"/>
          <w:left w:val="single" w:sz="4" w:space="4" w:color="auto"/>
          <w:bottom w:val="single" w:sz="4" w:space="1" w:color="auto"/>
          <w:right w:val="single" w:sz="4" w:space="4" w:color="auto"/>
        </w:pBdr>
        <w:jc w:val="center"/>
        <w:rPr>
          <w:b/>
          <w:bCs/>
        </w:rPr>
      </w:pPr>
      <w:r w:rsidRPr="00935940">
        <w:rPr>
          <w:b/>
          <w:bCs/>
        </w:rPr>
        <w:t>General Information</w:t>
      </w:r>
    </w:p>
    <w:p w14:paraId="6C241834" w14:textId="2915EE10" w:rsidR="003A1F1C" w:rsidRPr="006C4E98" w:rsidRDefault="003A1F1C" w:rsidP="003A1F1C">
      <w:pPr>
        <w:rPr>
          <w:sz w:val="16"/>
          <w:szCs w:val="16"/>
        </w:rPr>
      </w:pPr>
      <w:r>
        <w:t xml:space="preserve"> </w:t>
      </w:r>
    </w:p>
    <w:p w14:paraId="1A4FD8AD" w14:textId="6A101129" w:rsidR="00EA3FAB" w:rsidRDefault="00716817" w:rsidP="00EA3FAB">
      <w:pPr>
        <w:spacing w:before="289"/>
        <w:contextualSpacing/>
        <w:rPr>
          <w:rFonts w:cs="Times New Roman"/>
          <w:color w:val="1F1F1F"/>
          <w:w w:val="110"/>
          <w:szCs w:val="24"/>
        </w:rPr>
      </w:pPr>
      <w:r w:rsidRPr="00716817">
        <w:t>The Louisiana Air National Guard is conducting market research to identify sources capable of providing one (1) Miller Dynasty 800 TIG Welder, 208</w:t>
      </w:r>
      <w:r>
        <w:t>-</w:t>
      </w:r>
      <w:r w:rsidRPr="00716817">
        <w:t>600V, single- or three-phase, with two (2) hand remotes and required accessories, for delivery to Bldg. 31, 400 Russell Ave., New Orleans, LA 70037. The welder is required for precision TIG welding of aerospace ground equipment, support equipment, and off-equipment aircraft components, and must be compatible with existing Miller equipment. Minimum salient characteristics include: 1-inch aluminum welding capability, AC frequency control, Quiet Pulse or Pulse capability, Lift-Arc capability, cooler power supply with Cooler-On-Demand auxiliary cooling system, Wireless Hand Control P/N 301582, RCC-14 Current Control, and program memory for multiple base metals. This notice is for market research only and does not constitute a solicitation.</w:t>
      </w:r>
      <w:r w:rsidR="00EA3FAB">
        <w:rPr>
          <w:rFonts w:cs="Times New Roman"/>
          <w:color w:val="1F1F1F"/>
          <w:w w:val="110"/>
          <w:szCs w:val="24"/>
        </w:rPr>
        <w:t xml:space="preserve"> </w:t>
      </w:r>
    </w:p>
    <w:p w14:paraId="0DE784BA" w14:textId="77777777" w:rsidR="00716817" w:rsidRDefault="00716817" w:rsidP="00EA3FAB">
      <w:pPr>
        <w:spacing w:before="289"/>
        <w:contextualSpacing/>
        <w:rPr>
          <w:rFonts w:cs="Times New Roman"/>
          <w:color w:val="1F1F1F"/>
          <w:w w:val="110"/>
          <w:szCs w:val="24"/>
        </w:rPr>
      </w:pPr>
    </w:p>
    <w:p w14:paraId="7B3BA90E" w14:textId="65403418" w:rsidR="00AC589C" w:rsidRDefault="0013684B" w:rsidP="00EA3FAB">
      <w:pPr>
        <w:contextualSpacing/>
      </w:pPr>
      <w:r>
        <w:t xml:space="preserve">NAICS: </w:t>
      </w:r>
      <w:r w:rsidR="00716817">
        <w:t>333992 - Welding and Soldering Equipment Manufacturing</w:t>
      </w:r>
    </w:p>
    <w:p w14:paraId="004ABBDD" w14:textId="3EAF7644" w:rsidR="00752674" w:rsidRDefault="00752674" w:rsidP="00EA3FAB">
      <w:pPr>
        <w:contextualSpacing/>
      </w:pPr>
      <w:r>
        <w:t xml:space="preserve">Size Standard: </w:t>
      </w:r>
      <w:r w:rsidR="00716817">
        <w:t>$19M</w:t>
      </w:r>
    </w:p>
    <w:p w14:paraId="33E50C83" w14:textId="77777777" w:rsidR="00EA3FAB" w:rsidRDefault="00EA3FAB" w:rsidP="00EA3FAB">
      <w:pPr>
        <w:contextualSpacing/>
      </w:pPr>
    </w:p>
    <w:p w14:paraId="4DD60766" w14:textId="20478425" w:rsidR="0013684B" w:rsidRDefault="0013684B" w:rsidP="00EA3FAB">
      <w:pPr>
        <w:contextualSpacing/>
      </w:pPr>
      <w:r>
        <w:t>Contract Type:</w:t>
      </w:r>
      <w:r w:rsidR="00A20817">
        <w:t xml:space="preserve"> Firm-Fixed Price </w:t>
      </w:r>
    </w:p>
    <w:p w14:paraId="2DE4B143" w14:textId="77777777" w:rsidR="007844AC" w:rsidRDefault="007844AC" w:rsidP="00EA3FAB">
      <w:pPr>
        <w:contextualSpacing/>
      </w:pPr>
    </w:p>
    <w:p w14:paraId="41DB1889" w14:textId="5D5DFC5C" w:rsidR="007844AC" w:rsidRDefault="007844AC" w:rsidP="00EA3FAB">
      <w:pPr>
        <w:contextualSpacing/>
      </w:pPr>
      <w:r>
        <w:t xml:space="preserve">The purpose of this Sources Sought Notice is to </w:t>
      </w:r>
      <w:r w:rsidR="00620F2E">
        <w:t>determine</w:t>
      </w:r>
      <w:r>
        <w:t xml:space="preserve"> that availability of qualified small business</w:t>
      </w:r>
      <w:r w:rsidR="00620F2E">
        <w:t xml:space="preserve">, including (Small Business categories: 8(a), HUBZone, SDVOSB, WOSB, etc.), capable of meeting the requirements described below. </w:t>
      </w:r>
    </w:p>
    <w:p w14:paraId="25506C62" w14:textId="0F3D8D47" w:rsidR="003A1F1C" w:rsidRDefault="003A1F1C" w:rsidP="003A1F1C">
      <w:r>
        <w:t xml:space="preserve">                            </w:t>
      </w:r>
    </w:p>
    <w:p w14:paraId="195AB0D7" w14:textId="77777777" w:rsidR="003A1F1C" w:rsidRPr="00935940" w:rsidRDefault="003A1F1C" w:rsidP="0085707A">
      <w:pPr>
        <w:pBdr>
          <w:top w:val="single" w:sz="4" w:space="1" w:color="auto"/>
          <w:left w:val="single" w:sz="4" w:space="4" w:color="auto"/>
          <w:bottom w:val="single" w:sz="4" w:space="1" w:color="auto"/>
          <w:right w:val="single" w:sz="4" w:space="4" w:color="auto"/>
        </w:pBdr>
        <w:jc w:val="center"/>
        <w:rPr>
          <w:b/>
          <w:bCs/>
        </w:rPr>
      </w:pPr>
      <w:r w:rsidRPr="00935940">
        <w:rPr>
          <w:b/>
          <w:bCs/>
        </w:rPr>
        <w:t>Requirement Information</w:t>
      </w:r>
    </w:p>
    <w:p w14:paraId="473ED54A" w14:textId="77777777" w:rsidR="003A1F1C" w:rsidRDefault="003A1F1C" w:rsidP="003A1F1C">
      <w:r>
        <w:t xml:space="preserve">            </w:t>
      </w:r>
    </w:p>
    <w:p w14:paraId="59877989" w14:textId="18E007ED" w:rsidR="00F171AB" w:rsidRPr="00960BA6" w:rsidRDefault="003A1F1C" w:rsidP="003A1F1C">
      <w:r w:rsidRPr="00D2651B">
        <w:t>Description</w:t>
      </w:r>
      <w:r w:rsidR="00F171AB">
        <w:t xml:space="preserve">: </w:t>
      </w:r>
      <w:r w:rsidR="00960BA6" w:rsidRPr="00960BA6">
        <w:t>Miller Dynasty TIG Welder 800 208-600 V</w:t>
      </w:r>
    </w:p>
    <w:p w14:paraId="0E5D737F" w14:textId="77777777" w:rsidR="00960BA6" w:rsidRDefault="00960BA6" w:rsidP="003A1F1C"/>
    <w:p w14:paraId="5C8DF572" w14:textId="25D6E022" w:rsidR="00276060" w:rsidRDefault="00D2651B" w:rsidP="003A1F1C">
      <w:r w:rsidRPr="00D2651B">
        <w:t>Scope of Work:</w:t>
      </w:r>
      <w:r w:rsidR="00F171AB">
        <w:t xml:space="preserve"> </w:t>
      </w:r>
      <w:r w:rsidR="00960BA6" w:rsidRPr="00960BA6">
        <w:t>The vendor/ contractor shall provide a Miller Dynasty 800 TIG welding machine</w:t>
      </w:r>
    </w:p>
    <w:p w14:paraId="4E9B0390" w14:textId="78158BD4" w:rsidR="000E77C6" w:rsidRDefault="000E77C6" w:rsidP="003A1F1C">
      <w:pPr>
        <w:rPr>
          <w:szCs w:val="24"/>
        </w:rPr>
      </w:pPr>
      <w:r>
        <w:rPr>
          <w:szCs w:val="24"/>
        </w:rPr>
        <w:t>Performance Period:</w:t>
      </w:r>
      <w:r w:rsidR="00960BA6">
        <w:rPr>
          <w:szCs w:val="24"/>
        </w:rPr>
        <w:t xml:space="preserve"> TBD</w:t>
      </w:r>
    </w:p>
    <w:p w14:paraId="4E86B5CE" w14:textId="076D3A79" w:rsidR="003A1F1C" w:rsidRDefault="00752674" w:rsidP="003A1F1C">
      <w:r>
        <w:rPr>
          <w:szCs w:val="24"/>
        </w:rPr>
        <w:t>Delivery Poin</w:t>
      </w:r>
      <w:r w:rsidR="00D2651B">
        <w:rPr>
          <w:szCs w:val="24"/>
        </w:rPr>
        <w:t>t</w:t>
      </w:r>
      <w:r>
        <w:rPr>
          <w:szCs w:val="24"/>
        </w:rPr>
        <w:t>/</w:t>
      </w:r>
      <w:r w:rsidR="007B10E3">
        <w:rPr>
          <w:szCs w:val="24"/>
        </w:rPr>
        <w:t>Location</w:t>
      </w:r>
      <w:r w:rsidR="000E77C6">
        <w:rPr>
          <w:szCs w:val="24"/>
        </w:rPr>
        <w:t xml:space="preserve"> of Work</w:t>
      </w:r>
      <w:r w:rsidR="00620F2E">
        <w:rPr>
          <w:szCs w:val="24"/>
        </w:rPr>
        <w:t>:</w:t>
      </w:r>
      <w:r w:rsidR="000E77C6">
        <w:rPr>
          <w:szCs w:val="24"/>
        </w:rPr>
        <w:t xml:space="preserve"> </w:t>
      </w:r>
      <w:r w:rsidR="00960BA6">
        <w:t>NAS New Orleans, Belle Chasse, LA</w:t>
      </w:r>
    </w:p>
    <w:p w14:paraId="3CEB4E22" w14:textId="77777777" w:rsidR="00D048B0" w:rsidRPr="00D048B0" w:rsidRDefault="00D048B0" w:rsidP="00D048B0">
      <w:pPr>
        <w:autoSpaceDE w:val="0"/>
        <w:autoSpaceDN w:val="0"/>
        <w:adjustRightInd w:val="0"/>
        <w:rPr>
          <w:rFonts w:cs="Times New Roman"/>
          <w:szCs w:val="24"/>
        </w:rPr>
      </w:pPr>
    </w:p>
    <w:p w14:paraId="165D3F19" w14:textId="5A90414A" w:rsidR="006C4E98" w:rsidRDefault="00D16F36" w:rsidP="00DA438E">
      <w:pPr>
        <w:pBdr>
          <w:top w:val="single" w:sz="4" w:space="1" w:color="auto"/>
          <w:left w:val="single" w:sz="4" w:space="4" w:color="auto"/>
          <w:bottom w:val="single" w:sz="4" w:space="1" w:color="auto"/>
          <w:right w:val="single" w:sz="4" w:space="4" w:color="auto"/>
        </w:pBdr>
        <w:jc w:val="center"/>
        <w:rPr>
          <w:b/>
          <w:bCs/>
        </w:rPr>
      </w:pPr>
      <w:r>
        <w:rPr>
          <w:b/>
          <w:bCs/>
        </w:rPr>
        <w:t>V</w:t>
      </w:r>
      <w:r w:rsidRPr="00215A06">
        <w:rPr>
          <w:b/>
          <w:bCs/>
        </w:rPr>
        <w:t>endor Information</w:t>
      </w:r>
    </w:p>
    <w:p w14:paraId="23F29855" w14:textId="77777777" w:rsidR="006C4E98" w:rsidRDefault="006C4E98" w:rsidP="00D16F36">
      <w:pPr>
        <w:rPr>
          <w:b/>
          <w:bCs/>
          <w:szCs w:val="24"/>
        </w:rPr>
      </w:pPr>
    </w:p>
    <w:p w14:paraId="672ACE3A" w14:textId="451F0A61" w:rsidR="00BB58DE" w:rsidRDefault="00BB58DE" w:rsidP="00BB58DE">
      <w:r w:rsidRPr="00644ACB">
        <w:t xml:space="preserve">Interested parties that have the capacity to meet the requirements outlined in </w:t>
      </w:r>
      <w:r w:rsidR="00833284">
        <w:t xml:space="preserve">the </w:t>
      </w:r>
      <w:r w:rsidR="00925197">
        <w:t>(</w:t>
      </w:r>
      <w:r w:rsidR="00925197" w:rsidRPr="00644ACB">
        <w:t>P</w:t>
      </w:r>
      <w:r w:rsidR="00925197">
        <w:t xml:space="preserve">erformance Work Statement (PWS), Statement of Work (SOW), Product Description </w:t>
      </w:r>
      <w:r w:rsidR="00833284">
        <w:t>(P</w:t>
      </w:r>
      <w:r w:rsidR="00925197">
        <w:t>D</w:t>
      </w:r>
      <w:r w:rsidR="00833284">
        <w:t>)</w:t>
      </w:r>
      <w:r w:rsidRPr="00644ACB">
        <w:t xml:space="preserve"> should provide the following:</w:t>
      </w:r>
    </w:p>
    <w:p w14:paraId="47FD31E9" w14:textId="77777777" w:rsidR="002B0A6E" w:rsidRPr="00644ACB" w:rsidRDefault="002B0A6E" w:rsidP="00BB58DE"/>
    <w:p w14:paraId="532069BE" w14:textId="77777777" w:rsidR="005F05CE" w:rsidRDefault="005F05CE" w:rsidP="004E0C36">
      <w:r>
        <w:t xml:space="preserve">Organization Information: </w:t>
      </w:r>
    </w:p>
    <w:p w14:paraId="1D8575D8" w14:textId="77777777" w:rsidR="005F05CE" w:rsidRDefault="005F05CE" w:rsidP="004E0C36">
      <w:pPr>
        <w:pStyle w:val="ListParagraph"/>
        <w:numPr>
          <w:ilvl w:val="0"/>
          <w:numId w:val="44"/>
        </w:numPr>
      </w:pPr>
      <w:r>
        <w:lastRenderedPageBreak/>
        <w:t>Company name, address, email, website, phone number</w:t>
      </w:r>
    </w:p>
    <w:p w14:paraId="24068E73" w14:textId="1820A19D" w:rsidR="005F05CE" w:rsidRDefault="005F05CE" w:rsidP="004E0C36">
      <w:pPr>
        <w:pStyle w:val="ListParagraph"/>
        <w:numPr>
          <w:ilvl w:val="0"/>
          <w:numId w:val="44"/>
        </w:numPr>
      </w:pPr>
      <w:r>
        <w:t>UEI</w:t>
      </w:r>
      <w:r w:rsidR="00BB58DE">
        <w:t>, CAGE</w:t>
      </w:r>
    </w:p>
    <w:p w14:paraId="2A93A759" w14:textId="77777777" w:rsidR="005F05CE" w:rsidRDefault="005F05CE" w:rsidP="004E0C36">
      <w:pPr>
        <w:pStyle w:val="ListParagraph"/>
        <w:numPr>
          <w:ilvl w:val="0"/>
          <w:numId w:val="44"/>
        </w:numPr>
      </w:pPr>
      <w:r>
        <w:t xml:space="preserve">Business Size and </w:t>
      </w:r>
      <w:proofErr w:type="gramStart"/>
      <w:r>
        <w:t>socioeconomic status</w:t>
      </w:r>
      <w:proofErr w:type="gramEnd"/>
    </w:p>
    <w:p w14:paraId="30694FA0" w14:textId="77777777" w:rsidR="005F05CE" w:rsidRPr="00DA438E" w:rsidRDefault="005F05CE" w:rsidP="00D16F36">
      <w:pPr>
        <w:rPr>
          <w:b/>
          <w:bCs/>
          <w:szCs w:val="24"/>
        </w:rPr>
      </w:pPr>
    </w:p>
    <w:p w14:paraId="7B2A6051" w14:textId="77777777" w:rsidR="00D16F36" w:rsidRPr="00925197" w:rsidRDefault="00D16F36" w:rsidP="00D16F36">
      <w:pPr>
        <w:rPr>
          <w:b/>
          <w:bCs/>
        </w:rPr>
      </w:pPr>
      <w:r w:rsidRPr="00925197">
        <w:rPr>
          <w:b/>
          <w:bCs/>
        </w:rPr>
        <w:t xml:space="preserve">* Registration: To be considered/evaluated for award vendors must be registered to do business with </w:t>
      </w:r>
    </w:p>
    <w:p w14:paraId="23BDEE80" w14:textId="77777777" w:rsidR="00D16F36" w:rsidRPr="00925197" w:rsidRDefault="00D16F36" w:rsidP="00D16F36">
      <w:pPr>
        <w:rPr>
          <w:b/>
          <w:bCs/>
        </w:rPr>
      </w:pPr>
      <w:r w:rsidRPr="00925197">
        <w:rPr>
          <w:b/>
          <w:bCs/>
        </w:rPr>
        <w:t xml:space="preserve">the United States Government including all its agencies. Information about getting registered can be </w:t>
      </w:r>
    </w:p>
    <w:p w14:paraId="48736DB4" w14:textId="360BB2A8" w:rsidR="00D16F36" w:rsidRPr="00925197" w:rsidRDefault="00D16F36" w:rsidP="00D16F36">
      <w:pPr>
        <w:rPr>
          <w:b/>
          <w:bCs/>
        </w:rPr>
      </w:pPr>
      <w:r w:rsidRPr="00925197">
        <w:rPr>
          <w:b/>
          <w:bCs/>
        </w:rPr>
        <w:t xml:space="preserve">found at </w:t>
      </w:r>
      <w:hyperlink r:id="rId8" w:history="1">
        <w:r w:rsidR="00D2651B" w:rsidRPr="00CD3C5E">
          <w:rPr>
            <w:rStyle w:val="Hyperlink"/>
            <w:b/>
            <w:bCs/>
          </w:rPr>
          <w:t>www.sam.gov</w:t>
        </w:r>
      </w:hyperlink>
      <w:r w:rsidRPr="00925197">
        <w:rPr>
          <w:b/>
          <w:bCs/>
        </w:rPr>
        <w:t xml:space="preserve">. </w:t>
      </w:r>
    </w:p>
    <w:p w14:paraId="704241C9" w14:textId="77777777" w:rsidR="006C4E98" w:rsidRPr="00F72C2F" w:rsidRDefault="006C4E98" w:rsidP="003A1F1C">
      <w:pPr>
        <w:rPr>
          <w:szCs w:val="24"/>
        </w:rPr>
      </w:pPr>
    </w:p>
    <w:p w14:paraId="0DF15B72" w14:textId="1B89C388" w:rsidR="00E20E45" w:rsidRPr="006E759D" w:rsidRDefault="005D4F0F" w:rsidP="00E20E45">
      <w:pPr>
        <w:pBdr>
          <w:top w:val="single" w:sz="4" w:space="1" w:color="auto"/>
          <w:left w:val="single" w:sz="4" w:space="4" w:color="auto"/>
          <w:bottom w:val="single" w:sz="4" w:space="1" w:color="auto"/>
          <w:right w:val="single" w:sz="4" w:space="4" w:color="auto"/>
        </w:pBdr>
        <w:jc w:val="center"/>
        <w:rPr>
          <w:b/>
          <w:bCs/>
        </w:rPr>
      </w:pPr>
      <w:r>
        <w:rPr>
          <w:b/>
          <w:bCs/>
        </w:rPr>
        <w:t>Capability Statement</w:t>
      </w:r>
    </w:p>
    <w:p w14:paraId="7F4DCEBF" w14:textId="77777777" w:rsidR="00E20E45" w:rsidRPr="00DA438E" w:rsidRDefault="00E20E45" w:rsidP="00E20E45">
      <w:pPr>
        <w:rPr>
          <w:szCs w:val="24"/>
        </w:rPr>
      </w:pPr>
    </w:p>
    <w:p w14:paraId="7D366C9C" w14:textId="7AE4D27B" w:rsidR="00BF539A" w:rsidRPr="00644ACB" w:rsidRDefault="00BF539A" w:rsidP="00BF539A">
      <w:r w:rsidRPr="00644ACB">
        <w:t xml:space="preserve">Interested parties that have the capacity to meet the requirements outlined in </w:t>
      </w:r>
      <w:r w:rsidR="00B40F90">
        <w:t>the (</w:t>
      </w:r>
      <w:r w:rsidR="00524D12">
        <w:t>PWS, SOW, PD</w:t>
      </w:r>
      <w:r w:rsidR="00B40F90">
        <w:t>)</w:t>
      </w:r>
      <w:r w:rsidRPr="00644ACB">
        <w:t xml:space="preserve"> should provide the following:</w:t>
      </w:r>
    </w:p>
    <w:p w14:paraId="143B77A5" w14:textId="1974F9F4" w:rsidR="0038386B" w:rsidRDefault="0038386B" w:rsidP="004E0C36">
      <w:pPr>
        <w:pStyle w:val="ListParagraph"/>
        <w:numPr>
          <w:ilvl w:val="0"/>
          <w:numId w:val="39"/>
        </w:numPr>
      </w:pPr>
      <w:r>
        <w:t>Tailored Capability statement</w:t>
      </w:r>
    </w:p>
    <w:p w14:paraId="7497552D" w14:textId="77777777" w:rsidR="00026728" w:rsidRDefault="00026728" w:rsidP="006F778F">
      <w:pPr>
        <w:pStyle w:val="ListParagraph"/>
        <w:numPr>
          <w:ilvl w:val="0"/>
          <w:numId w:val="39"/>
        </w:numPr>
      </w:pPr>
      <w:r>
        <w:t>Relevant past performance (last 3-5 years)</w:t>
      </w:r>
    </w:p>
    <w:p w14:paraId="259F7D62" w14:textId="77777777" w:rsidR="006F778F" w:rsidRDefault="006F778F" w:rsidP="006F778F">
      <w:pPr>
        <w:pStyle w:val="ListParagraph"/>
        <w:numPr>
          <w:ilvl w:val="0"/>
          <w:numId w:val="39"/>
        </w:numPr>
      </w:pPr>
      <w:r>
        <w:t>Technical capability</w:t>
      </w:r>
    </w:p>
    <w:p w14:paraId="3B7C54CC" w14:textId="37A5CDDF" w:rsidR="004006DA" w:rsidRPr="00862FA3" w:rsidRDefault="006F778F" w:rsidP="006F778F">
      <w:pPr>
        <w:pStyle w:val="ListParagraph"/>
        <w:numPr>
          <w:ilvl w:val="0"/>
          <w:numId w:val="39"/>
        </w:numPr>
      </w:pPr>
      <w:r>
        <w:t xml:space="preserve">Any certifications/licenses </w:t>
      </w:r>
      <w:r w:rsidR="0079683F" w:rsidRPr="00862FA3">
        <w:t xml:space="preserve"> </w:t>
      </w:r>
    </w:p>
    <w:p w14:paraId="546430F4" w14:textId="77777777" w:rsidR="00DA438E" w:rsidRPr="00F72C2F" w:rsidRDefault="00DA438E" w:rsidP="003A1F1C">
      <w:pPr>
        <w:rPr>
          <w:szCs w:val="24"/>
        </w:rPr>
      </w:pPr>
    </w:p>
    <w:p w14:paraId="099A040E" w14:textId="6B7FC555" w:rsidR="003A1F1C" w:rsidRPr="00935940" w:rsidRDefault="005D4F0F" w:rsidP="00DD5C1F">
      <w:pPr>
        <w:pBdr>
          <w:top w:val="single" w:sz="4" w:space="1" w:color="auto"/>
          <w:left w:val="single" w:sz="4" w:space="4" w:color="auto"/>
          <w:bottom w:val="single" w:sz="4" w:space="1" w:color="auto"/>
          <w:right w:val="single" w:sz="4" w:space="4" w:color="auto"/>
        </w:pBdr>
        <w:jc w:val="center"/>
        <w:rPr>
          <w:b/>
          <w:bCs/>
        </w:rPr>
      </w:pPr>
      <w:r>
        <w:rPr>
          <w:b/>
          <w:bCs/>
        </w:rPr>
        <w:t xml:space="preserve"> Submission </w:t>
      </w:r>
      <w:r w:rsidR="003A1F1C" w:rsidRPr="00935940">
        <w:rPr>
          <w:b/>
          <w:bCs/>
        </w:rPr>
        <w:t xml:space="preserve">Instructions </w:t>
      </w:r>
    </w:p>
    <w:p w14:paraId="4A672A3B" w14:textId="77777777" w:rsidR="00913A99" w:rsidRPr="00DA438E" w:rsidRDefault="00913A99" w:rsidP="003A1F1C">
      <w:pPr>
        <w:rPr>
          <w:szCs w:val="24"/>
        </w:rPr>
      </w:pPr>
    </w:p>
    <w:p w14:paraId="4FA5A18C" w14:textId="4400ADE0" w:rsidR="003A1F1C" w:rsidRDefault="005F7706" w:rsidP="003A1F1C">
      <w:r>
        <w:t xml:space="preserve">Email: </w:t>
      </w:r>
      <w:hyperlink r:id="rId9" w:history="1">
        <w:r w:rsidR="003C554F" w:rsidRPr="00CD3C5E">
          <w:rPr>
            <w:rStyle w:val="Hyperlink"/>
          </w:rPr>
          <w:t>159.FW.FAL.MSC.Contracting@us.af.mil</w:t>
        </w:r>
      </w:hyperlink>
    </w:p>
    <w:p w14:paraId="59E187CB" w14:textId="3BB1C200" w:rsidR="006715E4" w:rsidRDefault="005F7706" w:rsidP="003A1F1C">
      <w:r>
        <w:t xml:space="preserve">Subject Line: “Source Sought – </w:t>
      </w:r>
      <w:r w:rsidR="0086196F">
        <w:t>Requirement Title”</w:t>
      </w:r>
      <w:r w:rsidR="006715E4">
        <w:t xml:space="preserve"> </w:t>
      </w:r>
    </w:p>
    <w:p w14:paraId="7D8B4EE3" w14:textId="6A9968B3" w:rsidR="006715E4" w:rsidRDefault="006715E4" w:rsidP="003A1F1C">
      <w:r>
        <w:t xml:space="preserve">Deadline: </w:t>
      </w:r>
    </w:p>
    <w:p w14:paraId="4428BC42" w14:textId="66D737CE" w:rsidR="0000530C" w:rsidRDefault="006715E4" w:rsidP="003A1F1C">
      <w:r>
        <w:t>Format: PDF</w:t>
      </w:r>
      <w:r w:rsidR="0000530C">
        <w:t xml:space="preserve"> or Word (PDF preferred)</w:t>
      </w:r>
    </w:p>
    <w:p w14:paraId="5D2A63DF" w14:textId="77777777" w:rsidR="00DA438E" w:rsidRPr="00F72C2F" w:rsidRDefault="00DA438E" w:rsidP="003A1F1C">
      <w:pPr>
        <w:rPr>
          <w:szCs w:val="24"/>
        </w:rPr>
      </w:pPr>
    </w:p>
    <w:p w14:paraId="617C7C59" w14:textId="1C435B47" w:rsidR="003A1F1C" w:rsidRPr="00935940" w:rsidRDefault="00D5796A" w:rsidP="00044BC3">
      <w:pPr>
        <w:pBdr>
          <w:top w:val="single" w:sz="4" w:space="1" w:color="auto"/>
          <w:left w:val="single" w:sz="4" w:space="4" w:color="auto"/>
          <w:bottom w:val="single" w:sz="4" w:space="1" w:color="auto"/>
          <w:right w:val="single" w:sz="4" w:space="4" w:color="auto"/>
        </w:pBdr>
        <w:jc w:val="center"/>
        <w:rPr>
          <w:b/>
          <w:bCs/>
        </w:rPr>
      </w:pPr>
      <w:r>
        <w:rPr>
          <w:b/>
          <w:bCs/>
        </w:rPr>
        <w:t xml:space="preserve">Disclaimer </w:t>
      </w:r>
    </w:p>
    <w:p w14:paraId="64C998DA" w14:textId="77777777" w:rsidR="009959A7" w:rsidRPr="00DA438E" w:rsidRDefault="009959A7" w:rsidP="00A37BE5">
      <w:pPr>
        <w:rPr>
          <w:szCs w:val="24"/>
        </w:rPr>
      </w:pPr>
    </w:p>
    <w:p w14:paraId="7AED8473" w14:textId="0890116A" w:rsidR="006371A7" w:rsidRPr="00644ACB" w:rsidRDefault="00D5796A" w:rsidP="006371A7">
      <w:r w:rsidRPr="006371A7">
        <w:rPr>
          <w:b/>
          <w:bCs/>
        </w:rPr>
        <w:t xml:space="preserve">This Sources Sought Notice is for informational purposes only. </w:t>
      </w:r>
      <w:r>
        <w:t xml:space="preserve"> This is not a Request for Proposal (RFP)</w:t>
      </w:r>
      <w:r w:rsidR="00E609C9">
        <w:t xml:space="preserve"> or Invitation for Bid (IFB).  He Government will</w:t>
      </w:r>
      <w:r w:rsidR="00515266">
        <w:t xml:space="preserve"> </w:t>
      </w:r>
      <w:r w:rsidR="00E609C9">
        <w:t>not pay for any information submitted</w:t>
      </w:r>
      <w:r w:rsidR="00515266">
        <w:t xml:space="preserve">.  Responding to this notice does not guarantee participation in any future solicitation. </w:t>
      </w:r>
      <w:r w:rsidR="006371A7" w:rsidRPr="00644ACB">
        <w:t>Based on the responses to this</w:t>
      </w:r>
      <w:r w:rsidR="006371A7">
        <w:t xml:space="preserve"> S</w:t>
      </w:r>
      <w:r w:rsidR="006371A7" w:rsidRPr="00644ACB">
        <w:t xml:space="preserve">ources </w:t>
      </w:r>
      <w:r w:rsidR="006371A7">
        <w:t>S</w:t>
      </w:r>
      <w:r w:rsidR="006371A7" w:rsidRPr="00644ACB">
        <w:t xml:space="preserve">ought </w:t>
      </w:r>
      <w:r w:rsidR="006371A7">
        <w:t>N</w:t>
      </w:r>
      <w:r w:rsidR="006371A7" w:rsidRPr="00644ACB">
        <w:t>otice</w:t>
      </w:r>
      <w:r w:rsidR="006371A7">
        <w:t xml:space="preserve"> (</w:t>
      </w:r>
      <w:r w:rsidR="006371A7" w:rsidRPr="00644ACB">
        <w:t>market research</w:t>
      </w:r>
      <w:r w:rsidR="006371A7">
        <w:t>)</w:t>
      </w:r>
      <w:r w:rsidR="006371A7" w:rsidRPr="00644ACB">
        <w:t xml:space="preserve">, this requirement may be set aside for small businesses or procured through full and open competition, and multiple awards may be made. </w:t>
      </w:r>
      <w:r w:rsidR="006371A7" w:rsidRPr="006371A7">
        <w:rPr>
          <w:b/>
          <w:bCs/>
        </w:rPr>
        <w:t>The government will not provide feedback or evaluations to companies regarding their submissions in response to this notice.</w:t>
      </w:r>
    </w:p>
    <w:p w14:paraId="14684AE1" w14:textId="04FF3740" w:rsidR="00417AA0" w:rsidRDefault="00417AA0" w:rsidP="00935940"/>
    <w:p w14:paraId="2733AEB7" w14:textId="77777777" w:rsidR="00DA438E" w:rsidRPr="00F72C2F" w:rsidRDefault="00DA438E" w:rsidP="003A1F1C">
      <w:pPr>
        <w:rPr>
          <w:sz w:val="16"/>
          <w:szCs w:val="16"/>
        </w:rPr>
      </w:pPr>
    </w:p>
    <w:p w14:paraId="79DC3232" w14:textId="77777777" w:rsidR="00935940" w:rsidRPr="00935940" w:rsidRDefault="00935940" w:rsidP="0085707A">
      <w:pPr>
        <w:pBdr>
          <w:top w:val="single" w:sz="4" w:space="1" w:color="auto"/>
          <w:left w:val="single" w:sz="4" w:space="4" w:color="auto"/>
          <w:bottom w:val="single" w:sz="4" w:space="1" w:color="auto"/>
          <w:right w:val="single" w:sz="4" w:space="4" w:color="auto"/>
        </w:pBdr>
        <w:jc w:val="center"/>
        <w:rPr>
          <w:b/>
          <w:bCs/>
        </w:rPr>
      </w:pPr>
      <w:r w:rsidRPr="00935940">
        <w:rPr>
          <w:b/>
          <w:bCs/>
        </w:rPr>
        <w:t>Attachments</w:t>
      </w:r>
    </w:p>
    <w:p w14:paraId="37DC348C" w14:textId="77777777" w:rsidR="003A1F1C" w:rsidRPr="00DA438E" w:rsidRDefault="003A1F1C" w:rsidP="003A1F1C">
      <w:pPr>
        <w:rPr>
          <w:szCs w:val="24"/>
        </w:rPr>
      </w:pPr>
    </w:p>
    <w:p w14:paraId="0A3602A7" w14:textId="3D1FA1BC" w:rsidR="00935940" w:rsidRDefault="003A1F1C" w:rsidP="003A1F1C">
      <w:r>
        <w:t>Attachment 1</w:t>
      </w:r>
      <w:r w:rsidR="009959A7">
        <w:t xml:space="preserve"> </w:t>
      </w:r>
      <w:r w:rsidR="00276060">
        <w:t>–</w:t>
      </w:r>
      <w:r w:rsidR="006512A3">
        <w:t xml:space="preserve"> </w:t>
      </w:r>
      <w:r w:rsidR="00716817">
        <w:t>Product Description (PD)</w:t>
      </w:r>
    </w:p>
    <w:p w14:paraId="725B1D43" w14:textId="77306428" w:rsidR="00276060" w:rsidRDefault="00276060" w:rsidP="003A1F1C"/>
    <w:p w14:paraId="79E96D96" w14:textId="77777777" w:rsidR="00E7007C" w:rsidRDefault="00E7007C" w:rsidP="003A1F1C"/>
    <w:sectPr w:rsidR="00E7007C" w:rsidSect="003A1F1C">
      <w:headerReference w:type="even" r:id="rId10"/>
      <w:headerReference w:type="default" r:id="rId11"/>
      <w:footerReference w:type="default" r:id="rId12"/>
      <w:headerReference w:type="first" r:id="rId13"/>
      <w:footerReference w:type="first" r:id="rId14"/>
      <w:pgSz w:w="12240" w:h="15840"/>
      <w:pgMar w:top="1440" w:right="562" w:bottom="1440" w:left="7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75D8" w14:textId="77777777" w:rsidR="00E06972" w:rsidRDefault="00E06972" w:rsidP="0085788B">
      <w:r>
        <w:separator/>
      </w:r>
    </w:p>
    <w:p w14:paraId="4458B915" w14:textId="77777777" w:rsidR="00E06972" w:rsidRDefault="00E06972"/>
    <w:p w14:paraId="1AC13DC3" w14:textId="77777777" w:rsidR="00E06972" w:rsidRDefault="00E06972"/>
  </w:endnote>
  <w:endnote w:type="continuationSeparator" w:id="0">
    <w:p w14:paraId="62E6A188" w14:textId="77777777" w:rsidR="00E06972" w:rsidRDefault="00E06972" w:rsidP="0085788B">
      <w:r>
        <w:continuationSeparator/>
      </w:r>
    </w:p>
    <w:p w14:paraId="44CFDB17" w14:textId="77777777" w:rsidR="00E06972" w:rsidRDefault="00E06972"/>
    <w:p w14:paraId="7514D56C" w14:textId="77777777" w:rsidR="00E06972" w:rsidRDefault="00E069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4716" w14:textId="77777777" w:rsidR="00D27F12" w:rsidRPr="00D27F12" w:rsidRDefault="00D27F12" w:rsidP="00D27F12">
    <w:pPr>
      <w:pStyle w:val="Footer"/>
      <w:jc w:val="center"/>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583C" w14:textId="77777777" w:rsidR="006003CA" w:rsidRPr="009B20C1" w:rsidRDefault="006003CA" w:rsidP="0071167A">
    <w:pPr>
      <w:jc w:val="center"/>
      <w:rPr>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54277" w14:textId="77777777" w:rsidR="00E06972" w:rsidRDefault="00E06972" w:rsidP="0085788B">
      <w:r>
        <w:separator/>
      </w:r>
    </w:p>
    <w:p w14:paraId="705383C1" w14:textId="77777777" w:rsidR="00E06972" w:rsidRDefault="00E06972"/>
    <w:p w14:paraId="4EF2699E" w14:textId="77777777" w:rsidR="00E06972" w:rsidRDefault="00E06972"/>
  </w:footnote>
  <w:footnote w:type="continuationSeparator" w:id="0">
    <w:p w14:paraId="2D02400F" w14:textId="77777777" w:rsidR="00E06972" w:rsidRDefault="00E06972" w:rsidP="0085788B">
      <w:r>
        <w:continuationSeparator/>
      </w:r>
    </w:p>
    <w:p w14:paraId="4A6051CC" w14:textId="77777777" w:rsidR="00E06972" w:rsidRDefault="00E06972"/>
    <w:p w14:paraId="6C2ECA7C" w14:textId="77777777" w:rsidR="00E06972" w:rsidRDefault="00E069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030A" w14:textId="77777777" w:rsidR="00D53F61" w:rsidRDefault="00D53F61">
    <w:pPr>
      <w:pStyle w:val="Header"/>
    </w:pPr>
  </w:p>
  <w:p w14:paraId="63656A2D" w14:textId="77777777" w:rsidR="005D1EDD" w:rsidRDefault="005D1EDD"/>
  <w:p w14:paraId="44A72E7E" w14:textId="77777777" w:rsidR="005D1EDD" w:rsidRDefault="005D1E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054624"/>
      <w:docPartObj>
        <w:docPartGallery w:val="Page Numbers (Top of Page)"/>
        <w:docPartUnique/>
      </w:docPartObj>
    </w:sdtPr>
    <w:sdtEndPr>
      <w:rPr>
        <w:noProof/>
      </w:rPr>
    </w:sdtEndPr>
    <w:sdtContent>
      <w:p w14:paraId="51B7A4EE" w14:textId="77777777" w:rsidR="006003CA" w:rsidRDefault="006003CA">
        <w:pPr>
          <w:pStyle w:val="Header"/>
          <w:jc w:val="right"/>
        </w:pPr>
        <w:r>
          <w:fldChar w:fldCharType="begin"/>
        </w:r>
        <w:r>
          <w:instrText xml:space="preserve"> PAGE   \* MERGEFORMAT </w:instrText>
        </w:r>
        <w:r>
          <w:fldChar w:fldCharType="separate"/>
        </w:r>
        <w:r w:rsidR="00705308">
          <w:rPr>
            <w:noProof/>
          </w:rPr>
          <w:t>4</w:t>
        </w:r>
        <w:r>
          <w:rPr>
            <w:noProof/>
          </w:rPr>
          <w:fldChar w:fldCharType="end"/>
        </w:r>
      </w:p>
    </w:sdtContent>
  </w:sdt>
  <w:p w14:paraId="0D3F257E" w14:textId="77777777" w:rsidR="006003CA" w:rsidRPr="002C40A0" w:rsidRDefault="006003CA" w:rsidP="002C40A0">
    <w:pPr>
      <w:pStyle w:val="Hidden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40"/>
    </w:tblGrid>
    <w:tr w:rsidR="007E063A" w14:paraId="4E41FFD3" w14:textId="77777777" w:rsidTr="00867794">
      <w:trPr>
        <w:trHeight w:hRule="exact" w:val="180"/>
        <w:jc w:val="center"/>
      </w:trPr>
      <w:tc>
        <w:tcPr>
          <w:tcW w:w="12240" w:type="dxa"/>
        </w:tcPr>
        <w:p w14:paraId="4A523181" w14:textId="39398140" w:rsidR="007E063A" w:rsidRPr="00C73234" w:rsidRDefault="007E063A" w:rsidP="0085788B">
          <w:pPr>
            <w:jc w:val="center"/>
            <w:rPr>
              <w:rFonts w:ascii="Copperplate Gothic Bold" w:hAnsi="Copperplate Gothic Bold"/>
              <w:b/>
              <w:szCs w:val="24"/>
            </w:rPr>
          </w:pPr>
        </w:p>
      </w:tc>
    </w:tr>
    <w:tr w:rsidR="007E063A" w14:paraId="1B9D6A5F" w14:textId="77777777" w:rsidTr="003A1F1C">
      <w:trPr>
        <w:trHeight w:hRule="exact" w:val="1440"/>
        <w:jc w:val="center"/>
      </w:trPr>
      <w:tc>
        <w:tcPr>
          <w:tcW w:w="12240" w:type="dxa"/>
        </w:tcPr>
        <w:p w14:paraId="550012F3" w14:textId="6E2052CF" w:rsidR="007E063A" w:rsidRPr="00C73234" w:rsidRDefault="00D06DA2" w:rsidP="0085788B">
          <w:pPr>
            <w:pStyle w:val="LetterheadLine1"/>
            <w:rPr>
              <w:b/>
            </w:rPr>
          </w:pPr>
          <w:r>
            <w:rPr>
              <w:noProof/>
            </w:rPr>
            <w:drawing>
              <wp:anchor distT="0" distB="0" distL="114300" distR="114300" simplePos="0" relativeHeight="251658240" behindDoc="1" locked="0" layoutInCell="1" allowOverlap="1" wp14:anchorId="5CBA82DE" wp14:editId="5D6AB972">
                <wp:simplePos x="0" y="0"/>
                <wp:positionH relativeFrom="column">
                  <wp:posOffset>340995</wp:posOffset>
                </wp:positionH>
                <wp:positionV relativeFrom="paragraph">
                  <wp:posOffset>-180975</wp:posOffset>
                </wp:positionV>
                <wp:extent cx="914400" cy="942975"/>
                <wp:effectExtent l="0" t="0" r="0" b="9525"/>
                <wp:wrapNone/>
                <wp:docPr id="41373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6788" name=""/>
                        <pic:cNvPicPr/>
                      </pic:nvPicPr>
                      <pic:blipFill>
                        <a:blip r:embed="rId1">
                          <a:extLst>
                            <a:ext uri="{28A0092B-C50C-407E-A947-70E740481C1C}">
                              <a14:useLocalDpi xmlns:a14="http://schemas.microsoft.com/office/drawing/2010/main" val="0"/>
                            </a:ext>
                          </a:extLst>
                        </a:blip>
                        <a:stretch>
                          <a:fillRect/>
                        </a:stretch>
                      </pic:blipFill>
                      <pic:spPr>
                        <a:xfrm>
                          <a:off x="0" y="0"/>
                          <a:ext cx="914400" cy="942975"/>
                        </a:xfrm>
                        <a:prstGeom prst="rect">
                          <a:avLst/>
                        </a:prstGeom>
                      </pic:spPr>
                    </pic:pic>
                  </a:graphicData>
                </a:graphic>
                <wp14:sizeRelH relativeFrom="page">
                  <wp14:pctWidth>0</wp14:pctWidth>
                </wp14:sizeRelH>
                <wp14:sizeRelV relativeFrom="page">
                  <wp14:pctHeight>0</wp14:pctHeight>
                </wp14:sizeRelV>
              </wp:anchor>
            </w:drawing>
          </w:r>
          <w:r w:rsidR="00202CB9">
            <w:t>Louisiana air national guard</w:t>
          </w:r>
        </w:p>
        <w:p w14:paraId="7EE3D12F" w14:textId="3C1ADA6E" w:rsidR="007E063A" w:rsidRPr="00DD7646" w:rsidRDefault="00202CB9" w:rsidP="0085788B">
          <w:pPr>
            <w:pStyle w:val="LetterheadLine2"/>
          </w:pPr>
          <w:r>
            <w:t>159th</w:t>
          </w:r>
          <w:r w:rsidR="007E063A" w:rsidRPr="00DD7646">
            <w:t xml:space="preserve"> </w:t>
          </w:r>
          <w:r>
            <w:t>Mission Support Contracting squadron</w:t>
          </w:r>
        </w:p>
        <w:p w14:paraId="125A7192" w14:textId="77777777" w:rsidR="007E063A" w:rsidRDefault="007E063A" w:rsidP="003A1F1C">
          <w:pPr>
            <w:pStyle w:val="LetterheadLine2"/>
            <w:jc w:val="left"/>
          </w:pPr>
        </w:p>
        <w:p w14:paraId="17A7A4A7" w14:textId="77777777" w:rsidR="003A1F1C" w:rsidRDefault="003A1F1C" w:rsidP="003A1F1C">
          <w:pPr>
            <w:pStyle w:val="LetterheadLine2"/>
            <w:jc w:val="left"/>
          </w:pPr>
        </w:p>
        <w:p w14:paraId="2D867E06" w14:textId="171E7A2F" w:rsidR="003A1F1C" w:rsidRPr="003A1F1C" w:rsidRDefault="003A1F1C" w:rsidP="003A1F1C">
          <w:pPr>
            <w:pStyle w:val="LetterheadLine2"/>
            <w:jc w:val="left"/>
            <w:rPr>
              <w:rFonts w:ascii="Times New Roman" w:hAnsi="Times New Roman"/>
            </w:rPr>
          </w:pPr>
        </w:p>
      </w:tc>
    </w:tr>
  </w:tbl>
  <w:p w14:paraId="01068F37" w14:textId="77777777" w:rsidR="007E063A" w:rsidRPr="002C40A0" w:rsidRDefault="007E063A" w:rsidP="002C40A0">
    <w:pPr>
      <w:pStyle w:val="HiddenText"/>
    </w:pPr>
  </w:p>
  <w:p w14:paraId="73B0D624" w14:textId="77777777" w:rsidR="00D53F61" w:rsidRDefault="00D53F61" w:rsidP="00D53F61">
    <w:pPr>
      <w:pStyle w:val="Hidden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94273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CDAF16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6C62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F5AAA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8F436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CD0D2D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B0E6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E00F8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FE6C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9EB3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755D0"/>
    <w:multiLevelType w:val="hybridMultilevel"/>
    <w:tmpl w:val="8DFA3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C4A6D"/>
    <w:multiLevelType w:val="hybridMultilevel"/>
    <w:tmpl w:val="005AE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2642E5"/>
    <w:multiLevelType w:val="multilevel"/>
    <w:tmpl w:val="146CEE9C"/>
    <w:numStyleLink w:val="Attachments"/>
  </w:abstractNum>
  <w:abstractNum w:abstractNumId="13" w15:restartNumberingAfterBreak="0">
    <w:nsid w:val="0FD50936"/>
    <w:multiLevelType w:val="multilevel"/>
    <w:tmpl w:val="F334A7CE"/>
    <w:styleLink w:val="ReferencesList"/>
    <w:lvl w:ilvl="0">
      <w:start w:val="1"/>
      <w:numFmt w:val="lowerLetter"/>
      <w:pStyle w:val="References"/>
      <w:lvlText w:val="References:  (%1)"/>
      <w:lvlJc w:val="left"/>
      <w:pPr>
        <w:tabs>
          <w:tab w:val="num" w:pos="1656"/>
        </w:tabs>
        <w:ind w:left="1253" w:hanging="1253"/>
      </w:pPr>
      <w:rPr>
        <w:rFonts w:hint="default"/>
      </w:rPr>
    </w:lvl>
    <w:lvl w:ilvl="1">
      <w:start w:val="2"/>
      <w:numFmt w:val="lowerLetter"/>
      <w:pStyle w:val="ReferencesB"/>
      <w:lvlText w:val="(%2)"/>
      <w:lvlJc w:val="left"/>
      <w:pPr>
        <w:tabs>
          <w:tab w:val="num" w:pos="1656"/>
        </w:tabs>
        <w:ind w:left="1253"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26B4715"/>
    <w:multiLevelType w:val="multilevel"/>
    <w:tmpl w:val="F334A7CE"/>
    <w:numStyleLink w:val="ReferencesList"/>
  </w:abstractNum>
  <w:abstractNum w:abstractNumId="15" w15:restartNumberingAfterBreak="0">
    <w:nsid w:val="168C227A"/>
    <w:multiLevelType w:val="multilevel"/>
    <w:tmpl w:val="064E5B4C"/>
    <w:lvl w:ilvl="0">
      <w:start w:val="1"/>
      <w:numFmt w:val="lowerLetter"/>
      <w:lvlText w:val="References:  (%1)"/>
      <w:lvlJc w:val="left"/>
      <w:pPr>
        <w:tabs>
          <w:tab w:val="num" w:pos="1656"/>
        </w:tabs>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lowerLetter"/>
      <w:lvlText w:val="(%2)"/>
      <w:lvlJc w:val="left"/>
      <w:pPr>
        <w:tabs>
          <w:tab w:val="num" w:pos="1656"/>
        </w:tabs>
        <w:ind w:left="1267" w:firstLine="0"/>
      </w:pPr>
      <w:rPr>
        <w:rFonts w:hint="default"/>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96025A8"/>
    <w:multiLevelType w:val="hybridMultilevel"/>
    <w:tmpl w:val="9E0E3028"/>
    <w:lvl w:ilvl="0" w:tplc="9AA05C90">
      <w:start w:val="3"/>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901DDA"/>
    <w:multiLevelType w:val="multilevel"/>
    <w:tmpl w:val="146CEE9C"/>
    <w:lvl w:ilvl="0">
      <w:start w:val="1"/>
      <w:numFmt w:val="decimal"/>
      <w:suff w:val="nothing"/>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13A6272"/>
    <w:multiLevelType w:val="hybridMultilevel"/>
    <w:tmpl w:val="3822D6F8"/>
    <w:lvl w:ilvl="0" w:tplc="9AA05C90">
      <w:start w:val="3"/>
      <w:numFmt w:val="bullet"/>
      <w:lvlText w:val="-"/>
      <w:lvlJc w:val="left"/>
      <w:pPr>
        <w:ind w:left="720" w:hanging="360"/>
      </w:pPr>
      <w:rPr>
        <w:rFonts w:ascii="Times New Roman" w:eastAsiaTheme="minorEastAsia"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4921B7"/>
    <w:multiLevelType w:val="hybridMultilevel"/>
    <w:tmpl w:val="5902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9C6932"/>
    <w:multiLevelType w:val="hybridMultilevel"/>
    <w:tmpl w:val="1BEA2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5C73E5"/>
    <w:multiLevelType w:val="multilevel"/>
    <w:tmpl w:val="1612F056"/>
    <w:styleLink w:val="OfficialOutlineFormat"/>
    <w:lvl w:ilvl="0">
      <w:start w:val="1"/>
      <w:numFmt w:val="decimal"/>
      <w:pStyle w:val="Body"/>
      <w:suff w:val="nothing"/>
      <w:lvlText w:val="%1.  "/>
      <w:lvlJc w:val="left"/>
      <w:pPr>
        <w:ind w:left="0" w:firstLine="0"/>
      </w:pPr>
      <w:rPr>
        <w:rFonts w:ascii="Times New Roman" w:eastAsia="Calibri" w:hAnsi="Times New Roman" w:cs="Times New Roman" w:hint="default"/>
      </w:rPr>
    </w:lvl>
    <w:lvl w:ilvl="1">
      <w:start w:val="1"/>
      <w:numFmt w:val="lowerLetter"/>
      <w:suff w:val="nothing"/>
      <w:lvlText w:val="%2.  "/>
      <w:lvlJc w:val="left"/>
      <w:pPr>
        <w:ind w:left="0" w:firstLine="324"/>
      </w:pPr>
      <w:rPr>
        <w:rFonts w:hint="default"/>
      </w:rPr>
    </w:lvl>
    <w:lvl w:ilvl="2">
      <w:start w:val="1"/>
      <w:numFmt w:val="decimal"/>
      <w:suff w:val="nothing"/>
      <w:lvlText w:val="(%3)  "/>
      <w:lvlJc w:val="left"/>
      <w:pPr>
        <w:ind w:left="0" w:firstLine="611"/>
      </w:pPr>
      <w:rPr>
        <w:rFonts w:hint="default"/>
      </w:rPr>
    </w:lvl>
    <w:lvl w:ilvl="3">
      <w:start w:val="1"/>
      <w:numFmt w:val="lowerLetter"/>
      <w:suff w:val="nothing"/>
      <w:lvlText w:val="(%4)  "/>
      <w:lvlJc w:val="left"/>
      <w:pPr>
        <w:ind w:left="0" w:firstLine="1034"/>
      </w:pPr>
      <w:rPr>
        <w:rFonts w:hint="default"/>
      </w:rPr>
    </w:lvl>
    <w:lvl w:ilvl="4">
      <w:start w:val="1"/>
      <w:numFmt w:val="decimal"/>
      <w:suff w:val="nothing"/>
      <w:lvlText w:val="%5  "/>
      <w:lvlJc w:val="left"/>
      <w:pPr>
        <w:ind w:left="0" w:firstLine="1420"/>
      </w:pPr>
      <w:rPr>
        <w:rFonts w:hint="default"/>
        <w:u w:val="words"/>
      </w:rPr>
    </w:lvl>
    <w:lvl w:ilvl="5">
      <w:start w:val="1"/>
      <w:numFmt w:val="lowerLetter"/>
      <w:suff w:val="nothing"/>
      <w:lvlText w:val="%6  "/>
      <w:lvlJc w:val="left"/>
      <w:pPr>
        <w:ind w:left="0" w:firstLine="1683"/>
      </w:pPr>
      <w:rPr>
        <w:rFonts w:hint="default"/>
        <w:u w:val="words"/>
      </w:rPr>
    </w:lvl>
    <w:lvl w:ilvl="6">
      <w:start w:val="1"/>
      <w:numFmt w:val="decimal"/>
      <w:suff w:val="nothing"/>
      <w:lvlText w:val="[%7]  "/>
      <w:lvlJc w:val="left"/>
      <w:pPr>
        <w:ind w:left="0" w:firstLine="1909"/>
      </w:pPr>
      <w:rPr>
        <w:rFonts w:hint="default"/>
      </w:rPr>
    </w:lvl>
    <w:lvl w:ilvl="7">
      <w:start w:val="1"/>
      <w:numFmt w:val="none"/>
      <w:lvlText w:val="DO NOT USE"/>
      <w:lvlJc w:val="left"/>
      <w:pPr>
        <w:ind w:left="0" w:firstLine="0"/>
      </w:pPr>
      <w:rPr>
        <w:rFonts w:hint="default"/>
      </w:rPr>
    </w:lvl>
    <w:lvl w:ilvl="8">
      <w:start w:val="1"/>
      <w:numFmt w:val="none"/>
      <w:lvlText w:val="DO NOT USE"/>
      <w:lvlJc w:val="left"/>
      <w:pPr>
        <w:ind w:left="0" w:firstLine="0"/>
      </w:pPr>
      <w:rPr>
        <w:rFonts w:hint="default"/>
      </w:rPr>
    </w:lvl>
  </w:abstractNum>
  <w:abstractNum w:abstractNumId="22" w15:restartNumberingAfterBreak="0">
    <w:nsid w:val="3340597A"/>
    <w:multiLevelType w:val="hybridMultilevel"/>
    <w:tmpl w:val="AB847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637AF9"/>
    <w:multiLevelType w:val="multilevel"/>
    <w:tmpl w:val="146CEE9C"/>
    <w:numStyleLink w:val="Attachments"/>
  </w:abstractNum>
  <w:abstractNum w:abstractNumId="24" w15:restartNumberingAfterBreak="0">
    <w:nsid w:val="3D052E86"/>
    <w:multiLevelType w:val="multilevel"/>
    <w:tmpl w:val="146CEE9C"/>
    <w:styleLink w:val="Attachments"/>
    <w:lvl w:ilvl="0">
      <w:start w:val="1"/>
      <w:numFmt w:val="decimal"/>
      <w:suff w:val="nothing"/>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0037BDB"/>
    <w:multiLevelType w:val="multilevel"/>
    <w:tmpl w:val="1EE0F8D8"/>
    <w:lvl w:ilvl="0">
      <w:start w:val="1"/>
      <w:numFmt w:val="lowerLetter"/>
      <w:lvlText w:val="References:  (%1)  "/>
      <w:lvlJc w:val="left"/>
      <w:pPr>
        <w:ind w:left="720" w:hanging="360"/>
      </w:pPr>
      <w:rPr>
        <w:rFonts w:hint="default"/>
      </w:rPr>
    </w:lvl>
    <w:lvl w:ilvl="1">
      <w:start w:val="2"/>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6E57966"/>
    <w:multiLevelType w:val="hybridMultilevel"/>
    <w:tmpl w:val="FADC8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7A0432"/>
    <w:multiLevelType w:val="hybridMultilevel"/>
    <w:tmpl w:val="6930D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F304C"/>
    <w:multiLevelType w:val="multilevel"/>
    <w:tmpl w:val="2174DC0A"/>
    <w:lvl w:ilvl="0">
      <w:start w:val="1"/>
      <w:numFmt w:val="lowerLetter"/>
      <w:lvlText w:val="References:  (%1)"/>
      <w:lvlJc w:val="left"/>
      <w:pPr>
        <w:tabs>
          <w:tab w:val="num" w:pos="1656"/>
        </w:tabs>
        <w:ind w:left="1656" w:hanging="1656"/>
      </w:pPr>
      <w:rPr>
        <w:rFonts w:hint="default"/>
      </w:rPr>
    </w:lvl>
    <w:lvl w:ilvl="1">
      <w:start w:val="1"/>
      <w:numFmt w:val="lowerLetter"/>
      <w:lvlText w:val="%2)"/>
      <w:lvlJc w:val="left"/>
      <w:pPr>
        <w:tabs>
          <w:tab w:val="num" w:pos="1656"/>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B2B654E"/>
    <w:multiLevelType w:val="hybridMultilevel"/>
    <w:tmpl w:val="5D88C936"/>
    <w:lvl w:ilvl="0" w:tplc="9AA05C90">
      <w:start w:val="3"/>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4D1D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4283F38"/>
    <w:multiLevelType w:val="multilevel"/>
    <w:tmpl w:val="1612F056"/>
    <w:numStyleLink w:val="OfficialOutlineFormat"/>
  </w:abstractNum>
  <w:abstractNum w:abstractNumId="32" w15:restartNumberingAfterBreak="0">
    <w:nsid w:val="561366A7"/>
    <w:multiLevelType w:val="multilevel"/>
    <w:tmpl w:val="146CEE9C"/>
    <w:numStyleLink w:val="Attachments"/>
  </w:abstractNum>
  <w:abstractNum w:abstractNumId="33" w15:restartNumberingAfterBreak="0">
    <w:nsid w:val="59EB51F0"/>
    <w:multiLevelType w:val="hybridMultilevel"/>
    <w:tmpl w:val="EA4037EC"/>
    <w:lvl w:ilvl="0" w:tplc="9AA05C90">
      <w:start w:val="3"/>
      <w:numFmt w:val="bullet"/>
      <w:lvlText w:val="-"/>
      <w:lvlJc w:val="left"/>
      <w:pPr>
        <w:ind w:left="720" w:hanging="360"/>
      </w:pPr>
      <w:rPr>
        <w:rFonts w:ascii="Times New Roman" w:eastAsiaTheme="minorEastAsia"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734693"/>
    <w:multiLevelType w:val="hybridMultilevel"/>
    <w:tmpl w:val="C22A79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38596C"/>
    <w:multiLevelType w:val="hybridMultilevel"/>
    <w:tmpl w:val="97B0B76E"/>
    <w:lvl w:ilvl="0" w:tplc="9AA05C90">
      <w:start w:val="3"/>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081A9D"/>
    <w:multiLevelType w:val="multilevel"/>
    <w:tmpl w:val="1EE0F8D8"/>
    <w:lvl w:ilvl="0">
      <w:start w:val="1"/>
      <w:numFmt w:val="lowerLetter"/>
      <w:lvlText w:val="References:  (%1)  "/>
      <w:lvlJc w:val="left"/>
      <w:pPr>
        <w:ind w:left="720" w:hanging="360"/>
      </w:pPr>
      <w:rPr>
        <w:rFonts w:hint="default"/>
      </w:rPr>
    </w:lvl>
    <w:lvl w:ilvl="1">
      <w:start w:val="2"/>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388045A"/>
    <w:multiLevelType w:val="hybridMultilevel"/>
    <w:tmpl w:val="27C04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C14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714F97"/>
    <w:multiLevelType w:val="hybridMultilevel"/>
    <w:tmpl w:val="24727458"/>
    <w:lvl w:ilvl="0" w:tplc="9AA05C90">
      <w:start w:val="3"/>
      <w:numFmt w:val="bullet"/>
      <w:lvlText w:val="-"/>
      <w:lvlJc w:val="left"/>
      <w:pPr>
        <w:ind w:left="720" w:hanging="360"/>
      </w:pPr>
      <w:rPr>
        <w:rFonts w:ascii="Times New Roman" w:eastAsiaTheme="minorEastAsia"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D2A11A1"/>
    <w:multiLevelType w:val="multilevel"/>
    <w:tmpl w:val="2174DC0A"/>
    <w:lvl w:ilvl="0">
      <w:start w:val="1"/>
      <w:numFmt w:val="lowerLetter"/>
      <w:lvlText w:val="References:  (%1)"/>
      <w:lvlJc w:val="left"/>
      <w:pPr>
        <w:tabs>
          <w:tab w:val="num" w:pos="1656"/>
        </w:tabs>
        <w:ind w:left="1656" w:hanging="1656"/>
      </w:pPr>
      <w:rPr>
        <w:rFonts w:hint="default"/>
      </w:rPr>
    </w:lvl>
    <w:lvl w:ilvl="1">
      <w:start w:val="1"/>
      <w:numFmt w:val="lowerLetter"/>
      <w:lvlText w:val="%2)"/>
      <w:lvlJc w:val="left"/>
      <w:pPr>
        <w:tabs>
          <w:tab w:val="num" w:pos="1656"/>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52246698">
    <w:abstractNumId w:val="30"/>
  </w:num>
  <w:num w:numId="2" w16cid:durableId="980160200">
    <w:abstractNumId w:val="21"/>
  </w:num>
  <w:num w:numId="3" w16cid:durableId="227347411">
    <w:abstractNumId w:val="31"/>
  </w:num>
  <w:num w:numId="4" w16cid:durableId="879628714">
    <w:abstractNumId w:val="11"/>
  </w:num>
  <w:num w:numId="5" w16cid:durableId="1847086398">
    <w:abstractNumId w:val="34"/>
  </w:num>
  <w:num w:numId="6" w16cid:durableId="1576284571">
    <w:abstractNumId w:val="26"/>
  </w:num>
  <w:num w:numId="7" w16cid:durableId="215744831">
    <w:abstractNumId w:val="22"/>
  </w:num>
  <w:num w:numId="8" w16cid:durableId="1634796738">
    <w:abstractNumId w:val="25"/>
  </w:num>
  <w:num w:numId="9" w16cid:durableId="1381589563">
    <w:abstractNumId w:val="36"/>
  </w:num>
  <w:num w:numId="10" w16cid:durableId="1721198810">
    <w:abstractNumId w:val="38"/>
  </w:num>
  <w:num w:numId="11" w16cid:durableId="95835811">
    <w:abstractNumId w:val="40"/>
  </w:num>
  <w:num w:numId="12" w16cid:durableId="1634628520">
    <w:abstractNumId w:val="28"/>
  </w:num>
  <w:num w:numId="13" w16cid:durableId="493303147">
    <w:abstractNumId w:val="9"/>
  </w:num>
  <w:num w:numId="14" w16cid:durableId="1711489421">
    <w:abstractNumId w:val="7"/>
  </w:num>
  <w:num w:numId="15" w16cid:durableId="1784223999">
    <w:abstractNumId w:val="6"/>
  </w:num>
  <w:num w:numId="16" w16cid:durableId="710804678">
    <w:abstractNumId w:val="5"/>
  </w:num>
  <w:num w:numId="17" w16cid:durableId="723023955">
    <w:abstractNumId w:val="4"/>
  </w:num>
  <w:num w:numId="18" w16cid:durableId="1802846320">
    <w:abstractNumId w:val="8"/>
  </w:num>
  <w:num w:numId="19" w16cid:durableId="1818836561">
    <w:abstractNumId w:val="3"/>
  </w:num>
  <w:num w:numId="20" w16cid:durableId="630205990">
    <w:abstractNumId w:val="2"/>
  </w:num>
  <w:num w:numId="21" w16cid:durableId="1602948963">
    <w:abstractNumId w:val="1"/>
  </w:num>
  <w:num w:numId="22" w16cid:durableId="1640841902">
    <w:abstractNumId w:val="0"/>
  </w:num>
  <w:num w:numId="23" w16cid:durableId="1668828599">
    <w:abstractNumId w:val="13"/>
  </w:num>
  <w:num w:numId="24" w16cid:durableId="1706802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549362">
    <w:abstractNumId w:val="14"/>
  </w:num>
  <w:num w:numId="26" w16cid:durableId="1247763941">
    <w:abstractNumId w:val="15"/>
  </w:num>
  <w:num w:numId="27" w16cid:durableId="1404793151">
    <w:abstractNumId w:val="24"/>
  </w:num>
  <w:num w:numId="28" w16cid:durableId="1911572029">
    <w:abstractNumId w:val="23"/>
  </w:num>
  <w:num w:numId="29" w16cid:durableId="1393193967">
    <w:abstractNumId w:val="32"/>
  </w:num>
  <w:num w:numId="30" w16cid:durableId="2060469009">
    <w:abstractNumId w:val="12"/>
  </w:num>
  <w:num w:numId="31" w16cid:durableId="3305724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4627618">
    <w:abstractNumId w:val="17"/>
  </w:num>
  <w:num w:numId="33" w16cid:durableId="3534565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17446889">
    <w:abstractNumId w:val="37"/>
  </w:num>
  <w:num w:numId="35" w16cid:durableId="77092876">
    <w:abstractNumId w:val="20"/>
  </w:num>
  <w:num w:numId="36" w16cid:durableId="94330484">
    <w:abstractNumId w:val="35"/>
  </w:num>
  <w:num w:numId="37" w16cid:durableId="692653668">
    <w:abstractNumId w:val="27"/>
  </w:num>
  <w:num w:numId="38" w16cid:durableId="125781440">
    <w:abstractNumId w:val="18"/>
  </w:num>
  <w:num w:numId="39" w16cid:durableId="1841577332">
    <w:abstractNumId w:val="33"/>
  </w:num>
  <w:num w:numId="40" w16cid:durableId="1168136677">
    <w:abstractNumId w:val="10"/>
  </w:num>
  <w:num w:numId="41" w16cid:durableId="349264201">
    <w:abstractNumId w:val="19"/>
  </w:num>
  <w:num w:numId="42" w16cid:durableId="453407475">
    <w:abstractNumId w:val="39"/>
  </w:num>
  <w:num w:numId="43" w16cid:durableId="283465538">
    <w:abstractNumId w:val="29"/>
  </w:num>
  <w:num w:numId="44" w16cid:durableId="9966899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CB9"/>
    <w:rsid w:val="0000530C"/>
    <w:rsid w:val="00012D03"/>
    <w:rsid w:val="00026728"/>
    <w:rsid w:val="00044BC3"/>
    <w:rsid w:val="00054FB5"/>
    <w:rsid w:val="00056399"/>
    <w:rsid w:val="000A4245"/>
    <w:rsid w:val="000D2E48"/>
    <w:rsid w:val="000D3739"/>
    <w:rsid w:val="000E77C6"/>
    <w:rsid w:val="00106DFD"/>
    <w:rsid w:val="0013684B"/>
    <w:rsid w:val="00156F2A"/>
    <w:rsid w:val="001C0136"/>
    <w:rsid w:val="001C343F"/>
    <w:rsid w:val="001C34CB"/>
    <w:rsid w:val="001D1E74"/>
    <w:rsid w:val="001F4452"/>
    <w:rsid w:val="00202CB9"/>
    <w:rsid w:val="00276060"/>
    <w:rsid w:val="002843C0"/>
    <w:rsid w:val="002B0A6E"/>
    <w:rsid w:val="002C40A0"/>
    <w:rsid w:val="002E14E7"/>
    <w:rsid w:val="002F3C31"/>
    <w:rsid w:val="00315E27"/>
    <w:rsid w:val="00337650"/>
    <w:rsid w:val="0034420F"/>
    <w:rsid w:val="003623B0"/>
    <w:rsid w:val="0038386B"/>
    <w:rsid w:val="003A1F1C"/>
    <w:rsid w:val="003C554F"/>
    <w:rsid w:val="003D2F08"/>
    <w:rsid w:val="003F5594"/>
    <w:rsid w:val="003F7D35"/>
    <w:rsid w:val="004006DA"/>
    <w:rsid w:val="00400DC2"/>
    <w:rsid w:val="00417AA0"/>
    <w:rsid w:val="004C30CD"/>
    <w:rsid w:val="004E0C36"/>
    <w:rsid w:val="00515266"/>
    <w:rsid w:val="00515C4D"/>
    <w:rsid w:val="00524D12"/>
    <w:rsid w:val="00526597"/>
    <w:rsid w:val="00532953"/>
    <w:rsid w:val="005434E0"/>
    <w:rsid w:val="00556D53"/>
    <w:rsid w:val="00571208"/>
    <w:rsid w:val="005769A6"/>
    <w:rsid w:val="0059213C"/>
    <w:rsid w:val="005B044B"/>
    <w:rsid w:val="005D1EDD"/>
    <w:rsid w:val="005D4F0F"/>
    <w:rsid w:val="005F0444"/>
    <w:rsid w:val="005F05CE"/>
    <w:rsid w:val="005F7706"/>
    <w:rsid w:val="006003CA"/>
    <w:rsid w:val="00620F2E"/>
    <w:rsid w:val="00622687"/>
    <w:rsid w:val="0062728F"/>
    <w:rsid w:val="006371A7"/>
    <w:rsid w:val="006512A3"/>
    <w:rsid w:val="0066430A"/>
    <w:rsid w:val="006715E4"/>
    <w:rsid w:val="006B6872"/>
    <w:rsid w:val="006C4E98"/>
    <w:rsid w:val="006E759D"/>
    <w:rsid w:val="006F6C5C"/>
    <w:rsid w:val="006F778F"/>
    <w:rsid w:val="00705308"/>
    <w:rsid w:val="00710BD3"/>
    <w:rsid w:val="0071167A"/>
    <w:rsid w:val="00716817"/>
    <w:rsid w:val="00752674"/>
    <w:rsid w:val="00781F8A"/>
    <w:rsid w:val="00784085"/>
    <w:rsid w:val="007844AC"/>
    <w:rsid w:val="00792A5D"/>
    <w:rsid w:val="0079683F"/>
    <w:rsid w:val="00796F92"/>
    <w:rsid w:val="00797EE9"/>
    <w:rsid w:val="007B10E3"/>
    <w:rsid w:val="007E063A"/>
    <w:rsid w:val="008056C6"/>
    <w:rsid w:val="00833284"/>
    <w:rsid w:val="0084596C"/>
    <w:rsid w:val="00846FE4"/>
    <w:rsid w:val="00856E7D"/>
    <w:rsid w:val="0085707A"/>
    <w:rsid w:val="0085788B"/>
    <w:rsid w:val="0086196F"/>
    <w:rsid w:val="00862DAE"/>
    <w:rsid w:val="00862FA3"/>
    <w:rsid w:val="008C38B3"/>
    <w:rsid w:val="008C4727"/>
    <w:rsid w:val="008D0B95"/>
    <w:rsid w:val="00913A99"/>
    <w:rsid w:val="00925197"/>
    <w:rsid w:val="00935940"/>
    <w:rsid w:val="00960BA6"/>
    <w:rsid w:val="00963726"/>
    <w:rsid w:val="00983EEF"/>
    <w:rsid w:val="009959A7"/>
    <w:rsid w:val="009B20C1"/>
    <w:rsid w:val="00A01302"/>
    <w:rsid w:val="00A20817"/>
    <w:rsid w:val="00A320E6"/>
    <w:rsid w:val="00A37BE5"/>
    <w:rsid w:val="00A53F56"/>
    <w:rsid w:val="00A56914"/>
    <w:rsid w:val="00A57101"/>
    <w:rsid w:val="00A74FA4"/>
    <w:rsid w:val="00A80C2A"/>
    <w:rsid w:val="00A8480A"/>
    <w:rsid w:val="00A879C8"/>
    <w:rsid w:val="00AC589C"/>
    <w:rsid w:val="00B2200C"/>
    <w:rsid w:val="00B40204"/>
    <w:rsid w:val="00B40F90"/>
    <w:rsid w:val="00B413FD"/>
    <w:rsid w:val="00BB58DE"/>
    <w:rsid w:val="00BF539A"/>
    <w:rsid w:val="00BF7F25"/>
    <w:rsid w:val="00C02EA8"/>
    <w:rsid w:val="00C900E8"/>
    <w:rsid w:val="00C9291F"/>
    <w:rsid w:val="00CA0F4E"/>
    <w:rsid w:val="00CA735F"/>
    <w:rsid w:val="00CC2422"/>
    <w:rsid w:val="00CD2B16"/>
    <w:rsid w:val="00D048B0"/>
    <w:rsid w:val="00D06DA2"/>
    <w:rsid w:val="00D10862"/>
    <w:rsid w:val="00D16F36"/>
    <w:rsid w:val="00D2651B"/>
    <w:rsid w:val="00D27F12"/>
    <w:rsid w:val="00D332C8"/>
    <w:rsid w:val="00D53F61"/>
    <w:rsid w:val="00D5796A"/>
    <w:rsid w:val="00D64A3A"/>
    <w:rsid w:val="00DA358F"/>
    <w:rsid w:val="00DA438E"/>
    <w:rsid w:val="00DB27BA"/>
    <w:rsid w:val="00DC11B6"/>
    <w:rsid w:val="00DC30BA"/>
    <w:rsid w:val="00DC3BDF"/>
    <w:rsid w:val="00DC7A53"/>
    <w:rsid w:val="00DD5C1F"/>
    <w:rsid w:val="00DF0EA8"/>
    <w:rsid w:val="00DF5CA1"/>
    <w:rsid w:val="00E06972"/>
    <w:rsid w:val="00E176DC"/>
    <w:rsid w:val="00E20E45"/>
    <w:rsid w:val="00E32118"/>
    <w:rsid w:val="00E609C9"/>
    <w:rsid w:val="00E7007C"/>
    <w:rsid w:val="00E7237E"/>
    <w:rsid w:val="00EA3FAB"/>
    <w:rsid w:val="00ED3826"/>
    <w:rsid w:val="00EE685D"/>
    <w:rsid w:val="00EF54C9"/>
    <w:rsid w:val="00F171AB"/>
    <w:rsid w:val="00F255DA"/>
    <w:rsid w:val="00F36CC4"/>
    <w:rsid w:val="00F53BD5"/>
    <w:rsid w:val="00F72C2F"/>
    <w:rsid w:val="00F72F59"/>
    <w:rsid w:val="00FC051B"/>
    <w:rsid w:val="00FF4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B0E8F"/>
  <w15:chartTrackingRefBased/>
  <w15:docId w15:val="{D30089B3-929D-4491-AF78-E8AB53B6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3CA"/>
    <w:pPr>
      <w:spacing w:after="0" w:line="240" w:lineRule="auto"/>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788B"/>
    <w:pPr>
      <w:tabs>
        <w:tab w:val="center" w:pos="4680"/>
        <w:tab w:val="right" w:pos="9360"/>
      </w:tabs>
    </w:pPr>
  </w:style>
  <w:style w:type="character" w:customStyle="1" w:styleId="HeaderChar">
    <w:name w:val="Header Char"/>
    <w:basedOn w:val="DefaultParagraphFont"/>
    <w:link w:val="Header"/>
    <w:uiPriority w:val="99"/>
    <w:rsid w:val="0085788B"/>
  </w:style>
  <w:style w:type="paragraph" w:styleId="Footer">
    <w:name w:val="footer"/>
    <w:basedOn w:val="Normal"/>
    <w:link w:val="FooterChar"/>
    <w:uiPriority w:val="99"/>
    <w:unhideWhenUsed/>
    <w:rsid w:val="0085788B"/>
    <w:pPr>
      <w:tabs>
        <w:tab w:val="center" w:pos="4680"/>
        <w:tab w:val="right" w:pos="9360"/>
      </w:tabs>
    </w:pPr>
  </w:style>
  <w:style w:type="character" w:customStyle="1" w:styleId="FooterChar">
    <w:name w:val="Footer Char"/>
    <w:basedOn w:val="DefaultParagraphFont"/>
    <w:link w:val="Footer"/>
    <w:uiPriority w:val="99"/>
    <w:rsid w:val="0085788B"/>
  </w:style>
  <w:style w:type="table" w:styleId="TableGrid">
    <w:name w:val="Table Grid"/>
    <w:basedOn w:val="TableNormal"/>
    <w:rsid w:val="0085788B"/>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headLine2">
    <w:name w:val="Letterhead Line 2+"/>
    <w:basedOn w:val="LetterheadLine1"/>
    <w:link w:val="LetterheadLine2Char"/>
    <w:qFormat/>
    <w:rsid w:val="0085788B"/>
    <w:pPr>
      <w:spacing w:after="0"/>
    </w:pPr>
    <w:rPr>
      <w:caps/>
      <w:sz w:val="21"/>
      <w:szCs w:val="21"/>
    </w:rPr>
  </w:style>
  <w:style w:type="character" w:customStyle="1" w:styleId="LetterheadLine2Char">
    <w:name w:val="Letterhead Line 2+ Char"/>
    <w:basedOn w:val="DefaultParagraphFont"/>
    <w:link w:val="LetterheadLine2"/>
    <w:rsid w:val="0085788B"/>
    <w:rPr>
      <w:rFonts w:ascii="Copperplate Gothic Bold" w:eastAsia="Times New Roman" w:hAnsi="Copperplate Gothic Bold" w:cs="Times New Roman"/>
      <w:caps/>
      <w:color w:val="000099"/>
      <w:sz w:val="21"/>
      <w:szCs w:val="21"/>
      <w:lang w:eastAsia="en-US"/>
    </w:rPr>
  </w:style>
  <w:style w:type="paragraph" w:customStyle="1" w:styleId="LetterheadLine1">
    <w:name w:val="Letterhead Line 1"/>
    <w:basedOn w:val="Normal"/>
    <w:qFormat/>
    <w:rsid w:val="0085788B"/>
    <w:pPr>
      <w:spacing w:after="20"/>
      <w:jc w:val="center"/>
    </w:pPr>
    <w:rPr>
      <w:rFonts w:ascii="Copperplate Gothic Bold" w:eastAsia="Times New Roman" w:hAnsi="Copperplate Gothic Bold" w:cs="Times New Roman"/>
      <w:color w:val="000099"/>
      <w:szCs w:val="20"/>
      <w:lang w:eastAsia="en-US"/>
    </w:rPr>
  </w:style>
  <w:style w:type="paragraph" w:customStyle="1" w:styleId="HiddenText">
    <w:name w:val="Hidden Text"/>
    <w:basedOn w:val="Normal"/>
    <w:rsid w:val="0085788B"/>
    <w:rPr>
      <w:rFonts w:eastAsia="Times New Roman" w:cs="Times New Roman"/>
      <w:sz w:val="2"/>
      <w:szCs w:val="20"/>
      <w:lang w:eastAsia="en-US"/>
    </w:rPr>
  </w:style>
  <w:style w:type="paragraph" w:customStyle="1" w:styleId="MemoFor">
    <w:name w:val="Memo For"/>
    <w:basedOn w:val="Normal"/>
    <w:link w:val="MemoForChar"/>
    <w:qFormat/>
    <w:rsid w:val="002C40A0"/>
    <w:pPr>
      <w:tabs>
        <w:tab w:val="left" w:pos="2448"/>
        <w:tab w:val="left" w:pos="4320"/>
        <w:tab w:val="left" w:pos="6192"/>
      </w:tabs>
    </w:pPr>
    <w:rPr>
      <w:rFonts w:eastAsia="Times New Roman" w:cs="Times New Roman"/>
      <w:szCs w:val="20"/>
      <w:lang w:eastAsia="en-US"/>
    </w:rPr>
  </w:style>
  <w:style w:type="character" w:customStyle="1" w:styleId="MemoForChar">
    <w:name w:val="Memo For Char"/>
    <w:basedOn w:val="DefaultParagraphFont"/>
    <w:link w:val="MemoFor"/>
    <w:rsid w:val="002C40A0"/>
    <w:rPr>
      <w:rFonts w:ascii="Times New Roman" w:eastAsia="Times New Roman" w:hAnsi="Times New Roman" w:cs="Times New Roman"/>
      <w:sz w:val="24"/>
      <w:szCs w:val="20"/>
      <w:lang w:eastAsia="en-US"/>
    </w:rPr>
  </w:style>
  <w:style w:type="paragraph" w:customStyle="1" w:styleId="From">
    <w:name w:val="From"/>
    <w:basedOn w:val="Normal"/>
    <w:link w:val="FromChar"/>
    <w:qFormat/>
    <w:rsid w:val="002C40A0"/>
    <w:pPr>
      <w:tabs>
        <w:tab w:val="left" w:pos="864"/>
      </w:tabs>
    </w:pPr>
    <w:rPr>
      <w:rFonts w:eastAsia="Times New Roman" w:cs="Times New Roman"/>
      <w:szCs w:val="20"/>
      <w:lang w:eastAsia="en-US"/>
    </w:rPr>
  </w:style>
  <w:style w:type="character" w:customStyle="1" w:styleId="FromChar">
    <w:name w:val="From Char"/>
    <w:basedOn w:val="DefaultParagraphFont"/>
    <w:link w:val="From"/>
    <w:rsid w:val="002C40A0"/>
    <w:rPr>
      <w:rFonts w:ascii="Times New Roman" w:eastAsia="Times New Roman" w:hAnsi="Times New Roman" w:cs="Times New Roman"/>
      <w:sz w:val="24"/>
      <w:szCs w:val="20"/>
      <w:lang w:eastAsia="en-US"/>
    </w:rPr>
  </w:style>
  <w:style w:type="paragraph" w:customStyle="1" w:styleId="BannerMarking">
    <w:name w:val="Banner Marking"/>
    <w:basedOn w:val="Normal"/>
    <w:link w:val="BannerMarkingChar"/>
    <w:rsid w:val="002C40A0"/>
    <w:pPr>
      <w:jc w:val="center"/>
    </w:pPr>
    <w:rPr>
      <w:b/>
      <w:bCs/>
    </w:rPr>
  </w:style>
  <w:style w:type="paragraph" w:customStyle="1" w:styleId="Body">
    <w:name w:val="Body"/>
    <w:basedOn w:val="ListParagraph"/>
    <w:link w:val="BodyChar"/>
    <w:qFormat/>
    <w:rsid w:val="001C343F"/>
    <w:pPr>
      <w:numPr>
        <w:numId w:val="3"/>
      </w:numPr>
      <w:spacing w:before="240" w:after="240"/>
      <w:contextualSpacing w:val="0"/>
    </w:pPr>
    <w:rPr>
      <w:rFonts w:eastAsia="Calibri" w:cs="Times New Roman"/>
      <w:lang w:eastAsia="en-US"/>
    </w:rPr>
  </w:style>
  <w:style w:type="character" w:customStyle="1" w:styleId="BannerMarkingChar">
    <w:name w:val="Banner Marking Char"/>
    <w:basedOn w:val="DefaultParagraphFont"/>
    <w:link w:val="BannerMarking"/>
    <w:rsid w:val="002C40A0"/>
    <w:rPr>
      <w:rFonts w:ascii="Times New Roman" w:hAnsi="Times New Roman"/>
      <w:b/>
      <w:bCs/>
      <w:sz w:val="24"/>
    </w:rPr>
  </w:style>
  <w:style w:type="paragraph" w:customStyle="1" w:styleId="Subject">
    <w:name w:val="Subject"/>
    <w:basedOn w:val="Normal"/>
    <w:next w:val="Normal"/>
    <w:link w:val="SubjectChar"/>
    <w:qFormat/>
    <w:rsid w:val="002C40A0"/>
    <w:pPr>
      <w:tabs>
        <w:tab w:val="left" w:pos="1195"/>
      </w:tabs>
      <w:ind w:left="1195" w:hanging="1195"/>
    </w:pPr>
    <w:rPr>
      <w:rFonts w:eastAsia="Times New Roman" w:cs="Times New Roman"/>
      <w:szCs w:val="20"/>
      <w:lang w:eastAsia="en-US"/>
    </w:rPr>
  </w:style>
  <w:style w:type="character" w:customStyle="1" w:styleId="BodyChar">
    <w:name w:val="Body Char"/>
    <w:basedOn w:val="DefaultParagraphFont"/>
    <w:link w:val="Body"/>
    <w:rsid w:val="001C343F"/>
    <w:rPr>
      <w:rFonts w:ascii="Times New Roman" w:eastAsia="Calibri" w:hAnsi="Times New Roman" w:cs="Times New Roman"/>
      <w:sz w:val="24"/>
      <w:lang w:eastAsia="en-US"/>
    </w:rPr>
  </w:style>
  <w:style w:type="character" w:customStyle="1" w:styleId="SubjectChar">
    <w:name w:val="Subject Char"/>
    <w:basedOn w:val="DefaultParagraphFont"/>
    <w:link w:val="Subject"/>
    <w:rsid w:val="002C40A0"/>
    <w:rPr>
      <w:rFonts w:ascii="Times New Roman" w:eastAsia="Times New Roman" w:hAnsi="Times New Roman" w:cs="Times New Roman"/>
      <w:sz w:val="24"/>
      <w:szCs w:val="20"/>
      <w:lang w:eastAsia="en-US"/>
    </w:rPr>
  </w:style>
  <w:style w:type="numbering" w:customStyle="1" w:styleId="OfficialOutlineFormat">
    <w:name w:val="Official Outline Format"/>
    <w:uiPriority w:val="99"/>
    <w:rsid w:val="00A320E6"/>
    <w:pPr>
      <w:numPr>
        <w:numId w:val="2"/>
      </w:numPr>
    </w:pPr>
  </w:style>
  <w:style w:type="paragraph" w:styleId="ListParagraph">
    <w:name w:val="List Paragraph"/>
    <w:basedOn w:val="Normal"/>
    <w:uiPriority w:val="34"/>
    <w:qFormat/>
    <w:rsid w:val="00CD2B16"/>
    <w:pPr>
      <w:ind w:left="720"/>
      <w:contextualSpacing/>
    </w:pPr>
  </w:style>
  <w:style w:type="paragraph" w:customStyle="1" w:styleId="References">
    <w:name w:val="References"/>
    <w:basedOn w:val="Normal"/>
    <w:next w:val="ReferencesB"/>
    <w:qFormat/>
    <w:rsid w:val="000D3739"/>
    <w:pPr>
      <w:numPr>
        <w:numId w:val="23"/>
      </w:numPr>
    </w:pPr>
    <w:rPr>
      <w:lang w:eastAsia="en-US"/>
    </w:rPr>
  </w:style>
  <w:style w:type="paragraph" w:customStyle="1" w:styleId="ReferencesB">
    <w:name w:val="References B"/>
    <w:basedOn w:val="Normal"/>
    <w:rsid w:val="000D3739"/>
    <w:pPr>
      <w:numPr>
        <w:ilvl w:val="1"/>
        <w:numId w:val="23"/>
      </w:numPr>
    </w:pPr>
    <w:rPr>
      <w:lang w:eastAsia="en-US"/>
    </w:rPr>
  </w:style>
  <w:style w:type="numbering" w:customStyle="1" w:styleId="ReferencesList">
    <w:name w:val="References List"/>
    <w:uiPriority w:val="99"/>
    <w:rsid w:val="00A320E6"/>
    <w:pPr>
      <w:numPr>
        <w:numId w:val="23"/>
      </w:numPr>
    </w:pPr>
  </w:style>
  <w:style w:type="paragraph" w:customStyle="1" w:styleId="ReferencesFollow-On">
    <w:name w:val="References Follow-On"/>
    <w:basedOn w:val="References"/>
    <w:link w:val="ReferencesFollow-OnChar"/>
    <w:rsid w:val="00A320E6"/>
    <w:pPr>
      <w:numPr>
        <w:numId w:val="0"/>
      </w:numPr>
      <w:tabs>
        <w:tab w:val="num" w:pos="1656"/>
      </w:tabs>
      <w:ind w:left="1251"/>
    </w:pPr>
    <w:rPr>
      <w:rFonts w:eastAsia="Calibri" w:cs="Times New Roman"/>
    </w:rPr>
  </w:style>
  <w:style w:type="character" w:customStyle="1" w:styleId="ReferencesFollow-OnChar">
    <w:name w:val="References Follow-On Char"/>
    <w:basedOn w:val="DefaultParagraphFont"/>
    <w:link w:val="ReferencesFollow-On"/>
    <w:rsid w:val="00A320E6"/>
    <w:rPr>
      <w:rFonts w:ascii="Times New Roman" w:eastAsia="Calibri" w:hAnsi="Times New Roman" w:cs="Times New Roman"/>
      <w:sz w:val="24"/>
      <w:lang w:eastAsia="en-US"/>
    </w:rPr>
  </w:style>
  <w:style w:type="paragraph" w:styleId="Signature">
    <w:name w:val="Signature"/>
    <w:basedOn w:val="Normal"/>
    <w:link w:val="SignatureChar"/>
    <w:uiPriority w:val="99"/>
    <w:unhideWhenUsed/>
    <w:qFormat/>
    <w:rsid w:val="000D2E48"/>
    <w:pPr>
      <w:spacing w:before="1120"/>
      <w:ind w:left="5040"/>
      <w:contextualSpacing/>
    </w:pPr>
    <w:rPr>
      <w:rFonts w:eastAsia="Times New Roman" w:cs="Times New Roman"/>
      <w:szCs w:val="20"/>
      <w:lang w:eastAsia="en-US"/>
    </w:rPr>
  </w:style>
  <w:style w:type="character" w:customStyle="1" w:styleId="SignatureChar">
    <w:name w:val="Signature Char"/>
    <w:basedOn w:val="DefaultParagraphFont"/>
    <w:link w:val="Signature"/>
    <w:uiPriority w:val="99"/>
    <w:rsid w:val="000D2E48"/>
    <w:rPr>
      <w:rFonts w:ascii="Times New Roman" w:eastAsia="Times New Roman" w:hAnsi="Times New Roman" w:cs="Times New Roman"/>
      <w:sz w:val="24"/>
      <w:szCs w:val="20"/>
      <w:lang w:eastAsia="en-US"/>
    </w:rPr>
  </w:style>
  <w:style w:type="numbering" w:customStyle="1" w:styleId="Attachments">
    <w:name w:val="Attachments"/>
    <w:uiPriority w:val="99"/>
    <w:rsid w:val="00F255DA"/>
    <w:pPr>
      <w:numPr>
        <w:numId w:val="27"/>
      </w:numPr>
    </w:pPr>
  </w:style>
  <w:style w:type="paragraph" w:customStyle="1" w:styleId="SignatureBlock">
    <w:name w:val="Signature Block"/>
    <w:basedOn w:val="Normal"/>
    <w:link w:val="SignatureBlockChar"/>
    <w:qFormat/>
    <w:rsid w:val="006003CA"/>
    <w:pPr>
      <w:spacing w:before="1120"/>
      <w:ind w:left="5040"/>
      <w:contextualSpacing/>
    </w:pPr>
    <w:rPr>
      <w:rFonts w:eastAsia="Times New Roman" w:cs="Times New Roman"/>
      <w:szCs w:val="20"/>
      <w:lang w:eastAsia="en-US"/>
    </w:rPr>
  </w:style>
  <w:style w:type="character" w:customStyle="1" w:styleId="SignatureBlockChar">
    <w:name w:val="Signature Block Char"/>
    <w:basedOn w:val="DefaultParagraphFont"/>
    <w:link w:val="SignatureBlock"/>
    <w:rsid w:val="006003CA"/>
    <w:rPr>
      <w:rFonts w:ascii="Times New Roman" w:eastAsia="Times New Roman" w:hAnsi="Times New Roman" w:cs="Times New Roman"/>
      <w:sz w:val="24"/>
      <w:szCs w:val="20"/>
      <w:lang w:eastAsia="en-US"/>
    </w:rPr>
  </w:style>
  <w:style w:type="paragraph" w:customStyle="1" w:styleId="ClassificationAuthorityBox">
    <w:name w:val="Classification Authority Box"/>
    <w:basedOn w:val="Normal"/>
    <w:link w:val="ClassificationAuthorityBoxChar"/>
    <w:rsid w:val="009B20C1"/>
    <w:pPr>
      <w:tabs>
        <w:tab w:val="left" w:pos="1890"/>
      </w:tabs>
    </w:pPr>
    <w:rPr>
      <w:rFonts w:ascii="Courier New" w:eastAsia="Times New Roman" w:hAnsi="Courier New" w:cs="Courier New"/>
      <w:sz w:val="20"/>
      <w:szCs w:val="20"/>
      <w:lang w:eastAsia="en-US"/>
    </w:rPr>
  </w:style>
  <w:style w:type="character" w:customStyle="1" w:styleId="ClassificationAuthorityBoxChar">
    <w:name w:val="Classification Authority Box Char"/>
    <w:basedOn w:val="DefaultParagraphFont"/>
    <w:link w:val="ClassificationAuthorityBox"/>
    <w:rsid w:val="009B20C1"/>
    <w:rPr>
      <w:rFonts w:ascii="Courier New" w:eastAsia="Times New Roman" w:hAnsi="Courier New" w:cs="Courier New"/>
      <w:sz w:val="20"/>
      <w:szCs w:val="20"/>
      <w:lang w:eastAsia="en-US"/>
    </w:rPr>
  </w:style>
  <w:style w:type="character" w:styleId="Hyperlink">
    <w:name w:val="Hyperlink"/>
    <w:basedOn w:val="DefaultParagraphFont"/>
    <w:uiPriority w:val="99"/>
    <w:unhideWhenUsed/>
    <w:rsid w:val="004006DA"/>
    <w:rPr>
      <w:color w:val="0563C1" w:themeColor="hyperlink"/>
      <w:u w:val="single"/>
    </w:rPr>
  </w:style>
  <w:style w:type="character" w:styleId="UnresolvedMention">
    <w:name w:val="Unresolved Mention"/>
    <w:basedOn w:val="DefaultParagraphFont"/>
    <w:uiPriority w:val="99"/>
    <w:semiHidden/>
    <w:unhideWhenUsed/>
    <w:rsid w:val="00400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0435">
      <w:bodyDiv w:val="1"/>
      <w:marLeft w:val="0"/>
      <w:marRight w:val="0"/>
      <w:marTop w:val="0"/>
      <w:marBottom w:val="0"/>
      <w:divBdr>
        <w:top w:val="none" w:sz="0" w:space="0" w:color="auto"/>
        <w:left w:val="none" w:sz="0" w:space="0" w:color="auto"/>
        <w:bottom w:val="none" w:sz="0" w:space="0" w:color="auto"/>
        <w:right w:val="none" w:sz="0" w:space="0" w:color="auto"/>
      </w:divBdr>
    </w:div>
    <w:div w:id="179490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159.FW.FAL.MSC.Contracting@us.af.mil"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AFTemplates\Official%20Memorandu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D186-6F7A-4978-88E2-D5DC8ED56E8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Official Memorandum</Template>
  <TotalTime>3</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LACROIX, KIRSHELL A TSgt USAF ANG 159 FW/MSC</dc:creator>
  <cp:keywords/>
  <dc:description/>
  <cp:lastModifiedBy>MOLLER, DEREK C Capt USAF ANG 159 MSG/MSC</cp:lastModifiedBy>
  <cp:revision>2</cp:revision>
  <cp:lastPrinted>2025-08-22T20:36:00Z</cp:lastPrinted>
  <dcterms:created xsi:type="dcterms:W3CDTF">2026-04-20T14:52:00Z</dcterms:created>
  <dcterms:modified xsi:type="dcterms:W3CDTF">2026-04-20T14:52:00Z</dcterms:modified>
</cp:coreProperties>
</file>