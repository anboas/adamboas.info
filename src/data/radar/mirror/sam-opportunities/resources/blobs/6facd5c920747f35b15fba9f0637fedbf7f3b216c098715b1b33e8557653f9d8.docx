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77777777"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B12553">
        <w:rPr>
          <w:rFonts w:ascii="Century Gothic" w:hAnsi="Century Gothic"/>
          <w:color w:val="0F1A0F"/>
          <w:sz w:val="16"/>
          <w:szCs w:val="16"/>
        </w:rPr>
        <w:t xml:space="preserve">Maritime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20458126" w:rsidR="002A242D" w:rsidRPr="00E0202A" w:rsidRDefault="002A242D" w:rsidP="00065801">
      <w:pPr>
        <w:pStyle w:val="BodyText"/>
        <w:spacing w:after="0" w:line="252" w:lineRule="auto"/>
        <w:rPr>
          <w:rFonts w:ascii="Times New Roman" w:hAnsi="Times New Roman"/>
          <w:b/>
          <w:color w:val="auto"/>
          <w:sz w:val="24"/>
        </w:rPr>
      </w:pPr>
      <w:r w:rsidRPr="00E0202A">
        <w:rPr>
          <w:rFonts w:ascii="Times New Roman" w:hAnsi="Times New Roman"/>
          <w:b/>
          <w:color w:val="auto"/>
          <w:sz w:val="24"/>
        </w:rPr>
        <w:t xml:space="preserve">REPLY TO:   </w:t>
      </w:r>
      <w:r w:rsidR="00C44238" w:rsidRPr="00E0202A">
        <w:rPr>
          <w:rFonts w:ascii="Times New Roman" w:hAnsi="Times New Roman"/>
          <w:b/>
          <w:color w:val="auto"/>
          <w:sz w:val="24"/>
        </w:rPr>
        <w:t>Nick Birbeck</w:t>
      </w:r>
    </w:p>
    <w:p w14:paraId="376D1A74" w14:textId="05B1D4DA" w:rsidR="002A242D" w:rsidRPr="00E0202A" w:rsidRDefault="002A242D" w:rsidP="00065801">
      <w:pPr>
        <w:pStyle w:val="BodyText"/>
        <w:spacing w:after="0" w:line="252" w:lineRule="auto"/>
        <w:rPr>
          <w:rFonts w:ascii="Times New Roman" w:hAnsi="Times New Roman"/>
          <w:b/>
          <w:color w:val="auto"/>
          <w:sz w:val="24"/>
        </w:rPr>
      </w:pPr>
      <w:r w:rsidRPr="00E0202A">
        <w:rPr>
          <w:rFonts w:ascii="Times New Roman" w:hAnsi="Times New Roman"/>
          <w:b/>
          <w:color w:val="auto"/>
          <w:sz w:val="24"/>
        </w:rPr>
        <w:tab/>
        <w:t xml:space="preserve">    </w:t>
      </w:r>
      <w:r w:rsidRPr="00E0202A">
        <w:rPr>
          <w:rFonts w:ascii="Times New Roman" w:hAnsi="Times New Roman"/>
          <w:b/>
          <w:color w:val="auto"/>
          <w:sz w:val="24"/>
        </w:rPr>
        <w:tab/>
        <w:t xml:space="preserve"> Phone: </w:t>
      </w:r>
      <w:r w:rsidR="00C44238" w:rsidRPr="00E0202A">
        <w:rPr>
          <w:rFonts w:ascii="Times New Roman" w:hAnsi="Times New Roman"/>
          <w:b/>
          <w:color w:val="auto"/>
          <w:sz w:val="24"/>
        </w:rPr>
        <w:t>445-737-1715</w:t>
      </w:r>
    </w:p>
    <w:p w14:paraId="6F9CA43D" w14:textId="36008993" w:rsidR="002A242D" w:rsidRPr="00E0202A" w:rsidRDefault="002A242D" w:rsidP="00065801">
      <w:pPr>
        <w:pStyle w:val="BodyText"/>
        <w:spacing w:after="0" w:line="252" w:lineRule="auto"/>
        <w:rPr>
          <w:rFonts w:ascii="Times New Roman" w:hAnsi="Times New Roman"/>
          <w:b/>
          <w:color w:val="auto"/>
          <w:sz w:val="24"/>
        </w:rPr>
      </w:pPr>
      <w:r w:rsidRPr="00E0202A">
        <w:rPr>
          <w:rFonts w:ascii="Times New Roman" w:hAnsi="Times New Roman"/>
          <w:b/>
          <w:color w:val="auto"/>
          <w:sz w:val="24"/>
        </w:rPr>
        <w:t xml:space="preserve">   </w:t>
      </w:r>
      <w:r w:rsidRPr="00E0202A">
        <w:rPr>
          <w:rFonts w:ascii="Times New Roman" w:hAnsi="Times New Roman"/>
          <w:b/>
          <w:color w:val="auto"/>
          <w:sz w:val="24"/>
        </w:rPr>
        <w:tab/>
        <w:t xml:space="preserve"> </w:t>
      </w:r>
      <w:r w:rsidRPr="00E0202A">
        <w:rPr>
          <w:rFonts w:ascii="Times New Roman" w:hAnsi="Times New Roman"/>
          <w:b/>
          <w:color w:val="auto"/>
          <w:sz w:val="24"/>
        </w:rPr>
        <w:tab/>
      </w:r>
      <w:r w:rsidR="00213FFD" w:rsidRPr="00E0202A">
        <w:rPr>
          <w:rFonts w:ascii="Times New Roman" w:hAnsi="Times New Roman"/>
          <w:b/>
          <w:color w:val="auto"/>
          <w:sz w:val="24"/>
        </w:rPr>
        <w:t xml:space="preserve"> </w:t>
      </w:r>
      <w:r w:rsidRPr="00E0202A">
        <w:rPr>
          <w:rFonts w:ascii="Times New Roman" w:hAnsi="Times New Roman"/>
          <w:b/>
          <w:color w:val="auto"/>
          <w:sz w:val="24"/>
        </w:rPr>
        <w:t xml:space="preserve">E-mail: </w:t>
      </w:r>
      <w:r w:rsidR="00C44238" w:rsidRPr="00E0202A">
        <w:rPr>
          <w:rFonts w:ascii="Times New Roman" w:hAnsi="Times New Roman"/>
          <w:b/>
          <w:color w:val="auto"/>
          <w:sz w:val="24"/>
        </w:rPr>
        <w:t>Nicholas.Birbeck</w:t>
      </w:r>
      <w:r w:rsidR="00213FFD" w:rsidRPr="00E0202A">
        <w:rPr>
          <w:rFonts w:ascii="Times New Roman" w:hAnsi="Times New Roman"/>
          <w:b/>
          <w:color w:val="auto"/>
          <w:sz w:val="24"/>
        </w:rPr>
        <w:t>@dla.mil</w:t>
      </w:r>
    </w:p>
    <w:p w14:paraId="675598AA" w14:textId="77777777" w:rsidR="002A242D" w:rsidRPr="00E0202A" w:rsidRDefault="002A242D" w:rsidP="00065801">
      <w:pPr>
        <w:pStyle w:val="BodyText"/>
        <w:spacing w:after="0" w:line="252" w:lineRule="auto"/>
        <w:rPr>
          <w:rFonts w:ascii="Times New Roman" w:hAnsi="Times New Roman"/>
          <w:b/>
          <w:color w:val="auto"/>
          <w:sz w:val="24"/>
        </w:rPr>
      </w:pPr>
    </w:p>
    <w:p w14:paraId="59CEB029" w14:textId="77777777" w:rsidR="002A242D" w:rsidRPr="00E0202A" w:rsidRDefault="002A242D" w:rsidP="00065801">
      <w:pPr>
        <w:pStyle w:val="BodyText"/>
        <w:spacing w:after="0" w:line="252" w:lineRule="auto"/>
        <w:rPr>
          <w:rFonts w:ascii="Times New Roman" w:hAnsi="Times New Roman"/>
          <w:b/>
          <w:color w:val="auto"/>
          <w:sz w:val="24"/>
        </w:rPr>
      </w:pPr>
    </w:p>
    <w:p w14:paraId="32018D53" w14:textId="1539AA13" w:rsidR="009E3310" w:rsidRPr="00E0202A" w:rsidRDefault="002A242D" w:rsidP="00065801">
      <w:pPr>
        <w:pStyle w:val="BodyText"/>
        <w:spacing w:after="0" w:line="252" w:lineRule="auto"/>
        <w:rPr>
          <w:rFonts w:ascii="Times New Roman" w:hAnsi="Times New Roman"/>
          <w:b/>
          <w:color w:val="auto"/>
          <w:sz w:val="24"/>
        </w:rPr>
      </w:pPr>
      <w:r w:rsidRPr="00E0202A">
        <w:rPr>
          <w:rFonts w:ascii="Times New Roman" w:hAnsi="Times New Roman"/>
          <w:b/>
          <w:color w:val="auto"/>
          <w:sz w:val="24"/>
        </w:rPr>
        <w:t xml:space="preserve">DATE: </w:t>
      </w:r>
      <w:r w:rsidR="00C44238" w:rsidRPr="00E0202A">
        <w:rPr>
          <w:rFonts w:ascii="Times New Roman" w:hAnsi="Times New Roman"/>
          <w:b/>
          <w:color w:val="auto"/>
          <w:sz w:val="24"/>
        </w:rPr>
        <w:t>27 MAR 26</w:t>
      </w:r>
    </w:p>
    <w:p w14:paraId="009785B1" w14:textId="77777777" w:rsidR="009E3310" w:rsidRPr="00E0202A" w:rsidRDefault="009E3310" w:rsidP="00065801">
      <w:pPr>
        <w:spacing w:line="252" w:lineRule="auto"/>
        <w:jc w:val="center"/>
        <w:rPr>
          <w:rFonts w:ascii="Times New Roman" w:hAnsi="Times New Roman"/>
          <w:b/>
          <w:color w:val="auto"/>
          <w:sz w:val="28"/>
          <w:szCs w:val="28"/>
          <w:u w:val="single"/>
        </w:rPr>
      </w:pPr>
      <w:r w:rsidRPr="00E0202A">
        <w:rPr>
          <w:rFonts w:ascii="Times New Roman" w:hAnsi="Times New Roman"/>
          <w:b/>
          <w:color w:val="auto"/>
          <w:sz w:val="28"/>
          <w:szCs w:val="28"/>
          <w:u w:val="single"/>
        </w:rPr>
        <w:t>MARKET SURVEY</w:t>
      </w:r>
    </w:p>
    <w:p w14:paraId="3F972F3E" w14:textId="0896BB0F" w:rsidR="007E57B7" w:rsidRPr="002B6C72" w:rsidRDefault="007E57B7" w:rsidP="00065801">
      <w:pPr>
        <w:spacing w:line="252" w:lineRule="auto"/>
        <w:jc w:val="center"/>
        <w:rPr>
          <w:rFonts w:ascii="Times New Roman" w:hAnsi="Times New Roman"/>
          <w:b/>
          <w:color w:val="auto"/>
          <w:sz w:val="28"/>
          <w:szCs w:val="28"/>
          <w:u w:val="single"/>
        </w:rPr>
      </w:pPr>
      <w:r w:rsidRPr="00E0202A">
        <w:rPr>
          <w:rFonts w:ascii="Times New Roman" w:hAnsi="Times New Roman"/>
          <w:b/>
          <w:color w:val="auto"/>
          <w:sz w:val="28"/>
          <w:szCs w:val="28"/>
          <w:u w:val="single"/>
        </w:rPr>
        <w:t>SPRMM1</w:t>
      </w:r>
      <w:r w:rsidR="007571FA" w:rsidRPr="00E0202A">
        <w:rPr>
          <w:rFonts w:ascii="Times New Roman" w:hAnsi="Times New Roman"/>
          <w:b/>
          <w:color w:val="auto"/>
          <w:sz w:val="28"/>
          <w:szCs w:val="28"/>
          <w:u w:val="single"/>
        </w:rPr>
        <w:t>2</w:t>
      </w:r>
      <w:r w:rsidR="00D34C33" w:rsidRPr="00E0202A">
        <w:rPr>
          <w:rFonts w:ascii="Times New Roman" w:hAnsi="Times New Roman"/>
          <w:b/>
          <w:color w:val="auto"/>
          <w:sz w:val="28"/>
          <w:szCs w:val="28"/>
          <w:u w:val="single"/>
        </w:rPr>
        <w:t>6RME56</w:t>
      </w:r>
    </w:p>
    <w:p w14:paraId="4FF0974A" w14:textId="77777777" w:rsidR="009E3310" w:rsidRPr="009E3310" w:rsidRDefault="009E3310" w:rsidP="00065801">
      <w:pPr>
        <w:spacing w:line="252" w:lineRule="auto"/>
        <w:jc w:val="both"/>
        <w:rPr>
          <w:rFonts w:ascii="Times New Roman" w:hAnsi="Times New Roman"/>
          <w:b/>
          <w:color w:val="auto"/>
          <w:sz w:val="24"/>
          <w:szCs w:val="24"/>
        </w:rPr>
      </w:pP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3CDB6BA0" w:rsidR="00917AF9" w:rsidRPr="00E0202A" w:rsidRDefault="00917AF9" w:rsidP="00BF1F89">
      <w:pPr>
        <w:spacing w:line="252" w:lineRule="auto"/>
        <w:rPr>
          <w:rFonts w:ascii="Times New Roman" w:hAnsi="Times New Roman"/>
          <w:b/>
          <w:color w:val="auto"/>
          <w:szCs w:val="22"/>
        </w:rPr>
      </w:pPr>
      <w:r w:rsidRPr="00E0202A">
        <w:rPr>
          <w:rFonts w:ascii="Times New Roman" w:hAnsi="Times New Roman"/>
          <w:b/>
          <w:color w:val="auto"/>
          <w:szCs w:val="22"/>
        </w:rPr>
        <w:t>NSN:</w:t>
      </w:r>
      <w:r w:rsidRPr="00E0202A">
        <w:rPr>
          <w:rFonts w:ascii="Times New Roman" w:hAnsi="Times New Roman"/>
          <w:b/>
          <w:color w:val="auto"/>
          <w:szCs w:val="22"/>
        </w:rPr>
        <w:tab/>
        <w:t xml:space="preserve">7HH </w:t>
      </w:r>
      <w:r w:rsidR="00E244B1" w:rsidRPr="00E0202A">
        <w:rPr>
          <w:rFonts w:ascii="Times New Roman" w:hAnsi="Times New Roman"/>
          <w:b/>
          <w:color w:val="auto"/>
          <w:szCs w:val="22"/>
        </w:rPr>
        <w:t>6110 015494175</w:t>
      </w:r>
    </w:p>
    <w:p w14:paraId="51FCB835" w14:textId="3F0F7281" w:rsidR="00917AF9" w:rsidRPr="00E0202A" w:rsidRDefault="00917AF9" w:rsidP="00BF1F89">
      <w:pPr>
        <w:spacing w:line="252" w:lineRule="auto"/>
        <w:rPr>
          <w:rFonts w:ascii="Times New Roman" w:hAnsi="Times New Roman"/>
          <w:b/>
          <w:color w:val="auto"/>
          <w:szCs w:val="22"/>
        </w:rPr>
      </w:pPr>
      <w:r w:rsidRPr="00E0202A">
        <w:rPr>
          <w:rFonts w:ascii="Times New Roman" w:hAnsi="Times New Roman"/>
          <w:b/>
          <w:color w:val="auto"/>
          <w:szCs w:val="22"/>
        </w:rPr>
        <w:t>NOM:</w:t>
      </w:r>
      <w:r w:rsidRPr="00E0202A">
        <w:rPr>
          <w:rFonts w:ascii="Times New Roman" w:hAnsi="Times New Roman"/>
          <w:b/>
          <w:color w:val="auto"/>
          <w:szCs w:val="22"/>
        </w:rPr>
        <w:tab/>
      </w:r>
      <w:r w:rsidR="00E0202A" w:rsidRPr="00E0202A">
        <w:rPr>
          <w:rFonts w:ascii="Times New Roman" w:hAnsi="Times New Roman"/>
          <w:b/>
          <w:color w:val="auto"/>
          <w:szCs w:val="22"/>
        </w:rPr>
        <w:t>Display Unit</w:t>
      </w:r>
    </w:p>
    <w:p w14:paraId="05AA00D1" w14:textId="3F973BAC" w:rsidR="00400F2B" w:rsidRPr="002B6C72" w:rsidRDefault="00917AF9" w:rsidP="00BF1F89">
      <w:pPr>
        <w:spacing w:line="252" w:lineRule="auto"/>
        <w:rPr>
          <w:rFonts w:ascii="Times New Roman" w:hAnsi="Times New Roman"/>
          <w:b/>
          <w:color w:val="auto"/>
          <w:szCs w:val="22"/>
        </w:rPr>
      </w:pPr>
      <w:r w:rsidRPr="00E0202A">
        <w:rPr>
          <w:rFonts w:ascii="Times New Roman" w:hAnsi="Times New Roman"/>
          <w:b/>
          <w:color w:val="auto"/>
          <w:szCs w:val="22"/>
        </w:rPr>
        <w:t>P/N:</w:t>
      </w:r>
      <w:r w:rsidRPr="00E0202A">
        <w:rPr>
          <w:rFonts w:ascii="Times New Roman" w:hAnsi="Times New Roman"/>
          <w:b/>
          <w:color w:val="auto"/>
          <w:szCs w:val="22"/>
        </w:rPr>
        <w:tab/>
      </w:r>
      <w:r w:rsidR="00E0202A" w:rsidRPr="00E0202A">
        <w:rPr>
          <w:rFonts w:ascii="Times New Roman" w:hAnsi="Times New Roman"/>
          <w:b/>
          <w:color w:val="auto"/>
          <w:szCs w:val="22"/>
        </w:rPr>
        <w:t>81306-0200-00-E</w:t>
      </w: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D040" w14:textId="77777777" w:rsidR="004819A2" w:rsidRDefault="004819A2">
      <w:r>
        <w:separator/>
      </w:r>
    </w:p>
  </w:endnote>
  <w:endnote w:type="continuationSeparator" w:id="0">
    <w:p w14:paraId="62FF500B" w14:textId="77777777" w:rsidR="004819A2" w:rsidRDefault="00481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4A670" w14:textId="77777777" w:rsidR="004819A2" w:rsidRDefault="004819A2">
      <w:r>
        <w:separator/>
      </w:r>
    </w:p>
  </w:footnote>
  <w:footnote w:type="continuationSeparator" w:id="0">
    <w:p w14:paraId="572F5DC4" w14:textId="77777777" w:rsidR="004819A2" w:rsidRDefault="00481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65801"/>
    <w:rsid w:val="00084306"/>
    <w:rsid w:val="0009017A"/>
    <w:rsid w:val="0009200B"/>
    <w:rsid w:val="00096770"/>
    <w:rsid w:val="000B7098"/>
    <w:rsid w:val="000C316F"/>
    <w:rsid w:val="000C4EC1"/>
    <w:rsid w:val="000F62F6"/>
    <w:rsid w:val="000F696E"/>
    <w:rsid w:val="000F7507"/>
    <w:rsid w:val="00104514"/>
    <w:rsid w:val="00105E3B"/>
    <w:rsid w:val="00106D2A"/>
    <w:rsid w:val="00106E11"/>
    <w:rsid w:val="00112EA3"/>
    <w:rsid w:val="00121844"/>
    <w:rsid w:val="0013194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819A2"/>
    <w:rsid w:val="00481E57"/>
    <w:rsid w:val="00484071"/>
    <w:rsid w:val="00491AB5"/>
    <w:rsid w:val="004F2496"/>
    <w:rsid w:val="004F2A0A"/>
    <w:rsid w:val="004F7104"/>
    <w:rsid w:val="005125CE"/>
    <w:rsid w:val="00513B8C"/>
    <w:rsid w:val="0052678F"/>
    <w:rsid w:val="00536BD5"/>
    <w:rsid w:val="00567F78"/>
    <w:rsid w:val="005878D2"/>
    <w:rsid w:val="005910BA"/>
    <w:rsid w:val="005930F7"/>
    <w:rsid w:val="005939FF"/>
    <w:rsid w:val="00597825"/>
    <w:rsid w:val="005A5EAD"/>
    <w:rsid w:val="005B1942"/>
    <w:rsid w:val="005D46AE"/>
    <w:rsid w:val="005D7A21"/>
    <w:rsid w:val="005E04D0"/>
    <w:rsid w:val="005F2EBB"/>
    <w:rsid w:val="00600F20"/>
    <w:rsid w:val="00601D35"/>
    <w:rsid w:val="00623D89"/>
    <w:rsid w:val="00632F92"/>
    <w:rsid w:val="00643BFC"/>
    <w:rsid w:val="00652DA5"/>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908F1"/>
    <w:rsid w:val="007A1D15"/>
    <w:rsid w:val="007A1DF1"/>
    <w:rsid w:val="007B277F"/>
    <w:rsid w:val="007B2E00"/>
    <w:rsid w:val="007B6E44"/>
    <w:rsid w:val="007C333D"/>
    <w:rsid w:val="007E57B7"/>
    <w:rsid w:val="007F4CD0"/>
    <w:rsid w:val="007F6159"/>
    <w:rsid w:val="008062FA"/>
    <w:rsid w:val="00807D68"/>
    <w:rsid w:val="008135BF"/>
    <w:rsid w:val="0083723C"/>
    <w:rsid w:val="00846B02"/>
    <w:rsid w:val="00860A75"/>
    <w:rsid w:val="00875D96"/>
    <w:rsid w:val="00884841"/>
    <w:rsid w:val="0088493E"/>
    <w:rsid w:val="00885924"/>
    <w:rsid w:val="008A74D7"/>
    <w:rsid w:val="008C5D7E"/>
    <w:rsid w:val="008C6392"/>
    <w:rsid w:val="008E20D5"/>
    <w:rsid w:val="008E5946"/>
    <w:rsid w:val="008E5A0B"/>
    <w:rsid w:val="00917AF9"/>
    <w:rsid w:val="00920584"/>
    <w:rsid w:val="00920DD3"/>
    <w:rsid w:val="00935E7D"/>
    <w:rsid w:val="009410CC"/>
    <w:rsid w:val="00941617"/>
    <w:rsid w:val="00952C26"/>
    <w:rsid w:val="009830E7"/>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44238"/>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4C33"/>
    <w:rsid w:val="00D70755"/>
    <w:rsid w:val="00D81864"/>
    <w:rsid w:val="00D8765B"/>
    <w:rsid w:val="00D957DC"/>
    <w:rsid w:val="00DA2403"/>
    <w:rsid w:val="00DA43E5"/>
    <w:rsid w:val="00DB6156"/>
    <w:rsid w:val="00DB7E53"/>
    <w:rsid w:val="00DC1591"/>
    <w:rsid w:val="00DC5148"/>
    <w:rsid w:val="00DD16D2"/>
    <w:rsid w:val="00DD68E4"/>
    <w:rsid w:val="00DE73A9"/>
    <w:rsid w:val="00E0202A"/>
    <w:rsid w:val="00E032F5"/>
    <w:rsid w:val="00E20B76"/>
    <w:rsid w:val="00E240AB"/>
    <w:rsid w:val="00E244B1"/>
    <w:rsid w:val="00E30F4C"/>
    <w:rsid w:val="00E43490"/>
    <w:rsid w:val="00E77CEA"/>
    <w:rsid w:val="00E80973"/>
    <w:rsid w:val="00E846A7"/>
    <w:rsid w:val="00E84768"/>
    <w:rsid w:val="00E914DB"/>
    <w:rsid w:val="00E91BA8"/>
    <w:rsid w:val="00EB03C3"/>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28</TotalTime>
  <Pages>3</Pages>
  <Words>981</Words>
  <Characters>4792</Characters>
  <Application>Microsoft Office Word</Application>
  <DocSecurity>0</DocSecurity>
  <Lines>140</Lines>
  <Paragraphs>67</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Birbeck, Nicholas A CIV DLA WEAPONS SUPPORT (USA)</cp:lastModifiedBy>
  <cp:revision>8</cp:revision>
  <cp:lastPrinted>2015-01-21T14:17:00Z</cp:lastPrinted>
  <dcterms:created xsi:type="dcterms:W3CDTF">2025-08-06T11:20:00Z</dcterms:created>
  <dcterms:modified xsi:type="dcterms:W3CDTF">2026-03-27T11:00:00Z</dcterms:modified>
</cp:coreProperties>
</file>