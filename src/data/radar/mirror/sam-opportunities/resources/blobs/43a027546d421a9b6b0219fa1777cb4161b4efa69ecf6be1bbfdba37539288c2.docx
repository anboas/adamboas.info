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1C9A1678"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C531C5">
        <w:rPr>
          <w:rFonts w:ascii="Century Gothic" w:hAnsi="Century Gothic"/>
          <w:color w:val="0F1A0F"/>
          <w:sz w:val="16"/>
          <w:szCs w:val="16"/>
        </w:rPr>
        <w:t>Weapons Support</w:t>
      </w:r>
      <w:r w:rsidR="00B12553">
        <w:rPr>
          <w:rFonts w:ascii="Century Gothic" w:hAnsi="Century Gothic"/>
          <w:color w:val="0F1A0F"/>
          <w:sz w:val="16"/>
          <w:szCs w:val="16"/>
        </w:rPr>
        <w:t xml:space="preserv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2BEF5BBA" w:rsidR="002A242D" w:rsidRPr="008A794E"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8A794E">
        <w:rPr>
          <w:rFonts w:ascii="Times New Roman" w:hAnsi="Times New Roman"/>
          <w:b/>
          <w:color w:val="auto"/>
          <w:sz w:val="24"/>
        </w:rPr>
        <w:t xml:space="preserve">:   </w:t>
      </w:r>
      <w:r w:rsidR="00014821">
        <w:rPr>
          <w:rFonts w:ascii="Times New Roman" w:hAnsi="Times New Roman"/>
          <w:b/>
          <w:color w:val="auto"/>
          <w:sz w:val="24"/>
        </w:rPr>
        <w:t>Tyese Swain</w:t>
      </w:r>
    </w:p>
    <w:p w14:paraId="376D1A74" w14:textId="04EA40F0"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ab/>
        <w:t xml:space="preserve">    </w:t>
      </w:r>
      <w:r w:rsidRPr="008A794E">
        <w:rPr>
          <w:rFonts w:ascii="Times New Roman" w:hAnsi="Times New Roman"/>
          <w:b/>
          <w:color w:val="auto"/>
          <w:sz w:val="24"/>
        </w:rPr>
        <w:tab/>
        <w:t xml:space="preserve"> Phone: </w:t>
      </w:r>
      <w:r w:rsidR="00014821">
        <w:rPr>
          <w:rFonts w:ascii="Times New Roman" w:hAnsi="Times New Roman"/>
          <w:b/>
          <w:color w:val="auto"/>
          <w:sz w:val="24"/>
        </w:rPr>
        <w:t>385-591-3468</w:t>
      </w:r>
    </w:p>
    <w:p w14:paraId="6F9CA43D" w14:textId="686796B2"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 xml:space="preserve">   </w:t>
      </w:r>
      <w:r w:rsidRPr="008A794E">
        <w:rPr>
          <w:rFonts w:ascii="Times New Roman" w:hAnsi="Times New Roman"/>
          <w:b/>
          <w:color w:val="auto"/>
          <w:sz w:val="24"/>
        </w:rPr>
        <w:tab/>
        <w:t xml:space="preserve"> </w:t>
      </w:r>
      <w:r w:rsidRPr="008A794E">
        <w:rPr>
          <w:rFonts w:ascii="Times New Roman" w:hAnsi="Times New Roman"/>
          <w:b/>
          <w:color w:val="auto"/>
          <w:sz w:val="24"/>
        </w:rPr>
        <w:tab/>
      </w:r>
      <w:r w:rsidR="00213FFD" w:rsidRPr="008A794E">
        <w:rPr>
          <w:rFonts w:ascii="Times New Roman" w:hAnsi="Times New Roman"/>
          <w:b/>
          <w:color w:val="auto"/>
          <w:sz w:val="24"/>
        </w:rPr>
        <w:t xml:space="preserve"> </w:t>
      </w:r>
      <w:r w:rsidRPr="008A794E">
        <w:rPr>
          <w:rFonts w:ascii="Times New Roman" w:hAnsi="Times New Roman"/>
          <w:b/>
          <w:color w:val="auto"/>
          <w:sz w:val="24"/>
        </w:rPr>
        <w:t xml:space="preserve">E-mail: </w:t>
      </w:r>
      <w:r w:rsidR="00014821">
        <w:rPr>
          <w:rFonts w:ascii="Times New Roman" w:hAnsi="Times New Roman"/>
          <w:b/>
          <w:color w:val="auto"/>
          <w:sz w:val="24"/>
        </w:rPr>
        <w:t>Tyese.Swain@dla.mil</w:t>
      </w:r>
    </w:p>
    <w:p w14:paraId="675598AA" w14:textId="77777777" w:rsidR="002A242D" w:rsidRPr="008A794E" w:rsidRDefault="002A242D" w:rsidP="00065801">
      <w:pPr>
        <w:pStyle w:val="BodyText"/>
        <w:spacing w:after="0" w:line="252" w:lineRule="auto"/>
        <w:rPr>
          <w:rFonts w:ascii="Times New Roman" w:hAnsi="Times New Roman"/>
          <w:b/>
          <w:color w:val="auto"/>
          <w:sz w:val="24"/>
        </w:rPr>
      </w:pPr>
    </w:p>
    <w:p w14:paraId="59CEB029" w14:textId="77777777" w:rsidR="002A242D" w:rsidRPr="008A794E" w:rsidRDefault="002A242D" w:rsidP="00065801">
      <w:pPr>
        <w:pStyle w:val="BodyText"/>
        <w:spacing w:after="0" w:line="252" w:lineRule="auto"/>
        <w:rPr>
          <w:rFonts w:ascii="Times New Roman" w:hAnsi="Times New Roman"/>
          <w:b/>
          <w:color w:val="auto"/>
          <w:sz w:val="24"/>
        </w:rPr>
      </w:pPr>
    </w:p>
    <w:p w14:paraId="32018D53" w14:textId="6D74A8C9" w:rsidR="009E3310" w:rsidRPr="00A607C1"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DATE</w:t>
      </w:r>
      <w:proofErr w:type="gramStart"/>
      <w:r w:rsidRPr="008A794E">
        <w:rPr>
          <w:rFonts w:ascii="Times New Roman" w:hAnsi="Times New Roman"/>
          <w:b/>
          <w:color w:val="auto"/>
          <w:sz w:val="24"/>
        </w:rPr>
        <w:t xml:space="preserve">: </w:t>
      </w:r>
      <w:r w:rsidRPr="008A794E">
        <w:rPr>
          <w:rFonts w:ascii="Times New Roman" w:hAnsi="Times New Roman"/>
          <w:b/>
          <w:color w:val="auto"/>
          <w:sz w:val="24"/>
        </w:rPr>
        <w:tab/>
      </w:r>
      <w:r w:rsidR="003A68B0">
        <w:rPr>
          <w:rFonts w:ascii="Times New Roman" w:hAnsi="Times New Roman"/>
          <w:b/>
          <w:color w:val="auto"/>
          <w:sz w:val="24"/>
        </w:rPr>
        <w:t>20</w:t>
      </w:r>
      <w:proofErr w:type="gramEnd"/>
      <w:r w:rsidR="00014821">
        <w:rPr>
          <w:rFonts w:ascii="Times New Roman" w:hAnsi="Times New Roman"/>
          <w:b/>
          <w:color w:val="auto"/>
          <w:sz w:val="24"/>
        </w:rPr>
        <w:t xml:space="preserve"> </w:t>
      </w:r>
      <w:r w:rsidR="008F0FC3">
        <w:rPr>
          <w:rFonts w:ascii="Times New Roman" w:hAnsi="Times New Roman"/>
          <w:b/>
          <w:color w:val="auto"/>
          <w:sz w:val="24"/>
        </w:rPr>
        <w:t>MAR</w:t>
      </w:r>
      <w:r w:rsidR="008A794E">
        <w:rPr>
          <w:rFonts w:ascii="Times New Roman" w:hAnsi="Times New Roman"/>
          <w:b/>
          <w:color w:val="auto"/>
          <w:sz w:val="24"/>
        </w:rPr>
        <w:t xml:space="preserve"> 2026</w:t>
      </w:r>
    </w:p>
    <w:p w14:paraId="009785B1" w14:textId="77777777" w:rsidR="009E3310" w:rsidRPr="002B6C72" w:rsidRDefault="009E3310" w:rsidP="00065801">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2576758D" w:rsidR="009E3310" w:rsidRPr="003B3ACF" w:rsidRDefault="008912FC" w:rsidP="008912FC">
      <w:pPr>
        <w:spacing w:line="252" w:lineRule="auto"/>
        <w:ind w:left="2880"/>
        <w:jc w:val="both"/>
        <w:rPr>
          <w:rFonts w:ascii="Times New Roman" w:hAnsi="Times New Roman"/>
          <w:b/>
          <w:color w:val="auto"/>
          <w:sz w:val="28"/>
          <w:szCs w:val="28"/>
          <w:u w:val="single"/>
        </w:rPr>
      </w:pPr>
      <w:r w:rsidRPr="008912FC">
        <w:rPr>
          <w:rFonts w:ascii="Times New Roman" w:hAnsi="Times New Roman"/>
          <w:b/>
          <w:color w:val="auto"/>
          <w:sz w:val="28"/>
          <w:szCs w:val="28"/>
        </w:rPr>
        <w:t xml:space="preserve">      </w:t>
      </w:r>
      <w:r w:rsidRPr="003B3ACF">
        <w:rPr>
          <w:rFonts w:ascii="Times New Roman" w:hAnsi="Times New Roman"/>
          <w:b/>
          <w:color w:val="auto"/>
          <w:sz w:val="28"/>
          <w:szCs w:val="28"/>
          <w:u w:val="single"/>
        </w:rPr>
        <w:t xml:space="preserve"> </w:t>
      </w:r>
      <w:r w:rsidR="003B3ACF" w:rsidRPr="003B3ACF">
        <w:rPr>
          <w:rFonts w:ascii="Times New Roman" w:hAnsi="Times New Roman"/>
          <w:b/>
          <w:color w:val="auto"/>
          <w:sz w:val="28"/>
          <w:szCs w:val="28"/>
          <w:u w:val="single"/>
        </w:rPr>
        <w:t>SPRMM1</w:t>
      </w:r>
      <w:r w:rsidR="003B3ACF" w:rsidRPr="003B3ACF">
        <w:rPr>
          <w:rFonts w:ascii="Times New Roman" w:hAnsi="Times New Roman"/>
          <w:b/>
          <w:color w:val="auto"/>
          <w:sz w:val="28"/>
          <w:szCs w:val="28"/>
          <w:u w:val="single"/>
        </w:rPr>
        <w:t>2</w:t>
      </w:r>
      <w:r w:rsidR="003B3ACF" w:rsidRPr="003B3ACF">
        <w:rPr>
          <w:rFonts w:ascii="Times New Roman" w:hAnsi="Times New Roman"/>
          <w:b/>
          <w:color w:val="auto"/>
          <w:sz w:val="28"/>
          <w:szCs w:val="28"/>
          <w:u w:val="single"/>
        </w:rPr>
        <w:t>6QME35</w:t>
      </w:r>
    </w:p>
    <w:p w14:paraId="74097FCA" w14:textId="77777777" w:rsidR="008912FC" w:rsidRPr="009E3310" w:rsidRDefault="008912FC" w:rsidP="008912FC">
      <w:pPr>
        <w:spacing w:line="252" w:lineRule="auto"/>
        <w:ind w:left="2880"/>
        <w:jc w:val="both"/>
        <w:rPr>
          <w:rFonts w:ascii="Times New Roman" w:hAnsi="Times New Roman"/>
          <w:b/>
          <w:color w:val="auto"/>
          <w:sz w:val="24"/>
          <w:szCs w:val="24"/>
        </w:rPr>
      </w:pPr>
    </w:p>
    <w:p w14:paraId="0D8E8D54" w14:textId="71C6A235"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Your immediate attention/reply is requested.  </w:t>
      </w:r>
    </w:p>
    <w:p w14:paraId="30D08790" w14:textId="77777777" w:rsidR="009E3310" w:rsidRPr="002B6C72" w:rsidRDefault="009E3310" w:rsidP="00065801">
      <w:pPr>
        <w:spacing w:line="252" w:lineRule="auto"/>
        <w:rPr>
          <w:rFonts w:ascii="Times New Roman" w:hAnsi="Times New Roman"/>
          <w:color w:val="auto"/>
          <w:sz w:val="24"/>
          <w:szCs w:val="24"/>
        </w:rPr>
      </w:pPr>
    </w:p>
    <w:p w14:paraId="4AED740E"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This is </w:t>
      </w:r>
      <w:r w:rsidRPr="008912FC">
        <w:rPr>
          <w:rFonts w:ascii="Times New Roman" w:hAnsi="Times New Roman"/>
          <w:b/>
          <w:color w:val="auto"/>
          <w:sz w:val="24"/>
          <w:szCs w:val="24"/>
          <w:u w:val="single"/>
        </w:rPr>
        <w:t>NOT</w:t>
      </w:r>
      <w:r w:rsidRPr="002B6C72">
        <w:rPr>
          <w:rFonts w:ascii="Times New Roman" w:hAnsi="Times New Roman"/>
          <w:b/>
          <w:color w:val="auto"/>
          <w:sz w:val="24"/>
          <w:szCs w:val="24"/>
        </w:rPr>
        <w:t xml:space="preserve"> </w:t>
      </w:r>
      <w:r w:rsidRPr="002B6C72">
        <w:rPr>
          <w:rFonts w:ascii="Times New Roman" w:hAnsi="Times New Roman"/>
          <w:color w:val="auto"/>
          <w:sz w:val="24"/>
          <w:szCs w:val="24"/>
        </w:rPr>
        <w:t xml:space="preserve">a Request for Quote.  </w:t>
      </w:r>
    </w:p>
    <w:p w14:paraId="128A27A3" w14:textId="77777777" w:rsidR="009E3310" w:rsidRPr="009E3310" w:rsidRDefault="009E3310" w:rsidP="00065801">
      <w:pPr>
        <w:spacing w:line="252" w:lineRule="auto"/>
        <w:rPr>
          <w:rFonts w:ascii="Times New Roman" w:hAnsi="Times New Roman"/>
          <w:color w:val="auto"/>
          <w:szCs w:val="22"/>
        </w:rPr>
      </w:pPr>
    </w:p>
    <w:p w14:paraId="591F56EE" w14:textId="177684C9" w:rsidR="009E3310" w:rsidRPr="002B6C72" w:rsidRDefault="009E3310" w:rsidP="00065801">
      <w:pPr>
        <w:spacing w:line="252" w:lineRule="auto"/>
        <w:rPr>
          <w:rFonts w:ascii="Times New Roman" w:hAnsi="Times New Roman"/>
          <w:b/>
          <w:color w:val="auto"/>
          <w:szCs w:val="22"/>
        </w:rPr>
      </w:pPr>
      <w:r w:rsidRPr="002B6C72">
        <w:rPr>
          <w:rFonts w:ascii="Times New Roman" w:hAnsi="Times New Roman"/>
          <w:color w:val="auto"/>
          <w:szCs w:val="22"/>
        </w:rPr>
        <w:t>DLA MARITIME M</w:t>
      </w:r>
      <w:r w:rsidR="00B6238D" w:rsidRPr="002B6C72">
        <w:rPr>
          <w:rFonts w:ascii="Times New Roman" w:hAnsi="Times New Roman"/>
          <w:color w:val="auto"/>
          <w:szCs w:val="22"/>
        </w:rPr>
        <w:t>e</w:t>
      </w:r>
      <w:r w:rsidR="00402D42" w:rsidRPr="002B6C72">
        <w:rPr>
          <w:rFonts w:ascii="Times New Roman" w:hAnsi="Times New Roman"/>
          <w:color w:val="auto"/>
          <w:szCs w:val="22"/>
        </w:rPr>
        <w:t>chanicsburg</w:t>
      </w:r>
      <w:r w:rsidRPr="002B6C72">
        <w:rPr>
          <w:rFonts w:ascii="Times New Roman" w:hAnsi="Times New Roman"/>
          <w:color w:val="auto"/>
          <w:szCs w:val="22"/>
        </w:rPr>
        <w:t xml:space="preserve"> is considerin</w:t>
      </w:r>
      <w:r w:rsidR="00A607C1" w:rsidRPr="002B6C72">
        <w:rPr>
          <w:rFonts w:ascii="Times New Roman" w:hAnsi="Times New Roman"/>
          <w:color w:val="auto"/>
          <w:szCs w:val="22"/>
        </w:rPr>
        <w:t>g a solicitation and subsequent</w:t>
      </w:r>
      <w:r w:rsidR="007A1D15" w:rsidRPr="002B6C72">
        <w:rPr>
          <w:rFonts w:ascii="Times New Roman" w:hAnsi="Times New Roman"/>
          <w:color w:val="auto"/>
          <w:szCs w:val="22"/>
        </w:rPr>
        <w:t xml:space="preserve"> award o</w:t>
      </w:r>
      <w:r w:rsidR="00402D42" w:rsidRPr="002B6C72">
        <w:rPr>
          <w:rFonts w:ascii="Times New Roman" w:hAnsi="Times New Roman"/>
          <w:color w:val="auto"/>
          <w:szCs w:val="22"/>
        </w:rPr>
        <w:t>f</w:t>
      </w:r>
      <w:r w:rsidRPr="002B6C72">
        <w:rPr>
          <w:rFonts w:ascii="Times New Roman" w:hAnsi="Times New Roman"/>
          <w:color w:val="auto"/>
          <w:szCs w:val="22"/>
        </w:rPr>
        <w:t xml:space="preserve"> a Contract for the item described </w:t>
      </w:r>
      <w:r w:rsidR="00402D42" w:rsidRPr="002B6C72">
        <w:rPr>
          <w:rFonts w:ascii="Times New Roman" w:hAnsi="Times New Roman"/>
          <w:color w:val="auto"/>
          <w:szCs w:val="22"/>
        </w:rPr>
        <w:t>below</w:t>
      </w:r>
      <w:r w:rsidRPr="002B6C72">
        <w:rPr>
          <w:rFonts w:ascii="Times New Roman" w:hAnsi="Times New Roman"/>
          <w:color w:val="auto"/>
          <w:szCs w:val="22"/>
        </w:rPr>
        <w:t xml:space="preserve">. </w:t>
      </w:r>
      <w:r w:rsidRPr="002B6C72">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2B6C72" w:rsidRDefault="009E3310" w:rsidP="00BF1F89">
      <w:pPr>
        <w:spacing w:line="252" w:lineRule="auto"/>
        <w:rPr>
          <w:rFonts w:ascii="Times New Roman" w:hAnsi="Times New Roman"/>
          <w:b/>
          <w:color w:val="auto"/>
          <w:szCs w:val="22"/>
        </w:rPr>
      </w:pPr>
    </w:p>
    <w:p w14:paraId="00306160" w14:textId="7D9C4FDB" w:rsidR="006757FB"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NSN:</w:t>
      </w:r>
      <w:r w:rsidRPr="00924F55">
        <w:rPr>
          <w:rFonts w:ascii="Times New Roman" w:hAnsi="Times New Roman"/>
          <w:b/>
          <w:color w:val="auto"/>
          <w:szCs w:val="22"/>
        </w:rPr>
        <w:tab/>
      </w:r>
      <w:r w:rsidR="003A68B0" w:rsidRPr="003A68B0">
        <w:rPr>
          <w:rFonts w:ascii="Times New Roman" w:hAnsi="Times New Roman"/>
          <w:b/>
          <w:color w:val="auto"/>
          <w:szCs w:val="22"/>
        </w:rPr>
        <w:t>7HH 3010 016053570</w:t>
      </w:r>
    </w:p>
    <w:p w14:paraId="69303E93" w14:textId="5AD24A7B" w:rsidR="00C505C9"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NOM:</w:t>
      </w:r>
      <w:r w:rsidRPr="00924F55">
        <w:rPr>
          <w:rFonts w:ascii="Times New Roman" w:hAnsi="Times New Roman"/>
          <w:b/>
          <w:color w:val="auto"/>
          <w:szCs w:val="22"/>
        </w:rPr>
        <w:tab/>
      </w:r>
      <w:proofErr w:type="spellStart"/>
      <w:r w:rsidR="003A68B0">
        <w:rPr>
          <w:rFonts w:ascii="Times New Roman" w:hAnsi="Times New Roman"/>
          <w:b/>
          <w:color w:val="auto"/>
          <w:szCs w:val="22"/>
        </w:rPr>
        <w:t>Electrome</w:t>
      </w:r>
      <w:proofErr w:type="spellEnd"/>
      <w:r w:rsidR="00A93811">
        <w:rPr>
          <w:rFonts w:ascii="Times New Roman" w:hAnsi="Times New Roman"/>
          <w:b/>
          <w:color w:val="auto"/>
          <w:szCs w:val="22"/>
        </w:rPr>
        <w:t xml:space="preserve"> Actuator </w:t>
      </w:r>
      <w:r w:rsidR="00C505C9" w:rsidRPr="00C505C9">
        <w:rPr>
          <w:rFonts w:ascii="Times New Roman" w:hAnsi="Times New Roman"/>
          <w:b/>
          <w:color w:val="auto"/>
          <w:szCs w:val="22"/>
        </w:rPr>
        <w:t xml:space="preserve"> </w:t>
      </w:r>
    </w:p>
    <w:p w14:paraId="4B4CE484" w14:textId="24E20834" w:rsidR="00917AF9"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P/N:</w:t>
      </w:r>
      <w:r w:rsidRPr="00924F55">
        <w:rPr>
          <w:rFonts w:ascii="Times New Roman" w:hAnsi="Times New Roman"/>
          <w:b/>
          <w:color w:val="auto"/>
          <w:szCs w:val="22"/>
        </w:rPr>
        <w:tab/>
      </w:r>
      <w:r w:rsidR="00781B5E" w:rsidRPr="00781B5E">
        <w:rPr>
          <w:rFonts w:ascii="Times New Roman" w:hAnsi="Times New Roman"/>
          <w:b/>
          <w:color w:val="auto"/>
          <w:szCs w:val="22"/>
        </w:rPr>
        <w:t>YE05-15S77128</w:t>
      </w:r>
      <w:r w:rsidR="00781B5E">
        <w:rPr>
          <w:rFonts w:ascii="Times New Roman" w:hAnsi="Times New Roman"/>
          <w:b/>
          <w:color w:val="auto"/>
          <w:szCs w:val="22"/>
        </w:rPr>
        <w:t xml:space="preserve"> or</w:t>
      </w:r>
      <w:r w:rsidR="00781B5E" w:rsidRPr="00781B5E">
        <w:rPr>
          <w:rFonts w:ascii="Times New Roman" w:hAnsi="Times New Roman"/>
          <w:b/>
          <w:color w:val="auto"/>
          <w:szCs w:val="22"/>
        </w:rPr>
        <w:t>16-474-1</w:t>
      </w:r>
    </w:p>
    <w:p w14:paraId="0774611E" w14:textId="77777777" w:rsidR="00781B5E" w:rsidRPr="002B6C72" w:rsidRDefault="00781B5E"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w:t>
      </w:r>
      <w:proofErr w:type="gramStart"/>
      <w:r w:rsidRPr="002B6C72">
        <w:rPr>
          <w:rFonts w:ascii="Times New Roman" w:hAnsi="Times New Roman"/>
          <w:color w:val="auto"/>
          <w:szCs w:val="22"/>
        </w:rPr>
        <w:t>return</w:t>
      </w:r>
      <w:proofErr w:type="gramEnd"/>
      <w:r w:rsidRPr="002B6C72">
        <w:rPr>
          <w:rFonts w:ascii="Times New Roman" w:hAnsi="Times New Roman"/>
          <w:color w:val="auto"/>
          <w:szCs w:val="22"/>
        </w:rPr>
        <w:t xml:space="preserve">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Is this item a modified type of an item that otherwise would be available in the commercial </w:t>
      </w:r>
      <w:proofErr w:type="gramStart"/>
      <w:r w:rsidRPr="002B6C72">
        <w:rPr>
          <w:rFonts w:ascii="Times New Roman" w:hAnsi="Times New Roman"/>
          <w:color w:val="auto"/>
          <w:szCs w:val="22"/>
        </w:rPr>
        <w:t>market place</w:t>
      </w:r>
      <w:proofErr w:type="gramEnd"/>
      <w:r w:rsidRPr="002B6C72">
        <w:rPr>
          <w:rFonts w:ascii="Times New Roman" w:hAnsi="Times New Roman"/>
          <w:color w:val="auto"/>
          <w:szCs w:val="22"/>
        </w:rPr>
        <w:t>?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w:t>
      </w:r>
      <w:proofErr w:type="gramStart"/>
      <w:r w:rsidRPr="002B6C72">
        <w:rPr>
          <w:rFonts w:ascii="Times New Roman" w:hAnsi="Times New Roman"/>
          <w:color w:val="auto"/>
          <w:szCs w:val="22"/>
        </w:rPr>
        <w:t>it is</w:t>
      </w:r>
      <w:proofErr w:type="gramEnd"/>
      <w:r w:rsidRPr="002B6C72">
        <w:rPr>
          <w:rFonts w:ascii="Times New Roman" w:hAnsi="Times New Roman"/>
          <w:color w:val="auto"/>
          <w:szCs w:val="22"/>
        </w:rPr>
        <w:t xml:space="preserve">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lastRenderedPageBreak/>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If you are a dealer for the actual manufacturer of these </w:t>
      </w:r>
      <w:proofErr w:type="gramStart"/>
      <w:r w:rsidRPr="002B6C72">
        <w:rPr>
          <w:rFonts w:ascii="Times New Roman" w:hAnsi="Times New Roman"/>
          <w:color w:val="auto"/>
          <w:szCs w:val="22"/>
        </w:rPr>
        <w:t>item</w:t>
      </w:r>
      <w:proofErr w:type="gramEnd"/>
      <w:r w:rsidRPr="002B6C72">
        <w:rPr>
          <w:rFonts w:ascii="Times New Roman" w:hAnsi="Times New Roman"/>
          <w:color w:val="auto"/>
          <w:szCs w:val="22"/>
        </w:rPr>
        <w:t>(s),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7C0A1AD9"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For contracts estimated over $</w:t>
      </w:r>
      <w:r w:rsidR="00D33D27">
        <w:rPr>
          <w:rFonts w:ascii="Times New Roman" w:hAnsi="Times New Roman"/>
          <w:color w:val="auto"/>
          <w:szCs w:val="22"/>
          <w:u w:val="single"/>
        </w:rPr>
        <w:t>2,500,000.00</w:t>
      </w:r>
      <w:r w:rsidRPr="002B6C72">
        <w:rPr>
          <w:rFonts w:ascii="Times New Roman" w:hAnsi="Times New Roman"/>
          <w:color w:val="auto"/>
          <w:szCs w:val="22"/>
          <w:u w:val="single"/>
        </w:rPr>
        <w:t xml:space="preserve">,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proofErr w:type="gramStart"/>
      <w:r w:rsidRPr="002B6C72">
        <w:rPr>
          <w:rFonts w:ascii="Times New Roman" w:hAnsi="Times New Roman"/>
          <w:b/>
          <w:color w:val="auto"/>
          <w:szCs w:val="22"/>
          <w:u w:val="single"/>
        </w:rPr>
        <w:t>:</w:t>
      </w:r>
      <w:r w:rsidRPr="002B6C72">
        <w:rPr>
          <w:rFonts w:ascii="Times New Roman" w:hAnsi="Times New Roman"/>
          <w:color w:val="auto"/>
          <w:szCs w:val="22"/>
        </w:rPr>
        <w:t xml:space="preserve">  The</w:t>
      </w:r>
      <w:proofErr w:type="gramEnd"/>
      <w:r w:rsidRPr="002B6C72">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65C33C66"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proofErr w:type="gramStart"/>
      <w:r w:rsidRPr="002B6C72">
        <w:rPr>
          <w:rFonts w:ascii="Times New Roman" w:hAnsi="Times New Roman"/>
          <w:color w:val="auto"/>
          <w:szCs w:val="22"/>
        </w:rPr>
        <w:t>:  If</w:t>
      </w:r>
      <w:proofErr w:type="gramEnd"/>
      <w:r w:rsidRPr="002B6C72">
        <w:rPr>
          <w:rFonts w:ascii="Times New Roman" w:hAnsi="Times New Roman"/>
          <w:color w:val="auto"/>
          <w:szCs w:val="22"/>
        </w:rPr>
        <w:t xml:space="preserve"> cost or pricing data were required for the contract, the manufacturer is the subcontractor and would also be required to submit cost or price data if your purchase price from the manufacturer exceeds </w:t>
      </w:r>
      <w:proofErr w:type="gramStart"/>
      <w:r w:rsidRPr="002B6C72">
        <w:rPr>
          <w:rFonts w:ascii="Times New Roman" w:hAnsi="Times New Roman"/>
          <w:color w:val="auto"/>
          <w:szCs w:val="22"/>
        </w:rPr>
        <w:t>the $</w:t>
      </w:r>
      <w:proofErr w:type="gramEnd"/>
      <w:r w:rsidR="00D33D27">
        <w:rPr>
          <w:rFonts w:ascii="Times New Roman" w:hAnsi="Times New Roman"/>
          <w:color w:val="auto"/>
          <w:szCs w:val="22"/>
        </w:rPr>
        <w:t>2.5M</w:t>
      </w:r>
      <w:r w:rsidRPr="002B6C72">
        <w:rPr>
          <w:rFonts w:ascii="Times New Roman" w:hAnsi="Times New Roman"/>
          <w:color w:val="auto"/>
          <w:szCs w:val="22"/>
        </w:rPr>
        <w:t xml:space="preserve">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proofErr w:type="gramStart"/>
      <w:r w:rsidR="009E3310" w:rsidRPr="002B6C72">
        <w:rPr>
          <w:rFonts w:ascii="Times New Roman" w:hAnsi="Times New Roman"/>
          <w:color w:val="auto"/>
          <w:szCs w:val="22"/>
        </w:rPr>
        <w:t>.  Are</w:t>
      </w:r>
      <w:proofErr w:type="gramEnd"/>
      <w:r w:rsidR="009E3310" w:rsidRPr="002B6C72">
        <w:rPr>
          <w:rFonts w:ascii="Times New Roman" w:hAnsi="Times New Roman"/>
          <w:color w:val="auto"/>
          <w:szCs w:val="22"/>
        </w:rPr>
        <w:t xml:space="preserve"> there any materials, metals, etc. that are dominant in these </w:t>
      </w:r>
      <w:proofErr w:type="gramStart"/>
      <w:r w:rsidR="009E3310" w:rsidRPr="002B6C72">
        <w:rPr>
          <w:rFonts w:ascii="Times New Roman" w:hAnsi="Times New Roman"/>
          <w:color w:val="auto"/>
          <w:szCs w:val="22"/>
        </w:rPr>
        <w:t>item</w:t>
      </w:r>
      <w:proofErr w:type="gramEnd"/>
      <w:r w:rsidR="009E3310" w:rsidRPr="002B6C72">
        <w:rPr>
          <w:rFonts w:ascii="Times New Roman" w:hAnsi="Times New Roman"/>
          <w:color w:val="auto"/>
          <w:szCs w:val="22"/>
        </w:rPr>
        <w:t>(s)?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15</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When</w:t>
      </w:r>
      <w:proofErr w:type="gramEnd"/>
      <w:r w:rsidR="009E3310" w:rsidRPr="002B6C72">
        <w:rPr>
          <w:rFonts w:ascii="Times New Roman" w:hAnsi="Times New Roman"/>
          <w:color w:val="auto"/>
          <w:szCs w:val="22"/>
        </w:rPr>
        <w:t xml:space="preserve">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16</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Do</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you</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manufacturer</w:t>
      </w:r>
      <w:proofErr w:type="gramEnd"/>
      <w:r w:rsidR="009E3310" w:rsidRPr="002B6C72">
        <w:rPr>
          <w:rFonts w:ascii="Times New Roman" w:hAnsi="Times New Roman"/>
          <w:color w:val="auto"/>
          <w:szCs w:val="22"/>
        </w:rPr>
        <w:t xml:space="preserve">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proofErr w:type="gramStart"/>
      <w:r w:rsidR="009E3310" w:rsidRPr="002B6C72">
        <w:rPr>
          <w:rFonts w:ascii="Times New Roman" w:hAnsi="Times New Roman"/>
          <w:color w:val="auto"/>
          <w:szCs w:val="22"/>
        </w:rPr>
        <w:t>.  Would</w:t>
      </w:r>
      <w:proofErr w:type="gramEnd"/>
      <w:r w:rsidR="009E3310" w:rsidRPr="002B6C72">
        <w:rPr>
          <w:rFonts w:ascii="Times New Roman" w:hAnsi="Times New Roman"/>
          <w:color w:val="auto"/>
          <w:szCs w:val="22"/>
        </w:rPr>
        <w:t xml:space="preserve">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proofErr w:type="gramStart"/>
      <w:r w:rsidRPr="002B6C72">
        <w:rPr>
          <w:rFonts w:ascii="Times New Roman" w:hAnsi="Times New Roman"/>
          <w:color w:val="auto"/>
          <w:szCs w:val="22"/>
        </w:rPr>
        <w:t>marketplace</w:t>
      </w:r>
      <w:proofErr w:type="gramEnd"/>
      <w:r w:rsidRPr="002B6C72">
        <w:rPr>
          <w:rFonts w:ascii="Times New Roman" w:hAnsi="Times New Roman"/>
          <w:color w:val="auto"/>
          <w:szCs w:val="22"/>
        </w:rPr>
        <w:t xml:space="preserv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Any combination of items meeting 1, 2, or 3 above that are of a type customarily combined and sold in combination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please provide evidence to this customary combination being sold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sectPr w:rsidR="00A860F5" w:rsidRPr="002B6C72" w:rsidSect="00A944AE">
      <w:headerReference w:type="first" r:id="rId7"/>
      <w:footerReference w:type="first" r:id="rId8"/>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A5BBC" w14:textId="77777777" w:rsidR="008C6408" w:rsidRDefault="008C6408">
      <w:r>
        <w:separator/>
      </w:r>
    </w:p>
  </w:endnote>
  <w:endnote w:type="continuationSeparator" w:id="0">
    <w:p w14:paraId="553945AC" w14:textId="77777777" w:rsidR="008C6408" w:rsidRDefault="008C6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C3B28" w14:textId="77777777" w:rsidR="008C6408" w:rsidRDefault="008C6408">
      <w:r>
        <w:separator/>
      </w:r>
    </w:p>
  </w:footnote>
  <w:footnote w:type="continuationSeparator" w:id="0">
    <w:p w14:paraId="577102AE" w14:textId="77777777" w:rsidR="008C6408" w:rsidRDefault="008C6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14821"/>
    <w:rsid w:val="0002325B"/>
    <w:rsid w:val="00023FDF"/>
    <w:rsid w:val="00027125"/>
    <w:rsid w:val="00027D55"/>
    <w:rsid w:val="00065801"/>
    <w:rsid w:val="00084306"/>
    <w:rsid w:val="0009017A"/>
    <w:rsid w:val="0009200B"/>
    <w:rsid w:val="000958E4"/>
    <w:rsid w:val="00096770"/>
    <w:rsid w:val="000B73F3"/>
    <w:rsid w:val="000C316F"/>
    <w:rsid w:val="000C4EC1"/>
    <w:rsid w:val="000F62F6"/>
    <w:rsid w:val="000F696E"/>
    <w:rsid w:val="000F7507"/>
    <w:rsid w:val="00104514"/>
    <w:rsid w:val="00105E3B"/>
    <w:rsid w:val="00106D2A"/>
    <w:rsid w:val="00106E11"/>
    <w:rsid w:val="0011036F"/>
    <w:rsid w:val="00112EA3"/>
    <w:rsid w:val="0013194F"/>
    <w:rsid w:val="00157337"/>
    <w:rsid w:val="00160298"/>
    <w:rsid w:val="00162812"/>
    <w:rsid w:val="00170319"/>
    <w:rsid w:val="00171C0D"/>
    <w:rsid w:val="00186FA6"/>
    <w:rsid w:val="001C0E48"/>
    <w:rsid w:val="001D2047"/>
    <w:rsid w:val="001D67EB"/>
    <w:rsid w:val="001D7A5F"/>
    <w:rsid w:val="001E1678"/>
    <w:rsid w:val="001E188B"/>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298A"/>
    <w:rsid w:val="0032370F"/>
    <w:rsid w:val="00326181"/>
    <w:rsid w:val="00335AC6"/>
    <w:rsid w:val="0034204A"/>
    <w:rsid w:val="00344B78"/>
    <w:rsid w:val="00345F8B"/>
    <w:rsid w:val="0035729A"/>
    <w:rsid w:val="00357D3B"/>
    <w:rsid w:val="00362479"/>
    <w:rsid w:val="00383AD2"/>
    <w:rsid w:val="003903F5"/>
    <w:rsid w:val="003A0E18"/>
    <w:rsid w:val="003A68B0"/>
    <w:rsid w:val="003B3ACF"/>
    <w:rsid w:val="003C7F92"/>
    <w:rsid w:val="003E1A6D"/>
    <w:rsid w:val="00400F2B"/>
    <w:rsid w:val="00402D42"/>
    <w:rsid w:val="00404DD4"/>
    <w:rsid w:val="0043206B"/>
    <w:rsid w:val="004410A8"/>
    <w:rsid w:val="00444870"/>
    <w:rsid w:val="00446375"/>
    <w:rsid w:val="00467513"/>
    <w:rsid w:val="00484071"/>
    <w:rsid w:val="00491AB5"/>
    <w:rsid w:val="00494ED9"/>
    <w:rsid w:val="00495360"/>
    <w:rsid w:val="004F2496"/>
    <w:rsid w:val="004F2A0A"/>
    <w:rsid w:val="004F7104"/>
    <w:rsid w:val="00503ACA"/>
    <w:rsid w:val="005125CE"/>
    <w:rsid w:val="00513B8C"/>
    <w:rsid w:val="0052678F"/>
    <w:rsid w:val="00536BD5"/>
    <w:rsid w:val="00567F78"/>
    <w:rsid w:val="005878D2"/>
    <w:rsid w:val="005910BA"/>
    <w:rsid w:val="005930F7"/>
    <w:rsid w:val="005939FF"/>
    <w:rsid w:val="00597825"/>
    <w:rsid w:val="005A5EAD"/>
    <w:rsid w:val="005B1942"/>
    <w:rsid w:val="005C6201"/>
    <w:rsid w:val="005D46AE"/>
    <w:rsid w:val="005D7A21"/>
    <w:rsid w:val="005D7CC1"/>
    <w:rsid w:val="005E04D0"/>
    <w:rsid w:val="005F2EBB"/>
    <w:rsid w:val="00600F20"/>
    <w:rsid w:val="00601D35"/>
    <w:rsid w:val="00623D89"/>
    <w:rsid w:val="00632F92"/>
    <w:rsid w:val="00643BFC"/>
    <w:rsid w:val="00646BCA"/>
    <w:rsid w:val="00652DA5"/>
    <w:rsid w:val="00663685"/>
    <w:rsid w:val="006636E0"/>
    <w:rsid w:val="006744AE"/>
    <w:rsid w:val="006757FB"/>
    <w:rsid w:val="006B3301"/>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81B5E"/>
    <w:rsid w:val="007908F1"/>
    <w:rsid w:val="007A1D15"/>
    <w:rsid w:val="007A1DF1"/>
    <w:rsid w:val="007B277F"/>
    <w:rsid w:val="007B2E00"/>
    <w:rsid w:val="007B6E44"/>
    <w:rsid w:val="007C333D"/>
    <w:rsid w:val="007E3FB6"/>
    <w:rsid w:val="007E57B7"/>
    <w:rsid w:val="007F2A0D"/>
    <w:rsid w:val="007F4CD0"/>
    <w:rsid w:val="007F6159"/>
    <w:rsid w:val="008062FA"/>
    <w:rsid w:val="00807D68"/>
    <w:rsid w:val="008135BF"/>
    <w:rsid w:val="0083723C"/>
    <w:rsid w:val="00846B02"/>
    <w:rsid w:val="0085227C"/>
    <w:rsid w:val="00860A75"/>
    <w:rsid w:val="00875D96"/>
    <w:rsid w:val="00884841"/>
    <w:rsid w:val="0088493E"/>
    <w:rsid w:val="00885924"/>
    <w:rsid w:val="008912FC"/>
    <w:rsid w:val="008A74D7"/>
    <w:rsid w:val="008A794E"/>
    <w:rsid w:val="008C5D7E"/>
    <w:rsid w:val="008C6392"/>
    <w:rsid w:val="008C6408"/>
    <w:rsid w:val="008E20D5"/>
    <w:rsid w:val="008E5946"/>
    <w:rsid w:val="008E5A0B"/>
    <w:rsid w:val="008F0FC3"/>
    <w:rsid w:val="00917AF9"/>
    <w:rsid w:val="00920584"/>
    <w:rsid w:val="00920DD3"/>
    <w:rsid w:val="00924F55"/>
    <w:rsid w:val="00935E7D"/>
    <w:rsid w:val="009410CC"/>
    <w:rsid w:val="00941617"/>
    <w:rsid w:val="00952C26"/>
    <w:rsid w:val="009830E7"/>
    <w:rsid w:val="009A252F"/>
    <w:rsid w:val="009A2CDB"/>
    <w:rsid w:val="009B0A1B"/>
    <w:rsid w:val="009C025D"/>
    <w:rsid w:val="009C1046"/>
    <w:rsid w:val="009E3310"/>
    <w:rsid w:val="009E79DB"/>
    <w:rsid w:val="009F5FD1"/>
    <w:rsid w:val="009F69D8"/>
    <w:rsid w:val="009F7D43"/>
    <w:rsid w:val="00A16A50"/>
    <w:rsid w:val="00A268F4"/>
    <w:rsid w:val="00A3136A"/>
    <w:rsid w:val="00A45329"/>
    <w:rsid w:val="00A4763B"/>
    <w:rsid w:val="00A607C1"/>
    <w:rsid w:val="00A66A14"/>
    <w:rsid w:val="00A837F6"/>
    <w:rsid w:val="00A860F5"/>
    <w:rsid w:val="00A93343"/>
    <w:rsid w:val="00A93811"/>
    <w:rsid w:val="00A944AE"/>
    <w:rsid w:val="00AA1A55"/>
    <w:rsid w:val="00AA1A6E"/>
    <w:rsid w:val="00AA7BC7"/>
    <w:rsid w:val="00AB0039"/>
    <w:rsid w:val="00AB4E0B"/>
    <w:rsid w:val="00AC2981"/>
    <w:rsid w:val="00AC382B"/>
    <w:rsid w:val="00AD090D"/>
    <w:rsid w:val="00AD51CC"/>
    <w:rsid w:val="00AD7770"/>
    <w:rsid w:val="00AE2305"/>
    <w:rsid w:val="00B04AAA"/>
    <w:rsid w:val="00B12553"/>
    <w:rsid w:val="00B13764"/>
    <w:rsid w:val="00B13B6F"/>
    <w:rsid w:val="00B263EE"/>
    <w:rsid w:val="00B44E40"/>
    <w:rsid w:val="00B57775"/>
    <w:rsid w:val="00B60544"/>
    <w:rsid w:val="00B6238D"/>
    <w:rsid w:val="00B777E6"/>
    <w:rsid w:val="00B84A70"/>
    <w:rsid w:val="00BA24A6"/>
    <w:rsid w:val="00BC2530"/>
    <w:rsid w:val="00BC3BB4"/>
    <w:rsid w:val="00BD0234"/>
    <w:rsid w:val="00BD32E2"/>
    <w:rsid w:val="00BE40EE"/>
    <w:rsid w:val="00BE5D90"/>
    <w:rsid w:val="00BF1F89"/>
    <w:rsid w:val="00C104A4"/>
    <w:rsid w:val="00C12B81"/>
    <w:rsid w:val="00C31D7B"/>
    <w:rsid w:val="00C42361"/>
    <w:rsid w:val="00C505C9"/>
    <w:rsid w:val="00C531C5"/>
    <w:rsid w:val="00C71655"/>
    <w:rsid w:val="00C740C3"/>
    <w:rsid w:val="00C77BEF"/>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33D27"/>
    <w:rsid w:val="00D70755"/>
    <w:rsid w:val="00D81864"/>
    <w:rsid w:val="00D8765B"/>
    <w:rsid w:val="00D957DC"/>
    <w:rsid w:val="00DA2403"/>
    <w:rsid w:val="00DA43E5"/>
    <w:rsid w:val="00DB6156"/>
    <w:rsid w:val="00DB7E53"/>
    <w:rsid w:val="00DC1591"/>
    <w:rsid w:val="00DC1EC8"/>
    <w:rsid w:val="00DC5148"/>
    <w:rsid w:val="00DD16D2"/>
    <w:rsid w:val="00DD68E4"/>
    <w:rsid w:val="00DE73A9"/>
    <w:rsid w:val="00E032F5"/>
    <w:rsid w:val="00E20B76"/>
    <w:rsid w:val="00E240AB"/>
    <w:rsid w:val="00E30F4C"/>
    <w:rsid w:val="00E43490"/>
    <w:rsid w:val="00E77CEA"/>
    <w:rsid w:val="00E80973"/>
    <w:rsid w:val="00E846A7"/>
    <w:rsid w:val="00E84768"/>
    <w:rsid w:val="00E914DB"/>
    <w:rsid w:val="00E91BA8"/>
    <w:rsid w:val="00EB03C3"/>
    <w:rsid w:val="00EE329A"/>
    <w:rsid w:val="00EE77E5"/>
    <w:rsid w:val="00F22310"/>
    <w:rsid w:val="00F35B72"/>
    <w:rsid w:val="00F42579"/>
    <w:rsid w:val="00F46A12"/>
    <w:rsid w:val="00F55CAB"/>
    <w:rsid w:val="00F57566"/>
    <w:rsid w:val="00F67A56"/>
    <w:rsid w:val="00F67EC8"/>
    <w:rsid w:val="00F70B9A"/>
    <w:rsid w:val="00F77DEF"/>
    <w:rsid w:val="00F91054"/>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DSCC Letterhead.dot</Template>
  <TotalTime>1</TotalTime>
  <Pages>3</Pages>
  <Words>860</Words>
  <Characters>4943</Characters>
  <Application>Microsoft Office Word</Application>
  <DocSecurity>0</DocSecurity>
  <Lines>120</Lines>
  <Paragraphs>74</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Swain, Tyese L CIV (USA)</cp:lastModifiedBy>
  <cp:revision>2</cp:revision>
  <cp:lastPrinted>2015-01-21T14:17:00Z</cp:lastPrinted>
  <dcterms:created xsi:type="dcterms:W3CDTF">2026-03-19T12:20:00Z</dcterms:created>
  <dcterms:modified xsi:type="dcterms:W3CDTF">2026-03-19T12:20:00Z</dcterms:modified>
</cp:coreProperties>
</file>